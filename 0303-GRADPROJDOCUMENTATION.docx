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3129F" w14:textId="77777777" w:rsidR="005470D8" w:rsidRDefault="005470D8"/>
    <w:p w14:paraId="0F2E1F1A" w14:textId="77777777" w:rsidR="008E47F4" w:rsidRDefault="008E47F4" w:rsidP="008E47F4">
      <w:pPr>
        <w:pStyle w:val="Title"/>
        <w:jc w:val="center"/>
        <w:rPr>
          <w:szCs w:val="48"/>
        </w:rPr>
      </w:pPr>
    </w:p>
    <w:p w14:paraId="776BEAE7" w14:textId="77777777" w:rsidR="008E47F4" w:rsidRPr="008E47F4" w:rsidRDefault="008E47F4" w:rsidP="008E47F4">
      <w:pPr>
        <w:pStyle w:val="Title"/>
        <w:jc w:val="center"/>
        <w:rPr>
          <w:b/>
          <w:bCs/>
          <w:szCs w:val="48"/>
        </w:rPr>
      </w:pPr>
      <w:r w:rsidRPr="008E47F4">
        <w:rPr>
          <w:b/>
          <w:bCs/>
          <w:szCs w:val="48"/>
        </w:rPr>
        <w:t>Egyptian E-Learning University</w:t>
      </w:r>
    </w:p>
    <w:p w14:paraId="021FA48C"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12F82F75" w14:textId="77777777" w:rsidR="0052175B" w:rsidRDefault="0052175B" w:rsidP="0052175B">
      <w:pPr>
        <w:pStyle w:val="Title"/>
      </w:pPr>
    </w:p>
    <w:p w14:paraId="56414F81" w14:textId="77777777" w:rsidR="007D35E0" w:rsidRDefault="007D35E0" w:rsidP="007D35E0">
      <w:pPr>
        <w:jc w:val="center"/>
        <w:rPr>
          <w:b/>
          <w:bCs/>
          <w:sz w:val="44"/>
          <w:szCs w:val="44"/>
        </w:rPr>
      </w:pPr>
      <w:r w:rsidRPr="007D35E0">
        <w:rPr>
          <w:b/>
          <w:bCs/>
          <w:sz w:val="44"/>
          <w:szCs w:val="44"/>
        </w:rPr>
        <w:t xml:space="preserve">Online Election System </w:t>
      </w:r>
    </w:p>
    <w:p w14:paraId="2293FAF5" w14:textId="77777777" w:rsidR="0052175B" w:rsidRPr="008E47F4" w:rsidRDefault="008E47F4" w:rsidP="007D35E0">
      <w:pPr>
        <w:jc w:val="center"/>
        <w:rPr>
          <w:b/>
          <w:bCs/>
        </w:rPr>
      </w:pPr>
      <w:proofErr w:type="gramStart"/>
      <w:r w:rsidRPr="008E47F4">
        <w:rPr>
          <w:b/>
          <w:bCs/>
        </w:rPr>
        <w:t>By</w:t>
      </w:r>
      <w:proofErr w:type="gramEnd"/>
    </w:p>
    <w:tbl>
      <w:tblPr>
        <w:tblStyle w:val="TableGrid"/>
        <w:tblW w:w="0" w:type="auto"/>
        <w:jc w:val="center"/>
        <w:tblLook w:val="04A0" w:firstRow="1" w:lastRow="0" w:firstColumn="1" w:lastColumn="0" w:noHBand="0" w:noVBand="1"/>
      </w:tblPr>
      <w:tblGrid>
        <w:gridCol w:w="5953"/>
        <w:gridCol w:w="2127"/>
      </w:tblGrid>
      <w:tr w:rsidR="008E47F4" w:rsidRPr="0037687E" w14:paraId="5A36D872" w14:textId="77777777" w:rsidTr="0037687E">
        <w:trPr>
          <w:jc w:val="center"/>
        </w:trPr>
        <w:tc>
          <w:tcPr>
            <w:tcW w:w="5953" w:type="dxa"/>
          </w:tcPr>
          <w:p w14:paraId="220F3C7B" w14:textId="77777777" w:rsidR="008E47F4" w:rsidRPr="001F0D85" w:rsidRDefault="003760ED" w:rsidP="00F87FE6">
            <w:pPr>
              <w:jc w:val="left"/>
              <w:rPr>
                <w:bCs/>
                <w:sz w:val="20"/>
                <w:szCs w:val="20"/>
              </w:rPr>
            </w:pPr>
            <w:r w:rsidRPr="001F0D85">
              <w:rPr>
                <w:bCs/>
                <w:sz w:val="20"/>
                <w:szCs w:val="20"/>
              </w:rPr>
              <w:t xml:space="preserve">Ahmed Adel Ahmed                            </w:t>
            </w:r>
          </w:p>
        </w:tc>
        <w:tc>
          <w:tcPr>
            <w:tcW w:w="2127" w:type="dxa"/>
          </w:tcPr>
          <w:p w14:paraId="3D900C5B" w14:textId="77777777" w:rsidR="008E47F4" w:rsidRPr="001F0D85" w:rsidRDefault="00F87FE6" w:rsidP="008E47F4">
            <w:pPr>
              <w:jc w:val="left"/>
              <w:rPr>
                <w:bCs/>
                <w:sz w:val="20"/>
                <w:szCs w:val="20"/>
              </w:rPr>
            </w:pPr>
            <w:r w:rsidRPr="001F0D85">
              <w:rPr>
                <w:bCs/>
                <w:sz w:val="20"/>
                <w:szCs w:val="20"/>
              </w:rPr>
              <w:t>2100398</w:t>
            </w:r>
          </w:p>
        </w:tc>
      </w:tr>
      <w:tr w:rsidR="0037687E" w:rsidRPr="0037687E" w14:paraId="6C7B46E0" w14:textId="77777777" w:rsidTr="0037687E">
        <w:trPr>
          <w:jc w:val="center"/>
        </w:trPr>
        <w:tc>
          <w:tcPr>
            <w:tcW w:w="5953" w:type="dxa"/>
          </w:tcPr>
          <w:p w14:paraId="051A8202" w14:textId="6B4B40E5" w:rsidR="0037687E" w:rsidRPr="001F0D85" w:rsidRDefault="00F87FE6" w:rsidP="00F87FE6">
            <w:pPr>
              <w:jc w:val="left"/>
              <w:rPr>
                <w:bCs/>
                <w:sz w:val="20"/>
                <w:szCs w:val="20"/>
              </w:rPr>
            </w:pPr>
            <w:r w:rsidRPr="001F0D85">
              <w:rPr>
                <w:bCs/>
                <w:sz w:val="20"/>
                <w:szCs w:val="20"/>
              </w:rPr>
              <w:t>Essameldien Mohammed</w:t>
            </w:r>
            <w:r w:rsidR="006520BD">
              <w:rPr>
                <w:bCs/>
                <w:sz w:val="20"/>
                <w:szCs w:val="20"/>
              </w:rPr>
              <w:t xml:space="preserve"> Mohamed</w:t>
            </w:r>
            <w:r w:rsidRPr="001F0D85">
              <w:rPr>
                <w:bCs/>
                <w:sz w:val="20"/>
                <w:szCs w:val="20"/>
              </w:rPr>
              <w:t xml:space="preserve">    </w:t>
            </w:r>
          </w:p>
        </w:tc>
        <w:tc>
          <w:tcPr>
            <w:tcW w:w="2127" w:type="dxa"/>
          </w:tcPr>
          <w:p w14:paraId="64FA2C1D" w14:textId="77777777" w:rsidR="0037687E" w:rsidRPr="001F0D85" w:rsidRDefault="00F87FE6" w:rsidP="0037687E">
            <w:pPr>
              <w:jc w:val="left"/>
              <w:rPr>
                <w:bCs/>
                <w:sz w:val="20"/>
                <w:szCs w:val="20"/>
              </w:rPr>
            </w:pPr>
            <w:r w:rsidRPr="001F0D85">
              <w:rPr>
                <w:bCs/>
                <w:sz w:val="20"/>
                <w:szCs w:val="20"/>
              </w:rPr>
              <w:t>2100658</w:t>
            </w:r>
          </w:p>
        </w:tc>
      </w:tr>
      <w:tr w:rsidR="0037687E" w:rsidRPr="0037687E" w14:paraId="206D75A7" w14:textId="77777777" w:rsidTr="0037687E">
        <w:trPr>
          <w:jc w:val="center"/>
        </w:trPr>
        <w:tc>
          <w:tcPr>
            <w:tcW w:w="5953" w:type="dxa"/>
          </w:tcPr>
          <w:p w14:paraId="505AE042" w14:textId="3CC300FF" w:rsidR="0037687E" w:rsidRPr="001F0D85" w:rsidRDefault="00F87FE6" w:rsidP="0037687E">
            <w:pPr>
              <w:jc w:val="left"/>
              <w:rPr>
                <w:bCs/>
                <w:sz w:val="20"/>
                <w:szCs w:val="20"/>
              </w:rPr>
            </w:pPr>
            <w:r w:rsidRPr="001F0D85">
              <w:rPr>
                <w:bCs/>
                <w:sz w:val="20"/>
                <w:szCs w:val="20"/>
              </w:rPr>
              <w:t xml:space="preserve">Dana Ahmed Mohmed </w:t>
            </w:r>
            <w:r w:rsidR="006520BD">
              <w:rPr>
                <w:bCs/>
                <w:sz w:val="20"/>
                <w:szCs w:val="20"/>
              </w:rPr>
              <w:t>Khair</w:t>
            </w:r>
            <w:r w:rsidRPr="001F0D85">
              <w:rPr>
                <w:bCs/>
                <w:sz w:val="20"/>
                <w:szCs w:val="20"/>
              </w:rPr>
              <w:t xml:space="preserve">                       </w:t>
            </w:r>
          </w:p>
        </w:tc>
        <w:tc>
          <w:tcPr>
            <w:tcW w:w="2127" w:type="dxa"/>
          </w:tcPr>
          <w:p w14:paraId="495A1892" w14:textId="77777777" w:rsidR="0037687E" w:rsidRPr="001F0D85" w:rsidRDefault="00F87FE6" w:rsidP="0037687E">
            <w:pPr>
              <w:jc w:val="left"/>
              <w:rPr>
                <w:bCs/>
                <w:sz w:val="20"/>
                <w:szCs w:val="20"/>
              </w:rPr>
            </w:pPr>
            <w:r w:rsidRPr="001F0D85">
              <w:rPr>
                <w:bCs/>
                <w:sz w:val="20"/>
                <w:szCs w:val="20"/>
              </w:rPr>
              <w:t>2100594</w:t>
            </w:r>
          </w:p>
        </w:tc>
      </w:tr>
      <w:tr w:rsidR="0037687E" w:rsidRPr="0037687E" w14:paraId="2F8AD980" w14:textId="77777777" w:rsidTr="0037687E">
        <w:trPr>
          <w:jc w:val="center"/>
        </w:trPr>
        <w:tc>
          <w:tcPr>
            <w:tcW w:w="5953" w:type="dxa"/>
          </w:tcPr>
          <w:p w14:paraId="22474EA1" w14:textId="1658C428" w:rsidR="0037687E" w:rsidRPr="001F0D85" w:rsidRDefault="00F87FE6" w:rsidP="0037687E">
            <w:pPr>
              <w:jc w:val="left"/>
              <w:rPr>
                <w:bCs/>
                <w:sz w:val="20"/>
                <w:szCs w:val="20"/>
              </w:rPr>
            </w:pPr>
            <w:r w:rsidRPr="001F0D85">
              <w:rPr>
                <w:bCs/>
                <w:sz w:val="20"/>
                <w:szCs w:val="20"/>
              </w:rPr>
              <w:t>Eman Atif Hassan</w:t>
            </w:r>
            <w:r w:rsidR="006520BD">
              <w:rPr>
                <w:bCs/>
                <w:sz w:val="20"/>
                <w:szCs w:val="20"/>
              </w:rPr>
              <w:t xml:space="preserve"> Mohamed</w:t>
            </w:r>
            <w:r w:rsidRPr="001F0D85">
              <w:rPr>
                <w:bCs/>
                <w:sz w:val="20"/>
                <w:szCs w:val="20"/>
              </w:rPr>
              <w:t xml:space="preserve">                           </w:t>
            </w:r>
            <w:r w:rsidRPr="001F0D85">
              <w:rPr>
                <w:rFonts w:hint="cs"/>
                <w:bCs/>
                <w:sz w:val="20"/>
                <w:szCs w:val="20"/>
                <w:rtl/>
              </w:rPr>
              <w:t xml:space="preserve"> </w:t>
            </w:r>
            <w:r w:rsidRPr="001F0D85">
              <w:rPr>
                <w:bCs/>
                <w:sz w:val="20"/>
                <w:szCs w:val="20"/>
              </w:rPr>
              <w:t xml:space="preserve"> </w:t>
            </w:r>
          </w:p>
        </w:tc>
        <w:tc>
          <w:tcPr>
            <w:tcW w:w="2127" w:type="dxa"/>
          </w:tcPr>
          <w:p w14:paraId="24A02A7E" w14:textId="77777777" w:rsidR="0037687E" w:rsidRPr="001F0D85" w:rsidRDefault="00F87FE6" w:rsidP="0037687E">
            <w:pPr>
              <w:jc w:val="left"/>
              <w:rPr>
                <w:bCs/>
                <w:sz w:val="20"/>
                <w:szCs w:val="20"/>
              </w:rPr>
            </w:pPr>
            <w:r w:rsidRPr="001F0D85">
              <w:rPr>
                <w:bCs/>
                <w:sz w:val="20"/>
                <w:szCs w:val="20"/>
              </w:rPr>
              <w:t>2100623</w:t>
            </w:r>
          </w:p>
        </w:tc>
      </w:tr>
      <w:tr w:rsidR="0037687E" w:rsidRPr="0037687E" w14:paraId="08BED603" w14:textId="77777777" w:rsidTr="0037687E">
        <w:trPr>
          <w:jc w:val="center"/>
        </w:trPr>
        <w:tc>
          <w:tcPr>
            <w:tcW w:w="5953" w:type="dxa"/>
          </w:tcPr>
          <w:p w14:paraId="7CC6C00A" w14:textId="099FAFCB" w:rsidR="0037687E" w:rsidRPr="001F0D85" w:rsidRDefault="00F87FE6" w:rsidP="0037687E">
            <w:pPr>
              <w:jc w:val="left"/>
              <w:rPr>
                <w:bCs/>
                <w:sz w:val="20"/>
                <w:szCs w:val="20"/>
              </w:rPr>
            </w:pPr>
            <w:proofErr w:type="spellStart"/>
            <w:r w:rsidRPr="001F0D85">
              <w:rPr>
                <w:bCs/>
                <w:sz w:val="20"/>
                <w:szCs w:val="20"/>
              </w:rPr>
              <w:t>Abdelhameed</w:t>
            </w:r>
            <w:proofErr w:type="spellEnd"/>
            <w:r w:rsidRPr="001F0D85">
              <w:rPr>
                <w:bCs/>
                <w:sz w:val="20"/>
                <w:szCs w:val="20"/>
              </w:rPr>
              <w:t xml:space="preserve"> Mohamed </w:t>
            </w:r>
            <w:r w:rsidR="006520BD" w:rsidRPr="001F0D85">
              <w:rPr>
                <w:bCs/>
                <w:sz w:val="20"/>
                <w:szCs w:val="20"/>
              </w:rPr>
              <w:t>Helmy</w:t>
            </w:r>
            <w:r w:rsidRPr="001F0D85">
              <w:rPr>
                <w:bCs/>
                <w:sz w:val="20"/>
                <w:szCs w:val="20"/>
              </w:rPr>
              <w:t xml:space="preserve">          </w:t>
            </w:r>
          </w:p>
        </w:tc>
        <w:tc>
          <w:tcPr>
            <w:tcW w:w="2127" w:type="dxa"/>
          </w:tcPr>
          <w:p w14:paraId="6FC236D7" w14:textId="77777777" w:rsidR="0037687E" w:rsidRPr="001F0D85" w:rsidRDefault="00F87FE6" w:rsidP="0037687E">
            <w:pPr>
              <w:jc w:val="left"/>
              <w:rPr>
                <w:bCs/>
                <w:sz w:val="20"/>
                <w:szCs w:val="20"/>
              </w:rPr>
            </w:pPr>
            <w:r w:rsidRPr="001F0D85">
              <w:rPr>
                <w:bCs/>
                <w:sz w:val="20"/>
                <w:szCs w:val="20"/>
              </w:rPr>
              <w:t>2100264</w:t>
            </w:r>
          </w:p>
        </w:tc>
      </w:tr>
      <w:tr w:rsidR="0037687E" w:rsidRPr="0037687E" w14:paraId="51874C39" w14:textId="77777777" w:rsidTr="0037687E">
        <w:trPr>
          <w:jc w:val="center"/>
        </w:trPr>
        <w:tc>
          <w:tcPr>
            <w:tcW w:w="5953" w:type="dxa"/>
          </w:tcPr>
          <w:p w14:paraId="1C24E6F7" w14:textId="77777777" w:rsidR="0037687E" w:rsidRPr="001F0D85" w:rsidRDefault="00F87FE6" w:rsidP="0037687E">
            <w:pPr>
              <w:jc w:val="left"/>
              <w:rPr>
                <w:bCs/>
                <w:sz w:val="20"/>
                <w:szCs w:val="20"/>
              </w:rPr>
            </w:pPr>
            <w:r w:rsidRPr="001F0D85">
              <w:rPr>
                <w:bCs/>
                <w:sz w:val="20"/>
                <w:szCs w:val="20"/>
              </w:rPr>
              <w:t xml:space="preserve">Beshoy Basem Lamae Samaan           </w:t>
            </w:r>
          </w:p>
        </w:tc>
        <w:tc>
          <w:tcPr>
            <w:tcW w:w="2127" w:type="dxa"/>
          </w:tcPr>
          <w:p w14:paraId="4EBD5C35" w14:textId="77777777" w:rsidR="0037687E" w:rsidRPr="001F0D85" w:rsidRDefault="00F87FE6" w:rsidP="0037687E">
            <w:pPr>
              <w:jc w:val="left"/>
              <w:rPr>
                <w:bCs/>
                <w:sz w:val="20"/>
                <w:szCs w:val="20"/>
              </w:rPr>
            </w:pPr>
            <w:r w:rsidRPr="001F0D85">
              <w:rPr>
                <w:bCs/>
                <w:sz w:val="20"/>
                <w:szCs w:val="20"/>
              </w:rPr>
              <w:t>2100580</w:t>
            </w:r>
          </w:p>
        </w:tc>
      </w:tr>
      <w:tr w:rsidR="0037687E" w:rsidRPr="0037687E" w14:paraId="3BB46840" w14:textId="77777777" w:rsidTr="0037687E">
        <w:trPr>
          <w:jc w:val="center"/>
        </w:trPr>
        <w:tc>
          <w:tcPr>
            <w:tcW w:w="5953" w:type="dxa"/>
          </w:tcPr>
          <w:p w14:paraId="4E8400EC" w14:textId="5F111505" w:rsidR="0037687E" w:rsidRPr="001F0D85" w:rsidRDefault="00F87FE6" w:rsidP="0037687E">
            <w:pPr>
              <w:jc w:val="left"/>
              <w:rPr>
                <w:bCs/>
                <w:sz w:val="20"/>
                <w:szCs w:val="20"/>
              </w:rPr>
            </w:pPr>
            <w:r w:rsidRPr="001F0D85">
              <w:rPr>
                <w:bCs/>
                <w:sz w:val="20"/>
                <w:szCs w:val="20"/>
              </w:rPr>
              <w:t>Mohamed Gamal</w:t>
            </w:r>
            <w:r w:rsidR="00AB3E5F">
              <w:rPr>
                <w:bCs/>
                <w:sz w:val="20"/>
                <w:szCs w:val="20"/>
              </w:rPr>
              <w:t xml:space="preserve"> </w:t>
            </w:r>
            <w:r w:rsidR="006520BD">
              <w:rPr>
                <w:bCs/>
                <w:sz w:val="20"/>
                <w:szCs w:val="20"/>
              </w:rPr>
              <w:t xml:space="preserve">Abd </w:t>
            </w:r>
            <w:proofErr w:type="spellStart"/>
            <w:r w:rsidR="006520BD">
              <w:rPr>
                <w:bCs/>
                <w:sz w:val="20"/>
                <w:szCs w:val="20"/>
              </w:rPr>
              <w:t>ElNaieem</w:t>
            </w:r>
            <w:proofErr w:type="spellEnd"/>
          </w:p>
        </w:tc>
        <w:tc>
          <w:tcPr>
            <w:tcW w:w="2127" w:type="dxa"/>
          </w:tcPr>
          <w:p w14:paraId="39242BE3" w14:textId="77777777" w:rsidR="0037687E" w:rsidRPr="001F0D85" w:rsidRDefault="00DB03D8" w:rsidP="0037687E">
            <w:pPr>
              <w:jc w:val="left"/>
              <w:rPr>
                <w:bCs/>
                <w:sz w:val="20"/>
                <w:szCs w:val="20"/>
              </w:rPr>
            </w:pPr>
            <w:r>
              <w:rPr>
                <w:bCs/>
                <w:sz w:val="20"/>
                <w:szCs w:val="20"/>
              </w:rPr>
              <w:t>2001116</w:t>
            </w:r>
          </w:p>
        </w:tc>
      </w:tr>
    </w:tbl>
    <w:p w14:paraId="13102F5A" w14:textId="77777777" w:rsidR="008E47F4" w:rsidRDefault="008E47F4" w:rsidP="005470D8"/>
    <w:p w14:paraId="6EF549D6" w14:textId="77777777" w:rsidR="0037687E" w:rsidRPr="0037687E" w:rsidRDefault="0037687E" w:rsidP="000B1FF2">
      <w:pPr>
        <w:pStyle w:val="Subtitle"/>
      </w:pPr>
      <w:r w:rsidRPr="0037687E">
        <w:t>Supervised by</w:t>
      </w:r>
    </w:p>
    <w:p w14:paraId="531E9525" w14:textId="5206DD3B" w:rsidR="0037687E" w:rsidRPr="00F87FE6" w:rsidRDefault="00F87FE6" w:rsidP="0037687E">
      <w:pPr>
        <w:jc w:val="center"/>
        <w:rPr>
          <w:bCs/>
          <w:sz w:val="36"/>
          <w:szCs w:val="36"/>
        </w:rPr>
      </w:pPr>
      <w:r w:rsidRPr="00F87FE6">
        <w:rPr>
          <w:bCs/>
          <w:sz w:val="40"/>
          <w:szCs w:val="40"/>
        </w:rPr>
        <w:t>Dr. Alaa Zaki</w:t>
      </w:r>
    </w:p>
    <w:p w14:paraId="574C96C3" w14:textId="77777777" w:rsidR="0037687E" w:rsidRPr="0037687E" w:rsidRDefault="0037687E" w:rsidP="000B1FF2">
      <w:pPr>
        <w:pStyle w:val="Subtitle"/>
      </w:pPr>
      <w:r w:rsidRPr="0037687E">
        <w:t>Assistant</w:t>
      </w:r>
    </w:p>
    <w:p w14:paraId="3040AD61" w14:textId="789836C0" w:rsidR="00F87FE6" w:rsidRPr="00F87FE6" w:rsidRDefault="00F87FE6" w:rsidP="00F87FE6">
      <w:pPr>
        <w:spacing w:after="120"/>
        <w:jc w:val="center"/>
        <w:rPr>
          <w:bCs/>
          <w:sz w:val="40"/>
          <w:szCs w:val="40"/>
        </w:rPr>
      </w:pPr>
      <w:r w:rsidRPr="00F87FE6">
        <w:rPr>
          <w:bCs/>
          <w:sz w:val="40"/>
          <w:szCs w:val="40"/>
        </w:rPr>
        <w:t xml:space="preserve">Eng. Sabah </w:t>
      </w:r>
      <w:r w:rsidR="00E05140">
        <w:rPr>
          <w:bCs/>
          <w:sz w:val="40"/>
          <w:szCs w:val="40"/>
        </w:rPr>
        <w:t>Morsy</w:t>
      </w:r>
    </w:p>
    <w:p w14:paraId="3C48235A" w14:textId="77777777" w:rsidR="0037687E" w:rsidRDefault="0037687E" w:rsidP="0037687E">
      <w:pPr>
        <w:jc w:val="center"/>
        <w:rPr>
          <w:sz w:val="36"/>
          <w:szCs w:val="36"/>
        </w:rPr>
      </w:pPr>
    </w:p>
    <w:p w14:paraId="3681079E" w14:textId="77777777" w:rsidR="000B1FF2" w:rsidRDefault="000B1FF2" w:rsidP="0037687E">
      <w:pPr>
        <w:jc w:val="center"/>
        <w:rPr>
          <w:sz w:val="36"/>
          <w:szCs w:val="36"/>
        </w:rPr>
      </w:pPr>
    </w:p>
    <w:p w14:paraId="0F0DFCA9" w14:textId="77777777" w:rsidR="008E47F4" w:rsidRPr="0037687E" w:rsidRDefault="005D499A" w:rsidP="0037687E">
      <w:pPr>
        <w:jc w:val="center"/>
        <w:rPr>
          <w:sz w:val="36"/>
          <w:szCs w:val="36"/>
        </w:rPr>
      </w:pPr>
      <w:r>
        <w:rPr>
          <w:sz w:val="36"/>
          <w:szCs w:val="36"/>
        </w:rPr>
        <w:t>A</w:t>
      </w:r>
      <w:r w:rsidR="00F87FE6">
        <w:rPr>
          <w:sz w:val="36"/>
          <w:szCs w:val="36"/>
        </w:rPr>
        <w:t>ssuit</w:t>
      </w:r>
      <w:r w:rsidR="000B1FF2">
        <w:rPr>
          <w:sz w:val="36"/>
          <w:szCs w:val="36"/>
        </w:rPr>
        <w:t>-</w:t>
      </w:r>
      <w:r w:rsidR="008E47F4" w:rsidRPr="0037687E">
        <w:rPr>
          <w:sz w:val="36"/>
          <w:szCs w:val="36"/>
        </w:rPr>
        <w:t>2025</w:t>
      </w:r>
    </w:p>
    <w:p w14:paraId="26A2A514" w14:textId="77777777" w:rsidR="005470D8" w:rsidRDefault="005470D8" w:rsidP="005470D8"/>
    <w:p w14:paraId="48A3C742" w14:textId="77777777" w:rsidR="005470D8" w:rsidRPr="005D499A" w:rsidRDefault="005470D8" w:rsidP="00ED770D">
      <w:pPr>
        <w:pStyle w:val="Chaptertitle"/>
      </w:pPr>
      <w:bookmarkStart w:id="0" w:name="_Toc200234899"/>
      <w:bookmarkStart w:id="1" w:name="Abstract"/>
      <w:r w:rsidRPr="005D499A">
        <w:t>Abstract</w:t>
      </w:r>
      <w:bookmarkEnd w:id="0"/>
      <w:r w:rsidRPr="005D499A">
        <w:t xml:space="preserve">  </w:t>
      </w:r>
    </w:p>
    <w:bookmarkEnd w:id="1"/>
    <w:p w14:paraId="4E200465" w14:textId="77777777" w:rsidR="007D35E0" w:rsidRDefault="007D35E0" w:rsidP="007D35E0">
      <w:pPr>
        <w:spacing w:line="278" w:lineRule="auto"/>
        <w:jc w:val="left"/>
      </w:pPr>
      <w:r w:rsidRPr="007D35E0">
        <w:t>In an era where digital transformation is reshaping governance, commerce, and communication, electoral systems remain largely dependent on traditional paper-based or electronic voting machines confined to physical polling stations. While these methods have been the cornerstone of democratic processes for decades, they suffer from inefficiencies, accessibility limitations, and growing concerns over security and transparency. The rapid advancement of internet technologies presents an opportunity to reimagine voting systems, making them more inclusive, efficient, and resistant to tampering. This study explores the design, implementation, and evaluation of an </w:t>
      </w:r>
      <w:r w:rsidRPr="007D35E0">
        <w:rPr>
          <w:b/>
          <w:bCs/>
        </w:rPr>
        <w:t>Online Election System (OES)</w:t>
      </w:r>
      <w:r w:rsidRPr="007D35E0">
        <w:t> that leverages modern cryptographic techniques, biometric authentication, and user-centric design to address the challenges of conventional voting while maintaining the fundamental principles of democracy: fairness, privacy, and verifiability.</w:t>
      </w:r>
    </w:p>
    <w:p w14:paraId="3D55733A" w14:textId="77777777" w:rsidR="007D35E0" w:rsidRDefault="007D35E0" w:rsidP="007D35E0">
      <w:pPr>
        <w:spacing w:line="278" w:lineRule="auto"/>
        <w:jc w:val="left"/>
      </w:pPr>
      <w:r w:rsidRPr="007D35E0">
        <w:br/>
        <w:t>Traditional voting systems face several critical challenges that hinder their effectiveness and public trust. </w:t>
      </w:r>
      <w:r w:rsidRPr="007D35E0">
        <w:rPr>
          <w:b/>
          <w:bCs/>
        </w:rPr>
        <w:t>Logistical inefficiencies</w:t>
      </w:r>
      <w:r w:rsidRPr="007D35E0">
        <w:t>, such as long queues, manual ballot handling, and delayed result tabulation, contribute to voter frustration and increased operational costs. </w:t>
      </w:r>
      <w:r w:rsidRPr="007D35E0">
        <w:rPr>
          <w:b/>
          <w:bCs/>
        </w:rPr>
        <w:t>Low voter turnout</w:t>
      </w:r>
      <w:r w:rsidRPr="007D35E0">
        <w:t>, particularly among younger and remote populations, remains a persistent issue due to geographical and time constraints. Additionally, conventional systems are vulnerable to </w:t>
      </w:r>
      <w:r w:rsidRPr="007D35E0">
        <w:rPr>
          <w:b/>
          <w:bCs/>
        </w:rPr>
        <w:t>physical tampering, ballot stuffing, and logistical errors</w:t>
      </w:r>
      <w:r w:rsidRPr="007D35E0">
        <w:t>, raising concerns about election integrity. Furthermore, voters with disabilities often encounter accessibility barriers, excluding them from full participation. While some countries have experimented with electronic voting machines (EVMs), these systems are not immune to cyberattacks, software manipulation, or lack of transparency in vote recording. The absence of a secure, convenient, and universally accessible voting mechanism underscores the need for a robust </w:t>
      </w:r>
      <w:r w:rsidRPr="007D35E0">
        <w:rPr>
          <w:b/>
          <w:bCs/>
        </w:rPr>
        <w:t>Internet-based voting solution</w:t>
      </w:r>
      <w:r w:rsidRPr="007D35E0">
        <w:t> that can overcome these limitations while ensuring end-to-end security.</w:t>
      </w:r>
    </w:p>
    <w:p w14:paraId="12325E6D" w14:textId="77777777" w:rsidR="007D35E0" w:rsidRPr="007D35E0" w:rsidRDefault="007D35E0" w:rsidP="007D35E0">
      <w:pPr>
        <w:spacing w:line="278" w:lineRule="auto"/>
        <w:jc w:val="left"/>
      </w:pPr>
      <w:r w:rsidRPr="007D35E0">
        <w:br/>
        <w:t>This study introduces an </w:t>
      </w:r>
      <w:r w:rsidRPr="007D35E0">
        <w:rPr>
          <w:b/>
          <w:bCs/>
        </w:rPr>
        <w:t>Online Election System (OES)</w:t>
      </w:r>
      <w:r w:rsidRPr="007D35E0">
        <w:t> designed to enhance electoral participation, security, and efficiency through a </w:t>
      </w:r>
      <w:r w:rsidRPr="007D35E0">
        <w:rPr>
          <w:b/>
          <w:bCs/>
        </w:rPr>
        <w:t>web-based platform</w:t>
      </w:r>
      <w:r w:rsidRPr="007D35E0">
        <w:t> that integrates multiple layers of protection. The system incorporates:</w:t>
      </w:r>
    </w:p>
    <w:p w14:paraId="315D33B8" w14:textId="77777777" w:rsidR="007D35E0" w:rsidRPr="007D35E0" w:rsidRDefault="007D35E0" w:rsidP="000132EF">
      <w:pPr>
        <w:numPr>
          <w:ilvl w:val="0"/>
          <w:numId w:val="34"/>
        </w:numPr>
        <w:spacing w:line="278" w:lineRule="auto"/>
        <w:jc w:val="left"/>
      </w:pPr>
      <w:r w:rsidRPr="007D35E0">
        <w:rPr>
          <w:b/>
          <w:bCs/>
        </w:rPr>
        <w:t>Secure Voter Registration &amp; Authentication</w:t>
      </w:r>
      <w:r w:rsidRPr="007D35E0">
        <w:t>: Multi-factor authentication (MFA), including biometric facial recognition, ensures only eligible voters can cast ballots.</w:t>
      </w:r>
    </w:p>
    <w:p w14:paraId="5F95F58E" w14:textId="77777777" w:rsidR="007D35E0" w:rsidRDefault="007D35E0" w:rsidP="000132EF">
      <w:pPr>
        <w:numPr>
          <w:ilvl w:val="0"/>
          <w:numId w:val="34"/>
        </w:numPr>
        <w:spacing w:line="278" w:lineRule="auto"/>
        <w:jc w:val="left"/>
      </w:pPr>
      <w:r w:rsidRPr="007D35E0">
        <w:rPr>
          <w:b/>
          <w:bCs/>
        </w:rPr>
        <w:t>Cryptographic Vote Integrity</w:t>
      </w:r>
      <w:r w:rsidRPr="007D35E0">
        <w:t>: End-to-end encryption (E2EE) and blockchain-inspired tamper-proof logs prevent unauthorized modifications while maintaining voter anonymity.</w:t>
      </w:r>
    </w:p>
    <w:p w14:paraId="41AB8B28" w14:textId="77777777" w:rsidR="00DB64D2" w:rsidRDefault="00DB64D2" w:rsidP="00DB64D2">
      <w:pPr>
        <w:spacing w:line="278" w:lineRule="auto"/>
        <w:jc w:val="left"/>
        <w:rPr>
          <w:rtl/>
        </w:rPr>
      </w:pPr>
    </w:p>
    <w:p w14:paraId="5856FFF0" w14:textId="77777777" w:rsidR="00DB64D2" w:rsidRPr="007D35E0" w:rsidRDefault="00DB64D2" w:rsidP="00DB64D2">
      <w:pPr>
        <w:spacing w:line="278" w:lineRule="auto"/>
        <w:jc w:val="left"/>
      </w:pPr>
    </w:p>
    <w:p w14:paraId="16FA2F04" w14:textId="77777777" w:rsidR="007D35E0" w:rsidRPr="007D35E0" w:rsidRDefault="007D35E0" w:rsidP="000132EF">
      <w:pPr>
        <w:numPr>
          <w:ilvl w:val="0"/>
          <w:numId w:val="34"/>
        </w:numPr>
        <w:spacing w:line="278" w:lineRule="auto"/>
        <w:jc w:val="left"/>
      </w:pPr>
      <w:r w:rsidRPr="007D35E0">
        <w:rPr>
          <w:b/>
          <w:bCs/>
        </w:rPr>
        <w:t>Real-Time Voting &amp; Results</w:t>
      </w:r>
      <w:r w:rsidRPr="007D35E0">
        <w:t>: A responsive interface allows voters to cast ballots remotely, with instantaneous electronic tallying for faster, more accurate results.</w:t>
      </w:r>
    </w:p>
    <w:p w14:paraId="16EA6B8C" w14:textId="77777777" w:rsidR="007D35E0" w:rsidRPr="007D35E0" w:rsidRDefault="007D35E0" w:rsidP="000132EF">
      <w:pPr>
        <w:numPr>
          <w:ilvl w:val="0"/>
          <w:numId w:val="34"/>
        </w:numPr>
        <w:spacing w:line="278" w:lineRule="auto"/>
        <w:jc w:val="left"/>
      </w:pPr>
      <w:r w:rsidRPr="007D35E0">
        <w:rPr>
          <w:b/>
          <w:bCs/>
        </w:rPr>
        <w:t>Accessibility Features</w:t>
      </w:r>
      <w:r w:rsidRPr="007D35E0">
        <w:t xml:space="preserve">: Screen readers, voice commands, and adjustable interfaces ensure </w:t>
      </w:r>
      <w:proofErr w:type="gramStart"/>
      <w:r w:rsidRPr="007D35E0">
        <w:t>inclusivity</w:t>
      </w:r>
      <w:proofErr w:type="gramEnd"/>
      <w:r w:rsidRPr="007D35E0">
        <w:t xml:space="preserve"> for voters with disabilities.</w:t>
      </w:r>
    </w:p>
    <w:p w14:paraId="3A2C8B17" w14:textId="77777777" w:rsidR="007D35E0" w:rsidRPr="007D35E0" w:rsidRDefault="007D35E0" w:rsidP="000132EF">
      <w:pPr>
        <w:numPr>
          <w:ilvl w:val="0"/>
          <w:numId w:val="34"/>
        </w:numPr>
        <w:spacing w:line="278" w:lineRule="auto"/>
        <w:jc w:val="left"/>
      </w:pPr>
      <w:r w:rsidRPr="007D35E0">
        <w:rPr>
          <w:b/>
          <w:bCs/>
        </w:rPr>
        <w:t>Anti-Coercion &amp; Auditability</w:t>
      </w:r>
      <w:r w:rsidRPr="007D35E0">
        <w:t>: Techniques such as </w:t>
      </w:r>
      <w:r w:rsidRPr="007D35E0">
        <w:rPr>
          <w:b/>
          <w:bCs/>
        </w:rPr>
        <w:t>vote receipts (without revealing choices)</w:t>
      </w:r>
      <w:r w:rsidRPr="007D35E0">
        <w:t> and post-election verifiability allow voters to confirm their votes were counted without exposing selections to third parties.</w:t>
      </w:r>
    </w:p>
    <w:p w14:paraId="59E0B1CB" w14:textId="77777777" w:rsidR="007D35E0" w:rsidRPr="007D35E0" w:rsidRDefault="007D35E0" w:rsidP="007D35E0">
      <w:pPr>
        <w:spacing w:line="278" w:lineRule="auto"/>
        <w:jc w:val="left"/>
      </w:pPr>
      <w:r w:rsidRPr="007D35E0">
        <w:t>This study demonstrates that a </w:t>
      </w:r>
      <w:r w:rsidRPr="007D35E0">
        <w:rPr>
          <w:b/>
          <w:bCs/>
        </w:rPr>
        <w:t>well-designed Online Election System</w:t>
      </w:r>
      <w:r w:rsidRPr="007D35E0">
        <w:t xml:space="preserve"> can serve as a viable alternative to traditional voting, offering greater efficiency, accessibility, and security. While challenges remain—particularly in ensuring universal internet access and preventing </w:t>
      </w:r>
      <w:proofErr w:type="gramStart"/>
      <w:r w:rsidRPr="007D35E0">
        <w:t>coercion—</w:t>
      </w:r>
      <w:proofErr w:type="gramEnd"/>
      <w:r w:rsidRPr="007D35E0">
        <w:t>the findings suggest that with </w:t>
      </w:r>
      <w:r w:rsidRPr="007D35E0">
        <w:rPr>
          <w:b/>
          <w:bCs/>
        </w:rPr>
        <w:t>strong technical safeguards and policy frameworks</w:t>
      </w:r>
      <w:r w:rsidRPr="007D35E0">
        <w:t>, internet voting can strengthen democratic participation in the digital age. The proposed system has applications beyond national elections, including student governments, corporate decision-making, and community referendums, paving the way for a more inclusive and technologically resilient electoral future.</w:t>
      </w:r>
    </w:p>
    <w:p w14:paraId="1C119AAE" w14:textId="77777777" w:rsidR="000B1FF2" w:rsidRDefault="000B1FF2" w:rsidP="00CE2B97">
      <w:pPr>
        <w:spacing w:line="278" w:lineRule="auto"/>
        <w:jc w:val="left"/>
      </w:pPr>
      <w:r>
        <w:br w:type="page"/>
      </w:r>
    </w:p>
    <w:p w14:paraId="6A67C832" w14:textId="77777777" w:rsidR="005470D8" w:rsidRDefault="005470D8" w:rsidP="005470D8"/>
    <w:p w14:paraId="2A780ED7" w14:textId="77777777" w:rsidR="007D35E0" w:rsidRPr="00DB64D2" w:rsidRDefault="007D35E0" w:rsidP="00DB64D2">
      <w:pPr>
        <w:jc w:val="center"/>
        <w:rPr>
          <w:bCs/>
          <w:sz w:val="44"/>
          <w:szCs w:val="44"/>
        </w:rPr>
      </w:pPr>
      <w:bookmarkStart w:id="2" w:name="Acknowledgments"/>
      <w:r w:rsidRPr="00DB64D2">
        <w:rPr>
          <w:b/>
          <w:bCs/>
          <w:sz w:val="44"/>
          <w:szCs w:val="44"/>
        </w:rPr>
        <w:t>Acknowledgments</w:t>
      </w:r>
    </w:p>
    <w:bookmarkEnd w:id="2"/>
    <w:p w14:paraId="5ADE1E6D" w14:textId="77777777" w:rsidR="007D35E0" w:rsidRPr="007D35E0" w:rsidRDefault="007D35E0" w:rsidP="007D35E0">
      <w:pPr>
        <w:rPr>
          <w:bCs/>
        </w:rPr>
      </w:pPr>
      <w:r w:rsidRPr="007D35E0">
        <w:rPr>
          <w:bCs/>
        </w:rPr>
        <w:t>We would like to extend our deepest gratitude to all those who contributed their time, expertise, and encouragement to the successful completion of this research. First and foremost, we are profoundly grateful to </w:t>
      </w:r>
      <w:r w:rsidRPr="007D35E0">
        <w:rPr>
          <w:b/>
          <w:bCs/>
        </w:rPr>
        <w:t>Professor Alaa Zaki</w:t>
      </w:r>
      <w:r w:rsidRPr="007D35E0">
        <w:rPr>
          <w:bCs/>
        </w:rPr>
        <w:t> for his exceptional mentorship, unwavering support, and invaluable guidance throughout every stage of this project. His deep expertise in secure systems and electoral technologies provided critical direction, while his insightful feedback and constructive critiques helped refine our methodology and strengthen the overall integrity of this work. His dedication to fostering academic excellence and innovation has been a constant source of inspiration, and we are truly honored to have had the opportunity to learn from him.</w:t>
      </w:r>
    </w:p>
    <w:p w14:paraId="16423103" w14:textId="0129017B" w:rsidR="007D35E0" w:rsidRPr="007D35E0" w:rsidRDefault="007D35E0" w:rsidP="007D35E0">
      <w:pPr>
        <w:rPr>
          <w:bCs/>
        </w:rPr>
      </w:pPr>
      <w:r w:rsidRPr="007D35E0">
        <w:rPr>
          <w:bCs/>
        </w:rPr>
        <w:t>We also owe a tremendous debt of gratitude to </w:t>
      </w:r>
      <w:r w:rsidRPr="007D35E0">
        <w:rPr>
          <w:b/>
          <w:bCs/>
        </w:rPr>
        <w:t>Eng. Sabah Mohamed</w:t>
      </w:r>
      <w:r w:rsidRPr="007D35E0">
        <w:rPr>
          <w:bCs/>
        </w:rPr>
        <w:t> for h</w:t>
      </w:r>
      <w:r w:rsidR="00DB64D2">
        <w:rPr>
          <w:bCs/>
        </w:rPr>
        <w:t>er</w:t>
      </w:r>
      <w:r w:rsidRPr="007D35E0">
        <w:rPr>
          <w:bCs/>
        </w:rPr>
        <w:t xml:space="preserve"> technical expertise, patient guidance, and relentless encouragement. H</w:t>
      </w:r>
      <w:r w:rsidR="00DB64D2">
        <w:rPr>
          <w:bCs/>
        </w:rPr>
        <w:t>er</w:t>
      </w:r>
      <w:r w:rsidRPr="007D35E0">
        <w:rPr>
          <w:bCs/>
        </w:rPr>
        <w:t xml:space="preserve"> hands-on assistance in troubleshooting complex challenges, particularly in cryptographic implementation and system security, was indispensable. H</w:t>
      </w:r>
      <w:r w:rsidR="00DB64D2">
        <w:rPr>
          <w:bCs/>
        </w:rPr>
        <w:t>er</w:t>
      </w:r>
      <w:r w:rsidRPr="007D35E0">
        <w:rPr>
          <w:bCs/>
        </w:rPr>
        <w:t xml:space="preserve"> willingness to share knowledge, offer timely suggestions, and review our progress at critical junctures significantly enhanced the robustness of our Online Election System. We deeply appreciate h</w:t>
      </w:r>
      <w:r w:rsidR="00DB64D2">
        <w:rPr>
          <w:bCs/>
        </w:rPr>
        <w:t>er</w:t>
      </w:r>
      <w:r w:rsidRPr="007D35E0">
        <w:rPr>
          <w:bCs/>
        </w:rPr>
        <w:t xml:space="preserve"> generosity with his time and h</w:t>
      </w:r>
      <w:r w:rsidR="00DB64D2">
        <w:rPr>
          <w:bCs/>
        </w:rPr>
        <w:t>er</w:t>
      </w:r>
      <w:r w:rsidRPr="007D35E0">
        <w:rPr>
          <w:bCs/>
        </w:rPr>
        <w:t xml:space="preserve"> commitment to seeing this project reach its full potential.</w:t>
      </w:r>
    </w:p>
    <w:p w14:paraId="045F0BC5" w14:textId="77777777" w:rsidR="007D35E0" w:rsidRPr="007D35E0" w:rsidRDefault="007D35E0" w:rsidP="007D35E0">
      <w:pPr>
        <w:rPr>
          <w:bCs/>
        </w:rPr>
      </w:pPr>
      <w:r w:rsidRPr="007D35E0">
        <w:rPr>
          <w:bCs/>
        </w:rPr>
        <w:t>Lastly, we extend our heartfelt appreciation to our </w:t>
      </w:r>
      <w:r w:rsidRPr="007D35E0">
        <w:rPr>
          <w:b/>
          <w:bCs/>
        </w:rPr>
        <w:t>families and friends</w:t>
      </w:r>
      <w:r w:rsidRPr="007D35E0">
        <w:rPr>
          <w:bCs/>
        </w:rPr>
        <w:t> for their endless patience, motivation, and emotional support during the demanding phases of this research. Their belief in our work kept us persevering even when challenges seemed insurmountable.</w:t>
      </w:r>
    </w:p>
    <w:p w14:paraId="0F3A7169" w14:textId="3DBDE962" w:rsidR="005470D8" w:rsidRPr="00DB64D2" w:rsidRDefault="007D35E0" w:rsidP="00DB64D2">
      <w:pPr>
        <w:rPr>
          <w:bCs/>
        </w:rPr>
      </w:pPr>
      <w:r w:rsidRPr="007D35E0">
        <w:rPr>
          <w:bCs/>
        </w:rPr>
        <w:t xml:space="preserve">This project would not have been possible without the collective effort of all these individuals, and we are forever grateful for their contributions. Any remaining shortcomings in this work are solely our </w:t>
      </w:r>
      <w:r w:rsidR="00644CB5" w:rsidRPr="007D35E0">
        <w:rPr>
          <w:bCs/>
        </w:rPr>
        <w:t>own</w:t>
      </w:r>
      <w:r w:rsidR="00644CB5">
        <w:rPr>
          <w:bCs/>
        </w:rPr>
        <w:t>.</w:t>
      </w:r>
    </w:p>
    <w:p w14:paraId="501D76ED" w14:textId="77777777" w:rsidR="000B1FF2" w:rsidRDefault="000B1FF2">
      <w:pPr>
        <w:spacing w:line="278" w:lineRule="auto"/>
        <w:jc w:val="left"/>
      </w:pPr>
      <w:r>
        <w:br w:type="page"/>
      </w:r>
    </w:p>
    <w:p w14:paraId="15683B44" w14:textId="77777777" w:rsidR="000B1FF2" w:rsidRDefault="000B1FF2" w:rsidP="005470D8"/>
    <w:sdt>
      <w:sdtPr>
        <w:rPr>
          <w:rFonts w:eastAsiaTheme="minorHAnsi" w:cstheme="minorBidi"/>
          <w:color w:val="auto"/>
          <w:kern w:val="2"/>
          <w:sz w:val="24"/>
          <w:szCs w:val="24"/>
          <w14:ligatures w14:val="standardContextual"/>
        </w:rPr>
        <w:id w:val="-2071180183"/>
        <w:docPartObj>
          <w:docPartGallery w:val="Table of Contents"/>
          <w:docPartUnique/>
        </w:docPartObj>
      </w:sdtPr>
      <w:sdtContent>
        <w:p w14:paraId="5AB65906" w14:textId="755E93A9" w:rsidR="00670063" w:rsidRPr="003E06C5" w:rsidRDefault="00670063" w:rsidP="005B4E5F">
          <w:pPr>
            <w:pStyle w:val="TOCHeading"/>
            <w:spacing w:line="360" w:lineRule="auto"/>
            <w:rPr>
              <w:color w:val="0070C0"/>
            </w:rPr>
          </w:pPr>
          <w:r w:rsidRPr="003E06C5">
            <w:rPr>
              <w:color w:val="0070C0"/>
            </w:rPr>
            <w:t>Table of Contents</w:t>
          </w:r>
          <w:r w:rsidR="00DB64D2">
            <w:rPr>
              <w:color w:val="0070C0"/>
            </w:rPr>
            <w:t xml:space="preserve">                                                                                        </w:t>
          </w:r>
        </w:p>
        <w:p w14:paraId="2082134C" w14:textId="4DDCA765" w:rsidR="00670063" w:rsidRPr="00886817" w:rsidRDefault="00670063" w:rsidP="005B4E5F">
          <w:pPr>
            <w:tabs>
              <w:tab w:val="right" w:leader="dot" w:pos="9350"/>
            </w:tabs>
            <w:spacing w:after="100"/>
            <w:rPr>
              <w:rFonts w:asciiTheme="minorHAnsi" w:eastAsiaTheme="minorEastAsia" w:hAnsiTheme="minorHAnsi"/>
              <w:noProof/>
            </w:rPr>
          </w:pPr>
          <w:hyperlink w:anchor="Abstract" w:history="1">
            <w:r w:rsidRPr="00886817">
              <w:rPr>
                <w:noProof/>
                <w:color w:val="0563C1" w:themeColor="hyperlink"/>
                <w:u w:val="single"/>
              </w:rPr>
              <w:t>Abstract</w:t>
            </w:r>
            <w:r w:rsidRPr="00886817">
              <w:rPr>
                <w:noProof/>
                <w:webHidden/>
              </w:rPr>
              <w:tab/>
              <w:t>2</w:t>
            </w:r>
          </w:hyperlink>
        </w:p>
        <w:p w14:paraId="392B1577" w14:textId="31504D54" w:rsidR="00670063" w:rsidRPr="00670063" w:rsidRDefault="00670063" w:rsidP="005B4E5F">
          <w:pPr>
            <w:tabs>
              <w:tab w:val="right" w:leader="dot" w:pos="9350"/>
            </w:tabs>
            <w:spacing w:after="100"/>
            <w:rPr>
              <w:rFonts w:asciiTheme="minorHAnsi" w:eastAsiaTheme="minorEastAsia" w:hAnsiTheme="minorHAnsi"/>
              <w:noProof/>
            </w:rPr>
          </w:pPr>
          <w:hyperlink w:anchor="Acknowledgments" w:history="1">
            <w:r w:rsidRPr="00670063">
              <w:rPr>
                <w:noProof/>
                <w:color w:val="0563C1" w:themeColor="hyperlink"/>
                <w:u w:val="single"/>
              </w:rPr>
              <w:t>Acknowledgments</w:t>
            </w:r>
            <w:r w:rsidRPr="00670063">
              <w:rPr>
                <w:noProof/>
                <w:webHidden/>
              </w:rPr>
              <w:tab/>
            </w:r>
            <w:r w:rsidR="00886817">
              <w:rPr>
                <w:noProof/>
                <w:webHidden/>
              </w:rPr>
              <w:t>4</w:t>
            </w:r>
          </w:hyperlink>
        </w:p>
        <w:p w14:paraId="44E33B50" w14:textId="45030D9B" w:rsidR="00670063" w:rsidRPr="00670063" w:rsidRDefault="00670063" w:rsidP="005B4E5F">
          <w:pPr>
            <w:tabs>
              <w:tab w:val="right" w:leader="dot" w:pos="9350"/>
            </w:tabs>
            <w:spacing w:after="100"/>
          </w:pPr>
          <w:r w:rsidRPr="00670063">
            <w:rPr>
              <w:noProof/>
              <w:color w:val="0563C1" w:themeColor="hyperlink"/>
              <w:u w:val="single"/>
            </w:rPr>
            <w:t xml:space="preserve">1. </w:t>
          </w:r>
          <w:hyperlink w:anchor="CHAP1" w:history="1">
            <w:r w:rsidRPr="00670063">
              <w:rPr>
                <w:noProof/>
                <w:color w:val="0563C1" w:themeColor="hyperlink"/>
                <w:u w:val="single"/>
              </w:rPr>
              <w:t>Introduction</w:t>
            </w:r>
            <w:r w:rsidRPr="00670063">
              <w:rPr>
                <w:noProof/>
                <w:webHidden/>
              </w:rPr>
              <w:tab/>
            </w:r>
            <w:r w:rsidR="000238DE">
              <w:rPr>
                <w:noProof/>
                <w:webHidden/>
              </w:rPr>
              <w:t>8</w:t>
            </w:r>
          </w:hyperlink>
        </w:p>
        <w:p w14:paraId="5C675808" w14:textId="1F5331C8" w:rsidR="00670063" w:rsidRPr="00670063" w:rsidRDefault="00670063" w:rsidP="005B4E5F">
          <w:pPr>
            <w:ind w:left="1440"/>
          </w:pPr>
          <w:hyperlink w:anchor="i1" w:history="1">
            <w:r w:rsidRPr="00DC7319">
              <w:rPr>
                <w:rStyle w:val="Hyperlink"/>
              </w:rPr>
              <w:t>1.1</w:t>
            </w:r>
            <w:r w:rsidR="00644CB5" w:rsidRPr="00DC7319">
              <w:rPr>
                <w:rStyle w:val="Hyperlink"/>
              </w:rPr>
              <w:t xml:space="preserve"> </w:t>
            </w:r>
            <w:r w:rsidRPr="00DC7319">
              <w:rPr>
                <w:rStyle w:val="Hyperlink"/>
              </w:rPr>
              <w:t>Introduction</w:t>
            </w:r>
          </w:hyperlink>
          <w:r w:rsidR="000238DE">
            <w:t>………………………………………………………………….</w:t>
          </w:r>
          <w:r w:rsidR="00644CB5">
            <w:t xml:space="preserve">.. </w:t>
          </w:r>
          <w:r w:rsidR="00007AA5">
            <w:t>9</w:t>
          </w:r>
        </w:p>
        <w:p w14:paraId="03A9214C" w14:textId="4E55DA4D" w:rsidR="00670063" w:rsidRPr="00670063" w:rsidRDefault="00670063" w:rsidP="005B4E5F">
          <w:pPr>
            <w:tabs>
              <w:tab w:val="right" w:leader="dot" w:pos="9350"/>
            </w:tabs>
            <w:spacing w:after="100"/>
            <w:ind w:left="1440"/>
            <w:rPr>
              <w:noProof/>
            </w:rPr>
          </w:pPr>
          <w:hyperlink w:anchor="i12" w:history="1">
            <w:r w:rsidRPr="00DC7319">
              <w:rPr>
                <w:rStyle w:val="Hyperlink"/>
              </w:rPr>
              <w:t xml:space="preserve">1.2 Background and </w:t>
            </w:r>
            <w:r w:rsidR="00007AA5" w:rsidRPr="00DC7319">
              <w:rPr>
                <w:rStyle w:val="Hyperlink"/>
              </w:rPr>
              <w:t>Motivation</w:t>
            </w:r>
          </w:hyperlink>
          <w:r w:rsidR="00007AA5">
            <w:t xml:space="preserve"> …</w:t>
          </w:r>
          <w:r w:rsidR="000238DE">
            <w:t>…………</w:t>
          </w:r>
          <w:r w:rsidR="00007AA5">
            <w:t>….</w:t>
          </w:r>
          <w:r w:rsidR="000238DE">
            <w:t>………………………………</w:t>
          </w:r>
          <w:r w:rsidR="00007AA5">
            <w:t xml:space="preserve">  </w:t>
          </w:r>
          <w:r w:rsidR="00644CB5">
            <w:t xml:space="preserve"> </w:t>
          </w:r>
          <w:r w:rsidR="00007AA5">
            <w:t>10</w:t>
          </w:r>
        </w:p>
        <w:p w14:paraId="0A6F13CA" w14:textId="4136FCE2" w:rsidR="00670063" w:rsidRPr="00670063" w:rsidRDefault="00670063" w:rsidP="005B4E5F">
          <w:pPr>
            <w:ind w:left="1440"/>
          </w:pPr>
          <w:hyperlink w:anchor="i13" w:history="1">
            <w:r w:rsidRPr="00DC7319">
              <w:rPr>
                <w:rStyle w:val="Hyperlink"/>
              </w:rPr>
              <w:t>1.3 Significance of the Issue</w:t>
            </w:r>
          </w:hyperlink>
          <w:r w:rsidR="000238DE">
            <w:t>……………………</w:t>
          </w:r>
          <w:r w:rsidR="00007AA5">
            <w:t>….</w:t>
          </w:r>
          <w:r w:rsidR="000238DE">
            <w:t>……………………………</w:t>
          </w:r>
          <w:r w:rsidR="00007AA5">
            <w:t xml:space="preserve">. </w:t>
          </w:r>
          <w:r w:rsidR="000238DE">
            <w:t>1</w:t>
          </w:r>
          <w:r w:rsidR="00007AA5">
            <w:t>1</w:t>
          </w:r>
          <w:r w:rsidR="00DB64D2">
            <w:t xml:space="preserve"> </w:t>
          </w:r>
        </w:p>
        <w:p w14:paraId="6256E22E" w14:textId="4455584B" w:rsidR="00670063" w:rsidRPr="00670063" w:rsidRDefault="00670063" w:rsidP="005B4E5F">
          <w:pPr>
            <w:ind w:left="1440"/>
          </w:pPr>
          <w:hyperlink w:anchor="i14" w:history="1">
            <w:r w:rsidRPr="00DC7319">
              <w:rPr>
                <w:rStyle w:val="Hyperlink"/>
              </w:rPr>
              <w:t>1.4 Problem Statement</w:t>
            </w:r>
          </w:hyperlink>
          <w:r w:rsidR="000238DE">
            <w:t>…</w:t>
          </w:r>
          <w:r w:rsidR="00007AA5">
            <w:t>...</w:t>
          </w:r>
          <w:r w:rsidR="000238DE">
            <w:t>……………………</w:t>
          </w:r>
          <w:r w:rsidR="00007AA5">
            <w:t>….</w:t>
          </w:r>
          <w:r w:rsidR="000238DE">
            <w:t>………………………….…</w:t>
          </w:r>
          <w:r w:rsidR="00644CB5">
            <w:t xml:space="preserve"> </w:t>
          </w:r>
          <w:r w:rsidR="00007AA5">
            <w:t>.</w:t>
          </w:r>
          <w:r w:rsidR="000238DE">
            <w:t>1</w:t>
          </w:r>
          <w:r w:rsidR="00007AA5">
            <w:t>2</w:t>
          </w:r>
        </w:p>
        <w:p w14:paraId="3A2FE896" w14:textId="00BF5415" w:rsidR="00670063" w:rsidRDefault="00670063" w:rsidP="005B4E5F">
          <w:pPr>
            <w:ind w:left="1440"/>
          </w:pPr>
          <w:hyperlink w:anchor="i15" w:history="1">
            <w:r w:rsidRPr="00DC7319">
              <w:rPr>
                <w:rStyle w:val="Hyperlink"/>
              </w:rPr>
              <w:t>1.5 Goals</w:t>
            </w:r>
          </w:hyperlink>
          <w:r w:rsidR="000238DE">
            <w:t>……………………</w:t>
          </w:r>
          <w:r w:rsidR="00007AA5">
            <w:t>…...</w:t>
          </w:r>
          <w:r w:rsidR="000238DE">
            <w:t>…………………………………</w:t>
          </w:r>
          <w:r w:rsidR="00007AA5">
            <w:t>….</w:t>
          </w:r>
          <w:r w:rsidR="000238DE">
            <w:t>………</w:t>
          </w:r>
          <w:r w:rsidR="00007AA5">
            <w:t>…</w:t>
          </w:r>
          <w:r w:rsidR="00C26DA0">
            <w:t>1</w:t>
          </w:r>
          <w:r w:rsidR="00007AA5">
            <w:t>3</w:t>
          </w:r>
        </w:p>
        <w:p w14:paraId="13D15A82" w14:textId="4B021FC5" w:rsidR="005B4E5F" w:rsidRPr="00670063" w:rsidRDefault="00070FB4" w:rsidP="005B4E5F">
          <w:pPr>
            <w:ind w:left="1440"/>
          </w:pPr>
          <w:hyperlink w:anchor="i16" w:history="1">
            <w:r w:rsidRPr="00DC7319">
              <w:rPr>
                <w:rStyle w:val="Hyperlink"/>
              </w:rPr>
              <w:t>1.6 Proposed Solution</w:t>
            </w:r>
          </w:hyperlink>
          <w:r>
            <w:t>……………………</w:t>
          </w:r>
          <w:proofErr w:type="gramStart"/>
          <w:r w:rsidR="00007AA5">
            <w:t>….</w:t>
          </w:r>
          <w:r>
            <w:t>…..</w:t>
          </w:r>
          <w:proofErr w:type="gramEnd"/>
          <w:r>
            <w:t>……………………………</w:t>
          </w:r>
          <w:r w:rsidR="00007AA5">
            <w:t xml:space="preserve"> </w:t>
          </w:r>
          <w:r>
            <w:t>…1</w:t>
          </w:r>
          <w:r w:rsidR="00007AA5">
            <w:t>4</w:t>
          </w:r>
        </w:p>
        <w:p w14:paraId="5955312E" w14:textId="75A446D1" w:rsidR="00670063" w:rsidRPr="00670063" w:rsidRDefault="00670063" w:rsidP="005B4E5F">
          <w:pPr>
            <w:tabs>
              <w:tab w:val="right" w:leader="dot" w:pos="9350"/>
            </w:tabs>
            <w:spacing w:after="100"/>
            <w:rPr>
              <w:noProof/>
            </w:rPr>
          </w:pPr>
          <w:r w:rsidRPr="00670063">
            <w:rPr>
              <w:noProof/>
              <w:color w:val="0563C1" w:themeColor="hyperlink"/>
              <w:u w:val="single"/>
            </w:rPr>
            <w:t xml:space="preserve">2. </w:t>
          </w:r>
          <w:hyperlink w:anchor="CHAP2" w:history="1">
            <w:r w:rsidRPr="00670063">
              <w:rPr>
                <w:noProof/>
                <w:color w:val="0563C1" w:themeColor="hyperlink"/>
                <w:u w:val="single"/>
              </w:rPr>
              <w:t>Literature Review / Related Work</w:t>
            </w:r>
            <w:r w:rsidRPr="00670063">
              <w:rPr>
                <w:noProof/>
                <w:webHidden/>
              </w:rPr>
              <w:tab/>
            </w:r>
            <w:r w:rsidR="00070FB4">
              <w:rPr>
                <w:noProof/>
                <w:webHidden/>
              </w:rPr>
              <w:t>1</w:t>
            </w:r>
            <w:r w:rsidR="00007AA5">
              <w:rPr>
                <w:noProof/>
                <w:webHidden/>
              </w:rPr>
              <w:t>6</w:t>
            </w:r>
          </w:hyperlink>
        </w:p>
        <w:p w14:paraId="344CA9BF" w14:textId="2C7A4177" w:rsidR="00670063" w:rsidRPr="00670063" w:rsidRDefault="00670063" w:rsidP="005B4E5F">
          <w:pPr>
            <w:ind w:left="1440"/>
          </w:pPr>
          <w:hyperlink w:anchor="a2" w:history="1">
            <w:r w:rsidRPr="00DC7319">
              <w:rPr>
                <w:rStyle w:val="Hyperlink"/>
              </w:rPr>
              <w:t>2.1 Introduction</w:t>
            </w:r>
          </w:hyperlink>
          <w:r w:rsidR="00C26DA0">
            <w:t>………………</w:t>
          </w:r>
          <w:proofErr w:type="gramStart"/>
          <w:r w:rsidR="00C26DA0">
            <w:t>…..</w:t>
          </w:r>
          <w:proofErr w:type="gramEnd"/>
          <w:r w:rsidR="00C26DA0">
            <w:t>………………………………………</w:t>
          </w:r>
          <w:r w:rsidR="00070FB4">
            <w:t>…</w:t>
          </w:r>
          <w:r w:rsidR="00C26DA0">
            <w:t>……</w:t>
          </w:r>
          <w:r w:rsidR="00070FB4">
            <w:t>1</w:t>
          </w:r>
          <w:r w:rsidR="00007AA5">
            <w:t>7</w:t>
          </w:r>
        </w:p>
        <w:p w14:paraId="7C18DDC6" w14:textId="5F94AC29" w:rsidR="00670063" w:rsidRPr="00670063" w:rsidRDefault="00670063" w:rsidP="005B4E5F">
          <w:pPr>
            <w:ind w:left="1440"/>
          </w:pPr>
          <w:hyperlink w:anchor="a22" w:history="1">
            <w:r w:rsidRPr="00DC7319">
              <w:rPr>
                <w:rStyle w:val="Hyperlink"/>
              </w:rPr>
              <w:t>2.2 Fundamental Principles of Electoral Systems</w:t>
            </w:r>
          </w:hyperlink>
          <w:r w:rsidR="00C26DA0">
            <w:t>……………….………</w:t>
          </w:r>
          <w:proofErr w:type="gramStart"/>
          <w:r w:rsidR="00C26DA0">
            <w:t>…..</w:t>
          </w:r>
          <w:proofErr w:type="gramEnd"/>
          <w:r w:rsidR="00C26DA0">
            <w:t>……</w:t>
          </w:r>
          <w:r w:rsidR="00070FB4">
            <w:t>1</w:t>
          </w:r>
          <w:r w:rsidR="00007AA5">
            <w:t>8</w:t>
          </w:r>
        </w:p>
        <w:p w14:paraId="6100E984" w14:textId="661E22E5" w:rsidR="00670063" w:rsidRPr="00670063" w:rsidRDefault="00670063" w:rsidP="005B4E5F">
          <w:pPr>
            <w:ind w:left="1440"/>
          </w:pPr>
          <w:hyperlink w:anchor="a23" w:history="1">
            <w:r w:rsidRPr="00DC7319">
              <w:rPr>
                <w:rStyle w:val="Hyperlink"/>
              </w:rPr>
              <w:t>2.3 Evolution of Voting Technologies</w:t>
            </w:r>
          </w:hyperlink>
          <w:r w:rsidR="00C26DA0">
            <w:t>………………………………………</w:t>
          </w:r>
          <w:r w:rsidR="00070FB4">
            <w:t>.</w:t>
          </w:r>
          <w:r w:rsidR="00C26DA0">
            <w:t>……</w:t>
          </w:r>
          <w:r w:rsidR="00070FB4">
            <w:t>2</w:t>
          </w:r>
          <w:r w:rsidR="00007AA5">
            <w:t>2</w:t>
          </w:r>
        </w:p>
        <w:p w14:paraId="7B0B5F11" w14:textId="1726309F" w:rsidR="00670063" w:rsidRPr="00670063" w:rsidRDefault="00670063" w:rsidP="005B4E5F">
          <w:pPr>
            <w:ind w:left="1440"/>
          </w:pPr>
          <w:hyperlink w:anchor="a24" w:history="1">
            <w:r w:rsidRPr="00DC7319">
              <w:rPr>
                <w:rStyle w:val="Hyperlink"/>
              </w:rPr>
              <w:t>2.4 Security Considerations in Online Voting</w:t>
            </w:r>
          </w:hyperlink>
          <w:r w:rsidR="003B2619">
            <w:t>…………………</w:t>
          </w:r>
          <w:proofErr w:type="gramStart"/>
          <w:r w:rsidR="003B2619">
            <w:t>…..</w:t>
          </w:r>
          <w:proofErr w:type="gramEnd"/>
          <w:r w:rsidR="003B2619">
            <w:t>……</w:t>
          </w:r>
          <w:proofErr w:type="gramStart"/>
          <w:r w:rsidR="00C26DA0">
            <w:t>…..</w:t>
          </w:r>
          <w:proofErr w:type="gramEnd"/>
          <w:r w:rsidR="00C26DA0">
            <w:t>……</w:t>
          </w:r>
          <w:r w:rsidR="003B2619">
            <w:t>2</w:t>
          </w:r>
          <w:r w:rsidR="00007AA5">
            <w:t>7</w:t>
          </w:r>
        </w:p>
        <w:p w14:paraId="7E4B0183" w14:textId="68B3EAEF" w:rsidR="00670063" w:rsidRPr="00670063" w:rsidRDefault="00670063" w:rsidP="005B4E5F">
          <w:pPr>
            <w:ind w:left="1440"/>
          </w:pPr>
          <w:hyperlink w:anchor="a25" w:history="1">
            <w:r w:rsidRPr="00DC7319">
              <w:rPr>
                <w:rStyle w:val="Hyperlink"/>
              </w:rPr>
              <w:t>2</w:t>
            </w:r>
            <w:r w:rsidR="00C26DA0" w:rsidRPr="00DC7319">
              <w:rPr>
                <w:rStyle w:val="Hyperlink"/>
              </w:rPr>
              <w:t>.5 Accessibility C</w:t>
            </w:r>
            <w:r w:rsidR="003B2619" w:rsidRPr="00DC7319">
              <w:rPr>
                <w:rStyle w:val="Hyperlink"/>
              </w:rPr>
              <w:t>onsiderations</w:t>
            </w:r>
          </w:hyperlink>
          <w:r w:rsidR="003B2619">
            <w:t>……………………………………………</w:t>
          </w:r>
          <w:r w:rsidR="00C26DA0">
            <w:t>……</w:t>
          </w:r>
          <w:r w:rsidR="003B2619">
            <w:t>2</w:t>
          </w:r>
          <w:r w:rsidR="00CC2725">
            <w:t>9</w:t>
          </w:r>
        </w:p>
        <w:p w14:paraId="1E8605FD" w14:textId="52F44C9B" w:rsidR="00670063" w:rsidRPr="00670063" w:rsidRDefault="00670063" w:rsidP="005B4E5F">
          <w:pPr>
            <w:ind w:left="1440"/>
          </w:pPr>
          <w:hyperlink w:anchor="a26" w:history="1">
            <w:r w:rsidRPr="00DC7319">
              <w:rPr>
                <w:rStyle w:val="Hyperlink"/>
              </w:rPr>
              <w:t>2.6 Implementation Case Studies</w:t>
            </w:r>
          </w:hyperlink>
          <w:r w:rsidR="003B2619">
            <w:t>…………………………………</w:t>
          </w:r>
          <w:r w:rsidR="00C26DA0">
            <w:t>…</w:t>
          </w:r>
          <w:r w:rsidR="003B2619">
            <w:t>.</w:t>
          </w:r>
          <w:r w:rsidR="00C26DA0">
            <w:t>…</w:t>
          </w:r>
          <w:proofErr w:type="gramStart"/>
          <w:r w:rsidR="00C26DA0">
            <w:t>…..</w:t>
          </w:r>
          <w:proofErr w:type="gramEnd"/>
          <w:r w:rsidR="00C26DA0">
            <w:t>……</w:t>
          </w:r>
          <w:r w:rsidR="00CC2725">
            <w:t>32</w:t>
          </w:r>
        </w:p>
        <w:p w14:paraId="16A07715" w14:textId="012C24CA" w:rsidR="00670063" w:rsidRPr="00670063" w:rsidRDefault="00670063" w:rsidP="005B4E5F">
          <w:pPr>
            <w:ind w:left="1440"/>
          </w:pPr>
          <w:hyperlink w:anchor="a27" w:history="1">
            <w:r w:rsidRPr="00DC7319">
              <w:rPr>
                <w:rStyle w:val="Hyperlink"/>
              </w:rPr>
              <w:t>2.7 Identified Research Gaps</w:t>
            </w:r>
          </w:hyperlink>
          <w:r w:rsidR="003B2619">
            <w:t>………………………………………………</w:t>
          </w:r>
          <w:proofErr w:type="gramStart"/>
          <w:r w:rsidR="003B2619">
            <w:t>…..</w:t>
          </w:r>
          <w:proofErr w:type="gramEnd"/>
          <w:r w:rsidR="00C26DA0">
            <w:t>…</w:t>
          </w:r>
          <w:r w:rsidR="00CC2725">
            <w:t>35</w:t>
          </w:r>
        </w:p>
        <w:p w14:paraId="034456A2" w14:textId="78049B4F" w:rsidR="005B4E5F" w:rsidRPr="00670063" w:rsidRDefault="00670063" w:rsidP="005B4E5F">
          <w:pPr>
            <w:ind w:left="1440"/>
          </w:pPr>
          <w:hyperlink w:anchor="a28" w:history="1">
            <w:r w:rsidRPr="00DC7319">
              <w:rPr>
                <w:rStyle w:val="Hyperlink"/>
              </w:rPr>
              <w:t>2.8 Theoretical Framework</w:t>
            </w:r>
          </w:hyperlink>
          <w:r w:rsidR="003B2619">
            <w:t>………………………</w:t>
          </w:r>
          <w:proofErr w:type="gramStart"/>
          <w:r w:rsidR="003B2619">
            <w:t>…..</w:t>
          </w:r>
          <w:proofErr w:type="gramEnd"/>
          <w:r w:rsidR="003B2619">
            <w:t>………………</w:t>
          </w:r>
          <w:proofErr w:type="gramStart"/>
          <w:r w:rsidR="003B2619">
            <w:t>…..</w:t>
          </w:r>
          <w:proofErr w:type="gramEnd"/>
          <w:r w:rsidR="00C26DA0">
            <w:t>………</w:t>
          </w:r>
          <w:r w:rsidR="003B2619">
            <w:t>3</w:t>
          </w:r>
          <w:r w:rsidR="00CC2725">
            <w:t>7</w:t>
          </w:r>
        </w:p>
        <w:p w14:paraId="4E0F4AEC" w14:textId="4948DE1E" w:rsidR="00670063" w:rsidRPr="00670063" w:rsidRDefault="00670063" w:rsidP="005B4E5F">
          <w:pPr>
            <w:tabs>
              <w:tab w:val="right" w:leader="dot" w:pos="9350"/>
            </w:tabs>
            <w:spacing w:after="100"/>
            <w:rPr>
              <w:noProof/>
            </w:rPr>
          </w:pPr>
          <w:r w:rsidRPr="00670063">
            <w:rPr>
              <w:noProof/>
              <w:color w:val="0563C1" w:themeColor="hyperlink"/>
              <w:u w:val="single"/>
            </w:rPr>
            <w:t xml:space="preserve">3. </w:t>
          </w:r>
          <w:hyperlink w:anchor="CHAP3" w:history="1">
            <w:r w:rsidRPr="00670063">
              <w:rPr>
                <w:noProof/>
                <w:color w:val="0563C1" w:themeColor="hyperlink"/>
                <w:u w:val="single"/>
              </w:rPr>
              <w:t>Proposed Online Election System</w:t>
            </w:r>
            <w:r w:rsidRPr="00670063">
              <w:rPr>
                <w:noProof/>
                <w:webHidden/>
              </w:rPr>
              <w:tab/>
            </w:r>
            <w:r w:rsidR="007F4B58">
              <w:rPr>
                <w:noProof/>
                <w:webHidden/>
              </w:rPr>
              <w:t>3</w:t>
            </w:r>
            <w:r w:rsidR="00CC2725">
              <w:rPr>
                <w:noProof/>
                <w:webHidden/>
              </w:rPr>
              <w:t>9</w:t>
            </w:r>
          </w:hyperlink>
        </w:p>
        <w:p w14:paraId="3BBA130E" w14:textId="5AC95513" w:rsidR="00670063" w:rsidRPr="00670063" w:rsidRDefault="00670063" w:rsidP="005B4E5F">
          <w:pPr>
            <w:ind w:left="1440"/>
            <w:jc w:val="left"/>
            <w:rPr>
              <w:rFonts w:eastAsiaTheme="majorEastAsia" w:cstheme="majorBidi"/>
              <w:b/>
              <w:sz w:val="44"/>
              <w:szCs w:val="44"/>
            </w:rPr>
          </w:pPr>
          <w:hyperlink w:anchor="B3" w:history="1">
            <w:r w:rsidRPr="008E7C0E">
              <w:rPr>
                <w:rStyle w:val="Hyperlink"/>
              </w:rPr>
              <w:t>3.1 Approach used to solve the problem</w:t>
            </w:r>
          </w:hyperlink>
          <w:r w:rsidR="00C26DA0">
            <w:t>………………………</w:t>
          </w:r>
          <w:proofErr w:type="gramStart"/>
          <w:r w:rsidR="00C26DA0">
            <w:t>…..</w:t>
          </w:r>
          <w:proofErr w:type="gramEnd"/>
          <w:r w:rsidR="00C26DA0">
            <w:t>…………</w:t>
          </w:r>
          <w:proofErr w:type="gramStart"/>
          <w:r w:rsidR="00C26DA0">
            <w:t>…..</w:t>
          </w:r>
          <w:proofErr w:type="gramEnd"/>
          <w:r w:rsidR="00CC2725">
            <w:t>40</w:t>
          </w:r>
        </w:p>
        <w:p w14:paraId="6C79D953" w14:textId="2B32481B" w:rsidR="00670063" w:rsidRPr="00670063" w:rsidRDefault="00670063" w:rsidP="005B4E5F">
          <w:pPr>
            <w:ind w:left="1440"/>
            <w:jc w:val="left"/>
            <w:rPr>
              <w:bCs/>
            </w:rPr>
          </w:pPr>
          <w:hyperlink w:anchor="B32" w:history="1">
            <w:r w:rsidRPr="008E7C0E">
              <w:rPr>
                <w:rStyle w:val="Hyperlink"/>
                <w:bCs/>
              </w:rPr>
              <w:t>3.2 system architecture</w:t>
            </w:r>
          </w:hyperlink>
          <w:r w:rsidR="00C26DA0">
            <w:t>………………………</w:t>
          </w:r>
          <w:proofErr w:type="gramStart"/>
          <w:r w:rsidR="00C26DA0">
            <w:t>…..</w:t>
          </w:r>
          <w:proofErr w:type="gramEnd"/>
          <w:r w:rsidR="00C26DA0">
            <w:t>……………………………….</w:t>
          </w:r>
          <w:r w:rsidR="00CC2725">
            <w:t>41</w:t>
          </w:r>
        </w:p>
        <w:p w14:paraId="19DC883A" w14:textId="77777777" w:rsidR="005B4E5F" w:rsidRDefault="005B4E5F" w:rsidP="005B4E5F">
          <w:pPr>
            <w:ind w:left="1440"/>
            <w:jc w:val="left"/>
            <w:rPr>
              <w:bCs/>
            </w:rPr>
          </w:pPr>
        </w:p>
        <w:p w14:paraId="19932BCF" w14:textId="520AF7D6" w:rsidR="00670063" w:rsidRPr="00670063" w:rsidRDefault="00670063" w:rsidP="005B4E5F">
          <w:pPr>
            <w:ind w:left="1440"/>
            <w:jc w:val="left"/>
            <w:rPr>
              <w:bCs/>
            </w:rPr>
          </w:pPr>
          <w:hyperlink w:anchor="B33" w:history="1">
            <w:r w:rsidRPr="008E7C0E">
              <w:rPr>
                <w:rStyle w:val="Hyperlink"/>
                <w:bCs/>
              </w:rPr>
              <w:t>3.3 Algorithms or frameworks used</w:t>
            </w:r>
          </w:hyperlink>
          <w:r w:rsidRPr="00670063">
            <w:rPr>
              <w:bCs/>
            </w:rPr>
            <w:t>.</w:t>
          </w:r>
          <w:r w:rsidR="00C26DA0" w:rsidRPr="00C26DA0">
            <w:t xml:space="preserve"> </w:t>
          </w:r>
          <w:r w:rsidR="007F4B58">
            <w:t>…………………………..……………...</w:t>
          </w:r>
          <w:r w:rsidR="00007AA5">
            <w:t xml:space="preserve"> </w:t>
          </w:r>
          <w:r w:rsidR="00CC2725">
            <w:t>..</w:t>
          </w:r>
          <w:r w:rsidR="00007AA5">
            <w:t>.</w:t>
          </w:r>
          <w:r w:rsidR="00CC2725">
            <w:t>4</w:t>
          </w:r>
          <w:r w:rsidR="00095151">
            <w:t>7</w:t>
          </w:r>
        </w:p>
        <w:p w14:paraId="3E0451FB" w14:textId="215CD7AF" w:rsidR="00670063" w:rsidRPr="00670063" w:rsidRDefault="00670063" w:rsidP="005B4E5F">
          <w:pPr>
            <w:ind w:left="2160"/>
            <w:jc w:val="left"/>
          </w:pPr>
          <w:hyperlink w:anchor="B331" w:history="1">
            <w:r w:rsidRPr="00095151">
              <w:rPr>
                <w:rStyle w:val="Hyperlink"/>
              </w:rPr>
              <w:t>3.3.1 Face Recognition System</w:t>
            </w:r>
          </w:hyperlink>
          <w:r w:rsidR="003E06C5">
            <w:t>………………………</w:t>
          </w:r>
          <w:r w:rsidR="005B4E5F">
            <w:t>….</w:t>
          </w:r>
          <w:r w:rsidR="003E06C5">
            <w:t>…………</w:t>
          </w:r>
          <w:r w:rsidR="005B4E5F">
            <w:t>….</w:t>
          </w:r>
          <w:r w:rsidR="00007AA5">
            <w:t xml:space="preserve"> </w:t>
          </w:r>
          <w:proofErr w:type="gramStart"/>
          <w:r w:rsidR="005B4E5F">
            <w:t>..</w:t>
          </w:r>
          <w:proofErr w:type="gramEnd"/>
          <w:r w:rsidR="003E06C5">
            <w:t>4</w:t>
          </w:r>
          <w:r w:rsidR="00095151">
            <w:t>7</w:t>
          </w:r>
          <w:r w:rsidR="003E06C5">
            <w:br/>
          </w:r>
          <w:hyperlink w:anchor="B332" w:history="1">
            <w:r w:rsidRPr="00095151">
              <w:rPr>
                <w:rStyle w:val="Hyperlink"/>
              </w:rPr>
              <w:t>3.3.2 Bilingual Implementation</w:t>
            </w:r>
          </w:hyperlink>
          <w:r w:rsidR="003E06C5">
            <w:t>……………………………</w:t>
          </w:r>
          <w:r w:rsidR="00C26DA0">
            <w:t>……</w:t>
          </w:r>
          <w:r w:rsidR="003E06C5">
            <w:t>….</w:t>
          </w:r>
          <w:r w:rsidR="00C26DA0">
            <w:t>……</w:t>
          </w:r>
          <w:r w:rsidR="003E06C5">
            <w:t>4</w:t>
          </w:r>
          <w:r w:rsidR="00095151">
            <w:t>9</w:t>
          </w:r>
        </w:p>
        <w:p w14:paraId="377FFE38" w14:textId="3B2EF9A0" w:rsidR="00644CB5" w:rsidRDefault="00670063" w:rsidP="005B4E5F">
          <w:pPr>
            <w:ind w:left="2160"/>
            <w:jc w:val="left"/>
          </w:pPr>
          <w:hyperlink w:anchor="B333" w:history="1">
            <w:r w:rsidRPr="00095151">
              <w:rPr>
                <w:rStyle w:val="Hyperlink"/>
              </w:rPr>
              <w:t>3.3.3 Security Framework</w:t>
            </w:r>
          </w:hyperlink>
          <w:r w:rsidR="003E06C5">
            <w:t>………………………………</w:t>
          </w:r>
          <w:r w:rsidR="00C26DA0">
            <w:t>………………</w:t>
          </w:r>
          <w:r w:rsidR="00007AA5">
            <w:t xml:space="preserve"> </w:t>
          </w:r>
          <w:r w:rsidR="00095151">
            <w:t>50</w:t>
          </w:r>
        </w:p>
        <w:p w14:paraId="618D6311" w14:textId="51EF3D87" w:rsidR="005B4E5F" w:rsidRPr="00670063" w:rsidRDefault="00670063" w:rsidP="005B4E5F">
          <w:pPr>
            <w:ind w:left="1440"/>
            <w:jc w:val="left"/>
          </w:pPr>
          <w:hyperlink w:anchor="B34" w:history="1">
            <w:r w:rsidRPr="00095151">
              <w:rPr>
                <w:rStyle w:val="Hyperlink"/>
              </w:rPr>
              <w:t>3.4 Performance Metrics</w:t>
            </w:r>
          </w:hyperlink>
          <w:r w:rsidR="007F4B58">
            <w:t>……………………………………………………</w:t>
          </w:r>
          <w:r w:rsidR="00C26DA0">
            <w:t>…</w:t>
          </w:r>
          <w:r w:rsidR="005B4E5F">
            <w:t>...</w:t>
          </w:r>
          <w:r w:rsidR="00CC2725">
            <w:t>53</w:t>
          </w:r>
        </w:p>
        <w:p w14:paraId="55B14A91" w14:textId="700DBA75" w:rsidR="00670063" w:rsidRPr="00E05140" w:rsidRDefault="00670063" w:rsidP="005B4E5F">
          <w:pPr>
            <w:tabs>
              <w:tab w:val="right" w:leader="dot" w:pos="9350"/>
            </w:tabs>
            <w:spacing w:after="100"/>
            <w:rPr>
              <w:rStyle w:val="Hyperlink"/>
              <w:noProof/>
              <w:color w:val="auto"/>
              <w:u w:val="none"/>
            </w:rPr>
          </w:pPr>
          <w:r w:rsidRPr="00670063">
            <w:rPr>
              <w:noProof/>
              <w:color w:val="0563C1" w:themeColor="hyperlink"/>
              <w:u w:val="single"/>
            </w:rPr>
            <w:t xml:space="preserve">4. </w:t>
          </w:r>
          <w:r w:rsidR="00DC7319" w:rsidRPr="00E05140">
            <w:rPr>
              <w:noProof/>
              <w:color w:val="4472C4" w:themeColor="accent1"/>
              <w:u w:val="single"/>
            </w:rPr>
            <w:fldChar w:fldCharType="begin"/>
          </w:r>
          <w:r w:rsidR="00DC7319" w:rsidRPr="00E05140">
            <w:rPr>
              <w:noProof/>
              <w:color w:val="4472C4" w:themeColor="accent1"/>
              <w:u w:val="single"/>
            </w:rPr>
            <w:instrText>HYPERLINK  \l "CHAP4"</w:instrText>
          </w:r>
          <w:r w:rsidR="00DC7319" w:rsidRPr="00E05140">
            <w:rPr>
              <w:noProof/>
              <w:color w:val="4472C4" w:themeColor="accent1"/>
              <w:u w:val="single"/>
            </w:rPr>
          </w:r>
          <w:r w:rsidR="00DC7319" w:rsidRPr="00E05140">
            <w:rPr>
              <w:noProof/>
              <w:color w:val="4472C4" w:themeColor="accent1"/>
              <w:u w:val="single"/>
            </w:rPr>
            <w:fldChar w:fldCharType="separate"/>
          </w:r>
          <w:r w:rsidRPr="00E05140">
            <w:rPr>
              <w:rStyle w:val="Hyperlink"/>
              <w:noProof/>
              <w:color w:val="4472C4" w:themeColor="accent1"/>
            </w:rPr>
            <w:t>Implementation</w:t>
          </w:r>
          <w:r w:rsidR="00DC7319" w:rsidRPr="00E05140">
            <w:rPr>
              <w:rStyle w:val="Hyperlink"/>
              <w:noProof/>
              <w:color w:val="4472C4" w:themeColor="accent1"/>
            </w:rPr>
            <w:t xml:space="preserve">    </w:t>
          </w:r>
          <w:r w:rsidR="005B4E5F" w:rsidRPr="00E05140">
            <w:rPr>
              <w:rStyle w:val="Hyperlink"/>
              <w:noProof/>
              <w:webHidden/>
              <w:color w:val="auto"/>
              <w:u w:val="none"/>
            </w:rPr>
            <w:t>…………………………………………………………………………….</w:t>
          </w:r>
          <w:r w:rsidR="007F4B58" w:rsidRPr="00E05140">
            <w:rPr>
              <w:rStyle w:val="Hyperlink"/>
              <w:noProof/>
              <w:webHidden/>
              <w:color w:val="auto"/>
              <w:u w:val="none"/>
            </w:rPr>
            <w:t>5</w:t>
          </w:r>
          <w:r w:rsidR="00CC2725" w:rsidRPr="00E05140">
            <w:rPr>
              <w:rStyle w:val="Hyperlink"/>
              <w:noProof/>
              <w:webHidden/>
              <w:color w:val="auto"/>
              <w:u w:val="none"/>
            </w:rPr>
            <w:t>4</w:t>
          </w:r>
        </w:p>
        <w:p w14:paraId="0D868DE5" w14:textId="384ECE87" w:rsidR="00670063" w:rsidRPr="00670063" w:rsidRDefault="00670063" w:rsidP="005B4E5F">
          <w:pPr>
            <w:ind w:left="720"/>
          </w:pPr>
          <w:r w:rsidRPr="00E05140">
            <w:rPr>
              <w:rStyle w:val="Hyperlink"/>
              <w:color w:val="4472C4" w:themeColor="accent1"/>
              <w:u w:val="none"/>
            </w:rPr>
            <w:t>4.1</w:t>
          </w:r>
          <w:r w:rsidR="00DC7319" w:rsidRPr="00E05140">
            <w:rPr>
              <w:noProof/>
              <w:color w:val="4472C4" w:themeColor="accent1"/>
              <w:u w:val="single"/>
            </w:rPr>
            <w:fldChar w:fldCharType="end"/>
          </w:r>
          <w:r w:rsidRPr="00E05140">
            <w:rPr>
              <w:color w:val="4472C4" w:themeColor="accent1"/>
            </w:rPr>
            <w:t xml:space="preserve"> </w:t>
          </w:r>
          <w:hyperlink w:anchor="T41" w:history="1">
            <w:r w:rsidRPr="00D74B32">
              <w:rPr>
                <w:rStyle w:val="Hyperlink"/>
              </w:rPr>
              <w:t>Technologies and Tools</w:t>
            </w:r>
          </w:hyperlink>
          <w:r w:rsidR="008E7C0E">
            <w:t xml:space="preserve"> ……...</w:t>
          </w:r>
          <w:r w:rsidR="00C26DA0">
            <w:t>…………………………………………………</w:t>
          </w:r>
          <w:r w:rsidR="005B4E5F">
            <w:t>...</w:t>
          </w:r>
          <w:r w:rsidR="00C26DA0">
            <w:t>…</w:t>
          </w:r>
          <w:r w:rsidR="007F4B58">
            <w:t>5</w:t>
          </w:r>
          <w:r w:rsidR="00CC2725">
            <w:t>5</w:t>
          </w:r>
        </w:p>
        <w:p w14:paraId="6C300F74" w14:textId="53A1A853" w:rsidR="005B4E5F" w:rsidRPr="00670063" w:rsidRDefault="00670063" w:rsidP="005B4E5F">
          <w:pPr>
            <w:ind w:left="1440"/>
          </w:pPr>
          <w:r w:rsidRPr="00670063">
            <w:t xml:space="preserve">     </w:t>
          </w:r>
          <w:hyperlink w:anchor="T41" w:history="1">
            <w:r w:rsidRPr="00095151">
              <w:rPr>
                <w:rStyle w:val="Hyperlink"/>
              </w:rPr>
              <w:t>4.1.1 Core Technology Stack</w:t>
            </w:r>
          </w:hyperlink>
          <w:r w:rsidR="003E06C5">
            <w:t>………………………………………</w:t>
          </w:r>
          <w:r w:rsidR="005B4E5F">
            <w:t>…...</w:t>
          </w:r>
          <w:r w:rsidR="00C26DA0">
            <w:t>……</w:t>
          </w:r>
          <w:r w:rsidR="003E06C5">
            <w:t>5</w:t>
          </w:r>
          <w:r w:rsidR="00095151">
            <w:t>5</w:t>
          </w:r>
        </w:p>
        <w:p w14:paraId="478AEAEA" w14:textId="21AD5596" w:rsidR="005B4E5F" w:rsidRPr="00670063" w:rsidRDefault="00670063" w:rsidP="005B4E5F">
          <w:pPr>
            <w:ind w:left="720"/>
          </w:pPr>
          <w:hyperlink w:anchor="T42" w:history="1">
            <w:r w:rsidRPr="00D74B32">
              <w:rPr>
                <w:rStyle w:val="Hyperlink"/>
              </w:rPr>
              <w:t>4.2 System Components</w:t>
            </w:r>
          </w:hyperlink>
          <w:r w:rsidR="00C26DA0">
            <w:t>…………………</w:t>
          </w:r>
          <w:r w:rsidR="007F4B58">
            <w:t>………………………………………</w:t>
          </w:r>
          <w:r w:rsidR="005B4E5F">
            <w:t>…...</w:t>
          </w:r>
          <w:r w:rsidR="00C26DA0">
            <w:t>…</w:t>
          </w:r>
          <w:r w:rsidR="007F4B58">
            <w:t>6</w:t>
          </w:r>
          <w:r w:rsidR="00CC2725">
            <w:t>4</w:t>
          </w:r>
        </w:p>
        <w:p w14:paraId="056A5B89" w14:textId="56F9F2E4" w:rsidR="00670063" w:rsidRPr="00670063" w:rsidRDefault="00670063" w:rsidP="005B4E5F">
          <w:pPr>
            <w:ind w:left="1440"/>
          </w:pPr>
          <w:hyperlink w:anchor="T42" w:history="1">
            <w:r w:rsidRPr="00095151">
              <w:rPr>
                <w:rStyle w:val="Hyperlink"/>
              </w:rPr>
              <w:t xml:space="preserve"> </w:t>
            </w:r>
            <w:r w:rsidR="00095151">
              <w:rPr>
                <w:rStyle w:val="Hyperlink"/>
              </w:rPr>
              <w:t xml:space="preserve">    </w:t>
            </w:r>
            <w:r w:rsidRPr="00095151">
              <w:rPr>
                <w:rStyle w:val="Hyperlink"/>
              </w:rPr>
              <w:t>4.2.1 Core Modules</w:t>
            </w:r>
          </w:hyperlink>
          <w:r w:rsidR="00C26DA0">
            <w:t>………………………………………………………</w:t>
          </w:r>
          <w:r w:rsidR="00095151">
            <w:t>…</w:t>
          </w:r>
          <w:r w:rsidR="003E06C5">
            <w:t>.6</w:t>
          </w:r>
          <w:r w:rsidR="00095151">
            <w:t>4</w:t>
          </w:r>
        </w:p>
        <w:p w14:paraId="14C94ACB" w14:textId="3E7B8809" w:rsidR="005B4E5F" w:rsidRPr="00670063" w:rsidRDefault="00670063" w:rsidP="005B4E5F">
          <w:pPr>
            <w:ind w:left="1440"/>
          </w:pPr>
          <w:r w:rsidRPr="00670063">
            <w:t xml:space="preserve">     </w:t>
          </w:r>
          <w:hyperlink w:anchor="t422" w:history="1">
            <w:r w:rsidRPr="00095151">
              <w:rPr>
                <w:rStyle w:val="Hyperlink"/>
              </w:rPr>
              <w:t>4.2.2 Key Technical Features</w:t>
            </w:r>
          </w:hyperlink>
          <w:r w:rsidR="003E06C5">
            <w:t>……………………………………………</w:t>
          </w:r>
          <w:proofErr w:type="gramStart"/>
          <w:r w:rsidR="003E06C5">
            <w:t>…..</w:t>
          </w:r>
          <w:proofErr w:type="gramEnd"/>
          <w:r w:rsidR="003E06C5">
            <w:t>7</w:t>
          </w:r>
          <w:r w:rsidR="00CC2725">
            <w:t>5</w:t>
          </w:r>
        </w:p>
        <w:p w14:paraId="4691117A" w14:textId="7E1A87C6" w:rsidR="005B4E5F" w:rsidRPr="00670063" w:rsidRDefault="00670063" w:rsidP="005B4E5F">
          <w:pPr>
            <w:ind w:left="720"/>
          </w:pPr>
          <w:hyperlink w:anchor="T43" w:history="1">
            <w:r w:rsidRPr="00D74B32">
              <w:rPr>
                <w:rStyle w:val="Hyperlink"/>
              </w:rPr>
              <w:t>4.3 Challenges and Solutions</w:t>
            </w:r>
          </w:hyperlink>
          <w:r w:rsidR="007F4B58">
            <w:t>……………………………………………………</w:t>
          </w:r>
          <w:r w:rsidR="00C26DA0">
            <w:t>……</w:t>
          </w:r>
          <w:r w:rsidR="005B4E5F">
            <w:t xml:space="preserve">   </w:t>
          </w:r>
          <w:r w:rsidR="007F4B58">
            <w:t>7</w:t>
          </w:r>
          <w:r w:rsidR="00CC2725">
            <w:t>9</w:t>
          </w:r>
        </w:p>
        <w:p w14:paraId="3B85C0A5" w14:textId="326F0EAE" w:rsidR="00670063" w:rsidRPr="00670063" w:rsidRDefault="00670063" w:rsidP="005B4E5F">
          <w:pPr>
            <w:ind w:left="1440"/>
          </w:pPr>
          <w:hyperlink w:anchor="T431" w:history="1">
            <w:r w:rsidRPr="00580847">
              <w:rPr>
                <w:rStyle w:val="Hyperlink"/>
              </w:rPr>
              <w:t xml:space="preserve">    </w:t>
            </w:r>
            <w:r w:rsidR="005B4E5F" w:rsidRPr="00580847">
              <w:rPr>
                <w:rStyle w:val="Hyperlink"/>
              </w:rPr>
              <w:t xml:space="preserve"> </w:t>
            </w:r>
            <w:r w:rsidRPr="00580847">
              <w:rPr>
                <w:rStyle w:val="Hyperlink"/>
              </w:rPr>
              <w:t>4.3.1 Technical Challenges</w:t>
            </w:r>
          </w:hyperlink>
          <w:r w:rsidR="003E06C5">
            <w:t>………………………………………………</w:t>
          </w:r>
          <w:r w:rsidR="00C26DA0">
            <w:t>….</w:t>
          </w:r>
          <w:r w:rsidR="003E06C5">
            <w:t>7</w:t>
          </w:r>
          <w:r w:rsidR="005B4E5F">
            <w:t>9</w:t>
          </w:r>
        </w:p>
        <w:p w14:paraId="5A2C4705" w14:textId="00F8DC3C" w:rsidR="00670063" w:rsidRPr="00670063" w:rsidRDefault="00670063" w:rsidP="005B4E5F">
          <w:pPr>
            <w:ind w:left="1440"/>
          </w:pPr>
          <w:r w:rsidRPr="00670063">
            <w:t xml:space="preserve">     </w:t>
          </w:r>
          <w:hyperlink w:anchor="T432" w:history="1">
            <w:r w:rsidRPr="00580847">
              <w:rPr>
                <w:rStyle w:val="Hyperlink"/>
              </w:rPr>
              <w:t>4.3.2 System Integration Issues</w:t>
            </w:r>
          </w:hyperlink>
          <w:r w:rsidR="003E06C5">
            <w:t>…………………………………………</w:t>
          </w:r>
          <w:r w:rsidR="005B4E5F">
            <w:t xml:space="preserve">   </w:t>
          </w:r>
          <w:r w:rsidR="003E06C5">
            <w:t>…8</w:t>
          </w:r>
          <w:r w:rsidR="005B4E5F">
            <w:t>9</w:t>
          </w:r>
        </w:p>
        <w:p w14:paraId="38A0E34C" w14:textId="52A18B7A" w:rsidR="005B4E5F" w:rsidRPr="00670063" w:rsidRDefault="005B4E5F" w:rsidP="005B4E5F">
          <w:pPr>
            <w:ind w:left="1440"/>
          </w:pPr>
          <w:hyperlink w:anchor="T433" w:history="1">
            <w:r w:rsidRPr="00580847">
              <w:rPr>
                <w:rStyle w:val="Hyperlink"/>
              </w:rPr>
              <w:t xml:space="preserve">     </w:t>
            </w:r>
            <w:r w:rsidR="00670063" w:rsidRPr="00580847">
              <w:rPr>
                <w:rStyle w:val="Hyperlink"/>
              </w:rPr>
              <w:t>4.3.3 Lessons Learned</w:t>
            </w:r>
          </w:hyperlink>
          <w:r w:rsidR="003E06C5">
            <w:t>……………………………………………………</w:t>
          </w:r>
          <w:r>
            <w:t>.</w:t>
          </w:r>
          <w:r w:rsidR="003E06C5">
            <w:t>…92</w:t>
          </w:r>
        </w:p>
        <w:p w14:paraId="39DD35FD" w14:textId="4D20D402" w:rsidR="005B4E5F" w:rsidRPr="00DC7319" w:rsidRDefault="00670063" w:rsidP="005B4E5F">
          <w:pPr>
            <w:tabs>
              <w:tab w:val="right" w:leader="dot" w:pos="9350"/>
            </w:tabs>
            <w:spacing w:after="100"/>
            <w:rPr>
              <w:rStyle w:val="Hyperlink"/>
              <w:noProof/>
              <w:color w:val="auto"/>
              <w:u w:val="none"/>
            </w:rPr>
          </w:pPr>
          <w:r w:rsidRPr="00670063">
            <w:rPr>
              <w:noProof/>
              <w:color w:val="4472C4" w:themeColor="accent1"/>
              <w:u w:val="single"/>
            </w:rPr>
            <w:t xml:space="preserve">5. </w:t>
          </w:r>
          <w:r w:rsidR="00DC7319">
            <w:rPr>
              <w:noProof/>
              <w:color w:val="0563C1" w:themeColor="hyperlink"/>
              <w:u w:val="single"/>
            </w:rPr>
            <w:fldChar w:fldCharType="begin"/>
          </w:r>
          <w:r w:rsidR="00DC7319">
            <w:rPr>
              <w:noProof/>
              <w:color w:val="0563C1" w:themeColor="hyperlink"/>
              <w:u w:val="single"/>
            </w:rPr>
            <w:instrText>HYPERLINK  \l "CHAP5"</w:instrText>
          </w:r>
          <w:r w:rsidR="00DC7319">
            <w:rPr>
              <w:noProof/>
              <w:color w:val="0563C1" w:themeColor="hyperlink"/>
              <w:u w:val="single"/>
            </w:rPr>
          </w:r>
          <w:r w:rsidR="00DC7319">
            <w:rPr>
              <w:noProof/>
              <w:color w:val="0563C1" w:themeColor="hyperlink"/>
              <w:u w:val="single"/>
            </w:rPr>
            <w:fldChar w:fldCharType="separate"/>
          </w:r>
          <w:r w:rsidRPr="00DC7319">
            <w:rPr>
              <w:rStyle w:val="Hyperlink"/>
              <w:noProof/>
            </w:rPr>
            <w:t>Testing &amp; Evaluation</w:t>
          </w:r>
          <w:r w:rsidR="005B4E5F" w:rsidRPr="00DC7319">
            <w:rPr>
              <w:rStyle w:val="Hyperlink"/>
              <w:noProof/>
              <w:webHidden/>
              <w:color w:val="auto"/>
              <w:u w:val="none"/>
            </w:rPr>
            <w:t>…………………………………………………………………………</w:t>
          </w:r>
          <w:r w:rsidR="007F4B58" w:rsidRPr="00DC7319">
            <w:rPr>
              <w:rStyle w:val="Hyperlink"/>
              <w:noProof/>
              <w:webHidden/>
              <w:color w:val="auto"/>
              <w:u w:val="none"/>
            </w:rPr>
            <w:t>9</w:t>
          </w:r>
          <w:r w:rsidR="00CC2725" w:rsidRPr="00DC7319">
            <w:rPr>
              <w:rStyle w:val="Hyperlink"/>
              <w:noProof/>
              <w:webHidden/>
              <w:color w:val="auto"/>
              <w:u w:val="none"/>
            </w:rPr>
            <w:t>8</w:t>
          </w:r>
        </w:p>
        <w:p w14:paraId="7CD8F900" w14:textId="0758DDB6" w:rsidR="00670063" w:rsidRPr="00670063" w:rsidRDefault="00670063" w:rsidP="005B4E5F">
          <w:pPr>
            <w:ind w:left="720"/>
          </w:pPr>
          <w:r w:rsidRPr="00580847">
            <w:rPr>
              <w:rStyle w:val="Hyperlink"/>
              <w:color w:val="4472C4" w:themeColor="accent1"/>
            </w:rPr>
            <w:t>5.1</w:t>
          </w:r>
          <w:r w:rsidR="00DC7319">
            <w:rPr>
              <w:noProof/>
              <w:color w:val="0563C1" w:themeColor="hyperlink"/>
              <w:u w:val="single"/>
            </w:rPr>
            <w:fldChar w:fldCharType="end"/>
          </w:r>
          <w:hyperlink w:anchor="E51" w:history="1">
            <w:r w:rsidRPr="00580847">
              <w:rPr>
                <w:rStyle w:val="Hyperlink"/>
              </w:rPr>
              <w:tab/>
              <w:t>Testing strategies (unit testing, integ</w:t>
            </w:r>
            <w:r w:rsidR="00C26DA0" w:rsidRPr="00580847">
              <w:rPr>
                <w:rStyle w:val="Hyperlink"/>
              </w:rPr>
              <w:t>ration testing, user testing)</w:t>
            </w:r>
          </w:hyperlink>
          <w:r w:rsidR="00C26DA0" w:rsidRPr="00C26DA0">
            <w:t xml:space="preserve"> </w:t>
          </w:r>
          <w:r w:rsidR="00C26DA0">
            <w:t>………………</w:t>
          </w:r>
          <w:r w:rsidR="007F4B58">
            <w:t>9</w:t>
          </w:r>
          <w:r w:rsidR="00CC2725">
            <w:t>9</w:t>
          </w:r>
        </w:p>
        <w:p w14:paraId="2AD56EAF" w14:textId="2531AC66" w:rsidR="00670063" w:rsidRPr="00670063" w:rsidRDefault="00670063" w:rsidP="005B4E5F">
          <w:pPr>
            <w:ind w:left="720"/>
          </w:pPr>
          <w:hyperlink w:anchor="E52" w:history="1">
            <w:r w:rsidRPr="00580847">
              <w:rPr>
                <w:rStyle w:val="Hyperlink"/>
              </w:rPr>
              <w:t>5.2</w:t>
            </w:r>
            <w:r w:rsidRPr="00580847">
              <w:rPr>
                <w:rStyle w:val="Hyperlink"/>
              </w:rPr>
              <w:tab/>
              <w:t>Performance metrics (accu</w:t>
            </w:r>
            <w:r w:rsidR="00C26DA0" w:rsidRPr="00580847">
              <w:rPr>
                <w:rStyle w:val="Hyperlink"/>
              </w:rPr>
              <w:t>racy, speed, scalability, etc.)</w:t>
            </w:r>
          </w:hyperlink>
          <w:r w:rsidR="00C26DA0" w:rsidRPr="00C26DA0">
            <w:t xml:space="preserve"> </w:t>
          </w:r>
          <w:r w:rsidR="00C26DA0">
            <w:t>………………………</w:t>
          </w:r>
          <w:r w:rsidR="00CC2725">
            <w:t xml:space="preserve">  101</w:t>
          </w:r>
        </w:p>
        <w:p w14:paraId="78AC9FEF" w14:textId="7506B703" w:rsidR="005B4E5F" w:rsidRPr="00670063" w:rsidRDefault="00670063" w:rsidP="005B4E5F">
          <w:pPr>
            <w:ind w:left="720"/>
          </w:pPr>
          <w:hyperlink w:anchor="E53" w:history="1">
            <w:r w:rsidRPr="00580847">
              <w:rPr>
                <w:rStyle w:val="Hyperlink"/>
              </w:rPr>
              <w:t>5.3</w:t>
            </w:r>
            <w:r w:rsidRPr="00580847">
              <w:rPr>
                <w:rStyle w:val="Hyperlink"/>
              </w:rPr>
              <w:tab/>
              <w:t>Comparison with exi</w:t>
            </w:r>
            <w:r w:rsidR="007F4B58" w:rsidRPr="00580847">
              <w:rPr>
                <w:rStyle w:val="Hyperlink"/>
              </w:rPr>
              <w:t>sting solutions</w:t>
            </w:r>
          </w:hyperlink>
          <w:r w:rsidR="007F4B58">
            <w:t>…………………………………….</w:t>
          </w:r>
          <w:r w:rsidR="00C26DA0">
            <w:t>……</w:t>
          </w:r>
          <w:r w:rsidR="00580847">
            <w:t xml:space="preserve">    </w:t>
          </w:r>
          <w:r w:rsidR="007F4B58">
            <w:t>10</w:t>
          </w:r>
          <w:r w:rsidR="00CC2725">
            <w:t>2</w:t>
          </w:r>
        </w:p>
        <w:p w14:paraId="5DA97B40" w14:textId="02F450AB" w:rsidR="005B4E5F" w:rsidRPr="00DC7319" w:rsidRDefault="00670063" w:rsidP="005B4E5F">
          <w:pPr>
            <w:tabs>
              <w:tab w:val="right" w:leader="dot" w:pos="9350"/>
            </w:tabs>
            <w:spacing w:after="100"/>
            <w:rPr>
              <w:rStyle w:val="Hyperlink"/>
              <w:noProof/>
              <w:color w:val="auto"/>
              <w:u w:val="none"/>
            </w:rPr>
          </w:pPr>
          <w:r w:rsidRPr="00670063">
            <w:rPr>
              <w:noProof/>
              <w:color w:val="0563C1" w:themeColor="hyperlink"/>
              <w:u w:val="single"/>
            </w:rPr>
            <w:t xml:space="preserve">6. </w:t>
          </w:r>
          <w:r w:rsidR="00DC7319">
            <w:rPr>
              <w:noProof/>
              <w:color w:val="0563C1" w:themeColor="hyperlink"/>
              <w:u w:val="single"/>
            </w:rPr>
            <w:fldChar w:fldCharType="begin"/>
          </w:r>
          <w:r w:rsidR="00580847">
            <w:rPr>
              <w:noProof/>
              <w:color w:val="0563C1" w:themeColor="hyperlink"/>
              <w:u w:val="single"/>
            </w:rPr>
            <w:instrText>HYPERLINK  \l "F61"</w:instrText>
          </w:r>
          <w:r w:rsidR="00DC7319">
            <w:rPr>
              <w:noProof/>
              <w:color w:val="0563C1" w:themeColor="hyperlink"/>
              <w:u w:val="single"/>
            </w:rPr>
          </w:r>
          <w:r w:rsidR="00DC7319">
            <w:rPr>
              <w:noProof/>
              <w:color w:val="0563C1" w:themeColor="hyperlink"/>
              <w:u w:val="single"/>
            </w:rPr>
            <w:fldChar w:fldCharType="separate"/>
          </w:r>
          <w:r w:rsidRPr="00DC7319">
            <w:rPr>
              <w:rStyle w:val="Hyperlink"/>
              <w:noProof/>
            </w:rPr>
            <w:t>Results &amp; Discussion</w:t>
          </w:r>
          <w:r w:rsidR="00580847">
            <w:rPr>
              <w:rStyle w:val="Hyperlink"/>
              <w:noProof/>
              <w:webHidden/>
              <w:color w:val="auto"/>
              <w:u w:val="none"/>
            </w:rPr>
            <w:t xml:space="preserve">   ………………………………………………………………………</w:t>
          </w:r>
          <w:r w:rsidR="007F4B58" w:rsidRPr="00DC7319">
            <w:rPr>
              <w:rStyle w:val="Hyperlink"/>
              <w:noProof/>
              <w:webHidden/>
              <w:color w:val="auto"/>
              <w:u w:val="none"/>
            </w:rPr>
            <w:t>10</w:t>
          </w:r>
          <w:r w:rsidR="00CC2725" w:rsidRPr="00DC7319">
            <w:rPr>
              <w:rStyle w:val="Hyperlink"/>
              <w:noProof/>
              <w:webHidden/>
              <w:color w:val="auto"/>
              <w:u w:val="none"/>
            </w:rPr>
            <w:t>4</w:t>
          </w:r>
          <w:r w:rsidR="00580847">
            <w:rPr>
              <w:rStyle w:val="Hyperlink"/>
              <w:noProof/>
              <w:webHidden/>
              <w:color w:val="auto"/>
              <w:u w:val="none"/>
            </w:rPr>
            <w:t xml:space="preserve">    </w:t>
          </w:r>
        </w:p>
        <w:p w14:paraId="5AD5E3F9" w14:textId="7A058493" w:rsidR="00670063" w:rsidRPr="00670063" w:rsidRDefault="00670063" w:rsidP="005B4E5F">
          <w:pPr>
            <w:ind w:left="720"/>
          </w:pPr>
          <w:r w:rsidRPr="00580847">
            <w:rPr>
              <w:rStyle w:val="Hyperlink"/>
              <w:color w:val="4472C4" w:themeColor="accent1"/>
            </w:rPr>
            <w:t>6.1</w:t>
          </w:r>
          <w:r w:rsidR="00DC7319">
            <w:rPr>
              <w:noProof/>
              <w:color w:val="0563C1" w:themeColor="hyperlink"/>
              <w:u w:val="single"/>
            </w:rPr>
            <w:fldChar w:fldCharType="end"/>
          </w:r>
          <w:hyperlink w:anchor="F61" w:history="1">
            <w:r w:rsidRPr="00580847">
              <w:rPr>
                <w:rStyle w:val="Hyperlink"/>
              </w:rPr>
              <w:tab/>
              <w:t>Introduction</w:t>
            </w:r>
          </w:hyperlink>
          <w:r w:rsidR="007F4B58">
            <w:t>………………………………………………………</w:t>
          </w:r>
          <w:r w:rsidR="005B4E5F">
            <w:t>….</w:t>
          </w:r>
          <w:r w:rsidR="00C26DA0">
            <w:t>…………</w:t>
          </w:r>
          <w:r w:rsidR="007F4B58">
            <w:t>10</w:t>
          </w:r>
          <w:r w:rsidR="00CC2725">
            <w:t>5</w:t>
          </w:r>
          <w:r w:rsidRPr="00670063">
            <w:t xml:space="preserve">  </w:t>
          </w:r>
        </w:p>
        <w:p w14:paraId="1475FBC6" w14:textId="3DCDCE5D" w:rsidR="005B4E5F" w:rsidRDefault="00670063" w:rsidP="005B4E5F">
          <w:pPr>
            <w:ind w:left="720"/>
          </w:pPr>
          <w:hyperlink w:anchor="F62" w:history="1">
            <w:r w:rsidRPr="00580847">
              <w:rPr>
                <w:rStyle w:val="Hyperlink"/>
              </w:rPr>
              <w:t>6.2</w:t>
            </w:r>
            <w:r w:rsidRPr="00580847">
              <w:rPr>
                <w:rStyle w:val="Hyperlink"/>
              </w:rPr>
              <w:tab/>
              <w:t>Summary of findings.</w:t>
            </w:r>
          </w:hyperlink>
          <w:r w:rsidR="00C26DA0" w:rsidRPr="00C26DA0">
            <w:t xml:space="preserve"> </w:t>
          </w:r>
          <w:r w:rsidR="007F4B58">
            <w:t>…………………………………………………</w:t>
          </w:r>
          <w:r w:rsidR="005B4E5F">
            <w:t>….</w:t>
          </w:r>
          <w:r w:rsidR="00C26DA0">
            <w:t>……</w:t>
          </w:r>
          <w:r w:rsidR="007F4B58">
            <w:t>10</w:t>
          </w:r>
          <w:r w:rsidR="00CC2725">
            <w:t>5</w:t>
          </w:r>
        </w:p>
        <w:p w14:paraId="4D34D67D" w14:textId="77777777" w:rsidR="00095151" w:rsidRPr="00670063" w:rsidRDefault="00095151" w:rsidP="005B4E5F">
          <w:pPr>
            <w:ind w:left="720"/>
          </w:pPr>
        </w:p>
        <w:p w14:paraId="09A2E94A" w14:textId="17FF0A2D" w:rsidR="00670063" w:rsidRPr="00670063" w:rsidRDefault="00670063" w:rsidP="005B4E5F">
          <w:pPr>
            <w:ind w:left="720"/>
          </w:pPr>
          <w:hyperlink w:anchor="F63" w:history="1">
            <w:r w:rsidRPr="00580847">
              <w:rPr>
                <w:rStyle w:val="Hyperlink"/>
              </w:rPr>
              <w:t>6.3</w:t>
            </w:r>
            <w:r w:rsidRPr="00580847">
              <w:rPr>
                <w:rStyle w:val="Hyperlink"/>
              </w:rPr>
              <w:tab/>
              <w:t>Interpretation of results (Did th</w:t>
            </w:r>
            <w:r w:rsidR="00C26DA0" w:rsidRPr="00580847">
              <w:rPr>
                <w:rStyle w:val="Hyperlink"/>
              </w:rPr>
              <w:t>e project meet its objectives?)</w:t>
            </w:r>
          </w:hyperlink>
          <w:r w:rsidR="00C26DA0" w:rsidRPr="00C26DA0">
            <w:t xml:space="preserve"> </w:t>
          </w:r>
          <w:r w:rsidR="007F4B58">
            <w:t>……………</w:t>
          </w:r>
          <w:r w:rsidR="00C26DA0">
            <w:t>…</w:t>
          </w:r>
          <w:r w:rsidR="005B4E5F">
            <w:t xml:space="preserve">   </w:t>
          </w:r>
          <w:r w:rsidR="007F4B58">
            <w:t>1</w:t>
          </w:r>
          <w:r w:rsidR="00CC2725">
            <w:t>10</w:t>
          </w:r>
        </w:p>
        <w:p w14:paraId="5C20B3A5" w14:textId="082114E6" w:rsidR="005B4E5F" w:rsidRPr="00670063" w:rsidRDefault="00670063" w:rsidP="005B4E5F">
          <w:pPr>
            <w:ind w:left="720"/>
          </w:pPr>
          <w:hyperlink w:anchor="F64" w:history="1">
            <w:r w:rsidRPr="00580847">
              <w:rPr>
                <w:rStyle w:val="Hyperlink"/>
              </w:rPr>
              <w:t>6.4</w:t>
            </w:r>
            <w:r w:rsidRPr="00580847">
              <w:rPr>
                <w:rStyle w:val="Hyperlink"/>
              </w:rPr>
              <w:tab/>
              <w:t>Limitations of the proposed solution</w:t>
            </w:r>
          </w:hyperlink>
          <w:r w:rsidRPr="00670063">
            <w:t>.</w:t>
          </w:r>
          <w:r w:rsidR="00C26DA0" w:rsidRPr="00C26DA0">
            <w:t xml:space="preserve"> </w:t>
          </w:r>
          <w:r w:rsidR="007F4B58">
            <w:t>…………………………………….</w:t>
          </w:r>
          <w:r w:rsidR="00C26DA0">
            <w:t>……</w:t>
          </w:r>
          <w:r w:rsidR="005B4E5F">
            <w:t xml:space="preserve"> </w:t>
          </w:r>
          <w:r w:rsidR="007F4B58">
            <w:t>1</w:t>
          </w:r>
          <w:r w:rsidR="00CC2725">
            <w:t>11</w:t>
          </w:r>
        </w:p>
        <w:p w14:paraId="53156F76" w14:textId="6A464A38" w:rsidR="005B4E5F" w:rsidRPr="00DC7319" w:rsidRDefault="00670063" w:rsidP="005B4E5F">
          <w:pPr>
            <w:tabs>
              <w:tab w:val="right" w:leader="dot" w:pos="9350"/>
            </w:tabs>
            <w:spacing w:after="100"/>
            <w:rPr>
              <w:noProof/>
              <w:color w:val="0563C1" w:themeColor="hyperlink"/>
              <w:u w:val="single"/>
            </w:rPr>
          </w:pPr>
          <w:hyperlink w:anchor="CHAP7" w:history="1">
            <w:r w:rsidRPr="00DC7319">
              <w:rPr>
                <w:rStyle w:val="Hyperlink"/>
                <w:noProof/>
              </w:rPr>
              <w:t>7. Conclusion &amp; Future Work</w:t>
            </w:r>
          </w:hyperlink>
          <w:r w:rsidR="00DC7319" w:rsidRPr="00DC7319">
            <w:rPr>
              <w:noProof/>
              <w:color w:val="0563C1" w:themeColor="hyperlink"/>
              <w:u w:val="single"/>
            </w:rPr>
            <w:t xml:space="preserve"> </w:t>
          </w:r>
          <w:r w:rsidRPr="00DC7319">
            <w:rPr>
              <w:noProof/>
              <w:webHidden/>
            </w:rPr>
            <w:tab/>
          </w:r>
          <w:r w:rsidR="007F4B58" w:rsidRPr="00DC7319">
            <w:rPr>
              <w:noProof/>
              <w:webHidden/>
            </w:rPr>
            <w:t>11</w:t>
          </w:r>
          <w:r w:rsidR="00CC2725" w:rsidRPr="00DC7319">
            <w:rPr>
              <w:noProof/>
              <w:webHidden/>
            </w:rPr>
            <w:t>4</w:t>
          </w:r>
        </w:p>
        <w:p w14:paraId="3CAF41B8" w14:textId="6ED5E419" w:rsidR="00670063" w:rsidRPr="00670063" w:rsidRDefault="00C26DA0" w:rsidP="005B4E5F">
          <w:pPr>
            <w:ind w:left="720"/>
          </w:pPr>
          <w:hyperlink w:anchor="K71" w:history="1">
            <w:r w:rsidRPr="00580847">
              <w:rPr>
                <w:rStyle w:val="Hyperlink"/>
              </w:rPr>
              <w:t>7.1</w:t>
            </w:r>
            <w:r w:rsidRPr="00580847">
              <w:rPr>
                <w:rStyle w:val="Hyperlink"/>
              </w:rPr>
              <w:tab/>
              <w:t>Summary of contributions.</w:t>
            </w:r>
          </w:hyperlink>
          <w:r w:rsidRPr="00C26DA0">
            <w:t xml:space="preserve"> </w:t>
          </w:r>
          <w:r w:rsidR="007F4B58">
            <w:t>……………………………………</w:t>
          </w:r>
          <w:proofErr w:type="gramStart"/>
          <w:r w:rsidR="007F4B58">
            <w:t>…..</w:t>
          </w:r>
          <w:proofErr w:type="gramEnd"/>
          <w:r>
            <w:t>……………</w:t>
          </w:r>
          <w:r w:rsidR="007F4B58">
            <w:t>11</w:t>
          </w:r>
          <w:r w:rsidR="00CC2725">
            <w:t>5</w:t>
          </w:r>
        </w:p>
        <w:p w14:paraId="16A6EC18" w14:textId="07FCFD12" w:rsidR="005B4E5F" w:rsidRPr="00670063" w:rsidRDefault="00670063" w:rsidP="00DC7319">
          <w:pPr>
            <w:ind w:left="720"/>
          </w:pPr>
          <w:hyperlink w:anchor="K72" w:history="1">
            <w:r w:rsidRPr="00580847">
              <w:rPr>
                <w:rStyle w:val="Hyperlink"/>
              </w:rPr>
              <w:t>7.2</w:t>
            </w:r>
            <w:r w:rsidRPr="00580847">
              <w:rPr>
                <w:rStyle w:val="Hyperlink"/>
              </w:rPr>
              <w:tab/>
            </w:r>
            <w:r w:rsidR="00580847" w:rsidRPr="00580847">
              <w:rPr>
                <w:rStyle w:val="Hyperlink"/>
              </w:rPr>
              <w:t>F</w:t>
            </w:r>
            <w:r w:rsidRPr="00580847">
              <w:rPr>
                <w:rStyle w:val="Hyperlink"/>
              </w:rPr>
              <w:t>uture work</w:t>
            </w:r>
            <w:r w:rsidR="00580847" w:rsidRPr="00580847">
              <w:rPr>
                <w:rStyle w:val="Hyperlink"/>
              </w:rPr>
              <w:t xml:space="preserve"> </w:t>
            </w:r>
          </w:hyperlink>
          <w:r w:rsidR="00580847">
            <w:t xml:space="preserve"> ………………………………………… </w:t>
          </w:r>
          <w:r w:rsidR="00C26DA0">
            <w:t>…………………………</w:t>
          </w:r>
          <w:r w:rsidR="007F4B58">
            <w:t>11</w:t>
          </w:r>
          <w:r w:rsidR="00CC2725">
            <w:t>7</w:t>
          </w:r>
        </w:p>
        <w:p w14:paraId="7CDD79A0" w14:textId="4E48C25B" w:rsidR="00670063" w:rsidRPr="00670063" w:rsidRDefault="00670063" w:rsidP="005B4E5F">
          <w:pPr>
            <w:tabs>
              <w:tab w:val="right" w:leader="dot" w:pos="9350"/>
            </w:tabs>
            <w:spacing w:after="100"/>
            <w:rPr>
              <w:rFonts w:asciiTheme="minorHAnsi" w:eastAsiaTheme="minorEastAsia" w:hAnsiTheme="minorHAnsi"/>
              <w:noProof/>
            </w:rPr>
          </w:pPr>
          <w:hyperlink w:anchor="REFRENCE" w:history="1">
            <w:r w:rsidRPr="00670063">
              <w:rPr>
                <w:noProof/>
                <w:color w:val="0563C1" w:themeColor="hyperlink"/>
                <w:u w:val="single"/>
              </w:rPr>
              <w:t>References</w:t>
            </w:r>
            <w:r w:rsidRPr="00670063">
              <w:rPr>
                <w:noProof/>
                <w:webHidden/>
              </w:rPr>
              <w:tab/>
            </w:r>
            <w:r w:rsidR="007F4B58">
              <w:rPr>
                <w:noProof/>
                <w:webHidden/>
              </w:rPr>
              <w:t>11</w:t>
            </w:r>
            <w:r w:rsidR="00CC2725">
              <w:rPr>
                <w:noProof/>
                <w:webHidden/>
              </w:rPr>
              <w:t>9</w:t>
            </w:r>
          </w:hyperlink>
        </w:p>
        <w:p w14:paraId="578FFD43" w14:textId="06CC5298" w:rsidR="00670063" w:rsidRPr="00670063" w:rsidRDefault="00670063" w:rsidP="005B4E5F">
          <w:pPr>
            <w:tabs>
              <w:tab w:val="right" w:leader="dot" w:pos="9350"/>
            </w:tabs>
            <w:spacing w:after="100"/>
            <w:rPr>
              <w:rFonts w:asciiTheme="minorHAnsi" w:eastAsiaTheme="minorEastAsia" w:hAnsiTheme="minorHAnsi"/>
              <w:noProof/>
            </w:rPr>
          </w:pPr>
          <w:hyperlink w:anchor="APPEN" w:history="1">
            <w:r w:rsidRPr="00670063">
              <w:rPr>
                <w:noProof/>
                <w:color w:val="0563C1" w:themeColor="hyperlink"/>
                <w:u w:val="single"/>
              </w:rPr>
              <w:t>Appendices</w:t>
            </w:r>
            <w:r w:rsidRPr="00670063">
              <w:rPr>
                <w:noProof/>
                <w:color w:val="0563C1" w:themeColor="hyperlink"/>
                <w:u w:val="single"/>
              </w:rPr>
              <w:t xml:space="preserve"> </w:t>
            </w:r>
            <w:r w:rsidRPr="00670063">
              <w:rPr>
                <w:noProof/>
                <w:color w:val="0563C1" w:themeColor="hyperlink"/>
                <w:u w:val="single"/>
              </w:rPr>
              <w:t>(Optional)</w:t>
            </w:r>
            <w:r w:rsidRPr="00670063">
              <w:rPr>
                <w:noProof/>
                <w:webHidden/>
              </w:rPr>
              <w:tab/>
            </w:r>
            <w:r w:rsidR="007F4B58">
              <w:rPr>
                <w:noProof/>
                <w:webHidden/>
              </w:rPr>
              <w:t>12</w:t>
            </w:r>
            <w:r w:rsidR="000775FD">
              <w:rPr>
                <w:noProof/>
                <w:webHidden/>
              </w:rPr>
              <w:t>3</w:t>
            </w:r>
          </w:hyperlink>
        </w:p>
        <w:p w14:paraId="49F3E335" w14:textId="77777777" w:rsidR="00670063" w:rsidRPr="00EA591D" w:rsidRDefault="00670063" w:rsidP="00644CB5">
          <w:pPr>
            <w:spacing w:line="276" w:lineRule="auto"/>
          </w:pPr>
        </w:p>
        <w:p w14:paraId="2C60495D" w14:textId="77777777" w:rsidR="00670063" w:rsidRPr="00670063" w:rsidRDefault="00000000" w:rsidP="00644CB5">
          <w:pPr>
            <w:spacing w:line="276" w:lineRule="auto"/>
          </w:pPr>
        </w:p>
      </w:sdtContent>
    </w:sdt>
    <w:p w14:paraId="04EB37DA" w14:textId="77777777" w:rsidR="00AF5725" w:rsidRDefault="00AF5725" w:rsidP="00F21CC0"/>
    <w:p w14:paraId="4ECA491C" w14:textId="77777777" w:rsidR="00670063" w:rsidRDefault="00670063" w:rsidP="00F21CC0"/>
    <w:p w14:paraId="4163A9BD" w14:textId="77777777" w:rsidR="003533EB" w:rsidRDefault="003533EB" w:rsidP="00F21CC0"/>
    <w:p w14:paraId="75992A32" w14:textId="77777777" w:rsidR="00644CB5" w:rsidRDefault="00644CB5" w:rsidP="00F21CC0"/>
    <w:p w14:paraId="3B6DA8EE" w14:textId="77777777" w:rsidR="00644CB5" w:rsidRDefault="00644CB5" w:rsidP="00F21CC0"/>
    <w:p w14:paraId="3B60712D" w14:textId="77777777" w:rsidR="005B4E5F" w:rsidRDefault="005B4E5F" w:rsidP="00F21CC0"/>
    <w:p w14:paraId="7A8BF83F" w14:textId="77777777" w:rsidR="005B4E5F" w:rsidRDefault="005B4E5F" w:rsidP="00F21CC0"/>
    <w:p w14:paraId="59B3AEDD" w14:textId="77777777" w:rsidR="005B4E5F" w:rsidRDefault="005B4E5F" w:rsidP="00F21CC0"/>
    <w:p w14:paraId="3834CFBC" w14:textId="77777777" w:rsidR="005B4E5F" w:rsidRDefault="005B4E5F" w:rsidP="00F21CC0"/>
    <w:p w14:paraId="1BF949FD" w14:textId="77777777" w:rsidR="005B4E5F" w:rsidRDefault="005B4E5F" w:rsidP="00F21CC0"/>
    <w:p w14:paraId="7AA807E6" w14:textId="77777777" w:rsidR="005B4E5F" w:rsidRDefault="005B4E5F" w:rsidP="00F21CC0"/>
    <w:p w14:paraId="18EE97E3" w14:textId="77777777" w:rsidR="005B4E5F" w:rsidRDefault="005B4E5F" w:rsidP="00F21CC0"/>
    <w:p w14:paraId="4E3C810A" w14:textId="77777777" w:rsidR="005B4E5F" w:rsidRDefault="005B4E5F" w:rsidP="00F21CC0"/>
    <w:p w14:paraId="67B6F839" w14:textId="77777777" w:rsidR="005B4E5F" w:rsidRDefault="005B4E5F" w:rsidP="00F21CC0"/>
    <w:p w14:paraId="2D2EF0A0" w14:textId="77777777" w:rsidR="005B4E5F" w:rsidRDefault="005B4E5F" w:rsidP="00F21CC0"/>
    <w:p w14:paraId="2061E73B" w14:textId="77777777" w:rsidR="005B4E5F" w:rsidRDefault="005B4E5F" w:rsidP="00F21CC0"/>
    <w:p w14:paraId="35E78F47" w14:textId="77777777" w:rsidR="005B4E5F" w:rsidRDefault="005B4E5F" w:rsidP="00F21CC0"/>
    <w:p w14:paraId="66281955" w14:textId="77777777" w:rsidR="005B4E5F" w:rsidRDefault="005B4E5F" w:rsidP="00F21CC0"/>
    <w:p w14:paraId="3C234468" w14:textId="77777777" w:rsidR="005B4E5F" w:rsidRDefault="005B4E5F" w:rsidP="00F21CC0"/>
    <w:p w14:paraId="259C55B5" w14:textId="77777777" w:rsidR="00644CB5" w:rsidRDefault="00644CB5" w:rsidP="00F21CC0"/>
    <w:p w14:paraId="4725FFA4" w14:textId="77777777" w:rsidR="00B30AC5" w:rsidRDefault="00B30AC5" w:rsidP="00BB4B3E">
      <w:pPr>
        <w:pStyle w:val="Chaptertitle1"/>
      </w:pPr>
    </w:p>
    <w:p w14:paraId="46F2E854" w14:textId="77777777" w:rsidR="00007AA5" w:rsidRDefault="00007AA5" w:rsidP="00BB4B3E">
      <w:pPr>
        <w:pStyle w:val="Chaptertitle1"/>
      </w:pPr>
    </w:p>
    <w:p w14:paraId="01A5F525" w14:textId="77777777" w:rsidR="005B4E5F" w:rsidRDefault="005B4E5F" w:rsidP="00BB4B3E">
      <w:pPr>
        <w:pStyle w:val="Chaptertitle1"/>
      </w:pPr>
    </w:p>
    <w:p w14:paraId="48B43F0F" w14:textId="2258E26B" w:rsidR="00644CB5" w:rsidRPr="00BB4B3E" w:rsidRDefault="00644CB5" w:rsidP="00BB4B3E">
      <w:pPr>
        <w:pStyle w:val="Chaptertitle1"/>
      </w:pPr>
      <w:bookmarkStart w:id="3" w:name="CHAP1"/>
      <w:r w:rsidRPr="00BB4B3E">
        <w:t>Chapter 1</w:t>
      </w:r>
    </w:p>
    <w:p w14:paraId="45E3F8B1" w14:textId="77777777" w:rsidR="00644CB5" w:rsidRPr="00520B41" w:rsidRDefault="00644CB5" w:rsidP="00007AA5">
      <w:pPr>
        <w:pStyle w:val="Chaptertitle"/>
      </w:pPr>
      <w:bookmarkStart w:id="4" w:name="_Toc197463972"/>
      <w:r w:rsidRPr="00520B41">
        <w:t>Introduction</w:t>
      </w:r>
      <w:bookmarkEnd w:id="4"/>
    </w:p>
    <w:bookmarkEnd w:id="3"/>
    <w:p w14:paraId="1DA56625" w14:textId="77777777" w:rsidR="00644CB5" w:rsidRDefault="00644CB5" w:rsidP="00F21CC0"/>
    <w:p w14:paraId="2477564D" w14:textId="77777777" w:rsidR="00644CB5" w:rsidRDefault="00644CB5" w:rsidP="00F21CC0"/>
    <w:p w14:paraId="766F0B4D" w14:textId="77777777" w:rsidR="00644CB5" w:rsidRDefault="00644CB5" w:rsidP="00F21CC0"/>
    <w:p w14:paraId="45BF89F9" w14:textId="77777777" w:rsidR="00644CB5" w:rsidRDefault="00644CB5" w:rsidP="00F21CC0"/>
    <w:p w14:paraId="238E28A4" w14:textId="77777777" w:rsidR="00644CB5" w:rsidRDefault="00644CB5" w:rsidP="00F21CC0"/>
    <w:p w14:paraId="1CE1CF56" w14:textId="77777777" w:rsidR="00B30AC5" w:rsidRDefault="00B30AC5" w:rsidP="00F21CC0"/>
    <w:p w14:paraId="15ADD44F" w14:textId="77777777" w:rsidR="00B30AC5" w:rsidRDefault="00B30AC5" w:rsidP="00F21CC0"/>
    <w:p w14:paraId="39039E55" w14:textId="77777777" w:rsidR="00644CB5" w:rsidRDefault="00644CB5" w:rsidP="00F21CC0"/>
    <w:p w14:paraId="108B5826" w14:textId="77777777" w:rsidR="00644CB5" w:rsidRDefault="00644CB5" w:rsidP="00F21CC0"/>
    <w:p w14:paraId="741B885F" w14:textId="77777777" w:rsidR="00DC7319" w:rsidRDefault="00DC7319" w:rsidP="00E80475">
      <w:pPr>
        <w:spacing w:before="100" w:beforeAutospacing="1" w:after="100" w:afterAutospacing="1" w:line="276" w:lineRule="auto"/>
        <w:jc w:val="left"/>
        <w:outlineLvl w:val="2"/>
      </w:pPr>
    </w:p>
    <w:p w14:paraId="044DA6D6" w14:textId="77777777" w:rsidR="00EF39AF" w:rsidRDefault="00EF39AF"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p>
    <w:p w14:paraId="2F8FE847" w14:textId="212DC642" w:rsidR="00571E91" w:rsidRPr="00571E91" w:rsidRDefault="00571E91"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5" w:name="i1"/>
      <w:r w:rsidRPr="00571E91">
        <w:rPr>
          <w:rFonts w:ascii="Times New Roman" w:eastAsia="Times New Roman" w:hAnsi="Times New Roman" w:cs="Times New Roman"/>
          <w:b/>
          <w:bCs/>
          <w:kern w:val="0"/>
          <w:sz w:val="27"/>
          <w:szCs w:val="27"/>
          <w14:ligatures w14:val="none"/>
        </w:rPr>
        <w:t>1.1 Introduction</w:t>
      </w:r>
    </w:p>
    <w:bookmarkEnd w:id="5"/>
    <w:p w14:paraId="3ECEB898" w14:textId="05A28BB9"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Elections are the cornerstone of democratic </w:t>
      </w:r>
      <w:proofErr w:type="gramStart"/>
      <w:r w:rsidRPr="00571E91">
        <w:rPr>
          <w:rFonts w:ascii="Times New Roman" w:eastAsia="Times New Roman" w:hAnsi="Times New Roman" w:cs="Times New Roman"/>
          <w:kern w:val="0"/>
          <w14:ligatures w14:val="none"/>
        </w:rPr>
        <w:t>governance—</w:t>
      </w:r>
      <w:proofErr w:type="gramEnd"/>
      <w:r w:rsidRPr="00571E91">
        <w:rPr>
          <w:rFonts w:ascii="Times New Roman" w:eastAsia="Times New Roman" w:hAnsi="Times New Roman" w:cs="Times New Roman"/>
          <w:kern w:val="0"/>
          <w14:ligatures w14:val="none"/>
        </w:rPr>
        <w:t xml:space="preserve">the primary means through which citizens exercise their right to self-determination, hold leaders accountable, and influence collective decisions. Historically, electoral systems have progressed from the restricted participatory models of ancient Greece and Rome—where voting was limited to specific classes, property owners, or genders—to more inclusive frameworks in modern representative democracies. Despite these advancements, </w:t>
      </w:r>
      <w:r w:rsidRPr="00571E91">
        <w:rPr>
          <w:rFonts w:ascii="Times New Roman" w:eastAsia="Times New Roman" w:hAnsi="Times New Roman" w:cs="Times New Roman"/>
          <w:b/>
          <w:bCs/>
          <w:kern w:val="0"/>
          <w14:ligatures w14:val="none"/>
        </w:rPr>
        <w:t>traditional voting methods continue to suffer from significant issues related to accessibility, efficiency, and security</w:t>
      </w:r>
      <w:r w:rsidRPr="00571E91">
        <w:rPr>
          <w:rFonts w:ascii="Times New Roman" w:eastAsia="Times New Roman" w:hAnsi="Times New Roman" w:cs="Times New Roman"/>
          <w:kern w:val="0"/>
          <w14:ligatures w14:val="none"/>
        </w:rPr>
        <w:t xml:space="preserve">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[2]</w:t>
      </w:r>
      <w:r w:rsidRPr="00571E91">
        <w:rPr>
          <w:rFonts w:ascii="Times New Roman" w:eastAsia="Times New Roman" w:hAnsi="Times New Roman" w:cs="Times New Roman"/>
          <w:kern w:val="0"/>
          <w14:ligatures w14:val="none"/>
        </w:rPr>
        <w:t>.</w:t>
      </w:r>
    </w:p>
    <w:p w14:paraId="1B8C8007" w14:textId="6BA01AB9"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In the context of higher education, </w:t>
      </w:r>
      <w:r w:rsidRPr="00571E91">
        <w:rPr>
          <w:rFonts w:ascii="Times New Roman" w:eastAsia="Times New Roman" w:hAnsi="Times New Roman" w:cs="Times New Roman"/>
          <w:b/>
          <w:bCs/>
          <w:kern w:val="0"/>
          <w14:ligatures w14:val="none"/>
        </w:rPr>
        <w:t>student elections serve as microcosms of broader democratic systems</w:t>
      </w:r>
      <w:r w:rsidRPr="00571E91">
        <w:rPr>
          <w:rFonts w:ascii="Times New Roman" w:eastAsia="Times New Roman" w:hAnsi="Times New Roman" w:cs="Times New Roman"/>
          <w:kern w:val="0"/>
          <w14:ligatures w14:val="none"/>
        </w:rPr>
        <w:t xml:space="preserve">, fostering civic engagement, leadership development, and participatory culture among students. However, these elections are still commonly conducted through outdated paper-based methods. Such systems are riddled with inefficiencies, including long queues, manual vote counting errors, and logistical barriers that discourage student involvement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 xml:space="preserve">. Furthermore, </w:t>
      </w:r>
      <w:r w:rsidRPr="00571E91">
        <w:rPr>
          <w:rFonts w:ascii="Times New Roman" w:eastAsia="Times New Roman" w:hAnsi="Times New Roman" w:cs="Times New Roman"/>
          <w:b/>
          <w:bCs/>
          <w:kern w:val="0"/>
          <w14:ligatures w14:val="none"/>
        </w:rPr>
        <w:t>traditional voting methods often exclude remote learners, students with disabilities, and those unable to access physical polling stations</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[4]</w:t>
      </w:r>
      <w:r w:rsidRPr="00571E91">
        <w:rPr>
          <w:rFonts w:ascii="Times New Roman" w:eastAsia="Times New Roman" w:hAnsi="Times New Roman" w:cs="Times New Roman"/>
          <w:kern w:val="0"/>
          <w14:ligatures w14:val="none"/>
        </w:rPr>
        <w:t>.</w:t>
      </w:r>
    </w:p>
    <w:p w14:paraId="78185A17" w14:textId="301B9106"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With the ongoing digital transformation of academic administration, there is an opportunity to </w:t>
      </w:r>
      <w:r w:rsidRPr="00571E91">
        <w:rPr>
          <w:rFonts w:ascii="Times New Roman" w:eastAsia="Times New Roman" w:hAnsi="Times New Roman" w:cs="Times New Roman"/>
          <w:b/>
          <w:bCs/>
          <w:kern w:val="0"/>
          <w14:ligatures w14:val="none"/>
        </w:rPr>
        <w:t>reimagine the student voting experience through online election systems</w:t>
      </w:r>
      <w:r w:rsidRPr="00571E91">
        <w:rPr>
          <w:rFonts w:ascii="Times New Roman" w:eastAsia="Times New Roman" w:hAnsi="Times New Roman" w:cs="Times New Roman"/>
          <w:kern w:val="0"/>
          <w14:ligatures w14:val="none"/>
        </w:rPr>
        <w:t xml:space="preserve">. These systems can overcome many of the limitations of traditional methods by offering faster, more secure, and accessible voting mechanisms </w:t>
      </w:r>
      <w:r w:rsidR="002E29CD">
        <w:rPr>
          <w:rFonts w:ascii="Times New Roman" w:eastAsia="Times New Roman" w:hAnsi="Times New Roman" w:cs="Times New Roman"/>
          <w:kern w:val="0"/>
          <w14:ligatures w14:val="none"/>
        </w:rPr>
        <w:t>[5]</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[7]</w:t>
      </w:r>
      <w:r w:rsidRPr="00571E91">
        <w:rPr>
          <w:rFonts w:ascii="Times New Roman" w:eastAsia="Times New Roman" w:hAnsi="Times New Roman" w:cs="Times New Roman"/>
          <w:kern w:val="0"/>
          <w14:ligatures w14:val="none"/>
        </w:rPr>
        <w:t xml:space="preserve">. Nevertheless, the transition to digital platforms introduces new challenges, such as cybersecurity threats, verification complexities, and data privacy concerns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[8]</w:t>
      </w:r>
      <w:r w:rsidRPr="00571E91">
        <w:rPr>
          <w:rFonts w:ascii="Times New Roman" w:eastAsia="Times New Roman" w:hAnsi="Times New Roman" w:cs="Times New Roman"/>
          <w:kern w:val="0"/>
          <w14:ligatures w14:val="none"/>
        </w:rPr>
        <w:t>.</w:t>
      </w:r>
    </w:p>
    <w:p w14:paraId="5945247B" w14:textId="2E931055"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This project aims to </w:t>
      </w:r>
      <w:r w:rsidRPr="00571E91">
        <w:rPr>
          <w:rFonts w:ascii="Times New Roman" w:eastAsia="Times New Roman" w:hAnsi="Times New Roman" w:cs="Times New Roman"/>
          <w:b/>
          <w:bCs/>
          <w:kern w:val="0"/>
          <w14:ligatures w14:val="none"/>
        </w:rPr>
        <w:t>bridge this gap</w:t>
      </w:r>
      <w:r w:rsidRPr="00571E91">
        <w:rPr>
          <w:rFonts w:ascii="Times New Roman" w:eastAsia="Times New Roman" w:hAnsi="Times New Roman" w:cs="Times New Roman"/>
          <w:kern w:val="0"/>
          <w14:ligatures w14:val="none"/>
        </w:rPr>
        <w:t xml:space="preserve"> by designing a </w:t>
      </w:r>
      <w:r w:rsidRPr="00571E91">
        <w:rPr>
          <w:rFonts w:ascii="Times New Roman" w:eastAsia="Times New Roman" w:hAnsi="Times New Roman" w:cs="Times New Roman"/>
          <w:b/>
          <w:bCs/>
          <w:kern w:val="0"/>
          <w14:ligatures w14:val="none"/>
        </w:rPr>
        <w:t>secure, transparent, and inclusive Online Election System</w:t>
      </w:r>
      <w:r w:rsidRPr="00571E91">
        <w:rPr>
          <w:rFonts w:ascii="Times New Roman" w:eastAsia="Times New Roman" w:hAnsi="Times New Roman" w:cs="Times New Roman"/>
          <w:kern w:val="0"/>
          <w14:ligatures w14:val="none"/>
        </w:rPr>
        <w:t xml:space="preserve"> tailored for academic institutions. By integrating </w:t>
      </w:r>
      <w:r w:rsidRPr="00571E91">
        <w:rPr>
          <w:rFonts w:ascii="Times New Roman" w:eastAsia="Times New Roman" w:hAnsi="Times New Roman" w:cs="Times New Roman"/>
          <w:b/>
          <w:bCs/>
          <w:kern w:val="0"/>
          <w14:ligatures w14:val="none"/>
        </w:rPr>
        <w:t>modern web technologies</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[8]</w:t>
      </w:r>
      <w:r w:rsidRPr="00571E91">
        <w:rPr>
          <w:rFonts w:ascii="Times New Roman" w:eastAsia="Times New Roman" w:hAnsi="Times New Roman" w:cs="Times New Roman"/>
          <w:kern w:val="0"/>
          <w14:ligatures w14:val="none"/>
        </w:rPr>
        <w:t xml:space="preserve">, </w:t>
      </w:r>
      <w:r w:rsidRPr="00571E91">
        <w:rPr>
          <w:rFonts w:ascii="Times New Roman" w:eastAsia="Times New Roman" w:hAnsi="Times New Roman" w:cs="Times New Roman"/>
          <w:b/>
          <w:bCs/>
          <w:kern w:val="0"/>
          <w14:ligatures w14:val="none"/>
        </w:rPr>
        <w:t>advanced cryptographic techniques</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[5]</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571E91">
        <w:rPr>
          <w:rFonts w:ascii="Times New Roman" w:eastAsia="Times New Roman" w:hAnsi="Times New Roman" w:cs="Times New Roman"/>
          <w:kern w:val="0"/>
          <w14:ligatures w14:val="none"/>
        </w:rPr>
        <w:t xml:space="preserve">, and </w:t>
      </w:r>
      <w:r w:rsidRPr="00571E91">
        <w:rPr>
          <w:rFonts w:ascii="Times New Roman" w:eastAsia="Times New Roman" w:hAnsi="Times New Roman" w:cs="Times New Roman"/>
          <w:b/>
          <w:bCs/>
          <w:kern w:val="0"/>
          <w14:ligatures w14:val="none"/>
        </w:rPr>
        <w:t>biometric authentication</w:t>
      </w:r>
      <w:r w:rsidRPr="00571E91">
        <w:rPr>
          <w:rFonts w:ascii="Times New Roman" w:eastAsia="Times New Roman" w:hAnsi="Times New Roman" w:cs="Times New Roman"/>
          <w:kern w:val="0"/>
          <w14:ligatures w14:val="none"/>
        </w:rPr>
        <w:t xml:space="preserve"> (e.g., Face ID) </w:t>
      </w:r>
      <w:r w:rsidR="002E29CD">
        <w:rPr>
          <w:rFonts w:ascii="Times New Roman" w:eastAsia="Times New Roman" w:hAnsi="Times New Roman" w:cs="Times New Roman"/>
          <w:kern w:val="0"/>
          <w14:ligatures w14:val="none"/>
        </w:rPr>
        <w:t>[9]</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Pr="00571E91">
        <w:rPr>
          <w:rFonts w:ascii="Times New Roman" w:eastAsia="Times New Roman" w:hAnsi="Times New Roman" w:cs="Times New Roman"/>
          <w:kern w:val="0"/>
          <w14:ligatures w14:val="none"/>
        </w:rPr>
        <w:t>, the proposed system seeks to enhance the integrity, inclusiveness, and convenience of student elections. The subsequent sections outline the problem statement, objectives, and the proposed technical solution in detail.</w:t>
      </w:r>
    </w:p>
    <w:p w14:paraId="4C9573E6" w14:textId="77777777" w:rsidR="008A2B2E" w:rsidRDefault="008A2B2E" w:rsidP="008A2B2E">
      <w:pPr>
        <w:spacing w:line="240" w:lineRule="auto"/>
        <w:jc w:val="left"/>
      </w:pPr>
    </w:p>
    <w:p w14:paraId="1C8C2A01" w14:textId="77777777" w:rsidR="008A2B2E" w:rsidRDefault="008A2B2E" w:rsidP="008A2B2E">
      <w:pPr>
        <w:spacing w:line="240" w:lineRule="auto"/>
        <w:jc w:val="left"/>
      </w:pPr>
    </w:p>
    <w:p w14:paraId="48342DF9" w14:textId="77777777" w:rsidR="008A2B2E" w:rsidRDefault="008A2B2E" w:rsidP="008A2B2E">
      <w:pPr>
        <w:spacing w:line="240" w:lineRule="auto"/>
        <w:jc w:val="left"/>
      </w:pPr>
    </w:p>
    <w:p w14:paraId="14D4797C" w14:textId="77777777" w:rsidR="008A2B2E" w:rsidRDefault="008A2B2E" w:rsidP="008A2B2E">
      <w:pPr>
        <w:spacing w:line="240" w:lineRule="auto"/>
        <w:jc w:val="left"/>
      </w:pPr>
    </w:p>
    <w:p w14:paraId="36453D39" w14:textId="77777777" w:rsidR="008A2B2E" w:rsidRDefault="008A2B2E" w:rsidP="008A2B2E">
      <w:pPr>
        <w:spacing w:line="240" w:lineRule="auto"/>
        <w:jc w:val="left"/>
      </w:pPr>
    </w:p>
    <w:p w14:paraId="3DAB5FC1" w14:textId="77777777" w:rsidR="00E80475" w:rsidRDefault="00E80475" w:rsidP="00571E91">
      <w:pPr>
        <w:spacing w:before="100" w:beforeAutospacing="1" w:after="100" w:afterAutospacing="1" w:line="240" w:lineRule="auto"/>
        <w:jc w:val="left"/>
        <w:outlineLvl w:val="2"/>
      </w:pPr>
    </w:p>
    <w:p w14:paraId="2A1F4683" w14:textId="378D2AAF" w:rsidR="00571E91" w:rsidRPr="00571E91" w:rsidRDefault="00571E91"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6" w:name="i12"/>
      <w:r w:rsidRPr="00571E91">
        <w:rPr>
          <w:rFonts w:ascii="Times New Roman" w:eastAsia="Times New Roman" w:hAnsi="Times New Roman" w:cs="Times New Roman"/>
          <w:b/>
          <w:bCs/>
          <w:kern w:val="0"/>
          <w:sz w:val="27"/>
          <w:szCs w:val="27"/>
          <w14:ligatures w14:val="none"/>
        </w:rPr>
        <w:t>1.2 Background and Motivation</w:t>
      </w:r>
    </w:p>
    <w:bookmarkEnd w:id="6"/>
    <w:p w14:paraId="0CE0C996" w14:textId="1AE8AC94"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The concept of elections has undergone significant transformation since its origins in ancient societies. Early democracies, such as Athens, practiced direct participation but granted voting </w:t>
      </w:r>
      <w:r w:rsidRPr="00EF39AF">
        <w:rPr>
          <w:rFonts w:ascii="Times New Roman" w:eastAsia="Times New Roman" w:hAnsi="Times New Roman" w:cs="Times New Roman"/>
          <w:kern w:val="0"/>
          <w14:ligatures w14:val="none"/>
        </w:rPr>
        <w:t xml:space="preserve">rights to only a small, privileged segment of the population. Although the 19th and 20th centuries saw remarkable progress in expanding suffrage and democratizing governance, the underlying mechanics of voting have remained largely unchanged in many institutions, especially within academic environments </w:t>
      </w:r>
      <w:r w:rsidR="00B72964" w:rsidRPr="00EF39AF">
        <w:rPr>
          <w:rFonts w:ascii="Times New Roman" w:eastAsia="Times New Roman" w:hAnsi="Times New Roman" w:cs="Times New Roman"/>
          <w:kern w:val="0"/>
          <w14:ligatures w14:val="none"/>
        </w:rPr>
        <w:t>[1]</w:t>
      </w:r>
      <w:r w:rsidRPr="00EF39AF">
        <w:rPr>
          <w:rFonts w:ascii="Times New Roman" w:eastAsia="Times New Roman" w:hAnsi="Times New Roman" w:cs="Times New Roman"/>
          <w:kern w:val="0"/>
          <w14:ligatures w14:val="none"/>
        </w:rPr>
        <w:t xml:space="preserve">, </w:t>
      </w:r>
      <w:r w:rsidR="000B7977" w:rsidRPr="00EF39AF">
        <w:rPr>
          <w:rFonts w:ascii="Times New Roman" w:eastAsia="Times New Roman" w:hAnsi="Times New Roman" w:cs="Times New Roman"/>
          <w:kern w:val="0"/>
          <w14:ligatures w14:val="none"/>
        </w:rPr>
        <w:t>[2]</w:t>
      </w:r>
      <w:r w:rsidRPr="00EF39AF">
        <w:rPr>
          <w:rFonts w:ascii="Times New Roman" w:eastAsia="Times New Roman" w:hAnsi="Times New Roman" w:cs="Times New Roman"/>
          <w:kern w:val="0"/>
          <w14:ligatures w14:val="none"/>
        </w:rPr>
        <w:t>.</w:t>
      </w:r>
    </w:p>
    <w:p w14:paraId="26A24999"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Student elections in universities mirror larger democratic systems</w:t>
      </w:r>
      <w:r w:rsidRPr="00571E91">
        <w:rPr>
          <w:rFonts w:ascii="Times New Roman" w:eastAsia="Times New Roman" w:hAnsi="Times New Roman" w:cs="Times New Roman"/>
          <w:kern w:val="0"/>
          <w14:ligatures w14:val="none"/>
        </w:rPr>
        <w:t xml:space="preserve">, offering students vital exposure to civic responsibility, leadership, and political engagement. However, these elections face persistent challenges that hinder their effectiveness and </w:t>
      </w:r>
      <w:proofErr w:type="gramStart"/>
      <w:r w:rsidRPr="00571E91">
        <w:rPr>
          <w:rFonts w:ascii="Times New Roman" w:eastAsia="Times New Roman" w:hAnsi="Times New Roman" w:cs="Times New Roman"/>
          <w:kern w:val="0"/>
          <w14:ligatures w14:val="none"/>
        </w:rPr>
        <w:t>inclusivity</w:t>
      </w:r>
      <w:proofErr w:type="gramEnd"/>
      <w:r w:rsidRPr="00571E91">
        <w:rPr>
          <w:rFonts w:ascii="Times New Roman" w:eastAsia="Times New Roman" w:hAnsi="Times New Roman" w:cs="Times New Roman"/>
          <w:kern w:val="0"/>
          <w14:ligatures w14:val="none"/>
        </w:rPr>
        <w:t>:</w:t>
      </w:r>
    </w:p>
    <w:p w14:paraId="3AEE3EB6" w14:textId="716BBB8D" w:rsidR="00571E91" w:rsidRPr="00571E91" w:rsidRDefault="00571E91" w:rsidP="00E80475">
      <w:pPr>
        <w:numPr>
          <w:ilvl w:val="0"/>
          <w:numId w:val="72"/>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Logistical inefficiencies</w:t>
      </w:r>
      <w:r w:rsidRPr="00571E91">
        <w:rPr>
          <w:rFonts w:ascii="Times New Roman" w:eastAsia="Times New Roman" w:hAnsi="Times New Roman" w:cs="Times New Roman"/>
          <w:kern w:val="0"/>
          <w14:ligatures w14:val="none"/>
        </w:rPr>
        <w:t xml:space="preserve">: Traditional, in-person voting demands extensive resources, including staffing, venue setup, and paper ballots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p>
    <w:p w14:paraId="60E89492" w14:textId="185A07BF" w:rsidR="00571E91" w:rsidRPr="00571E91" w:rsidRDefault="00571E91" w:rsidP="00E80475">
      <w:pPr>
        <w:numPr>
          <w:ilvl w:val="0"/>
          <w:numId w:val="72"/>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Low voter turnout</w:t>
      </w:r>
      <w:r w:rsidRPr="00571E91">
        <w:rPr>
          <w:rFonts w:ascii="Times New Roman" w:eastAsia="Times New Roman" w:hAnsi="Times New Roman" w:cs="Times New Roman"/>
          <w:kern w:val="0"/>
          <w14:ligatures w14:val="none"/>
        </w:rPr>
        <w:t xml:space="preserve">: Many students are discouraged by factors such as scheduling conflicts, long queues, and physical voting locations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w:t>
      </w:r>
    </w:p>
    <w:p w14:paraId="559897AE" w14:textId="14A90AB2" w:rsidR="00571E91" w:rsidRPr="00571E91" w:rsidRDefault="00571E91" w:rsidP="00E80475">
      <w:pPr>
        <w:numPr>
          <w:ilvl w:val="0"/>
          <w:numId w:val="72"/>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Security vulnerabilities</w:t>
      </w:r>
      <w:r w:rsidRPr="00571E91">
        <w:rPr>
          <w:rFonts w:ascii="Times New Roman" w:eastAsia="Times New Roman" w:hAnsi="Times New Roman" w:cs="Times New Roman"/>
          <w:kern w:val="0"/>
          <w14:ligatures w14:val="none"/>
        </w:rPr>
        <w:t xml:space="preserve">: Paper ballots are susceptible to manipulation, human error, and unauthorized access </w:t>
      </w:r>
      <w:r w:rsidR="002E29CD">
        <w:rPr>
          <w:rFonts w:ascii="Times New Roman" w:eastAsia="Times New Roman" w:hAnsi="Times New Roman" w:cs="Times New Roman"/>
          <w:kern w:val="0"/>
          <w14:ligatures w14:val="none"/>
        </w:rPr>
        <w:t>[7]</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p>
    <w:p w14:paraId="59FFC49A" w14:textId="77777777" w:rsidR="00571E91" w:rsidRPr="00EF39AF"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The driving force behind this project is the belief that technology can modernize and democratize the voting process. Today’s students</w:t>
      </w:r>
      <w:proofErr w:type="gramStart"/>
      <w:r w:rsidRPr="00EF39AF">
        <w:rPr>
          <w:rFonts w:ascii="Times New Roman" w:eastAsia="Times New Roman" w:hAnsi="Times New Roman" w:cs="Times New Roman"/>
          <w:kern w:val="0"/>
          <w14:ligatures w14:val="none"/>
        </w:rPr>
        <w:t>—accustomed</w:t>
      </w:r>
      <w:proofErr w:type="gramEnd"/>
      <w:r w:rsidRPr="00EF39AF">
        <w:rPr>
          <w:rFonts w:ascii="Times New Roman" w:eastAsia="Times New Roman" w:hAnsi="Times New Roman" w:cs="Times New Roman"/>
          <w:kern w:val="0"/>
          <w14:ligatures w14:val="none"/>
        </w:rPr>
        <w:t xml:space="preserve"> to seamless digital </w:t>
      </w:r>
      <w:proofErr w:type="gramStart"/>
      <w:r w:rsidRPr="00EF39AF">
        <w:rPr>
          <w:rFonts w:ascii="Times New Roman" w:eastAsia="Times New Roman" w:hAnsi="Times New Roman" w:cs="Times New Roman"/>
          <w:kern w:val="0"/>
          <w14:ligatures w14:val="none"/>
        </w:rPr>
        <w:t>interactions—</w:t>
      </w:r>
      <w:proofErr w:type="gramEnd"/>
      <w:r w:rsidRPr="00EF39AF">
        <w:rPr>
          <w:rFonts w:ascii="Times New Roman" w:eastAsia="Times New Roman" w:hAnsi="Times New Roman" w:cs="Times New Roman"/>
          <w:kern w:val="0"/>
          <w14:ligatures w14:val="none"/>
        </w:rPr>
        <w:t>expect similar convenience in institutional services, including elections. By developing an online voting system, this project aims to:</w:t>
      </w:r>
    </w:p>
    <w:p w14:paraId="44263258" w14:textId="5F5FEA5E" w:rsidR="00571E91" w:rsidRPr="00571E91" w:rsidRDefault="00571E91" w:rsidP="00E80475">
      <w:pPr>
        <w:numPr>
          <w:ilvl w:val="0"/>
          <w:numId w:val="73"/>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Remove geographic barriers</w:t>
      </w:r>
      <w:r w:rsidRPr="00571E91">
        <w:rPr>
          <w:rFonts w:ascii="Times New Roman" w:eastAsia="Times New Roman" w:hAnsi="Times New Roman" w:cs="Times New Roman"/>
          <w:kern w:val="0"/>
          <w14:ligatures w14:val="none"/>
        </w:rPr>
        <w:t xml:space="preserve">, enabling students to cast their votes remotely from any location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[2]</w:t>
      </w:r>
      <w:r w:rsidRPr="00571E91">
        <w:rPr>
          <w:rFonts w:ascii="Times New Roman" w:eastAsia="Times New Roman" w:hAnsi="Times New Roman" w:cs="Times New Roman"/>
          <w:kern w:val="0"/>
          <w14:ligatures w14:val="none"/>
        </w:rPr>
        <w:t>.</w:t>
      </w:r>
    </w:p>
    <w:p w14:paraId="0866311D" w14:textId="77BF1C94" w:rsidR="00571E91" w:rsidRPr="00571E91" w:rsidRDefault="00571E91" w:rsidP="00E80475">
      <w:pPr>
        <w:numPr>
          <w:ilvl w:val="0"/>
          <w:numId w:val="73"/>
        </w:numPr>
        <w:spacing w:before="100" w:beforeAutospacing="1" w:after="100" w:afterAutospacing="1" w:line="276" w:lineRule="auto"/>
        <w:jc w:val="left"/>
        <w:rPr>
          <w:rFonts w:ascii="Times New Roman" w:eastAsia="Times New Roman" w:hAnsi="Times New Roman" w:cs="Times New Roman"/>
          <w:kern w:val="0"/>
          <w14:ligatures w14:val="none"/>
        </w:rPr>
      </w:pPr>
      <w:proofErr w:type="gramStart"/>
      <w:r w:rsidRPr="00571E91">
        <w:rPr>
          <w:rFonts w:ascii="Times New Roman" w:eastAsia="Times New Roman" w:hAnsi="Times New Roman" w:cs="Times New Roman"/>
          <w:b/>
          <w:bCs/>
          <w:kern w:val="0"/>
          <w14:ligatures w14:val="none"/>
        </w:rPr>
        <w:t>Strengthen</w:t>
      </w:r>
      <w:proofErr w:type="gramEnd"/>
      <w:r w:rsidRPr="00571E91">
        <w:rPr>
          <w:rFonts w:ascii="Times New Roman" w:eastAsia="Times New Roman" w:hAnsi="Times New Roman" w:cs="Times New Roman"/>
          <w:b/>
          <w:bCs/>
          <w:kern w:val="0"/>
          <w14:ligatures w14:val="none"/>
        </w:rPr>
        <w:t xml:space="preserve"> electoral security</w:t>
      </w:r>
      <w:r w:rsidRPr="00571E91">
        <w:rPr>
          <w:rFonts w:ascii="Times New Roman" w:eastAsia="Times New Roman" w:hAnsi="Times New Roman" w:cs="Times New Roman"/>
          <w:kern w:val="0"/>
          <w14:ligatures w14:val="none"/>
        </w:rPr>
        <w:t xml:space="preserve"> through biometric authentication (e.g., facial recognition) and end-to-end encryption </w:t>
      </w:r>
      <w:r w:rsidR="00D41AC8">
        <w:rPr>
          <w:rFonts w:ascii="Times New Roman" w:eastAsia="Times New Roman" w:hAnsi="Times New Roman" w:cs="Times New Roman"/>
          <w:kern w:val="0"/>
          <w14:ligatures w14:val="none"/>
        </w:rPr>
        <w:t>[5]</w:t>
      </w:r>
      <w:r w:rsidR="00D41AC8" w:rsidRPr="00571E91">
        <w:rPr>
          <w:rFonts w:ascii="Times New Roman" w:eastAsia="Times New Roman" w:hAnsi="Times New Roman" w:cs="Times New Roman"/>
          <w:kern w:val="0"/>
          <w14:ligatures w14:val="none"/>
        </w:rPr>
        <w:t xml:space="preserve">, </w:t>
      </w:r>
      <w:r w:rsidR="00D41AC8">
        <w:rPr>
          <w:rFonts w:ascii="Times New Roman" w:eastAsia="Times New Roman" w:hAnsi="Times New Roman" w:cs="Times New Roman"/>
          <w:kern w:val="0"/>
          <w14:ligatures w14:val="none"/>
        </w:rPr>
        <w:t>[6]</w:t>
      </w:r>
      <w:r w:rsidR="00D41AC8" w:rsidRPr="00571E91">
        <w:rPr>
          <w:rFonts w:ascii="Times New Roman" w:eastAsia="Times New Roman" w:hAnsi="Times New Roman" w:cs="Times New Roman"/>
          <w:kern w:val="0"/>
          <w14:ligatures w14:val="none"/>
        </w:rPr>
        <w:t xml:space="preserve">, </w:t>
      </w:r>
      <w:r w:rsidR="00D41AC8">
        <w:rPr>
          <w:rFonts w:ascii="Times New Roman" w:eastAsia="Times New Roman" w:hAnsi="Times New Roman" w:cs="Times New Roman"/>
          <w:kern w:val="0"/>
          <w14:ligatures w14:val="none"/>
        </w:rPr>
        <w:t xml:space="preserve">[7], </w:t>
      </w:r>
      <w:r w:rsidR="002E29CD">
        <w:rPr>
          <w:rFonts w:ascii="Times New Roman" w:eastAsia="Times New Roman" w:hAnsi="Times New Roman" w:cs="Times New Roman"/>
          <w:kern w:val="0"/>
          <w14:ligatures w14:val="none"/>
        </w:rPr>
        <w:t>[9]</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00D41AC8">
        <w:rPr>
          <w:rFonts w:ascii="Times New Roman" w:eastAsia="Times New Roman" w:hAnsi="Times New Roman" w:cs="Times New Roman"/>
          <w:kern w:val="0"/>
          <w14:ligatures w14:val="none"/>
        </w:rPr>
        <w:t>.</w:t>
      </w:r>
    </w:p>
    <w:p w14:paraId="5376E287" w14:textId="07E20E3F" w:rsidR="00571E91" w:rsidRPr="00571E91" w:rsidRDefault="00571E91" w:rsidP="00E80475">
      <w:pPr>
        <w:numPr>
          <w:ilvl w:val="0"/>
          <w:numId w:val="73"/>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Increase transparency</w:t>
      </w:r>
      <w:r w:rsidRPr="00571E91">
        <w:rPr>
          <w:rFonts w:ascii="Times New Roman" w:eastAsia="Times New Roman" w:hAnsi="Times New Roman" w:cs="Times New Roman"/>
          <w:kern w:val="0"/>
          <w14:ligatures w14:val="none"/>
        </w:rPr>
        <w:t xml:space="preserve"> by ensuring instant vote tallying and maintaining secure audit trails </w:t>
      </w:r>
      <w:r w:rsidR="00D41AC8">
        <w:rPr>
          <w:rFonts w:ascii="Times New Roman" w:eastAsia="Times New Roman" w:hAnsi="Times New Roman" w:cs="Times New Roman"/>
          <w:kern w:val="0"/>
          <w14:ligatures w14:val="none"/>
        </w:rPr>
        <w:t xml:space="preserve">[3], </w:t>
      </w:r>
      <w:r w:rsidR="002E29CD">
        <w:rPr>
          <w:rFonts w:ascii="Times New Roman" w:eastAsia="Times New Roman" w:hAnsi="Times New Roman" w:cs="Times New Roman"/>
          <w:kern w:val="0"/>
          <w14:ligatures w14:val="none"/>
        </w:rPr>
        <w:t>[6]</w:t>
      </w:r>
      <w:r w:rsidR="00D41AC8">
        <w:rPr>
          <w:rFonts w:ascii="Times New Roman" w:eastAsia="Times New Roman" w:hAnsi="Times New Roman" w:cs="Times New Roman"/>
          <w:kern w:val="0"/>
          <w14:ligatures w14:val="none"/>
        </w:rPr>
        <w:t>.</w:t>
      </w:r>
      <w:r w:rsidRPr="00571E91">
        <w:rPr>
          <w:rFonts w:ascii="Times New Roman" w:eastAsia="Times New Roman" w:hAnsi="Times New Roman" w:cs="Times New Roman"/>
          <w:kern w:val="0"/>
          <w14:ligatures w14:val="none"/>
        </w:rPr>
        <w:t xml:space="preserve"> </w:t>
      </w:r>
    </w:p>
    <w:p w14:paraId="12DD2957" w14:textId="0D926D3E" w:rsidR="00571E91" w:rsidRPr="00571E91" w:rsidRDefault="00571E91" w:rsidP="00E80475">
      <w:pPr>
        <w:numPr>
          <w:ilvl w:val="0"/>
          <w:numId w:val="73"/>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Foster inclusivity</w:t>
      </w:r>
      <w:r w:rsidRPr="00571E91">
        <w:rPr>
          <w:rFonts w:ascii="Times New Roman" w:eastAsia="Times New Roman" w:hAnsi="Times New Roman" w:cs="Times New Roman"/>
          <w:kern w:val="0"/>
          <w14:ligatures w14:val="none"/>
        </w:rPr>
        <w:t xml:space="preserve"> by providing accessible interfaces tailored to students with disabilities </w:t>
      </w:r>
      <w:r w:rsidR="002E29CD">
        <w:rPr>
          <w:rFonts w:ascii="Times New Roman" w:eastAsia="Times New Roman" w:hAnsi="Times New Roman" w:cs="Times New Roman"/>
          <w:kern w:val="0"/>
          <w14:ligatures w14:val="none"/>
        </w:rPr>
        <w:t>[4]</w:t>
      </w:r>
      <w:r w:rsidRPr="00571E91">
        <w:rPr>
          <w:rFonts w:ascii="Times New Roman" w:eastAsia="Times New Roman" w:hAnsi="Times New Roman" w:cs="Times New Roman"/>
          <w:kern w:val="0"/>
          <w14:ligatures w14:val="none"/>
        </w:rPr>
        <w:t>.</w:t>
      </w:r>
    </w:p>
    <w:p w14:paraId="4987AF58"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In short, this project is motivated by the need to align student electoral systems with the expectations of today’s digital generation while ensuring integrity, participation, and fairness in the process.</w:t>
      </w:r>
    </w:p>
    <w:p w14:paraId="755E9A68" w14:textId="77777777" w:rsidR="008A2B2E" w:rsidRDefault="008A2B2E" w:rsidP="008A2B2E">
      <w:pPr>
        <w:spacing w:line="240" w:lineRule="auto"/>
        <w:jc w:val="left"/>
      </w:pPr>
    </w:p>
    <w:p w14:paraId="4115F6DC" w14:textId="77777777" w:rsidR="00E80475" w:rsidRDefault="00E80475" w:rsidP="00571E91">
      <w:pPr>
        <w:spacing w:before="100" w:beforeAutospacing="1" w:after="100" w:afterAutospacing="1" w:line="240" w:lineRule="auto"/>
        <w:jc w:val="left"/>
        <w:outlineLvl w:val="2"/>
      </w:pPr>
    </w:p>
    <w:p w14:paraId="17AD3242" w14:textId="3AAE0581" w:rsidR="00571E91" w:rsidRPr="00571E91" w:rsidRDefault="00571E91"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7" w:name="i13"/>
      <w:r w:rsidRPr="00571E91">
        <w:rPr>
          <w:rFonts w:ascii="Times New Roman" w:eastAsia="Times New Roman" w:hAnsi="Times New Roman" w:cs="Times New Roman"/>
          <w:b/>
          <w:bCs/>
          <w:kern w:val="0"/>
          <w:sz w:val="27"/>
          <w:szCs w:val="27"/>
          <w14:ligatures w14:val="none"/>
        </w:rPr>
        <w:t>1.3 Significance of the Issue</w:t>
      </w:r>
    </w:p>
    <w:bookmarkEnd w:id="7"/>
    <w:p w14:paraId="6A6DD3A8"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Traditional voting systems in academic institutions are not only outdated but also carry substantial consequences for legitimacy, inclusivity, and operational efficiency. These challenges diminish student engagement and can compromise trust in democratic processes. The major concerns are outlined below:</w:t>
      </w:r>
    </w:p>
    <w:p w14:paraId="125DD164" w14:textId="77777777" w:rsidR="00571E91" w:rsidRPr="00571E91" w:rsidRDefault="00571E91" w:rsidP="00E80475">
      <w:pPr>
        <w:numPr>
          <w:ilvl w:val="0"/>
          <w:numId w:val="74"/>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Administrative Burden</w:t>
      </w:r>
    </w:p>
    <w:p w14:paraId="34369862" w14:textId="3D2FB571" w:rsidR="00571E91" w:rsidRPr="00571E91" w:rsidRDefault="00571E91" w:rsidP="00E80475">
      <w:pPr>
        <w:numPr>
          <w:ilvl w:val="0"/>
          <w:numId w:val="75"/>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Manual registration of voters and ballot handling consumes substantial time, staffing, and resources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[2]</w:t>
      </w:r>
      <w:r w:rsidRPr="00571E91">
        <w:rPr>
          <w:rFonts w:ascii="Times New Roman" w:eastAsia="Times New Roman" w:hAnsi="Times New Roman" w:cs="Times New Roman"/>
          <w:kern w:val="0"/>
          <w14:ligatures w14:val="none"/>
        </w:rPr>
        <w:t>.</w:t>
      </w:r>
    </w:p>
    <w:p w14:paraId="2D80C424" w14:textId="583C635F" w:rsidR="00571E91" w:rsidRPr="00571E91" w:rsidRDefault="00571E91" w:rsidP="00E80475">
      <w:pPr>
        <w:numPr>
          <w:ilvl w:val="0"/>
          <w:numId w:val="75"/>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Human errors during vote counting can lead to inaccuracies, disputes, and skepticism regarding election results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p>
    <w:p w14:paraId="3FF15911" w14:textId="77777777" w:rsidR="00571E91" w:rsidRPr="00571E91" w:rsidRDefault="00571E91" w:rsidP="00E80475">
      <w:pPr>
        <w:numPr>
          <w:ilvl w:val="0"/>
          <w:numId w:val="76"/>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Exclusion of Marginalized Groups</w:t>
      </w:r>
    </w:p>
    <w:p w14:paraId="28F2BFA9" w14:textId="4AE1102A" w:rsidR="00571E91" w:rsidRPr="00571E91" w:rsidRDefault="00571E91" w:rsidP="00E80475">
      <w:pPr>
        <w:numPr>
          <w:ilvl w:val="0"/>
          <w:numId w:val="77"/>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Students with disabilities often face physical and digital obstacles that prevent full participation in traditional voting processes </w:t>
      </w:r>
      <w:r w:rsidR="002E29CD">
        <w:rPr>
          <w:rFonts w:ascii="Times New Roman" w:eastAsia="Times New Roman" w:hAnsi="Times New Roman" w:cs="Times New Roman"/>
          <w:kern w:val="0"/>
          <w14:ligatures w14:val="none"/>
        </w:rPr>
        <w:t>[4]</w:t>
      </w:r>
      <w:r w:rsidRPr="00571E91">
        <w:rPr>
          <w:rFonts w:ascii="Times New Roman" w:eastAsia="Times New Roman" w:hAnsi="Times New Roman" w:cs="Times New Roman"/>
          <w:kern w:val="0"/>
          <w14:ligatures w14:val="none"/>
        </w:rPr>
        <w:t>.</w:t>
      </w:r>
    </w:p>
    <w:p w14:paraId="03AF921C" w14:textId="2F50BB4B" w:rsidR="00571E91" w:rsidRPr="00571E91" w:rsidRDefault="00571E91" w:rsidP="00E80475">
      <w:pPr>
        <w:numPr>
          <w:ilvl w:val="0"/>
          <w:numId w:val="77"/>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Remote learners and part-time students are frequently excluded due to the requirement of in-person voting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[2]</w:t>
      </w:r>
      <w:r w:rsidRPr="00571E91">
        <w:rPr>
          <w:rFonts w:ascii="Times New Roman" w:eastAsia="Times New Roman" w:hAnsi="Times New Roman" w:cs="Times New Roman"/>
          <w:kern w:val="0"/>
          <w14:ligatures w14:val="none"/>
        </w:rPr>
        <w:t>.</w:t>
      </w:r>
    </w:p>
    <w:p w14:paraId="0184FC3D" w14:textId="77777777" w:rsidR="00571E91" w:rsidRPr="00571E91" w:rsidRDefault="00571E91" w:rsidP="00E80475">
      <w:pPr>
        <w:numPr>
          <w:ilvl w:val="0"/>
          <w:numId w:val="78"/>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Security Vulnerabilities</w:t>
      </w:r>
    </w:p>
    <w:p w14:paraId="65CD6F3F" w14:textId="30766EB4" w:rsidR="00571E91" w:rsidRPr="00571E91" w:rsidRDefault="00571E91" w:rsidP="00E80475">
      <w:pPr>
        <w:numPr>
          <w:ilvl w:val="0"/>
          <w:numId w:val="7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Paper ballots are prone to being misplaced, altered, or inaccurately counted, undermining the integrity of the election </w:t>
      </w:r>
      <w:r w:rsidR="002E29CD">
        <w:rPr>
          <w:rFonts w:ascii="Times New Roman" w:eastAsia="Times New Roman" w:hAnsi="Times New Roman" w:cs="Times New Roman"/>
          <w:kern w:val="0"/>
          <w14:ligatures w14:val="none"/>
        </w:rPr>
        <w:t>[7]</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p>
    <w:p w14:paraId="1531C1D8" w14:textId="2AE17EF3" w:rsidR="00571E91" w:rsidRPr="00571E91" w:rsidRDefault="00571E91" w:rsidP="00E80475">
      <w:pPr>
        <w:numPr>
          <w:ilvl w:val="0"/>
          <w:numId w:val="7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Weak or non-existent voter authentication methods can lead to impersonation, multiple voting attempts, and overall distrust in results </w:t>
      </w:r>
      <w:r w:rsidR="002E29CD">
        <w:rPr>
          <w:rFonts w:ascii="Times New Roman" w:eastAsia="Times New Roman" w:hAnsi="Times New Roman" w:cs="Times New Roman"/>
          <w:kern w:val="0"/>
          <w14:ligatures w14:val="none"/>
        </w:rPr>
        <w:t>[9]</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[5]</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p>
    <w:p w14:paraId="30E6475F" w14:textId="77777777" w:rsidR="00571E91" w:rsidRPr="00571E91" w:rsidRDefault="00571E91" w:rsidP="00E80475">
      <w:pPr>
        <w:numPr>
          <w:ilvl w:val="0"/>
          <w:numId w:val="80"/>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Environmental Impact</w:t>
      </w:r>
    </w:p>
    <w:p w14:paraId="0D4CE16E" w14:textId="4AB516C9" w:rsidR="00571E91" w:rsidRPr="00571E91" w:rsidRDefault="00571E91" w:rsidP="00E80475">
      <w:pPr>
        <w:numPr>
          <w:ilvl w:val="0"/>
          <w:numId w:val="81"/>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The reliance on paper-based systems contributes to excessive paper waste, contradicting sustainability efforts and environmentally conscious institutional policies </w:t>
      </w:r>
      <w:r w:rsidR="000B7977">
        <w:rPr>
          <w:rFonts w:ascii="Times New Roman" w:eastAsia="Times New Roman" w:hAnsi="Times New Roman" w:cs="Times New Roman"/>
          <w:kern w:val="0"/>
          <w14:ligatures w14:val="none"/>
        </w:rPr>
        <w:t>[2]</w:t>
      </w:r>
      <w:r w:rsidRPr="00571E91">
        <w:rPr>
          <w:rFonts w:ascii="Times New Roman" w:eastAsia="Times New Roman" w:hAnsi="Times New Roman" w:cs="Times New Roman"/>
          <w:kern w:val="0"/>
          <w14:ligatures w14:val="none"/>
        </w:rPr>
        <w:t>.</w:t>
      </w:r>
    </w:p>
    <w:p w14:paraId="5970EB3D"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Addressing these issues is not solely a matter of upgrading </w:t>
      </w:r>
      <w:proofErr w:type="gramStart"/>
      <w:r w:rsidRPr="00571E91">
        <w:rPr>
          <w:rFonts w:ascii="Times New Roman" w:eastAsia="Times New Roman" w:hAnsi="Times New Roman" w:cs="Times New Roman"/>
          <w:kern w:val="0"/>
          <w14:ligatures w14:val="none"/>
        </w:rPr>
        <w:t>technology—</w:t>
      </w:r>
      <w:proofErr w:type="gramEnd"/>
      <w:r w:rsidRPr="00571E91">
        <w:rPr>
          <w:rFonts w:ascii="Times New Roman" w:eastAsia="Times New Roman" w:hAnsi="Times New Roman" w:cs="Times New Roman"/>
          <w:kern w:val="0"/>
          <w14:ligatures w14:val="none"/>
        </w:rPr>
        <w:t>it is an ethical responsibility. Implementing a secure, inclusive, and transparent voting system in academic institutions is essential to uphold democratic principles, foster student participation, and support sustainability and equity.</w:t>
      </w:r>
    </w:p>
    <w:p w14:paraId="5BFD586D" w14:textId="77777777" w:rsidR="008A2B2E" w:rsidRDefault="008A2B2E" w:rsidP="00E30F0D">
      <w:pPr>
        <w:spacing w:line="276" w:lineRule="auto"/>
        <w:jc w:val="left"/>
      </w:pPr>
    </w:p>
    <w:p w14:paraId="16048916" w14:textId="77777777" w:rsidR="00E80475" w:rsidRDefault="00E80475" w:rsidP="00074FDA">
      <w:pPr>
        <w:spacing w:before="100" w:beforeAutospacing="1" w:after="100" w:afterAutospacing="1" w:line="240" w:lineRule="auto"/>
        <w:jc w:val="left"/>
        <w:outlineLvl w:val="2"/>
      </w:pPr>
    </w:p>
    <w:p w14:paraId="3644EA31" w14:textId="194F65E4" w:rsidR="00074FDA" w:rsidRPr="00074FDA" w:rsidRDefault="00074FDA"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8" w:name="i14"/>
      <w:r w:rsidRPr="00074FDA">
        <w:rPr>
          <w:rFonts w:ascii="Times New Roman" w:eastAsia="Times New Roman" w:hAnsi="Times New Roman" w:cs="Times New Roman"/>
          <w:b/>
          <w:bCs/>
          <w:kern w:val="0"/>
          <w:sz w:val="27"/>
          <w:szCs w:val="27"/>
          <w14:ligatures w14:val="none"/>
        </w:rPr>
        <w:t>1.4 Problem Statement</w:t>
      </w:r>
    </w:p>
    <w:bookmarkEnd w:id="8"/>
    <w:p w14:paraId="0CD91CDD" w14:textId="2C8C4B36" w:rsidR="00074FDA" w:rsidRPr="00074FDA" w:rsidRDefault="00074FDA"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Root Problem:</w:t>
      </w:r>
      <w:r w:rsidRPr="00074FDA">
        <w:rPr>
          <w:rFonts w:ascii="Times New Roman" w:eastAsia="Times New Roman" w:hAnsi="Times New Roman" w:cs="Times New Roman"/>
          <w:kern w:val="0"/>
          <w14:ligatures w14:val="none"/>
        </w:rPr>
        <w:br/>
        <w:t xml:space="preserve">Traditional student electoral systems are ineffective, insecure, and exclusionary, resulting in low participation, administrative inefficiency, and widespread doubt about electoral fairness </w:t>
      </w:r>
      <w:r w:rsidR="00B72964">
        <w:rPr>
          <w:rFonts w:ascii="Times New Roman" w:eastAsia="Times New Roman" w:hAnsi="Times New Roman" w:cs="Times New Roman"/>
          <w:kern w:val="0"/>
          <w14:ligatures w14:val="none"/>
        </w:rPr>
        <w:t>[1]</w:t>
      </w:r>
      <w:r w:rsidRPr="00074FDA">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[2]</w:t>
      </w:r>
      <w:r w:rsidRPr="00074FDA">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074FDA">
        <w:rPr>
          <w:rFonts w:ascii="Times New Roman" w:eastAsia="Times New Roman" w:hAnsi="Times New Roman" w:cs="Times New Roman"/>
          <w:kern w:val="0"/>
          <w14:ligatures w14:val="none"/>
        </w:rPr>
        <w:t>.</w:t>
      </w:r>
    </w:p>
    <w:p w14:paraId="00351392" w14:textId="77777777" w:rsidR="00074FDA" w:rsidRPr="00074FDA" w:rsidRDefault="00074FDA"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Why This Matters:</w:t>
      </w:r>
    </w:p>
    <w:p w14:paraId="0F3C6DE2" w14:textId="1033C81C" w:rsidR="00074FDA" w:rsidRPr="00074FDA" w:rsidRDefault="00074FDA" w:rsidP="00E80475">
      <w:pPr>
        <w:numPr>
          <w:ilvl w:val="0"/>
          <w:numId w:val="67"/>
        </w:num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Erosion of Trust</w:t>
      </w:r>
      <w:r w:rsidRPr="00074FDA">
        <w:rPr>
          <w:rFonts w:ascii="Times New Roman" w:eastAsia="Times New Roman" w:hAnsi="Times New Roman" w:cs="Times New Roman"/>
          <w:kern w:val="0"/>
          <w14:ligatures w14:val="none"/>
        </w:rPr>
        <w:t xml:space="preserve">: Compromised election integrity undermines confidence in student governance </w:t>
      </w:r>
      <w:r w:rsidR="000B7977">
        <w:rPr>
          <w:rFonts w:ascii="Times New Roman" w:eastAsia="Times New Roman" w:hAnsi="Times New Roman" w:cs="Times New Roman"/>
          <w:kern w:val="0"/>
          <w14:ligatures w14:val="none"/>
        </w:rPr>
        <w:t>[3]</w:t>
      </w:r>
      <w:r w:rsidRPr="00074FDA">
        <w:rPr>
          <w:rFonts w:ascii="Times New Roman" w:eastAsia="Times New Roman" w:hAnsi="Times New Roman" w:cs="Times New Roman"/>
          <w:kern w:val="0"/>
          <w14:ligatures w14:val="none"/>
        </w:rPr>
        <w:t>.</w:t>
      </w:r>
    </w:p>
    <w:p w14:paraId="1C50202B" w14:textId="7609456A" w:rsidR="00074FDA" w:rsidRPr="00074FDA" w:rsidRDefault="00074FDA" w:rsidP="00E80475">
      <w:pPr>
        <w:numPr>
          <w:ilvl w:val="0"/>
          <w:numId w:val="67"/>
        </w:num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Missed Opportunities for Engagement</w:t>
      </w:r>
      <w:r w:rsidRPr="00074FDA">
        <w:rPr>
          <w:rFonts w:ascii="Times New Roman" w:eastAsia="Times New Roman" w:hAnsi="Times New Roman" w:cs="Times New Roman"/>
          <w:kern w:val="0"/>
          <w14:ligatures w14:val="none"/>
        </w:rPr>
        <w:t xml:space="preserve">: Cumbersome, outdated processes discourage first-time and time-constrained voters </w:t>
      </w:r>
      <w:r w:rsidR="000B7977">
        <w:rPr>
          <w:rFonts w:ascii="Times New Roman" w:eastAsia="Times New Roman" w:hAnsi="Times New Roman" w:cs="Times New Roman"/>
          <w:kern w:val="0"/>
          <w14:ligatures w14:val="none"/>
        </w:rPr>
        <w:t>[2]</w:t>
      </w:r>
      <w:r w:rsidRPr="00074FDA">
        <w:rPr>
          <w:rFonts w:ascii="Times New Roman" w:eastAsia="Times New Roman" w:hAnsi="Times New Roman" w:cs="Times New Roman"/>
          <w:kern w:val="0"/>
          <w14:ligatures w14:val="none"/>
        </w:rPr>
        <w:t>.</w:t>
      </w:r>
    </w:p>
    <w:p w14:paraId="48EEC1C8" w14:textId="5522C3D1" w:rsidR="00074FDA" w:rsidRPr="00074FDA" w:rsidRDefault="00074FDA" w:rsidP="00E80475">
      <w:pPr>
        <w:numPr>
          <w:ilvl w:val="0"/>
          <w:numId w:val="67"/>
        </w:num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Institutional Inefficiency</w:t>
      </w:r>
      <w:r w:rsidRPr="00074FDA">
        <w:rPr>
          <w:rFonts w:ascii="Times New Roman" w:eastAsia="Times New Roman" w:hAnsi="Times New Roman" w:cs="Times New Roman"/>
          <w:kern w:val="0"/>
          <w14:ligatures w14:val="none"/>
        </w:rPr>
        <w:t xml:space="preserve">: Manual handling of registration, verification, and counting </w:t>
      </w:r>
      <w:proofErr w:type="gramStart"/>
      <w:r w:rsidRPr="00074FDA">
        <w:rPr>
          <w:rFonts w:ascii="Times New Roman" w:eastAsia="Times New Roman" w:hAnsi="Times New Roman" w:cs="Times New Roman"/>
          <w:kern w:val="0"/>
          <w14:ligatures w14:val="none"/>
        </w:rPr>
        <w:t>diverts</w:t>
      </w:r>
      <w:proofErr w:type="gramEnd"/>
      <w:r w:rsidRPr="00074FDA">
        <w:rPr>
          <w:rFonts w:ascii="Times New Roman" w:eastAsia="Times New Roman" w:hAnsi="Times New Roman" w:cs="Times New Roman"/>
          <w:kern w:val="0"/>
          <w14:ligatures w14:val="none"/>
        </w:rPr>
        <w:t xml:space="preserve"> resources from core educational priorities </w:t>
      </w:r>
      <w:r w:rsidR="00B72964">
        <w:rPr>
          <w:rFonts w:ascii="Times New Roman" w:eastAsia="Times New Roman" w:hAnsi="Times New Roman" w:cs="Times New Roman"/>
          <w:kern w:val="0"/>
          <w14:ligatures w14:val="none"/>
        </w:rPr>
        <w:t>[1]</w:t>
      </w:r>
      <w:r w:rsidRPr="00074FDA">
        <w:rPr>
          <w:rFonts w:ascii="Times New Roman" w:eastAsia="Times New Roman" w:hAnsi="Times New Roman" w:cs="Times New Roman"/>
          <w:kern w:val="0"/>
          <w14:ligatures w14:val="none"/>
        </w:rPr>
        <w:t>.</w:t>
      </w:r>
      <w:r w:rsidR="00644CB5">
        <w:rPr>
          <w:rFonts w:ascii="Times New Roman" w:eastAsia="Times New Roman" w:hAnsi="Times New Roman" w:cs="Times New Roman"/>
          <w:kern w:val="0"/>
          <w14:ligatures w14:val="none"/>
        </w:rPr>
        <w:t xml:space="preserve"> </w:t>
      </w:r>
    </w:p>
    <w:p w14:paraId="0A8CEF80" w14:textId="77777777" w:rsidR="00074FDA" w:rsidRPr="00074FDA" w:rsidRDefault="00074FDA"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Reasoning for an Online Solution:</w:t>
      </w:r>
    </w:p>
    <w:p w14:paraId="5BCCACCF" w14:textId="08ABC170" w:rsidR="00074FDA" w:rsidRPr="00074FDA" w:rsidRDefault="00074FDA" w:rsidP="00E80475">
      <w:pPr>
        <w:numPr>
          <w:ilvl w:val="0"/>
          <w:numId w:val="68"/>
        </w:num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kern w:val="0"/>
          <w14:ligatures w14:val="none"/>
        </w:rPr>
        <w:t xml:space="preserve">Students, as digital natives, overwhelmingly prefer the convenience of online platforms </w:t>
      </w:r>
      <w:r w:rsidR="00B72964">
        <w:rPr>
          <w:rFonts w:ascii="Times New Roman" w:eastAsia="Times New Roman" w:hAnsi="Times New Roman" w:cs="Times New Roman"/>
          <w:kern w:val="0"/>
          <w14:ligatures w14:val="none"/>
        </w:rPr>
        <w:t>[1]</w:t>
      </w:r>
      <w:r w:rsidRPr="00074FDA">
        <w:rPr>
          <w:rFonts w:ascii="Times New Roman" w:eastAsia="Times New Roman" w:hAnsi="Times New Roman" w:cs="Times New Roman"/>
          <w:kern w:val="0"/>
          <w14:ligatures w14:val="none"/>
        </w:rPr>
        <w:t>.</w:t>
      </w:r>
    </w:p>
    <w:p w14:paraId="560E5A96" w14:textId="4C3E7E77" w:rsidR="00074FDA" w:rsidRPr="00074FDA" w:rsidRDefault="00074FDA" w:rsidP="00E80475">
      <w:pPr>
        <w:numPr>
          <w:ilvl w:val="0"/>
          <w:numId w:val="68"/>
        </w:num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Biometric authentication</w:t>
      </w:r>
      <w:r w:rsidRPr="00074FDA">
        <w:rPr>
          <w:rFonts w:ascii="Times New Roman" w:eastAsia="Times New Roman" w:hAnsi="Times New Roman" w:cs="Times New Roman"/>
          <w:kern w:val="0"/>
          <w14:ligatures w14:val="none"/>
        </w:rPr>
        <w:t xml:space="preserve"> (e.g., Face ID) offers robust verification and helps prevent voter impersonation and duplication </w:t>
      </w:r>
      <w:r w:rsidR="002E29CD">
        <w:rPr>
          <w:rFonts w:ascii="Times New Roman" w:eastAsia="Times New Roman" w:hAnsi="Times New Roman" w:cs="Times New Roman"/>
          <w:kern w:val="0"/>
          <w14:ligatures w14:val="none"/>
        </w:rPr>
        <w:t>[9]</w:t>
      </w:r>
      <w:r w:rsidRPr="00074FDA">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Pr="00074FDA">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074FDA">
        <w:rPr>
          <w:rFonts w:ascii="Times New Roman" w:eastAsia="Times New Roman" w:hAnsi="Times New Roman" w:cs="Times New Roman"/>
          <w:kern w:val="0"/>
          <w14:ligatures w14:val="none"/>
        </w:rPr>
        <w:t>.</w:t>
      </w:r>
    </w:p>
    <w:p w14:paraId="7FB62114" w14:textId="2AB2E6EE" w:rsidR="00074FDA" w:rsidRPr="00074FDA" w:rsidRDefault="00074FDA" w:rsidP="00E80475">
      <w:pPr>
        <w:numPr>
          <w:ilvl w:val="0"/>
          <w:numId w:val="68"/>
        </w:numPr>
        <w:spacing w:before="100" w:beforeAutospacing="1" w:after="100" w:afterAutospacing="1" w:line="276" w:lineRule="auto"/>
        <w:jc w:val="left"/>
        <w:rPr>
          <w:rFonts w:ascii="Times New Roman" w:eastAsia="Times New Roman" w:hAnsi="Times New Roman" w:cs="Times New Roman"/>
          <w:kern w:val="0"/>
          <w14:ligatures w14:val="none"/>
        </w:rPr>
      </w:pPr>
      <w:r w:rsidRPr="00074FDA">
        <w:rPr>
          <w:rFonts w:ascii="Times New Roman" w:eastAsia="Times New Roman" w:hAnsi="Times New Roman" w:cs="Times New Roman"/>
          <w:b/>
          <w:bCs/>
          <w:kern w:val="0"/>
          <w14:ligatures w14:val="none"/>
        </w:rPr>
        <w:t>Automation</w:t>
      </w:r>
      <w:r w:rsidRPr="00074FDA">
        <w:rPr>
          <w:rFonts w:ascii="Times New Roman" w:eastAsia="Times New Roman" w:hAnsi="Times New Roman" w:cs="Times New Roman"/>
          <w:kern w:val="0"/>
          <w14:ligatures w14:val="none"/>
        </w:rPr>
        <w:t xml:space="preserve"> through real-time vote processing minimizes human error and enables instant result announcements </w:t>
      </w:r>
      <w:r w:rsidR="002E29CD">
        <w:rPr>
          <w:rFonts w:ascii="Times New Roman" w:eastAsia="Times New Roman" w:hAnsi="Times New Roman" w:cs="Times New Roman"/>
          <w:kern w:val="0"/>
          <w14:ligatures w14:val="none"/>
        </w:rPr>
        <w:t>[5]</w:t>
      </w:r>
      <w:r w:rsidRPr="00074FDA">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074FDA">
        <w:rPr>
          <w:rFonts w:ascii="Times New Roman" w:eastAsia="Times New Roman" w:hAnsi="Times New Roman" w:cs="Times New Roman"/>
          <w:kern w:val="0"/>
          <w14:ligatures w14:val="none"/>
        </w:rPr>
        <w:t>.</w:t>
      </w:r>
    </w:p>
    <w:p w14:paraId="091FEE63" w14:textId="77777777" w:rsidR="008A2B2E" w:rsidRDefault="008A2B2E" w:rsidP="00E30F0D">
      <w:pPr>
        <w:spacing w:line="276" w:lineRule="auto"/>
        <w:jc w:val="left"/>
      </w:pPr>
    </w:p>
    <w:p w14:paraId="2908F1A8" w14:textId="77777777" w:rsidR="00571E91" w:rsidRDefault="00571E91" w:rsidP="00E30F0D">
      <w:pPr>
        <w:spacing w:line="276" w:lineRule="auto"/>
        <w:jc w:val="left"/>
      </w:pPr>
    </w:p>
    <w:p w14:paraId="572B7B84" w14:textId="77777777" w:rsidR="00571E91" w:rsidRDefault="00571E91" w:rsidP="00E30F0D">
      <w:pPr>
        <w:spacing w:line="276" w:lineRule="auto"/>
        <w:jc w:val="left"/>
      </w:pPr>
    </w:p>
    <w:p w14:paraId="3A2E6DB7" w14:textId="77777777" w:rsidR="00571E91" w:rsidRDefault="00571E91" w:rsidP="00E30F0D">
      <w:pPr>
        <w:spacing w:line="276" w:lineRule="auto"/>
        <w:jc w:val="left"/>
      </w:pPr>
    </w:p>
    <w:p w14:paraId="2233DB80" w14:textId="77777777" w:rsidR="00571E91" w:rsidRDefault="00571E91" w:rsidP="00E30F0D">
      <w:pPr>
        <w:spacing w:line="276" w:lineRule="auto"/>
        <w:jc w:val="left"/>
      </w:pPr>
    </w:p>
    <w:p w14:paraId="3A78850F" w14:textId="77777777" w:rsidR="00571E91" w:rsidRDefault="00571E91" w:rsidP="00E30F0D">
      <w:pPr>
        <w:spacing w:line="276" w:lineRule="auto"/>
        <w:jc w:val="left"/>
      </w:pPr>
    </w:p>
    <w:p w14:paraId="3C9555D5" w14:textId="77777777" w:rsidR="00571E91" w:rsidRDefault="00571E91" w:rsidP="00E30F0D">
      <w:pPr>
        <w:spacing w:line="276" w:lineRule="auto"/>
        <w:jc w:val="left"/>
      </w:pPr>
    </w:p>
    <w:p w14:paraId="480AADDC" w14:textId="77777777" w:rsidR="00571E91" w:rsidRDefault="00571E91" w:rsidP="00E30F0D">
      <w:pPr>
        <w:spacing w:line="276" w:lineRule="auto"/>
        <w:jc w:val="left"/>
      </w:pPr>
    </w:p>
    <w:p w14:paraId="5CBCB6D3" w14:textId="77777777" w:rsidR="00571E91" w:rsidRDefault="00571E91" w:rsidP="00E30F0D">
      <w:pPr>
        <w:spacing w:line="276" w:lineRule="auto"/>
        <w:jc w:val="left"/>
      </w:pPr>
    </w:p>
    <w:p w14:paraId="4EE74EEB" w14:textId="77777777" w:rsidR="00E80475" w:rsidRDefault="00E80475" w:rsidP="00E80475">
      <w:pPr>
        <w:spacing w:before="100" w:beforeAutospacing="1" w:after="100" w:afterAutospacing="1" w:line="276" w:lineRule="auto"/>
        <w:jc w:val="left"/>
        <w:outlineLvl w:val="2"/>
      </w:pPr>
    </w:p>
    <w:p w14:paraId="6C179F4E" w14:textId="62D98C46" w:rsidR="00571E91" w:rsidRPr="00571E91" w:rsidRDefault="00571E91"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9" w:name="i15"/>
      <w:r w:rsidRPr="00571E91">
        <w:rPr>
          <w:rFonts w:ascii="Times New Roman" w:eastAsia="Times New Roman" w:hAnsi="Times New Roman" w:cs="Times New Roman"/>
          <w:b/>
          <w:bCs/>
          <w:kern w:val="0"/>
          <w:sz w:val="27"/>
          <w:szCs w:val="27"/>
          <w14:ligatures w14:val="none"/>
        </w:rPr>
        <w:t>1.5 Goals</w:t>
      </w:r>
    </w:p>
    <w:bookmarkEnd w:id="9"/>
    <w:p w14:paraId="61475EF7" w14:textId="77777777" w:rsidR="00571E91" w:rsidRPr="00571E91" w:rsidRDefault="00571E91"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571E91">
        <w:rPr>
          <w:rFonts w:ascii="Times New Roman" w:eastAsia="Times New Roman" w:hAnsi="Times New Roman" w:cs="Times New Roman"/>
          <w:b/>
          <w:bCs/>
          <w:kern w:val="0"/>
          <w14:ligatures w14:val="none"/>
        </w:rPr>
        <w:t>Primary Goal:</w:t>
      </w:r>
    </w:p>
    <w:p w14:paraId="0A132358" w14:textId="03CA9649" w:rsidR="00571E91" w:rsidRPr="00EF39AF"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To develop a secure, scalable, and accessible online voting system that increases student participation, enhances inclusivity, and upholds electoral integrity within educational institutions </w:t>
      </w:r>
      <w:r w:rsidR="002E29CD">
        <w:rPr>
          <w:rFonts w:ascii="Times New Roman" w:eastAsia="Times New Roman" w:hAnsi="Times New Roman" w:cs="Times New Roman"/>
          <w:kern w:val="0"/>
          <w14:ligatures w14:val="none"/>
        </w:rPr>
        <w:t>[9]</w:t>
      </w:r>
      <w:r w:rsidRPr="00EF39AF">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Pr="00EF39AF">
        <w:rPr>
          <w:rFonts w:ascii="Times New Roman" w:eastAsia="Times New Roman" w:hAnsi="Times New Roman" w:cs="Times New Roman"/>
          <w:kern w:val="0"/>
          <w14:ligatures w14:val="none"/>
        </w:rPr>
        <w:t xml:space="preserve">, </w:t>
      </w:r>
      <w:r w:rsidR="000B7977" w:rsidRPr="00EF39AF">
        <w:rPr>
          <w:rFonts w:ascii="Times New Roman" w:eastAsia="Times New Roman" w:hAnsi="Times New Roman" w:cs="Times New Roman"/>
          <w:kern w:val="0"/>
          <w14:ligatures w14:val="none"/>
        </w:rPr>
        <w:t>[3]</w:t>
      </w:r>
      <w:r w:rsidRPr="00EF39AF">
        <w:rPr>
          <w:rFonts w:ascii="Times New Roman" w:eastAsia="Times New Roman" w:hAnsi="Times New Roman" w:cs="Times New Roman"/>
          <w:kern w:val="0"/>
          <w14:ligatures w14:val="none"/>
        </w:rPr>
        <w:t>.</w:t>
      </w:r>
    </w:p>
    <w:p w14:paraId="1B3F92E1" w14:textId="77777777" w:rsidR="00571E91" w:rsidRPr="00571E91" w:rsidRDefault="00571E91"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571E91">
        <w:rPr>
          <w:rFonts w:ascii="Times New Roman" w:eastAsia="Times New Roman" w:hAnsi="Times New Roman" w:cs="Times New Roman"/>
          <w:b/>
          <w:bCs/>
          <w:kern w:val="0"/>
          <w14:ligatures w14:val="none"/>
        </w:rPr>
        <w:t>Supporting Goals:</w:t>
      </w:r>
    </w:p>
    <w:p w14:paraId="70F28625" w14:textId="77777777" w:rsidR="00571E91" w:rsidRPr="00EF39AF" w:rsidRDefault="00571E91" w:rsidP="00E80475">
      <w:pPr>
        <w:numPr>
          <w:ilvl w:val="0"/>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Security</w:t>
      </w:r>
    </w:p>
    <w:p w14:paraId="2311336D" w14:textId="6AC03A2F"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Integrate facial recognition-based voter authentication using AI models such as </w:t>
      </w:r>
      <w:proofErr w:type="spellStart"/>
      <w:r w:rsidRPr="00EF39AF">
        <w:rPr>
          <w:rFonts w:ascii="Times New Roman" w:eastAsia="Times New Roman" w:hAnsi="Times New Roman" w:cs="Times New Roman"/>
          <w:kern w:val="0"/>
          <w14:ligatures w14:val="none"/>
        </w:rPr>
        <w:t>SFace</w:t>
      </w:r>
      <w:proofErr w:type="spellEnd"/>
      <w:r w:rsidRPr="00EF39AF">
        <w:rPr>
          <w:rFonts w:ascii="Times New Roman" w:eastAsia="Times New Roman" w:hAnsi="Times New Roman" w:cs="Times New Roman"/>
          <w:kern w:val="0"/>
          <w14:ligatures w14:val="none"/>
        </w:rPr>
        <w:t xml:space="preserve"> and YuNet, ensuring only authorized individuals can access the system </w:t>
      </w:r>
      <w:r w:rsidR="002E29CD">
        <w:rPr>
          <w:rFonts w:ascii="Times New Roman" w:eastAsia="Times New Roman" w:hAnsi="Times New Roman" w:cs="Times New Roman"/>
          <w:kern w:val="0"/>
          <w14:ligatures w14:val="none"/>
        </w:rPr>
        <w:t>[9]</w:t>
      </w:r>
      <w:r w:rsidRPr="00EF39AF">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Pr="00EF39AF">
        <w:rPr>
          <w:rFonts w:ascii="Times New Roman" w:eastAsia="Times New Roman" w:hAnsi="Times New Roman" w:cs="Times New Roman"/>
          <w:kern w:val="0"/>
          <w14:ligatures w14:val="none"/>
        </w:rPr>
        <w:t>.</w:t>
      </w:r>
    </w:p>
    <w:p w14:paraId="65EEAB58" w14:textId="47ED33F9"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Employ end-to-end encryption using either blockchain technologies or cryptographic hashing algorithms to guarantee vote confidentiality and integrity during transmission and storage </w:t>
      </w:r>
      <w:r w:rsidR="002E29CD">
        <w:rPr>
          <w:rFonts w:ascii="Times New Roman" w:eastAsia="Times New Roman" w:hAnsi="Times New Roman" w:cs="Times New Roman"/>
          <w:kern w:val="0"/>
          <w14:ligatures w14:val="none"/>
        </w:rPr>
        <w:t>[5]</w:t>
      </w:r>
      <w:r w:rsidRPr="00EF39AF">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EF39AF">
        <w:rPr>
          <w:rFonts w:ascii="Times New Roman" w:eastAsia="Times New Roman" w:hAnsi="Times New Roman" w:cs="Times New Roman"/>
          <w:kern w:val="0"/>
          <w14:ligatures w14:val="none"/>
        </w:rPr>
        <w:t xml:space="preserve">, </w:t>
      </w:r>
      <w:r w:rsidR="000B7977" w:rsidRPr="00EF39AF">
        <w:rPr>
          <w:rFonts w:ascii="Times New Roman" w:eastAsia="Times New Roman" w:hAnsi="Times New Roman" w:cs="Times New Roman"/>
          <w:kern w:val="0"/>
          <w14:ligatures w14:val="none"/>
        </w:rPr>
        <w:t>[3]</w:t>
      </w:r>
      <w:r w:rsidRPr="00EF39AF">
        <w:rPr>
          <w:rFonts w:ascii="Times New Roman" w:eastAsia="Times New Roman" w:hAnsi="Times New Roman" w:cs="Times New Roman"/>
          <w:kern w:val="0"/>
          <w14:ligatures w14:val="none"/>
        </w:rPr>
        <w:t>.</w:t>
      </w:r>
    </w:p>
    <w:p w14:paraId="10304B81" w14:textId="77777777" w:rsidR="00571E91" w:rsidRPr="00EF39AF" w:rsidRDefault="00571E91" w:rsidP="00E80475">
      <w:pPr>
        <w:numPr>
          <w:ilvl w:val="0"/>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Accessibility</w:t>
      </w:r>
    </w:p>
    <w:p w14:paraId="27CD42FF" w14:textId="2B64B921"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Develop WCAG 2.2-compliant interfaces that support screen readers, keyboard navigation, and scalable UI to accommodate visually impaired and physically disabled users </w:t>
      </w:r>
      <w:r w:rsidR="002E29CD">
        <w:rPr>
          <w:rFonts w:ascii="Times New Roman" w:eastAsia="Times New Roman" w:hAnsi="Times New Roman" w:cs="Times New Roman"/>
          <w:kern w:val="0"/>
          <w14:ligatures w14:val="none"/>
        </w:rPr>
        <w:t>[4]</w:t>
      </w:r>
      <w:r w:rsidRPr="00EF39AF">
        <w:rPr>
          <w:rFonts w:ascii="Times New Roman" w:eastAsia="Times New Roman" w:hAnsi="Times New Roman" w:cs="Times New Roman"/>
          <w:kern w:val="0"/>
          <w14:ligatures w14:val="none"/>
        </w:rPr>
        <w:t>.</w:t>
      </w:r>
    </w:p>
    <w:p w14:paraId="088FEDC8" w14:textId="7B9A88A0"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Offer multilingual interface support to serve the diverse linguistic backgrounds found within student populations </w:t>
      </w:r>
      <w:r w:rsidR="00B72964" w:rsidRPr="00EF39AF">
        <w:rPr>
          <w:rFonts w:ascii="Times New Roman" w:eastAsia="Times New Roman" w:hAnsi="Times New Roman" w:cs="Times New Roman"/>
          <w:kern w:val="0"/>
          <w14:ligatures w14:val="none"/>
        </w:rPr>
        <w:t>[1]</w:t>
      </w:r>
      <w:r w:rsidRPr="00EF39AF">
        <w:rPr>
          <w:rFonts w:ascii="Times New Roman" w:eastAsia="Times New Roman" w:hAnsi="Times New Roman" w:cs="Times New Roman"/>
          <w:kern w:val="0"/>
          <w14:ligatures w14:val="none"/>
        </w:rPr>
        <w:t>.</w:t>
      </w:r>
    </w:p>
    <w:p w14:paraId="14A1CD87" w14:textId="77777777" w:rsidR="00571E91" w:rsidRPr="00EF39AF" w:rsidRDefault="00571E91" w:rsidP="00E80475">
      <w:pPr>
        <w:numPr>
          <w:ilvl w:val="0"/>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Efficiency</w:t>
      </w:r>
    </w:p>
    <w:p w14:paraId="1E566C8B" w14:textId="0DEE3306"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Integrate the system with institutional databases to automate voter registration, reducing administrative overhead and human error </w:t>
      </w:r>
      <w:r w:rsidR="00B72964" w:rsidRPr="00EF39AF">
        <w:rPr>
          <w:rFonts w:ascii="Times New Roman" w:eastAsia="Times New Roman" w:hAnsi="Times New Roman" w:cs="Times New Roman"/>
          <w:kern w:val="0"/>
          <w14:ligatures w14:val="none"/>
        </w:rPr>
        <w:t>[1]</w:t>
      </w:r>
      <w:r w:rsidRPr="00EF39AF">
        <w:rPr>
          <w:rFonts w:ascii="Times New Roman" w:eastAsia="Times New Roman" w:hAnsi="Times New Roman" w:cs="Times New Roman"/>
          <w:kern w:val="0"/>
          <w14:ligatures w14:val="none"/>
        </w:rPr>
        <w:t>.</w:t>
      </w:r>
    </w:p>
    <w:p w14:paraId="748EC252" w14:textId="4DDFF80C"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Provide real-time analytics and dashboards to enable election administrators to monitor voter turnout, detect anomalies, and streamline decision-making </w:t>
      </w:r>
      <w:r w:rsidR="002E29CD">
        <w:rPr>
          <w:rFonts w:ascii="Times New Roman" w:eastAsia="Times New Roman" w:hAnsi="Times New Roman" w:cs="Times New Roman"/>
          <w:kern w:val="0"/>
          <w14:ligatures w14:val="none"/>
        </w:rPr>
        <w:t>[8]</w:t>
      </w:r>
      <w:r w:rsidRPr="00EF39AF">
        <w:rPr>
          <w:rFonts w:ascii="Times New Roman" w:eastAsia="Times New Roman" w:hAnsi="Times New Roman" w:cs="Times New Roman"/>
          <w:kern w:val="0"/>
          <w14:ligatures w14:val="none"/>
        </w:rPr>
        <w:t>.</w:t>
      </w:r>
    </w:p>
    <w:p w14:paraId="23C1BBFA" w14:textId="77777777" w:rsidR="00571E91" w:rsidRPr="00EF39AF" w:rsidRDefault="00571E91" w:rsidP="00E80475">
      <w:pPr>
        <w:numPr>
          <w:ilvl w:val="0"/>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Transparency</w:t>
      </w:r>
    </w:p>
    <w:p w14:paraId="5A5526C8" w14:textId="7E88FFD6"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Utilize blockchain-based immutable audit trails to ensure post-election verifiability and prevent tampering with election data </w:t>
      </w:r>
      <w:r w:rsidR="002E29CD">
        <w:rPr>
          <w:rFonts w:ascii="Times New Roman" w:eastAsia="Times New Roman" w:hAnsi="Times New Roman" w:cs="Times New Roman"/>
          <w:kern w:val="0"/>
          <w14:ligatures w14:val="none"/>
        </w:rPr>
        <w:t>[5]</w:t>
      </w:r>
      <w:r w:rsidRPr="00EF39AF">
        <w:rPr>
          <w:rFonts w:ascii="Times New Roman" w:eastAsia="Times New Roman" w:hAnsi="Times New Roman" w:cs="Times New Roman"/>
          <w:kern w:val="0"/>
          <w14:ligatures w14:val="none"/>
        </w:rPr>
        <w:t xml:space="preserve">, </w:t>
      </w:r>
      <w:r w:rsidR="000B7977" w:rsidRPr="00EF39AF">
        <w:rPr>
          <w:rFonts w:ascii="Times New Roman" w:eastAsia="Times New Roman" w:hAnsi="Times New Roman" w:cs="Times New Roman"/>
          <w:kern w:val="0"/>
          <w14:ligatures w14:val="none"/>
        </w:rPr>
        <w:t>[3]</w:t>
      </w:r>
      <w:r w:rsidRPr="00EF39AF">
        <w:rPr>
          <w:rFonts w:ascii="Times New Roman" w:eastAsia="Times New Roman" w:hAnsi="Times New Roman" w:cs="Times New Roman"/>
          <w:kern w:val="0"/>
          <w14:ligatures w14:val="none"/>
        </w:rPr>
        <w:t>.</w:t>
      </w:r>
    </w:p>
    <w:p w14:paraId="0FBDB301" w14:textId="003BA74E" w:rsidR="00571E91" w:rsidRPr="00EF39AF" w:rsidRDefault="00571E91" w:rsidP="00E80475">
      <w:pPr>
        <w:numPr>
          <w:ilvl w:val="1"/>
          <w:numId w:val="71"/>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Enable voters to verify that their ballots were counted (without revealing vote content) by incorporating zero-knowledge proof protocols or other cryptographic verification methods </w:t>
      </w:r>
      <w:r w:rsidR="000B7977" w:rsidRPr="00EF39AF">
        <w:rPr>
          <w:rFonts w:ascii="Times New Roman" w:eastAsia="Times New Roman" w:hAnsi="Times New Roman" w:cs="Times New Roman"/>
          <w:kern w:val="0"/>
          <w14:ligatures w14:val="none"/>
        </w:rPr>
        <w:t>[3]</w:t>
      </w:r>
      <w:r w:rsidRPr="00EF39AF">
        <w:rPr>
          <w:rFonts w:ascii="Times New Roman" w:eastAsia="Times New Roman" w:hAnsi="Times New Roman" w:cs="Times New Roman"/>
          <w:kern w:val="0"/>
          <w14:ligatures w14:val="none"/>
        </w:rPr>
        <w:t>.</w:t>
      </w:r>
    </w:p>
    <w:p w14:paraId="7B88F9DD" w14:textId="77777777" w:rsidR="00E30F0D" w:rsidRDefault="00E30F0D" w:rsidP="00074FDA">
      <w:pPr>
        <w:spacing w:line="276" w:lineRule="auto"/>
        <w:jc w:val="left"/>
      </w:pPr>
    </w:p>
    <w:p w14:paraId="50E67E95" w14:textId="77777777" w:rsidR="00571E91" w:rsidRDefault="00571E91" w:rsidP="00074FDA">
      <w:pPr>
        <w:spacing w:line="276" w:lineRule="auto"/>
        <w:jc w:val="left"/>
      </w:pPr>
    </w:p>
    <w:p w14:paraId="072F60B5" w14:textId="77777777" w:rsidR="00E80475" w:rsidRDefault="00E80475" w:rsidP="00571E91">
      <w:pPr>
        <w:spacing w:before="100" w:beforeAutospacing="1" w:after="100" w:afterAutospacing="1" w:line="240" w:lineRule="auto"/>
        <w:jc w:val="left"/>
        <w:outlineLvl w:val="2"/>
      </w:pPr>
    </w:p>
    <w:p w14:paraId="2BA560D5" w14:textId="1ACB6005" w:rsidR="00571E91" w:rsidRPr="00571E91" w:rsidRDefault="00571E91"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10" w:name="i16"/>
      <w:r w:rsidRPr="00571E91">
        <w:rPr>
          <w:rFonts w:ascii="Times New Roman" w:eastAsia="Times New Roman" w:hAnsi="Times New Roman" w:cs="Times New Roman"/>
          <w:b/>
          <w:bCs/>
          <w:kern w:val="0"/>
          <w:sz w:val="27"/>
          <w:szCs w:val="27"/>
          <w14:ligatures w14:val="none"/>
        </w:rPr>
        <w:t>1.6 Proposed Solution</w:t>
      </w:r>
    </w:p>
    <w:bookmarkEnd w:id="10"/>
    <w:p w14:paraId="0280945D"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The proposed </w:t>
      </w:r>
      <w:r w:rsidRPr="00571E91">
        <w:rPr>
          <w:rFonts w:ascii="Times New Roman" w:eastAsia="Times New Roman" w:hAnsi="Times New Roman" w:cs="Times New Roman"/>
          <w:b/>
          <w:bCs/>
          <w:kern w:val="0"/>
          <w14:ligatures w14:val="none"/>
        </w:rPr>
        <w:t>Online Election System</w:t>
      </w:r>
      <w:r w:rsidRPr="00571E91">
        <w:rPr>
          <w:rFonts w:ascii="Times New Roman" w:eastAsia="Times New Roman" w:hAnsi="Times New Roman" w:cs="Times New Roman"/>
          <w:kern w:val="0"/>
          <w14:ligatures w14:val="none"/>
        </w:rPr>
        <w:t xml:space="preserve"> is a technology-driven approach designed to modernize the electoral process within academic institutions. It aims to solve the persistent issues of inaccessibility, inefficiency, and security threats in student elections by employing cutting-edge technologies and inclusive design principles.</w:t>
      </w:r>
    </w:p>
    <w:p w14:paraId="19C8641E" w14:textId="77777777" w:rsidR="00571E91" w:rsidRPr="00571E91" w:rsidRDefault="00571E91"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571E91">
        <w:rPr>
          <w:rFonts w:ascii="Times New Roman" w:eastAsia="Times New Roman" w:hAnsi="Times New Roman" w:cs="Times New Roman"/>
          <w:b/>
          <w:bCs/>
          <w:kern w:val="0"/>
          <w14:ligatures w14:val="none"/>
        </w:rPr>
        <w:t>System Components:</w:t>
      </w:r>
    </w:p>
    <w:p w14:paraId="37B58C72" w14:textId="25B13D09" w:rsidR="00571E91" w:rsidRPr="00571E91" w:rsidRDefault="00571E91" w:rsidP="00E80475">
      <w:pPr>
        <w:numPr>
          <w:ilvl w:val="0"/>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Frontend:</w:t>
      </w:r>
      <w:r w:rsidRPr="00571E91">
        <w:rPr>
          <w:rFonts w:ascii="Times New Roman" w:eastAsia="Times New Roman" w:hAnsi="Times New Roman" w:cs="Times New Roman"/>
          <w:kern w:val="0"/>
          <w14:ligatures w14:val="none"/>
        </w:rPr>
        <w:br/>
      </w:r>
      <w:r w:rsidRPr="00EF39AF">
        <w:rPr>
          <w:rFonts w:ascii="Times New Roman" w:eastAsia="Times New Roman" w:hAnsi="Times New Roman" w:cs="Times New Roman"/>
          <w:kern w:val="0"/>
          <w14:ligatures w14:val="none"/>
        </w:rPr>
        <w:t xml:space="preserve">An adaptive and responsive web interface developed using React.js ensures seamless user experience across all devices—desktops, tablets, and smartphones—providing accessibility and ease of navigation for all students, including those with limited digital literacy </w:t>
      </w:r>
      <w:r w:rsidR="002E29CD">
        <w:rPr>
          <w:rFonts w:ascii="Times New Roman" w:eastAsia="Times New Roman" w:hAnsi="Times New Roman" w:cs="Times New Roman"/>
          <w:kern w:val="0"/>
          <w14:ligatures w14:val="none"/>
        </w:rPr>
        <w:t>[8]</w:t>
      </w:r>
      <w:r w:rsidRPr="00EF39AF">
        <w:rPr>
          <w:rFonts w:ascii="Times New Roman" w:eastAsia="Times New Roman" w:hAnsi="Times New Roman" w:cs="Times New Roman"/>
          <w:kern w:val="0"/>
          <w14:ligatures w14:val="none"/>
        </w:rPr>
        <w:t>.</w:t>
      </w:r>
    </w:p>
    <w:p w14:paraId="4AD9CF13" w14:textId="7AD04B76" w:rsidR="00571E91" w:rsidRPr="00571E91" w:rsidRDefault="00571E91" w:rsidP="00E80475">
      <w:pPr>
        <w:numPr>
          <w:ilvl w:val="0"/>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Backend:</w:t>
      </w:r>
      <w:r w:rsidRPr="00571E91">
        <w:rPr>
          <w:rFonts w:ascii="Times New Roman" w:eastAsia="Times New Roman" w:hAnsi="Times New Roman" w:cs="Times New Roman"/>
          <w:kern w:val="0"/>
          <w14:ligatures w14:val="none"/>
        </w:rPr>
        <w:br/>
      </w:r>
      <w:r w:rsidRPr="00EF39AF">
        <w:rPr>
          <w:rFonts w:ascii="Times New Roman" w:eastAsia="Times New Roman" w:hAnsi="Times New Roman" w:cs="Times New Roman"/>
          <w:kern w:val="0"/>
          <w14:ligatures w14:val="none"/>
        </w:rPr>
        <w:t xml:space="preserve">The system will use a Node.js/Express.js server and PostgreSQL database for secure storage and fast query execution, enabling robust management of user credentials, voting events, and ballot data </w:t>
      </w:r>
      <w:r w:rsidR="002E29CD">
        <w:rPr>
          <w:rFonts w:ascii="Times New Roman" w:eastAsia="Times New Roman" w:hAnsi="Times New Roman" w:cs="Times New Roman"/>
          <w:kern w:val="0"/>
          <w14:ligatures w14:val="none"/>
        </w:rPr>
        <w:t>[8]</w:t>
      </w:r>
      <w:r w:rsidRPr="00EF39AF">
        <w:rPr>
          <w:rFonts w:ascii="Times New Roman" w:eastAsia="Times New Roman" w:hAnsi="Times New Roman" w:cs="Times New Roman"/>
          <w:kern w:val="0"/>
          <w14:ligatures w14:val="none"/>
        </w:rPr>
        <w:t>.</w:t>
      </w:r>
    </w:p>
    <w:p w14:paraId="20E9E7B1" w14:textId="6B510F04" w:rsidR="00571E91" w:rsidRPr="00571E91" w:rsidRDefault="00571E91" w:rsidP="00E80475">
      <w:pPr>
        <w:numPr>
          <w:ilvl w:val="0"/>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Authentication:</w:t>
      </w:r>
      <w:r w:rsidRPr="00571E91">
        <w:rPr>
          <w:rFonts w:ascii="Times New Roman" w:eastAsia="Times New Roman" w:hAnsi="Times New Roman" w:cs="Times New Roman"/>
          <w:kern w:val="0"/>
          <w14:ligatures w14:val="none"/>
        </w:rPr>
        <w:br/>
      </w:r>
      <w:r w:rsidRPr="00EF39AF">
        <w:rPr>
          <w:rFonts w:ascii="Times New Roman" w:eastAsia="Times New Roman" w:hAnsi="Times New Roman" w:cs="Times New Roman"/>
          <w:kern w:val="0"/>
          <w14:ligatures w14:val="none"/>
        </w:rPr>
        <w:t xml:space="preserve">A core innovation is the integration of real-time biometric login using facial recognition technology, employing open-source models like </w:t>
      </w:r>
      <w:proofErr w:type="spellStart"/>
      <w:r w:rsidRPr="00EF39AF">
        <w:rPr>
          <w:rFonts w:ascii="Times New Roman" w:eastAsia="Times New Roman" w:hAnsi="Times New Roman" w:cs="Times New Roman"/>
          <w:kern w:val="0"/>
          <w14:ligatures w14:val="none"/>
        </w:rPr>
        <w:t>SFace</w:t>
      </w:r>
      <w:proofErr w:type="spellEnd"/>
      <w:r w:rsidRPr="00EF39AF">
        <w:rPr>
          <w:rFonts w:ascii="Times New Roman" w:eastAsia="Times New Roman" w:hAnsi="Times New Roman" w:cs="Times New Roman"/>
          <w:kern w:val="0"/>
          <w14:ligatures w14:val="none"/>
        </w:rPr>
        <w:t xml:space="preserve"> and YuNet </w:t>
      </w:r>
      <w:r w:rsidR="002E29CD">
        <w:rPr>
          <w:rFonts w:ascii="Times New Roman" w:eastAsia="Times New Roman" w:hAnsi="Times New Roman" w:cs="Times New Roman"/>
          <w:kern w:val="0"/>
          <w14:ligatures w14:val="none"/>
        </w:rPr>
        <w:t>[9]</w:t>
      </w:r>
      <w:r w:rsidRPr="00EF39AF">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Pr="00EF39AF">
        <w:rPr>
          <w:rFonts w:ascii="Times New Roman" w:eastAsia="Times New Roman" w:hAnsi="Times New Roman" w:cs="Times New Roman"/>
          <w:kern w:val="0"/>
          <w14:ligatures w14:val="none"/>
        </w:rPr>
        <w:t>. This helps ensure that each vote is linked to a unique, verified individual, preventing impersonation and multiple votes.</w:t>
      </w:r>
    </w:p>
    <w:p w14:paraId="486A3855" w14:textId="77777777" w:rsidR="00571E91" w:rsidRPr="00571E91" w:rsidRDefault="00571E91" w:rsidP="00E80475">
      <w:pPr>
        <w:numPr>
          <w:ilvl w:val="0"/>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Security Mechanisms:</w:t>
      </w:r>
    </w:p>
    <w:p w14:paraId="2DFFF636" w14:textId="6B7BE78E" w:rsidR="00571E91" w:rsidRPr="00EF39AF" w:rsidRDefault="00571E91" w:rsidP="00E80475">
      <w:pPr>
        <w:numPr>
          <w:ilvl w:val="1"/>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AES-256 symmetric encryption for ballot data to ensure confidentiality </w:t>
      </w:r>
      <w:r w:rsidR="002E29CD">
        <w:rPr>
          <w:rFonts w:ascii="Times New Roman" w:eastAsia="Times New Roman" w:hAnsi="Times New Roman" w:cs="Times New Roman"/>
          <w:kern w:val="0"/>
          <w14:ligatures w14:val="none"/>
        </w:rPr>
        <w:t>[5]</w:t>
      </w:r>
      <w:r w:rsidRPr="00EF39AF">
        <w:rPr>
          <w:rFonts w:ascii="Times New Roman" w:eastAsia="Times New Roman" w:hAnsi="Times New Roman" w:cs="Times New Roman"/>
          <w:kern w:val="0"/>
          <w14:ligatures w14:val="none"/>
        </w:rPr>
        <w:t>.</w:t>
      </w:r>
    </w:p>
    <w:p w14:paraId="4F954D95" w14:textId="2A477AAC" w:rsidR="00571E91" w:rsidRPr="00EF39AF" w:rsidRDefault="00571E91" w:rsidP="00E80475">
      <w:pPr>
        <w:numPr>
          <w:ilvl w:val="1"/>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HTTPS communication throughout the application to safeguard against interception and man-in-the-middle attacks </w:t>
      </w:r>
      <w:r w:rsidR="002E29CD">
        <w:rPr>
          <w:rFonts w:ascii="Times New Roman" w:eastAsia="Times New Roman" w:hAnsi="Times New Roman" w:cs="Times New Roman"/>
          <w:kern w:val="0"/>
          <w14:ligatures w14:val="none"/>
        </w:rPr>
        <w:t>[8]</w:t>
      </w:r>
      <w:r w:rsidRPr="00EF39AF">
        <w:rPr>
          <w:rFonts w:ascii="Times New Roman" w:eastAsia="Times New Roman" w:hAnsi="Times New Roman" w:cs="Times New Roman"/>
          <w:kern w:val="0"/>
          <w14:ligatures w14:val="none"/>
        </w:rPr>
        <w:t>.</w:t>
      </w:r>
    </w:p>
    <w:p w14:paraId="2DCE3069" w14:textId="116C1990" w:rsidR="00571E91" w:rsidRPr="00EF39AF" w:rsidRDefault="00571E91" w:rsidP="00E80475">
      <w:pPr>
        <w:numPr>
          <w:ilvl w:val="1"/>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Blockchain integration (e.g., via Hyperledger or Ethereum smart contracts) for immutable, transparent, and decentralized audit logs, further securing the system from vote manipulation or deletion </w:t>
      </w:r>
      <w:r w:rsidR="002E29CD">
        <w:rPr>
          <w:rFonts w:ascii="Times New Roman" w:eastAsia="Times New Roman" w:hAnsi="Times New Roman" w:cs="Times New Roman"/>
          <w:kern w:val="0"/>
          <w14:ligatures w14:val="none"/>
        </w:rPr>
        <w:t>[5]</w:t>
      </w:r>
      <w:r w:rsidRPr="00EF39AF">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EF39AF">
        <w:rPr>
          <w:rFonts w:ascii="Times New Roman" w:eastAsia="Times New Roman" w:hAnsi="Times New Roman" w:cs="Times New Roman"/>
          <w:kern w:val="0"/>
          <w14:ligatures w14:val="none"/>
        </w:rPr>
        <w:t xml:space="preserve">, </w:t>
      </w:r>
      <w:r w:rsidR="000B7977" w:rsidRPr="00EF39AF">
        <w:rPr>
          <w:rFonts w:ascii="Times New Roman" w:eastAsia="Times New Roman" w:hAnsi="Times New Roman" w:cs="Times New Roman"/>
          <w:kern w:val="0"/>
          <w14:ligatures w14:val="none"/>
        </w:rPr>
        <w:t>[3]</w:t>
      </w:r>
      <w:r w:rsidRPr="00EF39AF">
        <w:rPr>
          <w:rFonts w:ascii="Times New Roman" w:eastAsia="Times New Roman" w:hAnsi="Times New Roman" w:cs="Times New Roman"/>
          <w:kern w:val="0"/>
          <w14:ligatures w14:val="none"/>
        </w:rPr>
        <w:t>.</w:t>
      </w:r>
    </w:p>
    <w:p w14:paraId="5A23F978" w14:textId="77777777" w:rsidR="00571E91" w:rsidRPr="00571E91" w:rsidRDefault="00571E91" w:rsidP="00E80475">
      <w:pPr>
        <w:numPr>
          <w:ilvl w:val="0"/>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Accessibility:</w:t>
      </w:r>
    </w:p>
    <w:p w14:paraId="31265BD1" w14:textId="0553B189" w:rsidR="00571E91" w:rsidRPr="00EF39AF" w:rsidRDefault="00571E91" w:rsidP="00E80475">
      <w:pPr>
        <w:numPr>
          <w:ilvl w:val="1"/>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Full </w:t>
      </w:r>
      <w:r w:rsidRPr="00EF39AF">
        <w:rPr>
          <w:rFonts w:ascii="Times New Roman" w:eastAsia="Times New Roman" w:hAnsi="Times New Roman" w:cs="Times New Roman"/>
          <w:kern w:val="0"/>
          <w14:ligatures w14:val="none"/>
        </w:rPr>
        <w:t xml:space="preserve">compliance with WCAG 2.2 guidelines to support students with visual impairments, including screen reader support, high contrast UI modes, keyboard navigation, and flexible text scaling </w:t>
      </w:r>
      <w:r w:rsidR="002E29CD">
        <w:rPr>
          <w:rFonts w:ascii="Times New Roman" w:eastAsia="Times New Roman" w:hAnsi="Times New Roman" w:cs="Times New Roman"/>
          <w:kern w:val="0"/>
          <w14:ligatures w14:val="none"/>
        </w:rPr>
        <w:t>[4]</w:t>
      </w:r>
      <w:r w:rsidRPr="00EF39AF">
        <w:rPr>
          <w:rFonts w:ascii="Times New Roman" w:eastAsia="Times New Roman" w:hAnsi="Times New Roman" w:cs="Times New Roman"/>
          <w:kern w:val="0"/>
          <w14:ligatures w14:val="none"/>
        </w:rPr>
        <w:t>.</w:t>
      </w:r>
    </w:p>
    <w:p w14:paraId="279D37FF" w14:textId="4DB010BC" w:rsidR="00571E91" w:rsidRPr="00EF39AF" w:rsidRDefault="00571E91" w:rsidP="00E80475">
      <w:pPr>
        <w:numPr>
          <w:ilvl w:val="1"/>
          <w:numId w:val="69"/>
        </w:numPr>
        <w:spacing w:before="100" w:beforeAutospacing="1" w:after="100" w:afterAutospacing="1" w:line="276" w:lineRule="auto"/>
        <w:jc w:val="left"/>
        <w:rPr>
          <w:rFonts w:ascii="Times New Roman" w:eastAsia="Times New Roman" w:hAnsi="Times New Roman" w:cs="Times New Roman"/>
          <w:kern w:val="0"/>
          <w14:ligatures w14:val="none"/>
        </w:rPr>
      </w:pPr>
      <w:r w:rsidRPr="00EF39AF">
        <w:rPr>
          <w:rFonts w:ascii="Times New Roman" w:eastAsia="Times New Roman" w:hAnsi="Times New Roman" w:cs="Times New Roman"/>
          <w:kern w:val="0"/>
          <w14:ligatures w14:val="none"/>
        </w:rPr>
        <w:t xml:space="preserve">Multilingual support to ensure students from diverse linguistic backgrounds can participate equally in the voting process </w:t>
      </w:r>
      <w:r w:rsidR="00B72964" w:rsidRPr="00EF39AF">
        <w:rPr>
          <w:rFonts w:ascii="Times New Roman" w:eastAsia="Times New Roman" w:hAnsi="Times New Roman" w:cs="Times New Roman"/>
          <w:kern w:val="0"/>
          <w14:ligatures w14:val="none"/>
        </w:rPr>
        <w:t>[1]</w:t>
      </w:r>
      <w:r w:rsidRPr="00EF39AF">
        <w:rPr>
          <w:rFonts w:ascii="Times New Roman" w:eastAsia="Times New Roman" w:hAnsi="Times New Roman" w:cs="Times New Roman"/>
          <w:kern w:val="0"/>
          <w14:ligatures w14:val="none"/>
        </w:rPr>
        <w:t>.</w:t>
      </w:r>
    </w:p>
    <w:p w14:paraId="32FD54A1" w14:textId="77777777" w:rsidR="00E80475"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310DA880" w14:textId="77777777" w:rsidR="00E80475" w:rsidRPr="00571E91"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5579E7A9" w14:textId="77777777" w:rsidR="00571E91" w:rsidRPr="00571E91" w:rsidRDefault="00571E91"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571E91">
        <w:rPr>
          <w:rFonts w:ascii="Times New Roman" w:eastAsia="Times New Roman" w:hAnsi="Times New Roman" w:cs="Times New Roman"/>
          <w:b/>
          <w:bCs/>
          <w:kern w:val="0"/>
          <w14:ligatures w14:val="none"/>
        </w:rPr>
        <w:t>Expected Impact:</w:t>
      </w:r>
    </w:p>
    <w:p w14:paraId="3D8874F2" w14:textId="7D22F4C7" w:rsidR="00B30AC5" w:rsidRPr="00E80475" w:rsidRDefault="00571E91" w:rsidP="00E80475">
      <w:pPr>
        <w:numPr>
          <w:ilvl w:val="0"/>
          <w:numId w:val="70"/>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Administrative Efficiency:</w:t>
      </w:r>
      <w:r w:rsidRPr="00571E91">
        <w:rPr>
          <w:rFonts w:ascii="Times New Roman" w:eastAsia="Times New Roman" w:hAnsi="Times New Roman" w:cs="Times New Roman"/>
          <w:kern w:val="0"/>
          <w14:ligatures w14:val="none"/>
        </w:rPr>
        <w:br/>
        <w:t xml:space="preserve">Automating registration, verification, and vote counting is expected to cut </w:t>
      </w:r>
      <w:proofErr w:type="gramStart"/>
      <w:r w:rsidRPr="00571E91">
        <w:rPr>
          <w:rFonts w:ascii="Times New Roman" w:eastAsia="Times New Roman" w:hAnsi="Times New Roman" w:cs="Times New Roman"/>
          <w:kern w:val="0"/>
          <w14:ligatures w14:val="none"/>
        </w:rPr>
        <w:t>administrative</w:t>
      </w:r>
      <w:proofErr w:type="gramEnd"/>
      <w:r w:rsidRPr="00571E91">
        <w:rPr>
          <w:rFonts w:ascii="Times New Roman" w:eastAsia="Times New Roman" w:hAnsi="Times New Roman" w:cs="Times New Roman"/>
          <w:kern w:val="0"/>
          <w14:ligatures w14:val="none"/>
        </w:rPr>
        <w:t xml:space="preserve"> workload by more than </w:t>
      </w:r>
      <w:r w:rsidRPr="00571E91">
        <w:rPr>
          <w:rFonts w:ascii="Times New Roman" w:eastAsia="Times New Roman" w:hAnsi="Times New Roman" w:cs="Times New Roman"/>
          <w:b/>
          <w:bCs/>
          <w:kern w:val="0"/>
          <w14:ligatures w14:val="none"/>
        </w:rPr>
        <w:t>50%</w:t>
      </w:r>
      <w:r w:rsidRPr="00571E91">
        <w:rPr>
          <w:rFonts w:ascii="Times New Roman" w:eastAsia="Times New Roman" w:hAnsi="Times New Roman" w:cs="Times New Roman"/>
          <w:kern w:val="0"/>
          <w14:ligatures w14:val="none"/>
        </w:rPr>
        <w:t xml:space="preserve">, freeing up staff and resources for other academic functions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w:t>
      </w:r>
    </w:p>
    <w:p w14:paraId="17ACE9EE" w14:textId="3E535FE6" w:rsidR="00571E91" w:rsidRPr="00571E91" w:rsidRDefault="00571E91" w:rsidP="00E80475">
      <w:pPr>
        <w:numPr>
          <w:ilvl w:val="0"/>
          <w:numId w:val="70"/>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Increased Voter Participation:</w:t>
      </w:r>
      <w:r w:rsidRPr="00571E91">
        <w:rPr>
          <w:rFonts w:ascii="Times New Roman" w:eastAsia="Times New Roman" w:hAnsi="Times New Roman" w:cs="Times New Roman"/>
          <w:kern w:val="0"/>
          <w14:ligatures w14:val="none"/>
        </w:rPr>
        <w:br/>
        <w:t xml:space="preserve">Remote access and mobile-friendly interfaces are expected to increase student participation by at least </w:t>
      </w:r>
      <w:r w:rsidRPr="00571E91">
        <w:rPr>
          <w:rFonts w:ascii="Times New Roman" w:eastAsia="Times New Roman" w:hAnsi="Times New Roman" w:cs="Times New Roman"/>
          <w:b/>
          <w:bCs/>
          <w:kern w:val="0"/>
          <w14:ligatures w14:val="none"/>
        </w:rPr>
        <w:t>30%</w:t>
      </w:r>
      <w:r w:rsidRPr="00571E91">
        <w:rPr>
          <w:rFonts w:ascii="Times New Roman" w:eastAsia="Times New Roman" w:hAnsi="Times New Roman" w:cs="Times New Roman"/>
          <w:kern w:val="0"/>
          <w14:ligatures w14:val="none"/>
        </w:rPr>
        <w:t xml:space="preserve">, especially among part-time, remote, and disabled students who previously found it difficult to vote in person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[2]</w:t>
      </w:r>
      <w:r w:rsidRPr="00571E91">
        <w:rPr>
          <w:rFonts w:ascii="Times New Roman" w:eastAsia="Times New Roman" w:hAnsi="Times New Roman" w:cs="Times New Roman"/>
          <w:kern w:val="0"/>
          <w14:ligatures w14:val="none"/>
        </w:rPr>
        <w:t>.</w:t>
      </w:r>
    </w:p>
    <w:p w14:paraId="5F97040F" w14:textId="7B2621D8" w:rsidR="00571E91" w:rsidRPr="00571E91" w:rsidRDefault="00571E91" w:rsidP="00E80475">
      <w:pPr>
        <w:numPr>
          <w:ilvl w:val="0"/>
          <w:numId w:val="70"/>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Enhanced Security and Trust:</w:t>
      </w:r>
      <w:r w:rsidRPr="00571E91">
        <w:rPr>
          <w:rFonts w:ascii="Times New Roman" w:eastAsia="Times New Roman" w:hAnsi="Times New Roman" w:cs="Times New Roman"/>
          <w:kern w:val="0"/>
          <w14:ligatures w14:val="none"/>
        </w:rPr>
        <w:br/>
        <w:t xml:space="preserve">By using strong encryption, real-time biometric authentication, and immutable audit logs, the system minimizes fraud and errors, thereby </w:t>
      </w:r>
      <w:r w:rsidRPr="00571E91">
        <w:rPr>
          <w:rFonts w:ascii="Times New Roman" w:eastAsia="Times New Roman" w:hAnsi="Times New Roman" w:cs="Times New Roman"/>
          <w:b/>
          <w:bCs/>
          <w:kern w:val="0"/>
          <w14:ligatures w14:val="none"/>
        </w:rPr>
        <w:t>restoring trust</w:t>
      </w:r>
      <w:r w:rsidRPr="00571E91">
        <w:rPr>
          <w:rFonts w:ascii="Times New Roman" w:eastAsia="Times New Roman" w:hAnsi="Times New Roman" w:cs="Times New Roman"/>
          <w:kern w:val="0"/>
          <w14:ligatures w14:val="none"/>
        </w:rPr>
        <w:t xml:space="preserve"> in the election process and supporting democratic engagement </w:t>
      </w:r>
      <w:r w:rsidR="002E29CD">
        <w:rPr>
          <w:rFonts w:ascii="Times New Roman" w:eastAsia="Times New Roman" w:hAnsi="Times New Roman" w:cs="Times New Roman"/>
          <w:kern w:val="0"/>
          <w14:ligatures w14:val="none"/>
        </w:rPr>
        <w:t>[9]</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[5]</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p>
    <w:p w14:paraId="3F83A0EB"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This </w:t>
      </w:r>
      <w:r w:rsidRPr="00EF39AF">
        <w:rPr>
          <w:rFonts w:ascii="Times New Roman" w:eastAsia="Times New Roman" w:hAnsi="Times New Roman" w:cs="Times New Roman"/>
          <w:kern w:val="0"/>
          <w14:ligatures w14:val="none"/>
        </w:rPr>
        <w:t>solution aligns with current trends in e-governance and digital transformation within education. It provides not just a digital replica of paper-based systems, but a secure-by-design and user-centric alternative that meets the expectations of today’s tech-savvy student population. It sets a new benchmark for democratic integrity, institutional efficiency, and digital inclusivity in academic elections.</w:t>
      </w:r>
    </w:p>
    <w:p w14:paraId="37C13FAC" w14:textId="77777777" w:rsidR="008A2B2E" w:rsidRDefault="008A2B2E" w:rsidP="00E30F0D">
      <w:pPr>
        <w:spacing w:line="276" w:lineRule="auto"/>
        <w:jc w:val="left"/>
      </w:pPr>
    </w:p>
    <w:p w14:paraId="3BDFAB0F" w14:textId="77777777" w:rsidR="00E80475" w:rsidRDefault="00756918" w:rsidP="00E80475">
      <w:pPr>
        <w:spacing w:line="276" w:lineRule="auto"/>
        <w:jc w:val="left"/>
      </w:pPr>
      <w:r>
        <w:br w:type="page"/>
      </w:r>
    </w:p>
    <w:p w14:paraId="3B41FB12" w14:textId="77777777" w:rsidR="00E80475" w:rsidRDefault="00E80475" w:rsidP="00E80475">
      <w:pPr>
        <w:spacing w:line="276" w:lineRule="auto"/>
        <w:jc w:val="center"/>
        <w:rPr>
          <w:sz w:val="44"/>
          <w:szCs w:val="44"/>
        </w:rPr>
      </w:pPr>
    </w:p>
    <w:p w14:paraId="410DC541" w14:textId="77777777" w:rsidR="00E80475" w:rsidRDefault="00E80475" w:rsidP="00E80475">
      <w:pPr>
        <w:spacing w:line="276" w:lineRule="auto"/>
        <w:jc w:val="center"/>
        <w:rPr>
          <w:sz w:val="44"/>
          <w:szCs w:val="44"/>
        </w:rPr>
      </w:pPr>
    </w:p>
    <w:p w14:paraId="06B5B38A" w14:textId="77777777" w:rsidR="00E80475" w:rsidRDefault="00E80475" w:rsidP="00E80475">
      <w:pPr>
        <w:spacing w:line="276" w:lineRule="auto"/>
        <w:jc w:val="center"/>
        <w:rPr>
          <w:sz w:val="44"/>
          <w:szCs w:val="44"/>
        </w:rPr>
      </w:pPr>
    </w:p>
    <w:p w14:paraId="6221B2D7" w14:textId="77777777" w:rsidR="00E80475" w:rsidRDefault="00E80475" w:rsidP="00E80475">
      <w:pPr>
        <w:spacing w:line="276" w:lineRule="auto"/>
        <w:jc w:val="center"/>
        <w:rPr>
          <w:sz w:val="44"/>
          <w:szCs w:val="44"/>
        </w:rPr>
      </w:pPr>
    </w:p>
    <w:p w14:paraId="6A505268" w14:textId="77777777" w:rsidR="00E80475" w:rsidRDefault="00E80475" w:rsidP="00E80475">
      <w:pPr>
        <w:spacing w:line="276" w:lineRule="auto"/>
        <w:jc w:val="center"/>
        <w:rPr>
          <w:sz w:val="44"/>
          <w:szCs w:val="44"/>
        </w:rPr>
      </w:pPr>
    </w:p>
    <w:p w14:paraId="22538601" w14:textId="77777777" w:rsidR="00E80475" w:rsidRDefault="00E80475" w:rsidP="00E80475">
      <w:pPr>
        <w:spacing w:line="276" w:lineRule="auto"/>
        <w:jc w:val="center"/>
        <w:rPr>
          <w:sz w:val="44"/>
          <w:szCs w:val="44"/>
        </w:rPr>
      </w:pPr>
    </w:p>
    <w:p w14:paraId="6EA713BD" w14:textId="77777777" w:rsidR="00E80475" w:rsidRDefault="00E80475" w:rsidP="00E80475">
      <w:pPr>
        <w:spacing w:line="276" w:lineRule="auto"/>
        <w:jc w:val="center"/>
        <w:rPr>
          <w:sz w:val="44"/>
          <w:szCs w:val="44"/>
        </w:rPr>
      </w:pPr>
    </w:p>
    <w:p w14:paraId="03DF8672" w14:textId="7948886F" w:rsidR="008E55B4" w:rsidRPr="00BB4B3E" w:rsidRDefault="00ED7EDF" w:rsidP="00E80475">
      <w:pPr>
        <w:spacing w:line="276" w:lineRule="auto"/>
        <w:jc w:val="center"/>
        <w:rPr>
          <w:b/>
          <w:bCs/>
        </w:rPr>
      </w:pPr>
      <w:bookmarkStart w:id="11" w:name="CHAP2"/>
      <w:r w:rsidRPr="00BB4B3E">
        <w:rPr>
          <w:b/>
          <w:bCs/>
          <w:sz w:val="44"/>
          <w:szCs w:val="44"/>
        </w:rPr>
        <w:t>Chapter 2</w:t>
      </w:r>
    </w:p>
    <w:p w14:paraId="313573AB" w14:textId="77777777" w:rsidR="00AF2025" w:rsidRPr="003446B9" w:rsidRDefault="00ED7EDF" w:rsidP="00BB4B3E">
      <w:pPr>
        <w:pStyle w:val="Chaptertitle1"/>
      </w:pPr>
      <w:r w:rsidRPr="003446B9">
        <w:t>Literature Review / Related Work</w:t>
      </w:r>
    </w:p>
    <w:bookmarkEnd w:id="11"/>
    <w:p w14:paraId="6AA3400F" w14:textId="77777777" w:rsidR="00447DD4" w:rsidRPr="00447DD4" w:rsidRDefault="00447DD4" w:rsidP="00ED770D">
      <w:pPr>
        <w:pStyle w:val="Chaptertitle"/>
      </w:pPr>
    </w:p>
    <w:p w14:paraId="13DD7098" w14:textId="77777777" w:rsidR="00AF2025" w:rsidRDefault="00AF2025" w:rsidP="00ED770D">
      <w:pPr>
        <w:pStyle w:val="Chaptertitle"/>
      </w:pPr>
    </w:p>
    <w:p w14:paraId="31353556" w14:textId="77777777" w:rsidR="00D74B88" w:rsidRPr="006760A0" w:rsidRDefault="00AF2025" w:rsidP="006760A0">
      <w:pPr>
        <w:spacing w:line="278" w:lineRule="auto"/>
        <w:jc w:val="left"/>
      </w:pPr>
      <w:r>
        <w:br w:type="page"/>
      </w:r>
    </w:p>
    <w:p w14:paraId="49ECB676" w14:textId="77777777" w:rsidR="00574FCB" w:rsidRDefault="00574FCB" w:rsidP="00571E91">
      <w:pPr>
        <w:spacing w:before="100" w:beforeAutospacing="1" w:after="100" w:afterAutospacing="1" w:line="240" w:lineRule="auto"/>
        <w:jc w:val="left"/>
        <w:outlineLvl w:val="2"/>
        <w:rPr>
          <w:rFonts w:ascii="Times New Roman" w:eastAsia="Times New Roman" w:hAnsi="Times New Roman" w:cs="Times New Roman"/>
          <w:b/>
          <w:bCs/>
          <w:kern w:val="0"/>
          <w:sz w:val="27"/>
          <w:szCs w:val="27"/>
          <w14:ligatures w14:val="none"/>
        </w:rPr>
      </w:pPr>
    </w:p>
    <w:p w14:paraId="38F5391B" w14:textId="25E128F3" w:rsidR="00571E91" w:rsidRPr="00571E91" w:rsidRDefault="00571E91"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12" w:name="a2"/>
      <w:r w:rsidRPr="00571E91">
        <w:rPr>
          <w:rFonts w:ascii="Times New Roman" w:eastAsia="Times New Roman" w:hAnsi="Times New Roman" w:cs="Times New Roman"/>
          <w:b/>
          <w:bCs/>
          <w:kern w:val="0"/>
          <w:sz w:val="27"/>
          <w:szCs w:val="27"/>
          <w14:ligatures w14:val="none"/>
        </w:rPr>
        <w:t>2.1 Introduction</w:t>
      </w:r>
    </w:p>
    <w:bookmarkEnd w:id="12"/>
    <w:p w14:paraId="329C9DDF"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As digital transformation increasingly permeates all aspects of life, electoral processes are also undergoing significant shifts. Traditional paper-based voting systems, long considered the standard for democratic participation, are being challenged by the growing demand for more accessible, secure, and efficient voting alternatives. Digital voting systems—encompassing electronic voting machines (EVMs), internet voting (I-voting), and mobile-based platforms—have emerged as potential solutions to modern electoral challenges, particularly in academic and institutional contexts.</w:t>
      </w:r>
    </w:p>
    <w:p w14:paraId="3D613E6A"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This chapter systematically examines the current state of knowledge surrounding digital voting systems. Through a comprehensive review of academic research, case studies, technological implementations, and international legal frameworks, we establish the theoretical foundation needed to develop a secure and trustworthy Online Election System (OES). The literature covers a broad spectrum of considerations, including democratic principles, legal compliance, technical infrastructure, and social inclusivity.</w:t>
      </w:r>
    </w:p>
    <w:p w14:paraId="56A45082" w14:textId="32606D54"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Section 2.2 begins with an exploration of the </w:t>
      </w:r>
      <w:r w:rsidRPr="00571E91">
        <w:rPr>
          <w:rFonts w:ascii="Times New Roman" w:eastAsia="Times New Roman" w:hAnsi="Times New Roman" w:cs="Times New Roman"/>
          <w:b/>
          <w:bCs/>
          <w:kern w:val="0"/>
          <w14:ligatures w14:val="none"/>
        </w:rPr>
        <w:t>fundamental democratic principles</w:t>
      </w:r>
      <w:r w:rsidRPr="00571E91">
        <w:rPr>
          <w:rFonts w:ascii="Times New Roman" w:eastAsia="Times New Roman" w:hAnsi="Times New Roman" w:cs="Times New Roman"/>
          <w:kern w:val="0"/>
          <w14:ligatures w14:val="none"/>
        </w:rPr>
        <w:t xml:space="preserve"> that any legitimate electoral system—digital or otherwise—must fulfill. These include </w:t>
      </w:r>
      <w:r w:rsidRPr="00571E91">
        <w:rPr>
          <w:rFonts w:ascii="Times New Roman" w:eastAsia="Times New Roman" w:hAnsi="Times New Roman" w:cs="Times New Roman"/>
          <w:b/>
          <w:bCs/>
          <w:kern w:val="0"/>
          <w14:ligatures w14:val="none"/>
        </w:rPr>
        <w:t>anonymity</w:t>
      </w:r>
      <w:r w:rsidRPr="00571E91">
        <w:rPr>
          <w:rFonts w:ascii="Times New Roman" w:eastAsia="Times New Roman" w:hAnsi="Times New Roman" w:cs="Times New Roman"/>
          <w:kern w:val="0"/>
          <w14:ligatures w14:val="none"/>
        </w:rPr>
        <w:t xml:space="preserve">, </w:t>
      </w:r>
      <w:r w:rsidRPr="00571E91">
        <w:rPr>
          <w:rFonts w:ascii="Times New Roman" w:eastAsia="Times New Roman" w:hAnsi="Times New Roman" w:cs="Times New Roman"/>
          <w:b/>
          <w:bCs/>
          <w:kern w:val="0"/>
          <w14:ligatures w14:val="none"/>
        </w:rPr>
        <w:t>integrity</w:t>
      </w:r>
      <w:r w:rsidRPr="00571E91">
        <w:rPr>
          <w:rFonts w:ascii="Times New Roman" w:eastAsia="Times New Roman" w:hAnsi="Times New Roman" w:cs="Times New Roman"/>
          <w:kern w:val="0"/>
          <w14:ligatures w14:val="none"/>
        </w:rPr>
        <w:t xml:space="preserve">, </w:t>
      </w:r>
      <w:r w:rsidRPr="00571E91">
        <w:rPr>
          <w:rFonts w:ascii="Times New Roman" w:eastAsia="Times New Roman" w:hAnsi="Times New Roman" w:cs="Times New Roman"/>
          <w:b/>
          <w:bCs/>
          <w:kern w:val="0"/>
          <w14:ligatures w14:val="none"/>
        </w:rPr>
        <w:t>verifiability</w:t>
      </w:r>
      <w:r w:rsidRPr="00571E91">
        <w:rPr>
          <w:rFonts w:ascii="Times New Roman" w:eastAsia="Times New Roman" w:hAnsi="Times New Roman" w:cs="Times New Roman"/>
          <w:kern w:val="0"/>
          <w14:ligatures w14:val="none"/>
        </w:rPr>
        <w:t xml:space="preserve">, and </w:t>
      </w:r>
      <w:r w:rsidRPr="00571E91">
        <w:rPr>
          <w:rFonts w:ascii="Times New Roman" w:eastAsia="Times New Roman" w:hAnsi="Times New Roman" w:cs="Times New Roman"/>
          <w:b/>
          <w:bCs/>
          <w:kern w:val="0"/>
          <w14:ligatures w14:val="none"/>
        </w:rPr>
        <w:t>universality</w:t>
      </w:r>
      <w:r w:rsidRPr="00571E91">
        <w:rPr>
          <w:rFonts w:ascii="Times New Roman" w:eastAsia="Times New Roman" w:hAnsi="Times New Roman" w:cs="Times New Roman"/>
          <w:kern w:val="0"/>
          <w14:ligatures w14:val="none"/>
        </w:rPr>
        <w:t xml:space="preserve">, which are crucial for maintaining public trust and upholding democratic legitimacy </w:t>
      </w:r>
      <w:r w:rsidR="002E29CD">
        <w:rPr>
          <w:rFonts w:ascii="Times New Roman" w:eastAsia="Times New Roman" w:hAnsi="Times New Roman" w:cs="Times New Roman"/>
          <w:kern w:val="0"/>
          <w14:ligatures w14:val="none"/>
        </w:rPr>
        <w:t>[5]</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 xml:space="preserve">. The section also explores how </w:t>
      </w:r>
      <w:r w:rsidRPr="00571E91">
        <w:rPr>
          <w:rFonts w:ascii="Times New Roman" w:eastAsia="Times New Roman" w:hAnsi="Times New Roman" w:cs="Times New Roman"/>
          <w:b/>
          <w:bCs/>
          <w:kern w:val="0"/>
          <w14:ligatures w14:val="none"/>
        </w:rPr>
        <w:t>cryptographic techniques</w:t>
      </w:r>
      <w:r w:rsidRPr="00571E91">
        <w:rPr>
          <w:rFonts w:ascii="Times New Roman" w:eastAsia="Times New Roman" w:hAnsi="Times New Roman" w:cs="Times New Roman"/>
          <w:kern w:val="0"/>
          <w14:ligatures w14:val="none"/>
        </w:rPr>
        <w:t xml:space="preserve">, </w:t>
      </w:r>
      <w:r w:rsidRPr="00571E91">
        <w:rPr>
          <w:rFonts w:ascii="Times New Roman" w:eastAsia="Times New Roman" w:hAnsi="Times New Roman" w:cs="Times New Roman"/>
          <w:b/>
          <w:bCs/>
          <w:kern w:val="0"/>
          <w14:ligatures w14:val="none"/>
        </w:rPr>
        <w:t>blockchain technologies</w:t>
      </w:r>
      <w:r w:rsidRPr="00571E91">
        <w:rPr>
          <w:rFonts w:ascii="Times New Roman" w:eastAsia="Times New Roman" w:hAnsi="Times New Roman" w:cs="Times New Roman"/>
          <w:kern w:val="0"/>
          <w14:ligatures w14:val="none"/>
        </w:rPr>
        <w:t xml:space="preserve">, and </w:t>
      </w:r>
      <w:r w:rsidRPr="00571E91">
        <w:rPr>
          <w:rFonts w:ascii="Times New Roman" w:eastAsia="Times New Roman" w:hAnsi="Times New Roman" w:cs="Times New Roman"/>
          <w:b/>
          <w:bCs/>
          <w:kern w:val="0"/>
          <w14:ligatures w14:val="none"/>
        </w:rPr>
        <w:t>accessibility features</w:t>
      </w:r>
      <w:r w:rsidRPr="00571E91">
        <w:rPr>
          <w:rFonts w:ascii="Times New Roman" w:eastAsia="Times New Roman" w:hAnsi="Times New Roman" w:cs="Times New Roman"/>
          <w:kern w:val="0"/>
          <w14:ligatures w14:val="none"/>
        </w:rPr>
        <w:t xml:space="preserve"> can be employed to reinforce these principles in online environments.</w:t>
      </w:r>
    </w:p>
    <w:p w14:paraId="78B1698F" w14:textId="3E08EBD9"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 xml:space="preserve">Section 2.3 shifts the focus to the </w:t>
      </w:r>
      <w:r w:rsidRPr="00571E91">
        <w:rPr>
          <w:rFonts w:ascii="Times New Roman" w:eastAsia="Times New Roman" w:hAnsi="Times New Roman" w:cs="Times New Roman"/>
          <w:b/>
          <w:bCs/>
          <w:kern w:val="0"/>
          <w14:ligatures w14:val="none"/>
        </w:rPr>
        <w:t>legal and institutional frameworks</w:t>
      </w:r>
      <w:r w:rsidRPr="00571E91">
        <w:rPr>
          <w:rFonts w:ascii="Times New Roman" w:eastAsia="Times New Roman" w:hAnsi="Times New Roman" w:cs="Times New Roman"/>
          <w:kern w:val="0"/>
          <w14:ligatures w14:val="none"/>
        </w:rPr>
        <w:t xml:space="preserve"> governing digital voting systems, drawing on authoritative sources such as the </w:t>
      </w:r>
      <w:r w:rsidRPr="00571E91">
        <w:rPr>
          <w:rFonts w:ascii="Times New Roman" w:eastAsia="Times New Roman" w:hAnsi="Times New Roman" w:cs="Times New Roman"/>
          <w:b/>
          <w:bCs/>
          <w:kern w:val="0"/>
          <w14:ligatures w14:val="none"/>
        </w:rPr>
        <w:t>Venice Commission</w:t>
      </w:r>
      <w:r w:rsidRPr="00571E91">
        <w:rPr>
          <w:rFonts w:ascii="Times New Roman" w:eastAsia="Times New Roman" w:hAnsi="Times New Roman" w:cs="Times New Roman"/>
          <w:kern w:val="0"/>
          <w14:ligatures w14:val="none"/>
        </w:rPr>
        <w:t xml:space="preserve">, the </w:t>
      </w:r>
      <w:r w:rsidRPr="00571E91">
        <w:rPr>
          <w:rFonts w:ascii="Times New Roman" w:eastAsia="Times New Roman" w:hAnsi="Times New Roman" w:cs="Times New Roman"/>
          <w:b/>
          <w:bCs/>
          <w:kern w:val="0"/>
          <w14:ligatures w14:val="none"/>
        </w:rPr>
        <w:t>U.S. NIST Cybersecurity Framework</w:t>
      </w:r>
      <w:r w:rsidRPr="00571E91">
        <w:rPr>
          <w:rFonts w:ascii="Times New Roman" w:eastAsia="Times New Roman" w:hAnsi="Times New Roman" w:cs="Times New Roman"/>
          <w:kern w:val="0"/>
          <w14:ligatures w14:val="none"/>
        </w:rPr>
        <w:t xml:space="preserve">, and the </w:t>
      </w:r>
      <w:r w:rsidRPr="00571E91">
        <w:rPr>
          <w:rFonts w:ascii="Times New Roman" w:eastAsia="Times New Roman" w:hAnsi="Times New Roman" w:cs="Times New Roman"/>
          <w:b/>
          <w:bCs/>
          <w:kern w:val="0"/>
          <w14:ligatures w14:val="none"/>
        </w:rPr>
        <w:t xml:space="preserve">EU </w:t>
      </w:r>
      <w:proofErr w:type="spellStart"/>
      <w:r w:rsidRPr="00571E91">
        <w:rPr>
          <w:rFonts w:ascii="Times New Roman" w:eastAsia="Times New Roman" w:hAnsi="Times New Roman" w:cs="Times New Roman"/>
          <w:b/>
          <w:bCs/>
          <w:kern w:val="0"/>
          <w14:ligatures w14:val="none"/>
        </w:rPr>
        <w:t>eIDAS</w:t>
      </w:r>
      <w:proofErr w:type="spellEnd"/>
      <w:r w:rsidRPr="00571E91">
        <w:rPr>
          <w:rFonts w:ascii="Times New Roman" w:eastAsia="Times New Roman" w:hAnsi="Times New Roman" w:cs="Times New Roman"/>
          <w:b/>
          <w:bCs/>
          <w:kern w:val="0"/>
          <w14:ligatures w14:val="none"/>
        </w:rPr>
        <w:t xml:space="preserve"> Regulation</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[8]</w:t>
      </w:r>
      <w:r w:rsidRPr="00571E91">
        <w:rPr>
          <w:rFonts w:ascii="Times New Roman" w:eastAsia="Times New Roman" w:hAnsi="Times New Roman" w:cs="Times New Roman"/>
          <w:kern w:val="0"/>
          <w14:ligatures w14:val="none"/>
        </w:rPr>
        <w:t>. These guidelines ensure that e-voting systems are not only technically sound but also legally compliant and publicly accountable. We also highlight challenges in aligning diverse national laws and public attitudes with global digital voting standards.</w:t>
      </w:r>
    </w:p>
    <w:p w14:paraId="492B8716" w14:textId="77777777" w:rsid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By the end of this chapter, readers will gain a holistic understanding of the theoretical underpinnings of online voting systems and the key challenges that must be addressed for their successful adoption. This foundation is critical for designing and implementing an OES tailored to the needs of academic institutions while ensuring that the system remains secure, inclusive, and transparent.</w:t>
      </w:r>
    </w:p>
    <w:p w14:paraId="25EA45D0" w14:textId="77777777" w:rsidR="00571E91" w:rsidRDefault="00571E91" w:rsidP="00571E91">
      <w:pPr>
        <w:spacing w:before="100" w:beforeAutospacing="1" w:after="100" w:afterAutospacing="1" w:line="240" w:lineRule="auto"/>
        <w:jc w:val="left"/>
        <w:rPr>
          <w:rFonts w:ascii="Times New Roman" w:eastAsia="Times New Roman" w:hAnsi="Times New Roman" w:cs="Times New Roman"/>
          <w:kern w:val="0"/>
          <w14:ligatures w14:val="none"/>
        </w:rPr>
      </w:pPr>
    </w:p>
    <w:p w14:paraId="5B4CB0CD" w14:textId="77777777" w:rsidR="00E80475" w:rsidRDefault="00E80475" w:rsidP="00571E91">
      <w:pPr>
        <w:spacing w:before="100" w:beforeAutospacing="1" w:after="100" w:afterAutospacing="1" w:line="240" w:lineRule="auto"/>
        <w:jc w:val="left"/>
        <w:outlineLvl w:val="2"/>
        <w:rPr>
          <w:rFonts w:ascii="Times New Roman" w:eastAsia="Times New Roman" w:hAnsi="Times New Roman" w:cs="Times New Roman"/>
          <w:kern w:val="0"/>
          <w14:ligatures w14:val="none"/>
        </w:rPr>
      </w:pPr>
    </w:p>
    <w:p w14:paraId="60ED5089" w14:textId="7AF670A7" w:rsidR="00571E91" w:rsidRPr="00571E91" w:rsidRDefault="00571E91" w:rsidP="00E80475">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13" w:name="a22"/>
      <w:r w:rsidRPr="00571E91">
        <w:rPr>
          <w:rFonts w:ascii="Times New Roman" w:eastAsia="Times New Roman" w:hAnsi="Times New Roman" w:cs="Times New Roman"/>
          <w:b/>
          <w:bCs/>
          <w:kern w:val="0"/>
          <w:sz w:val="27"/>
          <w:szCs w:val="27"/>
          <w14:ligatures w14:val="none"/>
        </w:rPr>
        <w:t>2.2 Fundamental Principles of Electoral Systems</w:t>
      </w:r>
    </w:p>
    <w:bookmarkEnd w:id="13"/>
    <w:p w14:paraId="0B376EEA" w14:textId="77777777" w:rsidR="00571E91" w:rsidRPr="00571E91" w:rsidRDefault="00571E91"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571E91">
        <w:rPr>
          <w:rFonts w:ascii="Times New Roman" w:eastAsia="Times New Roman" w:hAnsi="Times New Roman" w:cs="Times New Roman"/>
          <w:b/>
          <w:bCs/>
          <w:kern w:val="0"/>
          <w14:ligatures w14:val="none"/>
        </w:rPr>
        <w:t>2.2.1 Democratic Requirements for Voting Systems</w:t>
      </w:r>
    </w:p>
    <w:p w14:paraId="68A6C3FF"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For any voting system—traditional or digital—to be considered democratic, it must uphold core principles that ensure legitimacy, fairness, and transparency. These include anonymity, integrity, verifiability, and universality.</w:t>
      </w:r>
    </w:p>
    <w:p w14:paraId="60BA084B" w14:textId="70A88DA4" w:rsidR="00571E91" w:rsidRPr="00571E91" w:rsidRDefault="00571E91" w:rsidP="00E80475">
      <w:pPr>
        <w:numPr>
          <w:ilvl w:val="0"/>
          <w:numId w:val="82"/>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Anonymity (Secrecy of the Ballot)</w:t>
      </w:r>
      <w:r w:rsidRPr="00571E91">
        <w:rPr>
          <w:rFonts w:ascii="Times New Roman" w:eastAsia="Times New Roman" w:hAnsi="Times New Roman" w:cs="Times New Roman"/>
          <w:kern w:val="0"/>
          <w14:ligatures w14:val="none"/>
        </w:rPr>
        <w:br/>
        <w:t xml:space="preserve">A foundational principle of democratic elections is that voters must be able to cast their votes without fear of reprisal or coercion. In digital systems, maintaining this secrecy poses technical challenges, but cryptographic techniques such as </w:t>
      </w:r>
      <w:r w:rsidRPr="00571E91">
        <w:rPr>
          <w:rFonts w:ascii="Times New Roman" w:eastAsia="Times New Roman" w:hAnsi="Times New Roman" w:cs="Times New Roman"/>
          <w:b/>
          <w:bCs/>
          <w:kern w:val="0"/>
          <w14:ligatures w14:val="none"/>
        </w:rPr>
        <w:t>blind signatures</w:t>
      </w:r>
      <w:r w:rsidRPr="00571E91">
        <w:rPr>
          <w:rFonts w:ascii="Times New Roman" w:eastAsia="Times New Roman" w:hAnsi="Times New Roman" w:cs="Times New Roman"/>
          <w:kern w:val="0"/>
          <w14:ligatures w14:val="none"/>
        </w:rPr>
        <w:t xml:space="preserve"> and </w:t>
      </w:r>
      <w:r w:rsidRPr="00571E91">
        <w:rPr>
          <w:rFonts w:ascii="Times New Roman" w:eastAsia="Times New Roman" w:hAnsi="Times New Roman" w:cs="Times New Roman"/>
          <w:b/>
          <w:bCs/>
          <w:kern w:val="0"/>
          <w14:ligatures w14:val="none"/>
        </w:rPr>
        <w:t>zero-knowledge proofs</w:t>
      </w:r>
      <w:r w:rsidRPr="00571E91">
        <w:rPr>
          <w:rFonts w:ascii="Times New Roman" w:eastAsia="Times New Roman" w:hAnsi="Times New Roman" w:cs="Times New Roman"/>
          <w:kern w:val="0"/>
          <w14:ligatures w14:val="none"/>
        </w:rPr>
        <w:t xml:space="preserve"> (ZKPs) offer viable solutions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 These allow the system to verify that a vote is valid without revealing voter identity or ballot content. Moreover, to maintain strict confidentiality, not even election administrators should be able to trace a vote back to its origin.</w:t>
      </w:r>
    </w:p>
    <w:p w14:paraId="5BDD0C59" w14:textId="4AD63D5A" w:rsidR="00571E91" w:rsidRPr="00571E91" w:rsidRDefault="00571E91" w:rsidP="00E80475">
      <w:pPr>
        <w:numPr>
          <w:ilvl w:val="0"/>
          <w:numId w:val="82"/>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Integrity (Tamper-Resistance)</w:t>
      </w:r>
      <w:r w:rsidRPr="00571E91">
        <w:rPr>
          <w:rFonts w:ascii="Times New Roman" w:eastAsia="Times New Roman" w:hAnsi="Times New Roman" w:cs="Times New Roman"/>
          <w:kern w:val="0"/>
          <w14:ligatures w14:val="none"/>
        </w:rPr>
        <w:br/>
        <w:t xml:space="preserve">Every vote must be accurately recorded and counted, free from unauthorized alterations. To protect data integrity, modern systems utilize </w:t>
      </w:r>
      <w:r w:rsidRPr="00571E91">
        <w:rPr>
          <w:rFonts w:ascii="Times New Roman" w:eastAsia="Times New Roman" w:hAnsi="Times New Roman" w:cs="Times New Roman"/>
          <w:b/>
          <w:bCs/>
          <w:kern w:val="0"/>
          <w14:ligatures w14:val="none"/>
        </w:rPr>
        <w:t>end-to-end encryption (E2EE)</w:t>
      </w:r>
      <w:r w:rsidRPr="00571E91">
        <w:rPr>
          <w:rFonts w:ascii="Times New Roman" w:eastAsia="Times New Roman" w:hAnsi="Times New Roman" w:cs="Times New Roman"/>
          <w:kern w:val="0"/>
          <w14:ligatures w14:val="none"/>
        </w:rPr>
        <w:t xml:space="preserve">, </w:t>
      </w:r>
      <w:r w:rsidRPr="00571E91">
        <w:rPr>
          <w:rFonts w:ascii="Times New Roman" w:eastAsia="Times New Roman" w:hAnsi="Times New Roman" w:cs="Times New Roman"/>
          <w:b/>
          <w:bCs/>
          <w:kern w:val="0"/>
          <w14:ligatures w14:val="none"/>
        </w:rPr>
        <w:t>digital signatures</w:t>
      </w:r>
      <w:r w:rsidRPr="00571E91">
        <w:rPr>
          <w:rFonts w:ascii="Times New Roman" w:eastAsia="Times New Roman" w:hAnsi="Times New Roman" w:cs="Times New Roman"/>
          <w:kern w:val="0"/>
          <w14:ligatures w14:val="none"/>
        </w:rPr>
        <w:t xml:space="preserve">, and </w:t>
      </w:r>
      <w:r w:rsidRPr="00571E91">
        <w:rPr>
          <w:rFonts w:ascii="Times New Roman" w:eastAsia="Times New Roman" w:hAnsi="Times New Roman" w:cs="Times New Roman"/>
          <w:b/>
          <w:bCs/>
          <w:kern w:val="0"/>
          <w14:ligatures w14:val="none"/>
        </w:rPr>
        <w:t>blockchain technologies</w:t>
      </w:r>
      <w:r w:rsidRPr="00571E91">
        <w:rPr>
          <w:rFonts w:ascii="Times New Roman" w:eastAsia="Times New Roman" w:hAnsi="Times New Roman" w:cs="Times New Roman"/>
          <w:kern w:val="0"/>
          <w14:ligatures w14:val="none"/>
        </w:rPr>
        <w:t xml:space="preserve"> to create immutable records of ballots </w:t>
      </w:r>
      <w:r w:rsidR="002E29CD">
        <w:rPr>
          <w:rFonts w:ascii="Times New Roman" w:eastAsia="Times New Roman" w:hAnsi="Times New Roman" w:cs="Times New Roman"/>
          <w:kern w:val="0"/>
          <w14:ligatures w14:val="none"/>
        </w:rPr>
        <w:t>[5]</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 Blockchain</w:t>
      </w:r>
      <w:proofErr w:type="gramStart"/>
      <w:r w:rsidRPr="00571E91">
        <w:rPr>
          <w:rFonts w:ascii="Times New Roman" w:eastAsia="Times New Roman" w:hAnsi="Times New Roman" w:cs="Times New Roman"/>
          <w:kern w:val="0"/>
          <w14:ligatures w14:val="none"/>
        </w:rPr>
        <w:t>, in particular, ensures</w:t>
      </w:r>
      <w:proofErr w:type="gramEnd"/>
      <w:r w:rsidRPr="00571E91">
        <w:rPr>
          <w:rFonts w:ascii="Times New Roman" w:eastAsia="Times New Roman" w:hAnsi="Times New Roman" w:cs="Times New Roman"/>
          <w:kern w:val="0"/>
          <w14:ligatures w14:val="none"/>
        </w:rPr>
        <w:t xml:space="preserve"> each vote is timestamped and linked to a unique cryptographic hash, making tampering nearly impossible without detection. In addition, systems should be designed to resist cyber threats such as malware, DDoS attacks, and unauthorized access attempts.</w:t>
      </w:r>
    </w:p>
    <w:p w14:paraId="4A2F89C6" w14:textId="77777777" w:rsidR="00571E91" w:rsidRPr="00571E91" w:rsidRDefault="00571E91" w:rsidP="00E80475">
      <w:pPr>
        <w:numPr>
          <w:ilvl w:val="0"/>
          <w:numId w:val="82"/>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Verifiability (Auditability &amp; Transparency)</w:t>
      </w:r>
      <w:r w:rsidRPr="00571E91">
        <w:rPr>
          <w:rFonts w:ascii="Times New Roman" w:eastAsia="Times New Roman" w:hAnsi="Times New Roman" w:cs="Times New Roman"/>
          <w:kern w:val="0"/>
          <w14:ligatures w14:val="none"/>
        </w:rPr>
        <w:br/>
        <w:t>To foster trust, digital voting systems must allow for:</w:t>
      </w:r>
    </w:p>
    <w:p w14:paraId="1CC549CC" w14:textId="77777777" w:rsidR="00571E91" w:rsidRPr="00571E91" w:rsidRDefault="00571E91" w:rsidP="00E80475">
      <w:pPr>
        <w:numPr>
          <w:ilvl w:val="0"/>
          <w:numId w:val="83"/>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Individual verifiability</w:t>
      </w:r>
      <w:r w:rsidRPr="00571E91">
        <w:rPr>
          <w:rFonts w:ascii="Times New Roman" w:eastAsia="Times New Roman" w:hAnsi="Times New Roman" w:cs="Times New Roman"/>
          <w:kern w:val="0"/>
          <w14:ligatures w14:val="none"/>
        </w:rPr>
        <w:t>: Voters can check that their ballot was recorded as cast.</w:t>
      </w:r>
    </w:p>
    <w:p w14:paraId="57ACDAEB" w14:textId="4794FA27" w:rsidR="00571E91" w:rsidRPr="00571E91" w:rsidRDefault="00571E91" w:rsidP="00E80475">
      <w:pPr>
        <w:numPr>
          <w:ilvl w:val="0"/>
          <w:numId w:val="83"/>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Universal verifiability</w:t>
      </w:r>
      <w:r w:rsidRPr="00571E91">
        <w:rPr>
          <w:rFonts w:ascii="Times New Roman" w:eastAsia="Times New Roman" w:hAnsi="Times New Roman" w:cs="Times New Roman"/>
          <w:kern w:val="0"/>
          <w14:ligatures w14:val="none"/>
        </w:rPr>
        <w:t xml:space="preserve">: External observers or auditors can confirm that the tally reflects the sum of all valid votes </w:t>
      </w:r>
      <w:r w:rsidR="002E29CD">
        <w:rPr>
          <w:rFonts w:ascii="Times New Roman" w:eastAsia="Times New Roman" w:hAnsi="Times New Roman" w:cs="Times New Roman"/>
          <w:kern w:val="0"/>
          <w14:ligatures w14:val="none"/>
        </w:rPr>
        <w:t>[6]</w:t>
      </w:r>
      <w:r w:rsidRPr="00571E91">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r w:rsidRPr="00571E91">
        <w:rPr>
          <w:rFonts w:ascii="Times New Roman" w:eastAsia="Times New Roman" w:hAnsi="Times New Roman" w:cs="Times New Roman"/>
          <w:kern w:val="0"/>
          <w14:ligatures w14:val="none"/>
        </w:rPr>
        <w:br/>
        <w:t xml:space="preserve">This can be achieved using cryptographic receipts (which confirm a vote without exposing its content) and by publishing anonymized audit trails. Open-source election software further enhances transparency and allows independent verification of the election process </w:t>
      </w:r>
      <w:r w:rsidR="002E29CD">
        <w:rPr>
          <w:rFonts w:ascii="Times New Roman" w:eastAsia="Times New Roman" w:hAnsi="Times New Roman" w:cs="Times New Roman"/>
          <w:kern w:val="0"/>
          <w14:ligatures w14:val="none"/>
        </w:rPr>
        <w:t>[8]</w:t>
      </w:r>
      <w:r w:rsidRPr="00571E91">
        <w:rPr>
          <w:rFonts w:ascii="Times New Roman" w:eastAsia="Times New Roman" w:hAnsi="Times New Roman" w:cs="Times New Roman"/>
          <w:kern w:val="0"/>
          <w14:ligatures w14:val="none"/>
        </w:rPr>
        <w:t>.</w:t>
      </w:r>
    </w:p>
    <w:p w14:paraId="5A631CDA" w14:textId="06CC5055" w:rsidR="00E80475" w:rsidRDefault="00571E91" w:rsidP="00E80475">
      <w:pPr>
        <w:numPr>
          <w:ilvl w:val="0"/>
          <w:numId w:val="84"/>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Universality (Equal Access &amp; Inclusivity)</w:t>
      </w:r>
      <w:r w:rsidRPr="00571E91">
        <w:rPr>
          <w:rFonts w:ascii="Times New Roman" w:eastAsia="Times New Roman" w:hAnsi="Times New Roman" w:cs="Times New Roman"/>
          <w:kern w:val="0"/>
          <w14:ligatures w14:val="none"/>
        </w:rPr>
        <w:br/>
        <w:t xml:space="preserve">Digital systems must ensure that all eligible voters, regardless of location, physical ability, or </w:t>
      </w:r>
      <w:r w:rsidR="00E80475" w:rsidRPr="00571E91">
        <w:rPr>
          <w:rFonts w:ascii="Times New Roman" w:eastAsia="Times New Roman" w:hAnsi="Times New Roman" w:cs="Times New Roman"/>
          <w:kern w:val="0"/>
          <w14:ligatures w14:val="none"/>
        </w:rPr>
        <w:t>technological</w:t>
      </w:r>
      <w:r w:rsidRPr="00571E91">
        <w:rPr>
          <w:rFonts w:ascii="Times New Roman" w:eastAsia="Times New Roman" w:hAnsi="Times New Roman" w:cs="Times New Roman"/>
          <w:kern w:val="0"/>
          <w14:ligatures w14:val="none"/>
        </w:rPr>
        <w:t xml:space="preserve"> access, can vote equally</w:t>
      </w:r>
      <w:r w:rsidR="00E80475">
        <w:rPr>
          <w:rFonts w:ascii="Times New Roman" w:eastAsia="Times New Roman" w:hAnsi="Times New Roman" w:cs="Times New Roman"/>
          <w:kern w:val="0"/>
          <w14:ligatures w14:val="none"/>
        </w:rPr>
        <w:t>.</w:t>
      </w:r>
    </w:p>
    <w:p w14:paraId="576E0937" w14:textId="77777777" w:rsidR="00E80475"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27F3E38D" w14:textId="6B87537B" w:rsidR="00574FCB"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E80475">
        <w:rPr>
          <w:rFonts w:ascii="Times New Roman" w:eastAsia="Times New Roman" w:hAnsi="Times New Roman" w:cs="Times New Roman"/>
          <w:kern w:val="0"/>
          <w14:ligatures w14:val="none"/>
        </w:rPr>
        <w:t xml:space="preserve"> Features like </w:t>
      </w:r>
      <w:r w:rsidRPr="00E80475">
        <w:rPr>
          <w:rFonts w:ascii="Times New Roman" w:eastAsia="Times New Roman" w:hAnsi="Times New Roman" w:cs="Times New Roman"/>
          <w:b/>
          <w:bCs/>
          <w:kern w:val="0"/>
          <w14:ligatures w14:val="none"/>
        </w:rPr>
        <w:t>WCAG-compliant interfaces</w:t>
      </w:r>
      <w:r w:rsidRPr="00E80475">
        <w:rPr>
          <w:rFonts w:ascii="Times New Roman" w:eastAsia="Times New Roman" w:hAnsi="Times New Roman" w:cs="Times New Roman"/>
          <w:kern w:val="0"/>
          <w14:ligatures w14:val="none"/>
        </w:rPr>
        <w:t xml:space="preserve">, </w:t>
      </w:r>
      <w:r w:rsidRPr="00E80475">
        <w:rPr>
          <w:rFonts w:ascii="Times New Roman" w:eastAsia="Times New Roman" w:hAnsi="Times New Roman" w:cs="Times New Roman"/>
          <w:b/>
          <w:bCs/>
          <w:kern w:val="0"/>
          <w14:ligatures w14:val="none"/>
        </w:rPr>
        <w:t>screen readers</w:t>
      </w:r>
      <w:r w:rsidRPr="00E80475">
        <w:rPr>
          <w:rFonts w:ascii="Times New Roman" w:eastAsia="Times New Roman" w:hAnsi="Times New Roman" w:cs="Times New Roman"/>
          <w:kern w:val="0"/>
          <w14:ligatures w14:val="none"/>
        </w:rPr>
        <w:t xml:space="preserve">, and </w:t>
      </w:r>
      <w:r w:rsidRPr="00E80475">
        <w:rPr>
          <w:rFonts w:ascii="Times New Roman" w:eastAsia="Times New Roman" w:hAnsi="Times New Roman" w:cs="Times New Roman"/>
          <w:b/>
          <w:bCs/>
          <w:kern w:val="0"/>
          <w14:ligatures w14:val="none"/>
        </w:rPr>
        <w:t>multilingual support</w:t>
      </w:r>
      <w:r w:rsidRPr="00E80475">
        <w:rPr>
          <w:rFonts w:ascii="Times New Roman" w:eastAsia="Times New Roman" w:hAnsi="Times New Roman" w:cs="Times New Roman"/>
          <w:kern w:val="0"/>
          <w14:ligatures w14:val="none"/>
        </w:rPr>
        <w:t xml:space="preserve"> are essential for ensuring inclusivity </w:t>
      </w:r>
      <w:r w:rsidR="002E29CD">
        <w:rPr>
          <w:rFonts w:ascii="Times New Roman" w:eastAsia="Times New Roman" w:hAnsi="Times New Roman" w:cs="Times New Roman"/>
          <w:kern w:val="0"/>
          <w14:ligatures w14:val="none"/>
        </w:rPr>
        <w:t>[4]</w:t>
      </w:r>
      <w:r w:rsidRPr="00E80475">
        <w:rPr>
          <w:rFonts w:ascii="Times New Roman" w:eastAsia="Times New Roman" w:hAnsi="Times New Roman" w:cs="Times New Roman"/>
          <w:kern w:val="0"/>
          <w14:ligatures w14:val="none"/>
        </w:rPr>
        <w:t>. Additionally, contingency methods should be in place for voters with limited internet access or device compatibility issues. The system must address the digital divide and strive for maximum inclusivity.</w:t>
      </w:r>
    </w:p>
    <w:p w14:paraId="39F086D0" w14:textId="32D81D96"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Failure to uphold any of these democratic principles could result in voter disenfranchisement, reduced turnout, disputes, or loss of trust in the electoral process.</w:t>
      </w:r>
    </w:p>
    <w:p w14:paraId="0C9F739A" w14:textId="77777777" w:rsidR="00571E91" w:rsidRPr="00571E91" w:rsidRDefault="00571E91"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571E91">
        <w:rPr>
          <w:rFonts w:ascii="Times New Roman" w:eastAsia="Times New Roman" w:hAnsi="Times New Roman" w:cs="Times New Roman"/>
          <w:b/>
          <w:bCs/>
          <w:kern w:val="0"/>
          <w14:ligatures w14:val="none"/>
        </w:rPr>
        <w:t>2.2.2 Legal Frameworks for Digital Voting</w:t>
      </w:r>
    </w:p>
    <w:p w14:paraId="5C22A379" w14:textId="77777777" w:rsidR="00571E91" w:rsidRPr="00571E91" w:rsidRDefault="00571E91"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kern w:val="0"/>
          <w14:ligatures w14:val="none"/>
        </w:rPr>
        <w:t>The rise of electronic and online voting systems has prompted international organizations and governments to establish comprehensive legal frameworks and standards to ensure the credibility, security, and transparency of digital elections.</w:t>
      </w:r>
    </w:p>
    <w:p w14:paraId="37E65291" w14:textId="6FA1B8B1" w:rsidR="00571E91" w:rsidRPr="00571E91" w:rsidRDefault="00571E91" w:rsidP="00E80475">
      <w:pPr>
        <w:numPr>
          <w:ilvl w:val="0"/>
          <w:numId w:val="85"/>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The Venice Commission’s Guidelines on E-Voting (Council of Europe, 2017)</w:t>
      </w:r>
      <w:r w:rsidRPr="00571E91">
        <w:rPr>
          <w:rFonts w:ascii="Times New Roman" w:eastAsia="Times New Roman" w:hAnsi="Times New Roman" w:cs="Times New Roman"/>
          <w:kern w:val="0"/>
          <w14:ligatures w14:val="none"/>
        </w:rPr>
        <w:br/>
        <w:t xml:space="preserve">These guidelines affirm that e-voting must comply with the same democratic principles as traditional voting. The </w:t>
      </w:r>
      <w:r w:rsidRPr="00571E91">
        <w:rPr>
          <w:rFonts w:ascii="Times New Roman" w:eastAsia="Times New Roman" w:hAnsi="Times New Roman" w:cs="Times New Roman"/>
          <w:b/>
          <w:bCs/>
          <w:kern w:val="0"/>
          <w14:ligatures w14:val="none"/>
        </w:rPr>
        <w:t>equivalence principle</w:t>
      </w:r>
      <w:r w:rsidRPr="00571E91">
        <w:rPr>
          <w:rFonts w:ascii="Times New Roman" w:eastAsia="Times New Roman" w:hAnsi="Times New Roman" w:cs="Times New Roman"/>
          <w:kern w:val="0"/>
          <w14:ligatures w14:val="none"/>
        </w:rPr>
        <w:t xml:space="preserve"> dictates that digital and paper-based voting systems must meet identical legal and functional standards. The guidelines emphasize public oversight, transparency, risk assessment, and system testing before deployment </w:t>
      </w:r>
      <w:r w:rsidR="000B7977">
        <w:rPr>
          <w:rFonts w:ascii="Times New Roman" w:eastAsia="Times New Roman" w:hAnsi="Times New Roman" w:cs="Times New Roman"/>
          <w:kern w:val="0"/>
          <w14:ligatures w14:val="none"/>
        </w:rPr>
        <w:t>[3]</w:t>
      </w:r>
      <w:r w:rsidRPr="00571E91">
        <w:rPr>
          <w:rFonts w:ascii="Times New Roman" w:eastAsia="Times New Roman" w:hAnsi="Times New Roman" w:cs="Times New Roman"/>
          <w:kern w:val="0"/>
          <w14:ligatures w14:val="none"/>
        </w:rPr>
        <w:t>.</w:t>
      </w:r>
    </w:p>
    <w:p w14:paraId="19FA56F3" w14:textId="6D63B72E" w:rsidR="00571E91" w:rsidRPr="00571E91" w:rsidRDefault="00571E91" w:rsidP="00E80475">
      <w:pPr>
        <w:numPr>
          <w:ilvl w:val="0"/>
          <w:numId w:val="85"/>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NIST Cybersecurity Framework (U.S. National Institute of Standards and Technology)</w:t>
      </w:r>
      <w:r w:rsidRPr="00571E91">
        <w:rPr>
          <w:rFonts w:ascii="Times New Roman" w:eastAsia="Times New Roman" w:hAnsi="Times New Roman" w:cs="Times New Roman"/>
          <w:kern w:val="0"/>
          <w14:ligatures w14:val="none"/>
        </w:rPr>
        <w:br/>
        <w:t xml:space="preserve">NIST provides detailed cybersecurity controls specifically tailored to election systems. Key components include securing </w:t>
      </w:r>
      <w:proofErr w:type="gramStart"/>
      <w:r w:rsidRPr="00571E91">
        <w:rPr>
          <w:rFonts w:ascii="Times New Roman" w:eastAsia="Times New Roman" w:hAnsi="Times New Roman" w:cs="Times New Roman"/>
          <w:kern w:val="0"/>
          <w14:ligatures w14:val="none"/>
        </w:rPr>
        <w:t xml:space="preserve">the </w:t>
      </w:r>
      <w:r w:rsidRPr="00571E91">
        <w:rPr>
          <w:rFonts w:ascii="Times New Roman" w:eastAsia="Times New Roman" w:hAnsi="Times New Roman" w:cs="Times New Roman"/>
          <w:b/>
          <w:bCs/>
          <w:kern w:val="0"/>
          <w14:ligatures w14:val="none"/>
        </w:rPr>
        <w:t>voter</w:t>
      </w:r>
      <w:proofErr w:type="gramEnd"/>
      <w:r w:rsidRPr="00571E91">
        <w:rPr>
          <w:rFonts w:ascii="Times New Roman" w:eastAsia="Times New Roman" w:hAnsi="Times New Roman" w:cs="Times New Roman"/>
          <w:b/>
          <w:bCs/>
          <w:kern w:val="0"/>
          <w14:ligatures w14:val="none"/>
        </w:rPr>
        <w:t xml:space="preserve"> registration databases</w:t>
      </w:r>
      <w:r w:rsidRPr="00571E91">
        <w:rPr>
          <w:rFonts w:ascii="Times New Roman" w:eastAsia="Times New Roman" w:hAnsi="Times New Roman" w:cs="Times New Roman"/>
          <w:kern w:val="0"/>
          <w14:ligatures w14:val="none"/>
        </w:rPr>
        <w:t xml:space="preserve">, ensuring the </w:t>
      </w:r>
      <w:r w:rsidRPr="00571E91">
        <w:rPr>
          <w:rFonts w:ascii="Times New Roman" w:eastAsia="Times New Roman" w:hAnsi="Times New Roman" w:cs="Times New Roman"/>
          <w:b/>
          <w:bCs/>
          <w:kern w:val="0"/>
          <w14:ligatures w14:val="none"/>
        </w:rPr>
        <w:t>confidential transmission and storage of votes</w:t>
      </w:r>
      <w:r w:rsidRPr="00571E91">
        <w:rPr>
          <w:rFonts w:ascii="Times New Roman" w:eastAsia="Times New Roman" w:hAnsi="Times New Roman" w:cs="Times New Roman"/>
          <w:kern w:val="0"/>
          <w14:ligatures w14:val="none"/>
        </w:rPr>
        <w:t xml:space="preserve">, and enabling </w:t>
      </w:r>
      <w:r w:rsidRPr="00571E91">
        <w:rPr>
          <w:rFonts w:ascii="Times New Roman" w:eastAsia="Times New Roman" w:hAnsi="Times New Roman" w:cs="Times New Roman"/>
          <w:b/>
          <w:bCs/>
          <w:kern w:val="0"/>
          <w14:ligatures w14:val="none"/>
        </w:rPr>
        <w:t>post-election audits</w:t>
      </w:r>
      <w:r w:rsidRPr="00571E91">
        <w:rPr>
          <w:rFonts w:ascii="Times New Roman" w:eastAsia="Times New Roman" w:hAnsi="Times New Roman" w:cs="Times New Roman"/>
          <w:kern w:val="0"/>
          <w14:ligatures w14:val="none"/>
        </w:rPr>
        <w:t xml:space="preserve"> to detect any anomalies </w:t>
      </w:r>
      <w:r w:rsidR="002E29CD">
        <w:rPr>
          <w:rFonts w:ascii="Times New Roman" w:eastAsia="Times New Roman" w:hAnsi="Times New Roman" w:cs="Times New Roman"/>
          <w:kern w:val="0"/>
          <w14:ligatures w14:val="none"/>
        </w:rPr>
        <w:t>[8]</w:t>
      </w:r>
      <w:r w:rsidRPr="00571E91">
        <w:rPr>
          <w:rFonts w:ascii="Times New Roman" w:eastAsia="Times New Roman" w:hAnsi="Times New Roman" w:cs="Times New Roman"/>
          <w:kern w:val="0"/>
          <w14:ligatures w14:val="none"/>
        </w:rPr>
        <w:t>.</w:t>
      </w:r>
    </w:p>
    <w:p w14:paraId="33E66CB0" w14:textId="151120E0" w:rsidR="00571E91" w:rsidRPr="00571E91" w:rsidRDefault="00571E91" w:rsidP="00E80475">
      <w:pPr>
        <w:numPr>
          <w:ilvl w:val="0"/>
          <w:numId w:val="85"/>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 xml:space="preserve">EU </w:t>
      </w:r>
      <w:proofErr w:type="spellStart"/>
      <w:r w:rsidRPr="00571E91">
        <w:rPr>
          <w:rFonts w:ascii="Times New Roman" w:eastAsia="Times New Roman" w:hAnsi="Times New Roman" w:cs="Times New Roman"/>
          <w:b/>
          <w:bCs/>
          <w:kern w:val="0"/>
          <w14:ligatures w14:val="none"/>
        </w:rPr>
        <w:t>eIDAS</w:t>
      </w:r>
      <w:proofErr w:type="spellEnd"/>
      <w:r w:rsidRPr="00571E91">
        <w:rPr>
          <w:rFonts w:ascii="Times New Roman" w:eastAsia="Times New Roman" w:hAnsi="Times New Roman" w:cs="Times New Roman"/>
          <w:b/>
          <w:bCs/>
          <w:kern w:val="0"/>
          <w14:ligatures w14:val="none"/>
        </w:rPr>
        <w:t xml:space="preserve"> Regulation (Electronic Identification, Authentication, and Trust Services)</w:t>
      </w:r>
      <w:r w:rsidRPr="00571E91">
        <w:rPr>
          <w:rFonts w:ascii="Times New Roman" w:eastAsia="Times New Roman" w:hAnsi="Times New Roman" w:cs="Times New Roman"/>
          <w:kern w:val="0"/>
          <w14:ligatures w14:val="none"/>
        </w:rPr>
        <w:br/>
        <w:t xml:space="preserve">This regulation sets legal standards for secure digital authentication and trust services across EU member states. It recognizes </w:t>
      </w:r>
      <w:r w:rsidRPr="00571E91">
        <w:rPr>
          <w:rFonts w:ascii="Times New Roman" w:eastAsia="Times New Roman" w:hAnsi="Times New Roman" w:cs="Times New Roman"/>
          <w:b/>
          <w:bCs/>
          <w:kern w:val="0"/>
          <w14:ligatures w14:val="none"/>
        </w:rPr>
        <w:t>qualified electronic signatures (QES)</w:t>
      </w:r>
      <w:r w:rsidRPr="00571E91">
        <w:rPr>
          <w:rFonts w:ascii="Times New Roman" w:eastAsia="Times New Roman" w:hAnsi="Times New Roman" w:cs="Times New Roman"/>
          <w:kern w:val="0"/>
          <w14:ligatures w14:val="none"/>
        </w:rPr>
        <w:t xml:space="preserve"> and </w:t>
      </w:r>
      <w:proofErr w:type="spellStart"/>
      <w:r w:rsidRPr="00571E91">
        <w:rPr>
          <w:rFonts w:ascii="Times New Roman" w:eastAsia="Times New Roman" w:hAnsi="Times New Roman" w:cs="Times New Roman"/>
          <w:b/>
          <w:bCs/>
          <w:kern w:val="0"/>
          <w14:ligatures w14:val="none"/>
        </w:rPr>
        <w:t>eIDs</w:t>
      </w:r>
      <w:proofErr w:type="spellEnd"/>
      <w:r w:rsidRPr="00571E91">
        <w:rPr>
          <w:rFonts w:ascii="Times New Roman" w:eastAsia="Times New Roman" w:hAnsi="Times New Roman" w:cs="Times New Roman"/>
          <w:kern w:val="0"/>
          <w14:ligatures w14:val="none"/>
        </w:rPr>
        <w:t xml:space="preserve">, ensuring that cross-border digital voting processes are interoperable and legally binding </w:t>
      </w:r>
      <w:r w:rsidR="002E29CD">
        <w:rPr>
          <w:rFonts w:ascii="Times New Roman" w:eastAsia="Times New Roman" w:hAnsi="Times New Roman" w:cs="Times New Roman"/>
          <w:kern w:val="0"/>
          <w14:ligatures w14:val="none"/>
        </w:rPr>
        <w:t>[5]</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571E91">
        <w:rPr>
          <w:rFonts w:ascii="Times New Roman" w:eastAsia="Times New Roman" w:hAnsi="Times New Roman" w:cs="Times New Roman"/>
          <w:kern w:val="0"/>
          <w14:ligatures w14:val="none"/>
        </w:rPr>
        <w:t>.</w:t>
      </w:r>
    </w:p>
    <w:p w14:paraId="29E46F8F" w14:textId="5F16166C" w:rsidR="00571E91" w:rsidRDefault="00571E91" w:rsidP="00E80475">
      <w:pPr>
        <w:numPr>
          <w:ilvl w:val="0"/>
          <w:numId w:val="85"/>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OSCE/ODIHR Standards (Organization for Security and Co-operation in Europe)</w:t>
      </w:r>
      <w:r w:rsidRPr="00571E91">
        <w:rPr>
          <w:rFonts w:ascii="Times New Roman" w:eastAsia="Times New Roman" w:hAnsi="Times New Roman" w:cs="Times New Roman"/>
          <w:kern w:val="0"/>
          <w14:ligatures w14:val="none"/>
        </w:rPr>
        <w:br/>
        <w:t xml:space="preserve">The OSCE advocates for the protection of </w:t>
      </w:r>
      <w:r w:rsidRPr="00571E91">
        <w:rPr>
          <w:rFonts w:ascii="Times New Roman" w:eastAsia="Times New Roman" w:hAnsi="Times New Roman" w:cs="Times New Roman"/>
          <w:b/>
          <w:bCs/>
          <w:kern w:val="0"/>
          <w14:ligatures w14:val="none"/>
        </w:rPr>
        <w:t>universal suffrage</w:t>
      </w:r>
      <w:r w:rsidRPr="00571E91">
        <w:rPr>
          <w:rFonts w:ascii="Times New Roman" w:eastAsia="Times New Roman" w:hAnsi="Times New Roman" w:cs="Times New Roman"/>
          <w:kern w:val="0"/>
          <w14:ligatures w14:val="none"/>
        </w:rPr>
        <w:t xml:space="preserve">, prevention of </w:t>
      </w:r>
      <w:r w:rsidRPr="00571E91">
        <w:rPr>
          <w:rFonts w:ascii="Times New Roman" w:eastAsia="Times New Roman" w:hAnsi="Times New Roman" w:cs="Times New Roman"/>
          <w:b/>
          <w:bCs/>
          <w:kern w:val="0"/>
          <w14:ligatures w14:val="none"/>
        </w:rPr>
        <w:t>discrimination</w:t>
      </w:r>
      <w:r w:rsidRPr="00571E91">
        <w:rPr>
          <w:rFonts w:ascii="Times New Roman" w:eastAsia="Times New Roman" w:hAnsi="Times New Roman" w:cs="Times New Roman"/>
          <w:kern w:val="0"/>
          <w14:ligatures w14:val="none"/>
        </w:rPr>
        <w:t xml:space="preserve">, and building </w:t>
      </w:r>
      <w:r w:rsidRPr="00571E91">
        <w:rPr>
          <w:rFonts w:ascii="Times New Roman" w:eastAsia="Times New Roman" w:hAnsi="Times New Roman" w:cs="Times New Roman"/>
          <w:b/>
          <w:bCs/>
          <w:kern w:val="0"/>
          <w14:ligatures w14:val="none"/>
        </w:rPr>
        <w:t>public confidence</w:t>
      </w:r>
      <w:r w:rsidRPr="00571E91">
        <w:rPr>
          <w:rFonts w:ascii="Times New Roman" w:eastAsia="Times New Roman" w:hAnsi="Times New Roman" w:cs="Times New Roman"/>
          <w:kern w:val="0"/>
          <w14:ligatures w14:val="none"/>
        </w:rPr>
        <w:t xml:space="preserve"> in digital voting. It recommends pilot testing of new technologies and involving public stakeholders to foster trust and transparency </w:t>
      </w:r>
      <w:r w:rsidR="000B7977">
        <w:rPr>
          <w:rFonts w:ascii="Times New Roman" w:eastAsia="Times New Roman" w:hAnsi="Times New Roman" w:cs="Times New Roman"/>
          <w:kern w:val="0"/>
          <w14:ligatures w14:val="none"/>
        </w:rPr>
        <w:t>[2]</w:t>
      </w:r>
      <w:r w:rsidRPr="00571E91">
        <w:rPr>
          <w:rFonts w:ascii="Times New Roman" w:eastAsia="Times New Roman" w:hAnsi="Times New Roman" w:cs="Times New Roman"/>
          <w:kern w:val="0"/>
          <w14:ligatures w14:val="none"/>
        </w:rPr>
        <w:t>.</w:t>
      </w:r>
    </w:p>
    <w:p w14:paraId="1133D487" w14:textId="77777777" w:rsidR="00E80475"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4CD130C5" w14:textId="77777777" w:rsidR="00E80475" w:rsidRPr="00571E91"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6D512070" w14:textId="5F055EC9" w:rsidR="00E80475" w:rsidRDefault="00571E91" w:rsidP="00E80475">
      <w:pPr>
        <w:numPr>
          <w:ilvl w:val="0"/>
          <w:numId w:val="85"/>
        </w:numPr>
        <w:spacing w:before="100" w:beforeAutospacing="1" w:after="100" w:afterAutospacing="1" w:line="276" w:lineRule="auto"/>
        <w:jc w:val="left"/>
        <w:rPr>
          <w:rFonts w:ascii="Times New Roman" w:eastAsia="Times New Roman" w:hAnsi="Times New Roman" w:cs="Times New Roman"/>
          <w:kern w:val="0"/>
          <w14:ligatures w14:val="none"/>
        </w:rPr>
      </w:pPr>
      <w:r w:rsidRPr="00571E91">
        <w:rPr>
          <w:rFonts w:ascii="Times New Roman" w:eastAsia="Times New Roman" w:hAnsi="Times New Roman" w:cs="Times New Roman"/>
          <w:b/>
          <w:bCs/>
          <w:kern w:val="0"/>
          <w14:ligatures w14:val="none"/>
        </w:rPr>
        <w:t>UN E-Government Survey &amp; ITU Recommendations</w:t>
      </w:r>
      <w:r w:rsidRPr="00571E91">
        <w:rPr>
          <w:rFonts w:ascii="Times New Roman" w:eastAsia="Times New Roman" w:hAnsi="Times New Roman" w:cs="Times New Roman"/>
          <w:kern w:val="0"/>
          <w14:ligatures w14:val="none"/>
        </w:rPr>
        <w:br/>
        <w:t xml:space="preserve">The </w:t>
      </w:r>
      <w:r w:rsidRPr="00571E91">
        <w:rPr>
          <w:rFonts w:ascii="Times New Roman" w:eastAsia="Times New Roman" w:hAnsi="Times New Roman" w:cs="Times New Roman"/>
          <w:b/>
          <w:bCs/>
          <w:kern w:val="0"/>
          <w14:ligatures w14:val="none"/>
        </w:rPr>
        <w:t>United Nations</w:t>
      </w:r>
      <w:r w:rsidRPr="00571E91">
        <w:rPr>
          <w:rFonts w:ascii="Times New Roman" w:eastAsia="Times New Roman" w:hAnsi="Times New Roman" w:cs="Times New Roman"/>
          <w:kern w:val="0"/>
          <w14:ligatures w14:val="none"/>
        </w:rPr>
        <w:t xml:space="preserve"> and the </w:t>
      </w:r>
      <w:r w:rsidRPr="00571E91">
        <w:rPr>
          <w:rFonts w:ascii="Times New Roman" w:eastAsia="Times New Roman" w:hAnsi="Times New Roman" w:cs="Times New Roman"/>
          <w:b/>
          <w:bCs/>
          <w:kern w:val="0"/>
          <w14:ligatures w14:val="none"/>
        </w:rPr>
        <w:t>International Telecommunication Union (ITU)</w:t>
      </w:r>
      <w:r w:rsidRPr="00571E91">
        <w:rPr>
          <w:rFonts w:ascii="Times New Roman" w:eastAsia="Times New Roman" w:hAnsi="Times New Roman" w:cs="Times New Roman"/>
          <w:kern w:val="0"/>
          <w14:ligatures w14:val="none"/>
        </w:rPr>
        <w:t xml:space="preserve"> stress the importance of digital inclusion and recommend that governments ensure equitable access to e-voting systems. They also support the use of </w:t>
      </w:r>
      <w:r w:rsidRPr="00571E91">
        <w:rPr>
          <w:rFonts w:ascii="Times New Roman" w:eastAsia="Times New Roman" w:hAnsi="Times New Roman" w:cs="Times New Roman"/>
          <w:b/>
          <w:bCs/>
          <w:kern w:val="0"/>
          <w14:ligatures w14:val="none"/>
        </w:rPr>
        <w:t>open-source software</w:t>
      </w:r>
      <w:r w:rsidRPr="00571E91">
        <w:rPr>
          <w:rFonts w:ascii="Times New Roman" w:eastAsia="Times New Roman" w:hAnsi="Times New Roman" w:cs="Times New Roman"/>
          <w:kern w:val="0"/>
          <w14:ligatures w14:val="none"/>
        </w:rPr>
        <w:t xml:space="preserve"> for greater transparency and encourage governments to adopt </w:t>
      </w:r>
      <w:proofErr w:type="gramStart"/>
      <w:r w:rsidRPr="00571E91">
        <w:rPr>
          <w:rFonts w:ascii="Times New Roman" w:eastAsia="Times New Roman" w:hAnsi="Times New Roman" w:cs="Times New Roman"/>
          <w:kern w:val="0"/>
          <w14:ligatures w14:val="none"/>
        </w:rPr>
        <w:t>international best</w:t>
      </w:r>
      <w:proofErr w:type="gramEnd"/>
      <w:r w:rsidRPr="00571E91">
        <w:rPr>
          <w:rFonts w:ascii="Times New Roman" w:eastAsia="Times New Roman" w:hAnsi="Times New Roman" w:cs="Times New Roman"/>
          <w:kern w:val="0"/>
          <w14:ligatures w14:val="none"/>
        </w:rPr>
        <w:t xml:space="preserve"> practices in system design and deployment </w:t>
      </w:r>
      <w:r w:rsidR="00B72964">
        <w:rPr>
          <w:rFonts w:ascii="Times New Roman" w:eastAsia="Times New Roman" w:hAnsi="Times New Roman" w:cs="Times New Roman"/>
          <w:kern w:val="0"/>
          <w14:ligatures w14:val="none"/>
        </w:rPr>
        <w:t>[1]</w:t>
      </w:r>
      <w:r w:rsidRPr="00571E91">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[4]</w:t>
      </w:r>
      <w:r w:rsidRPr="00571E91">
        <w:rPr>
          <w:rFonts w:ascii="Times New Roman" w:eastAsia="Times New Roman" w:hAnsi="Times New Roman" w:cs="Times New Roman"/>
          <w:kern w:val="0"/>
          <w14:ligatures w14:val="none"/>
        </w:rPr>
        <w:t>.</w:t>
      </w:r>
    </w:p>
    <w:p w14:paraId="290EC59A" w14:textId="77777777" w:rsidR="00E80475" w:rsidRPr="00E80475" w:rsidRDefault="00E80475" w:rsidP="00E80475">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36712F1D" w14:textId="140AB469" w:rsidR="0002594B" w:rsidRPr="0002594B" w:rsidRDefault="0002594B" w:rsidP="00E80475">
      <w:pPr>
        <w:pStyle w:val="Heading3"/>
        <w:spacing w:line="276" w:lineRule="auto"/>
        <w:rPr>
          <w:rFonts w:ascii="Times New Roman" w:hAnsi="Times New Roman"/>
          <w:color w:val="auto"/>
        </w:rPr>
      </w:pPr>
      <w:r w:rsidRPr="0002594B">
        <w:rPr>
          <w:rStyle w:val="Strong"/>
          <w:color w:val="auto"/>
        </w:rPr>
        <w:t>Challenges in Compliance</w:t>
      </w:r>
    </w:p>
    <w:p w14:paraId="2F293D5C" w14:textId="77777777" w:rsidR="0002594B" w:rsidRDefault="0002594B" w:rsidP="00E80475">
      <w:pPr>
        <w:pStyle w:val="NormalWeb"/>
        <w:spacing w:line="276" w:lineRule="auto"/>
      </w:pPr>
      <w:r>
        <w:t xml:space="preserve">While the </w:t>
      </w:r>
      <w:proofErr w:type="gramStart"/>
      <w:r>
        <w:t>aforementioned legal</w:t>
      </w:r>
      <w:proofErr w:type="gramEnd"/>
      <w:r>
        <w:t xml:space="preserve"> and institutional frameworks provide a robust foundation for developing secure and trustworthy digital voting systems, putting them into practice poses significant challenges. These challenges are multifaceted—spanning legal, technological, infrastructural, and sociopolitical domains—and require careful navigation to avoid undermining the electoral process.</w:t>
      </w:r>
    </w:p>
    <w:p w14:paraId="5C23B362" w14:textId="77777777" w:rsidR="0002594B" w:rsidRPr="0002594B" w:rsidRDefault="0002594B" w:rsidP="00E80475">
      <w:pPr>
        <w:pStyle w:val="Heading4"/>
        <w:spacing w:line="276" w:lineRule="auto"/>
        <w:rPr>
          <w:i w:val="0"/>
          <w:iCs w:val="0"/>
          <w:color w:val="auto"/>
        </w:rPr>
      </w:pPr>
      <w:r w:rsidRPr="0002594B">
        <w:rPr>
          <w:i w:val="0"/>
          <w:iCs w:val="0"/>
          <w:color w:val="auto"/>
        </w:rPr>
        <w:t xml:space="preserve">1. </w:t>
      </w:r>
      <w:r w:rsidRPr="0002594B">
        <w:rPr>
          <w:rStyle w:val="Strong"/>
          <w:b w:val="0"/>
          <w:bCs w:val="0"/>
          <w:i w:val="0"/>
          <w:iCs w:val="0"/>
          <w:color w:val="auto"/>
        </w:rPr>
        <w:t>Jurisdictional Differences</w:t>
      </w:r>
    </w:p>
    <w:p w14:paraId="60A5A2F2" w14:textId="5817CA01" w:rsidR="0002594B" w:rsidRDefault="0002594B" w:rsidP="00E80475">
      <w:pPr>
        <w:pStyle w:val="NormalWeb"/>
        <w:spacing w:line="276" w:lineRule="auto"/>
      </w:pPr>
      <w:r>
        <w:t xml:space="preserve">Digital voting must operate within existing legal environments, which differ significantly between countries and even among institutions. For example, while Estonia has successfully implemented nationwide internet voting, many other countries—such as Germany and the Netherlands—have either banned or suspended it due to constitutional concerns about transparency and voter verification </w:t>
      </w:r>
      <w:r w:rsidR="002E29CD">
        <w:t>[10]</w:t>
      </w:r>
      <w:r>
        <w:t xml:space="preserve">, </w:t>
      </w:r>
      <w:r w:rsidR="000B7977">
        <w:t>[3]</w:t>
      </w:r>
      <w:r>
        <w:t>. These legal inconsistencies make it difficult to develop a “one-size-fits-all” system and complicate cross-border or institutional collaborations. Additionally, internal rules within educational institutions may not clearly define the legality or protocols for digital elections, leading to ambiguity in enforcement and accountability.</w:t>
      </w:r>
    </w:p>
    <w:p w14:paraId="4D6910C7" w14:textId="77777777" w:rsidR="0002594B" w:rsidRPr="0002594B" w:rsidRDefault="0002594B" w:rsidP="00E80475">
      <w:pPr>
        <w:pStyle w:val="Heading4"/>
        <w:spacing w:line="276" w:lineRule="auto"/>
        <w:rPr>
          <w:b/>
          <w:bCs/>
          <w:i w:val="0"/>
          <w:iCs w:val="0"/>
        </w:rPr>
      </w:pPr>
      <w:r w:rsidRPr="0002594B">
        <w:rPr>
          <w:b/>
          <w:bCs/>
          <w:i w:val="0"/>
          <w:iCs w:val="0"/>
          <w:color w:val="auto"/>
        </w:rPr>
        <w:t xml:space="preserve">2. </w:t>
      </w:r>
      <w:r w:rsidRPr="0002594B">
        <w:rPr>
          <w:rStyle w:val="Strong"/>
          <w:b w:val="0"/>
          <w:bCs w:val="0"/>
          <w:i w:val="0"/>
          <w:iCs w:val="0"/>
          <w:color w:val="auto"/>
        </w:rPr>
        <w:t>Technological Limitations</w:t>
      </w:r>
    </w:p>
    <w:p w14:paraId="52B58D97" w14:textId="2B1C894E" w:rsidR="0002594B" w:rsidRDefault="0002594B" w:rsidP="00E80475">
      <w:pPr>
        <w:pStyle w:val="NormalWeb"/>
        <w:spacing w:line="276" w:lineRule="auto"/>
      </w:pPr>
      <w:r>
        <w:t xml:space="preserve">Despite advances in digital infrastructure, many regions and institutions lack the technical capacity needed to support secure and scalable online voting. These limitations include unreliable internet access, insufficient server capabilities, limited access to secure authentication methods (e.g., biometric tools or smartcards), and a general lack of cybersecurity expertise </w:t>
      </w:r>
      <w:r w:rsidR="002E29CD">
        <w:t>[9]</w:t>
      </w:r>
      <w:r>
        <w:t xml:space="preserve">, </w:t>
      </w:r>
      <w:r w:rsidR="002E29CD">
        <w:t>[8]</w:t>
      </w:r>
      <w:r>
        <w:t>. Such weaknesses create vulnerabilities that can be exploited through denial-of-service attacks, vote manipulation, or data breaches. In academic settings, limited funding and outdated infrastructure can further hinder efforts to implement modern systems effectively.</w:t>
      </w:r>
    </w:p>
    <w:p w14:paraId="67455DAC" w14:textId="77777777" w:rsidR="00E80475" w:rsidRDefault="00E80475" w:rsidP="00E80475">
      <w:pPr>
        <w:pStyle w:val="Heading4"/>
        <w:spacing w:line="276" w:lineRule="auto"/>
        <w:rPr>
          <w:i w:val="0"/>
          <w:iCs w:val="0"/>
          <w:color w:val="auto"/>
        </w:rPr>
      </w:pPr>
    </w:p>
    <w:p w14:paraId="1A05B7E5" w14:textId="36BF62FD" w:rsidR="0002594B" w:rsidRPr="0002594B" w:rsidRDefault="0002594B" w:rsidP="00E80475">
      <w:pPr>
        <w:pStyle w:val="Heading4"/>
        <w:spacing w:line="276" w:lineRule="auto"/>
        <w:rPr>
          <w:i w:val="0"/>
          <w:iCs w:val="0"/>
          <w:color w:val="auto"/>
        </w:rPr>
      </w:pPr>
      <w:r w:rsidRPr="0002594B">
        <w:rPr>
          <w:i w:val="0"/>
          <w:iCs w:val="0"/>
          <w:color w:val="auto"/>
        </w:rPr>
        <w:t xml:space="preserve">3. </w:t>
      </w:r>
      <w:r w:rsidRPr="0002594B">
        <w:rPr>
          <w:rStyle w:val="Strong"/>
          <w:b w:val="0"/>
          <w:bCs w:val="0"/>
          <w:i w:val="0"/>
          <w:iCs w:val="0"/>
          <w:color w:val="auto"/>
        </w:rPr>
        <w:t>Public Skepticism and Trust Deficit</w:t>
      </w:r>
    </w:p>
    <w:p w14:paraId="17A981B7" w14:textId="67181D06" w:rsidR="00574FCB" w:rsidRPr="00574FCB" w:rsidRDefault="0002594B" w:rsidP="00E80475">
      <w:pPr>
        <w:pStyle w:val="NormalWeb"/>
        <w:spacing w:line="276" w:lineRule="auto"/>
      </w:pPr>
      <w:r>
        <w:t xml:space="preserve">The integrity of any voting system depends heavily on public trust. Studies have shown that voters are more likely to participate in elections when they perceive the system as secure, transparent, and fair </w:t>
      </w:r>
      <w:r w:rsidR="002E29CD">
        <w:t>[5]</w:t>
      </w:r>
      <w:r>
        <w:t xml:space="preserve">, </w:t>
      </w:r>
      <w:r w:rsidR="002E29CD">
        <w:t>[6]</w:t>
      </w:r>
      <w:r>
        <w:t xml:space="preserve">. However, the relative novelty of digital </w:t>
      </w:r>
      <w:proofErr w:type="gramStart"/>
      <w:r>
        <w:t>voting—</w:t>
      </w:r>
      <w:proofErr w:type="gramEnd"/>
      <w:r>
        <w:t>especially internet-based voting—raises concerns about vote manipulation, lack of verifiability, and surveillance. Without proper voter education, transparency in system operations, and verifiability mechanisms such as cryptographic receipts or audit trails, skepticism can lead to reduced turnout and allegations of fraud. In academic environments, students may also distrust that institutional authorities can run digital elections impartially.</w:t>
      </w:r>
    </w:p>
    <w:p w14:paraId="252E3783" w14:textId="1EA850A2" w:rsidR="0002594B" w:rsidRPr="0002594B" w:rsidRDefault="0002594B" w:rsidP="00E80475">
      <w:pPr>
        <w:pStyle w:val="Heading4"/>
        <w:spacing w:line="276" w:lineRule="auto"/>
        <w:rPr>
          <w:i w:val="0"/>
          <w:iCs w:val="0"/>
          <w:color w:val="auto"/>
        </w:rPr>
      </w:pPr>
      <w:r w:rsidRPr="0002594B">
        <w:rPr>
          <w:i w:val="0"/>
          <w:iCs w:val="0"/>
          <w:color w:val="auto"/>
        </w:rPr>
        <w:t xml:space="preserve">4. </w:t>
      </w:r>
      <w:r w:rsidRPr="0002594B">
        <w:rPr>
          <w:rStyle w:val="Strong"/>
          <w:b w:val="0"/>
          <w:bCs w:val="0"/>
          <w:i w:val="0"/>
          <w:iCs w:val="0"/>
          <w:color w:val="auto"/>
        </w:rPr>
        <w:t>Balancing Innovation and Regulation</w:t>
      </w:r>
    </w:p>
    <w:p w14:paraId="7914596E" w14:textId="51FE4420" w:rsidR="0002594B" w:rsidRDefault="0002594B" w:rsidP="00E80475">
      <w:pPr>
        <w:pStyle w:val="NormalWeb"/>
        <w:spacing w:line="276" w:lineRule="auto"/>
      </w:pPr>
      <w:r>
        <w:t xml:space="preserve">Perhaps the most complex challenge is balancing the rapid pace of technological innovation with the deliberate and cautious nature of legal and institutional regulation. New technologies such as blockchain, facial recognition, and zero-knowledge proofs show great promise for enhancing voting security and privacy </w:t>
      </w:r>
      <w:r w:rsidR="002E29CD">
        <w:t>[9]</w:t>
      </w:r>
      <w:r>
        <w:t xml:space="preserve">, </w:t>
      </w:r>
      <w:r w:rsidR="002E29CD">
        <w:t>[10]</w:t>
      </w:r>
      <w:r>
        <w:t xml:space="preserve">, </w:t>
      </w:r>
      <w:r w:rsidR="002E29CD">
        <w:t>[5]</w:t>
      </w:r>
      <w:r>
        <w:t xml:space="preserve">, </w:t>
      </w:r>
      <w:r w:rsidR="000B7977">
        <w:t>[3]</w:t>
      </w:r>
      <w:r>
        <w:t xml:space="preserve">. However, these technologies must be rigorously tested and verified before deployment, especially in environments where legal compliance and ethical standards are paramount. Additionally, any digital system must be designed with </w:t>
      </w:r>
      <w:proofErr w:type="gramStart"/>
      <w:r>
        <w:t>inclusivity</w:t>
      </w:r>
      <w:proofErr w:type="gramEnd"/>
      <w:r>
        <w:t xml:space="preserve"> in mind, ensuring accessibility for students with disabilities and those lacking technological resources </w:t>
      </w:r>
      <w:r w:rsidR="002E29CD">
        <w:t>[4]</w:t>
      </w:r>
      <w:r>
        <w:t>.</w:t>
      </w:r>
    </w:p>
    <w:p w14:paraId="1CB7BDAF" w14:textId="77777777" w:rsidR="0002594B" w:rsidRDefault="0002594B" w:rsidP="00E80475">
      <w:pPr>
        <w:pStyle w:val="NormalWeb"/>
        <w:spacing w:line="276" w:lineRule="auto"/>
      </w:pPr>
      <w:r>
        <w:t xml:space="preserve">A well-designed Online Election System (OES) must therefore </w:t>
      </w:r>
      <w:r>
        <w:rPr>
          <w:rStyle w:val="Strong"/>
          <w:rFonts w:eastAsiaTheme="majorEastAsia"/>
        </w:rPr>
        <w:t>strike a careful balance</w:t>
      </w:r>
      <w:r>
        <w:t xml:space="preserve"> between embracing technological advancements and adhering strictly to democratic principles and legal standards. This means incorporating </w:t>
      </w:r>
      <w:r>
        <w:rPr>
          <w:rStyle w:val="Strong"/>
          <w:rFonts w:eastAsiaTheme="majorEastAsia"/>
        </w:rPr>
        <w:t>robust cybersecurity protocols</w:t>
      </w:r>
      <w:r>
        <w:t xml:space="preserve">, </w:t>
      </w:r>
      <w:r>
        <w:rPr>
          <w:rStyle w:val="Strong"/>
          <w:rFonts w:eastAsiaTheme="majorEastAsia"/>
        </w:rPr>
        <w:t>transparent verification methods</w:t>
      </w:r>
      <w:r>
        <w:t xml:space="preserve">, and </w:t>
      </w:r>
      <w:r>
        <w:rPr>
          <w:rStyle w:val="Strong"/>
          <w:rFonts w:eastAsiaTheme="majorEastAsia"/>
        </w:rPr>
        <w:t>inclusive design elements</w:t>
      </w:r>
      <w:r>
        <w:t xml:space="preserve"> while working within institutional and legal constraints. Success in this area depends not just on the sophistication of </w:t>
      </w:r>
      <w:proofErr w:type="gramStart"/>
      <w:r>
        <w:t>the technology</w:t>
      </w:r>
      <w:proofErr w:type="gramEnd"/>
      <w:r>
        <w:t xml:space="preserve">, but on </w:t>
      </w:r>
      <w:r>
        <w:rPr>
          <w:rStyle w:val="Strong"/>
          <w:rFonts w:eastAsiaTheme="majorEastAsia"/>
        </w:rPr>
        <w:t>collaboration among developers, administrators, legal experts, and users</w:t>
      </w:r>
      <w:r>
        <w:t xml:space="preserve"> to ensure credibility, inclusivity, and long-term adoption.</w:t>
      </w:r>
    </w:p>
    <w:p w14:paraId="0481AB34" w14:textId="77777777" w:rsidR="00E80475" w:rsidRDefault="00E80475" w:rsidP="0002594B">
      <w:pPr>
        <w:pStyle w:val="Heading3"/>
        <w:rPr>
          <w:rFonts w:ascii="Times New Roman" w:eastAsia="Times New Roman" w:hAnsi="Times New Roman" w:cs="Times New Roman"/>
          <w:b/>
          <w:bCs/>
          <w:color w:val="auto"/>
          <w:kern w:val="0"/>
          <w:sz w:val="27"/>
          <w:szCs w:val="27"/>
          <w14:ligatures w14:val="none"/>
        </w:rPr>
      </w:pPr>
    </w:p>
    <w:p w14:paraId="78691D25" w14:textId="1725141F" w:rsidR="0002594B" w:rsidRPr="00B30AC5" w:rsidRDefault="0002594B" w:rsidP="00E80475">
      <w:pPr>
        <w:pStyle w:val="Heading3"/>
        <w:spacing w:line="276" w:lineRule="auto"/>
        <w:rPr>
          <w:rFonts w:ascii="Times New Roman" w:eastAsia="Times New Roman" w:hAnsi="Times New Roman" w:cs="Times New Roman"/>
          <w:b/>
          <w:bCs/>
          <w:color w:val="auto"/>
          <w:kern w:val="0"/>
          <w:sz w:val="27"/>
          <w:szCs w:val="27"/>
          <w14:ligatures w14:val="none"/>
        </w:rPr>
      </w:pPr>
      <w:bookmarkStart w:id="14" w:name="a23"/>
      <w:r w:rsidRPr="00B30AC5">
        <w:rPr>
          <w:rFonts w:ascii="Times New Roman" w:eastAsia="Times New Roman" w:hAnsi="Times New Roman" w:cs="Times New Roman"/>
          <w:b/>
          <w:bCs/>
          <w:color w:val="auto"/>
          <w:kern w:val="0"/>
          <w:sz w:val="27"/>
          <w:szCs w:val="27"/>
          <w14:ligatures w14:val="none"/>
        </w:rPr>
        <w:t>2.3 Evolution of Voting Technologies</w:t>
      </w:r>
    </w:p>
    <w:bookmarkEnd w:id="14"/>
    <w:p w14:paraId="73901697" w14:textId="1F59CAFA" w:rsidR="00F119D2" w:rsidRPr="0002594B" w:rsidRDefault="0002594B" w:rsidP="00E80475">
      <w:pPr>
        <w:pStyle w:val="Heading3"/>
        <w:spacing w:line="276" w:lineRule="auto"/>
        <w:rPr>
          <w:rFonts w:ascii="Times New Roman" w:eastAsia="Times New Roman" w:hAnsi="Times New Roman" w:cs="Times New Roman"/>
          <w:b/>
          <w:bCs/>
          <w:color w:val="auto"/>
          <w:kern w:val="0"/>
          <w:sz w:val="27"/>
          <w:szCs w:val="27"/>
          <w14:ligatures w14:val="none"/>
        </w:rPr>
      </w:pPr>
      <w:r w:rsidRPr="0002594B">
        <w:rPr>
          <w:rFonts w:ascii="Times New Roman" w:eastAsia="Times New Roman" w:hAnsi="Times New Roman" w:cs="Times New Roman"/>
          <w:color w:val="auto"/>
          <w:kern w:val="0"/>
          <w:sz w:val="24"/>
          <w:szCs w:val="24"/>
          <w14:ligatures w14:val="none"/>
        </w:rPr>
        <w:t xml:space="preserve">As societies have matured and populations </w:t>
      </w:r>
      <w:r w:rsidR="00B30AC5" w:rsidRPr="0002594B">
        <w:rPr>
          <w:rFonts w:ascii="Times New Roman" w:eastAsia="Times New Roman" w:hAnsi="Times New Roman" w:cs="Times New Roman"/>
          <w:color w:val="auto"/>
          <w:kern w:val="0"/>
          <w:sz w:val="24"/>
          <w:szCs w:val="24"/>
          <w14:ligatures w14:val="none"/>
        </w:rPr>
        <w:t>have expanded</w:t>
      </w:r>
      <w:r w:rsidRPr="0002594B">
        <w:rPr>
          <w:rFonts w:ascii="Times New Roman" w:eastAsia="Times New Roman" w:hAnsi="Times New Roman" w:cs="Times New Roman"/>
          <w:color w:val="auto"/>
          <w:kern w:val="0"/>
          <w:sz w:val="24"/>
          <w:szCs w:val="24"/>
          <w14:ligatures w14:val="none"/>
        </w:rPr>
        <w:t xml:space="preserve">, the technologies used to facilitate voting have had to evolve to meet increasing demands for </w:t>
      </w:r>
      <w:r w:rsidRPr="0002594B">
        <w:rPr>
          <w:rFonts w:ascii="Times New Roman" w:eastAsia="Times New Roman" w:hAnsi="Times New Roman" w:cs="Times New Roman"/>
          <w:b/>
          <w:bCs/>
          <w:color w:val="auto"/>
          <w:kern w:val="0"/>
          <w:sz w:val="24"/>
          <w:szCs w:val="24"/>
          <w14:ligatures w14:val="none"/>
        </w:rPr>
        <w:t>accuracy</w:t>
      </w:r>
      <w:r w:rsidRPr="0002594B">
        <w:rPr>
          <w:rFonts w:ascii="Times New Roman" w:eastAsia="Times New Roman" w:hAnsi="Times New Roman" w:cs="Times New Roman"/>
          <w:color w:val="auto"/>
          <w:kern w:val="0"/>
          <w:sz w:val="24"/>
          <w:szCs w:val="24"/>
          <w14:ligatures w14:val="none"/>
        </w:rPr>
        <w:t xml:space="preserve">, </w:t>
      </w:r>
      <w:r w:rsidRPr="0002594B">
        <w:rPr>
          <w:rFonts w:ascii="Times New Roman" w:eastAsia="Times New Roman" w:hAnsi="Times New Roman" w:cs="Times New Roman"/>
          <w:b/>
          <w:bCs/>
          <w:color w:val="auto"/>
          <w:kern w:val="0"/>
          <w:sz w:val="24"/>
          <w:szCs w:val="24"/>
          <w14:ligatures w14:val="none"/>
        </w:rPr>
        <w:t>security</w:t>
      </w:r>
      <w:r w:rsidRPr="0002594B">
        <w:rPr>
          <w:rFonts w:ascii="Times New Roman" w:eastAsia="Times New Roman" w:hAnsi="Times New Roman" w:cs="Times New Roman"/>
          <w:color w:val="auto"/>
          <w:kern w:val="0"/>
          <w:sz w:val="24"/>
          <w:szCs w:val="24"/>
          <w14:ligatures w14:val="none"/>
        </w:rPr>
        <w:t xml:space="preserve">, </w:t>
      </w:r>
      <w:r w:rsidRPr="0002594B">
        <w:rPr>
          <w:rFonts w:ascii="Times New Roman" w:eastAsia="Times New Roman" w:hAnsi="Times New Roman" w:cs="Times New Roman"/>
          <w:b/>
          <w:bCs/>
          <w:color w:val="auto"/>
          <w:kern w:val="0"/>
          <w:sz w:val="24"/>
          <w:szCs w:val="24"/>
          <w14:ligatures w14:val="none"/>
        </w:rPr>
        <w:t>efficiency</w:t>
      </w:r>
      <w:r w:rsidRPr="0002594B">
        <w:rPr>
          <w:rFonts w:ascii="Times New Roman" w:eastAsia="Times New Roman" w:hAnsi="Times New Roman" w:cs="Times New Roman"/>
          <w:color w:val="auto"/>
          <w:kern w:val="0"/>
          <w:sz w:val="24"/>
          <w:szCs w:val="24"/>
          <w14:ligatures w14:val="none"/>
        </w:rPr>
        <w:t xml:space="preserve">, and </w:t>
      </w:r>
      <w:r w:rsidRPr="0002594B">
        <w:rPr>
          <w:rFonts w:ascii="Times New Roman" w:eastAsia="Times New Roman" w:hAnsi="Times New Roman" w:cs="Times New Roman"/>
          <w:b/>
          <w:bCs/>
          <w:color w:val="auto"/>
          <w:kern w:val="0"/>
          <w:sz w:val="24"/>
          <w:szCs w:val="24"/>
          <w14:ligatures w14:val="none"/>
        </w:rPr>
        <w:t>accessibility</w:t>
      </w:r>
      <w:r w:rsidRPr="0002594B">
        <w:rPr>
          <w:rFonts w:ascii="Times New Roman" w:eastAsia="Times New Roman" w:hAnsi="Times New Roman" w:cs="Times New Roman"/>
          <w:color w:val="auto"/>
          <w:kern w:val="0"/>
          <w:sz w:val="24"/>
          <w:szCs w:val="24"/>
          <w14:ligatures w14:val="none"/>
        </w:rPr>
        <w:t>. Each generation of voting systems has responded to the challenges and limitations of the previous one, contributing to a broader understanding of democratic implementation through technological innovation</w:t>
      </w:r>
      <w:r w:rsidRPr="0002594B">
        <w:rPr>
          <w:rFonts w:ascii="Times New Roman" w:eastAsia="Times New Roman" w:hAnsi="Times New Roman" w:cs="Times New Roman"/>
          <w:kern w:val="0"/>
          <w14:ligatures w14:val="none"/>
        </w:rPr>
        <w:t>.</w:t>
      </w:r>
    </w:p>
    <w:p w14:paraId="79BF8C53" w14:textId="77777777" w:rsidR="0002594B" w:rsidRPr="0002594B" w:rsidRDefault="0002594B"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02594B">
        <w:rPr>
          <w:rFonts w:ascii="Times New Roman" w:eastAsia="Times New Roman" w:hAnsi="Times New Roman" w:cs="Times New Roman"/>
          <w:b/>
          <w:bCs/>
          <w:kern w:val="0"/>
          <w14:ligatures w14:val="none"/>
        </w:rPr>
        <w:t>2.3.1 Historical Development of Voting Methods</w:t>
      </w:r>
    </w:p>
    <w:p w14:paraId="1D3A24E2" w14:textId="77777777" w:rsidR="00574FCB" w:rsidRDefault="0002594B"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02594B">
        <w:rPr>
          <w:rFonts w:ascii="Times New Roman" w:eastAsia="Times New Roman" w:hAnsi="Times New Roman" w:cs="Times New Roman"/>
          <w:kern w:val="0"/>
          <w14:ligatures w14:val="none"/>
        </w:rPr>
        <w:t xml:space="preserve">The development of voting technologies can be traced across four major eras, each marked by a shift in approach, tools, and vulnerabilities. </w:t>
      </w:r>
    </w:p>
    <w:p w14:paraId="3933C157" w14:textId="118D040B" w:rsidR="00E80475" w:rsidRDefault="0002594B"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02594B">
        <w:rPr>
          <w:rFonts w:ascii="Times New Roman" w:eastAsia="Times New Roman" w:hAnsi="Times New Roman" w:cs="Times New Roman"/>
          <w:kern w:val="0"/>
          <w14:ligatures w14:val="none"/>
        </w:rPr>
        <w:t>Below is a comparative analysis of these methods</w:t>
      </w:r>
      <w:r w:rsidR="00E80475">
        <w:rPr>
          <w:rFonts w:ascii="Times New Roman" w:eastAsia="Times New Roman" w:hAnsi="Times New Roman" w:cs="Times New Roman"/>
          <w:kern w:val="0"/>
          <w14:ligatures w14:val="none"/>
        </w:rPr>
        <w:t>:</w:t>
      </w:r>
    </w:p>
    <w:p w14:paraId="731FEB21" w14:textId="77777777" w:rsidR="00E80475" w:rsidRPr="0002594B"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982"/>
        <w:gridCol w:w="1809"/>
        <w:gridCol w:w="956"/>
        <w:gridCol w:w="1837"/>
        <w:gridCol w:w="2714"/>
        <w:gridCol w:w="1052"/>
      </w:tblGrid>
      <w:tr w:rsidR="0002594B" w:rsidRPr="0069562D" w14:paraId="49B1C8C1" w14:textId="77777777" w:rsidTr="001C61B0">
        <w:trPr>
          <w:trHeight w:val="1110"/>
        </w:trPr>
        <w:tc>
          <w:tcPr>
            <w:tcW w:w="0" w:type="auto"/>
            <w:hideMark/>
          </w:tcPr>
          <w:p w14:paraId="2C26F9EF" w14:textId="77777777" w:rsidR="0002594B" w:rsidRPr="001C61B0" w:rsidRDefault="0002594B" w:rsidP="0002594B">
            <w:pPr>
              <w:spacing w:line="240" w:lineRule="auto"/>
              <w:jc w:val="center"/>
              <w:rPr>
                <w:rFonts w:ascii="Times New Roman" w:hAnsi="Times New Roman"/>
                <w:b/>
                <w:bCs/>
                <w:sz w:val="22"/>
                <w:szCs w:val="22"/>
              </w:rPr>
            </w:pPr>
            <w:r w:rsidRPr="001C61B0">
              <w:rPr>
                <w:rStyle w:val="Strong"/>
                <w:b w:val="0"/>
                <w:bCs w:val="0"/>
                <w:sz w:val="22"/>
                <w:szCs w:val="22"/>
              </w:rPr>
              <w:t>Era</w:t>
            </w:r>
          </w:p>
        </w:tc>
        <w:tc>
          <w:tcPr>
            <w:tcW w:w="0" w:type="auto"/>
            <w:hideMark/>
          </w:tcPr>
          <w:p w14:paraId="6E4F05F6" w14:textId="77777777" w:rsidR="0002594B" w:rsidRPr="001C61B0" w:rsidRDefault="0002594B" w:rsidP="0002594B">
            <w:pPr>
              <w:jc w:val="center"/>
              <w:rPr>
                <w:b/>
                <w:bCs/>
                <w:sz w:val="22"/>
                <w:szCs w:val="22"/>
              </w:rPr>
            </w:pPr>
            <w:r w:rsidRPr="001C61B0">
              <w:rPr>
                <w:rStyle w:val="Strong"/>
                <w:b w:val="0"/>
                <w:bCs w:val="0"/>
                <w:sz w:val="22"/>
                <w:szCs w:val="22"/>
              </w:rPr>
              <w:t>Technology</w:t>
            </w:r>
          </w:p>
        </w:tc>
        <w:tc>
          <w:tcPr>
            <w:tcW w:w="0" w:type="auto"/>
          </w:tcPr>
          <w:p w14:paraId="68A49AC9" w14:textId="77777777" w:rsidR="0002594B" w:rsidRPr="001C61B0" w:rsidRDefault="0002594B" w:rsidP="0002594B">
            <w:pPr>
              <w:jc w:val="center"/>
              <w:rPr>
                <w:b/>
                <w:bCs/>
                <w:sz w:val="22"/>
                <w:szCs w:val="22"/>
              </w:rPr>
            </w:pPr>
            <w:r w:rsidRPr="001C61B0">
              <w:rPr>
                <w:rStyle w:val="Strong"/>
                <w:b w:val="0"/>
                <w:bCs w:val="0"/>
                <w:sz w:val="22"/>
                <w:szCs w:val="22"/>
              </w:rPr>
              <w:t>Failure Rate</w:t>
            </w:r>
          </w:p>
        </w:tc>
        <w:tc>
          <w:tcPr>
            <w:tcW w:w="0" w:type="auto"/>
            <w:hideMark/>
          </w:tcPr>
          <w:p w14:paraId="0DD30AEE" w14:textId="77777777" w:rsidR="0002594B" w:rsidRPr="001C61B0" w:rsidRDefault="0002594B" w:rsidP="0002594B">
            <w:pPr>
              <w:jc w:val="center"/>
              <w:rPr>
                <w:b/>
                <w:bCs/>
                <w:sz w:val="22"/>
                <w:szCs w:val="22"/>
              </w:rPr>
            </w:pPr>
            <w:r w:rsidRPr="001C61B0">
              <w:rPr>
                <w:rStyle w:val="Strong"/>
                <w:b w:val="0"/>
                <w:bCs w:val="0"/>
                <w:sz w:val="22"/>
                <w:szCs w:val="22"/>
              </w:rPr>
              <w:t>Participation Impact</w:t>
            </w:r>
          </w:p>
        </w:tc>
        <w:tc>
          <w:tcPr>
            <w:tcW w:w="0" w:type="auto"/>
            <w:hideMark/>
          </w:tcPr>
          <w:p w14:paraId="7457143D" w14:textId="77777777" w:rsidR="0002594B" w:rsidRPr="001C61B0" w:rsidRDefault="0002594B" w:rsidP="0002594B">
            <w:pPr>
              <w:jc w:val="center"/>
              <w:rPr>
                <w:b/>
                <w:bCs/>
                <w:sz w:val="22"/>
                <w:szCs w:val="22"/>
              </w:rPr>
            </w:pPr>
            <w:r w:rsidRPr="001C61B0">
              <w:rPr>
                <w:rStyle w:val="Strong"/>
                <w:b w:val="0"/>
                <w:bCs w:val="0"/>
                <w:sz w:val="22"/>
                <w:szCs w:val="22"/>
              </w:rPr>
              <w:t>Key Characteristics</w:t>
            </w:r>
          </w:p>
        </w:tc>
        <w:tc>
          <w:tcPr>
            <w:tcW w:w="0" w:type="auto"/>
            <w:hideMark/>
          </w:tcPr>
          <w:p w14:paraId="4BB068D0" w14:textId="77777777" w:rsidR="0002594B" w:rsidRPr="001C61B0" w:rsidRDefault="0002594B" w:rsidP="0002594B">
            <w:pPr>
              <w:spacing w:line="240" w:lineRule="auto"/>
              <w:jc w:val="center"/>
              <w:rPr>
                <w:rFonts w:ascii="Times New Roman" w:hAnsi="Times New Roman"/>
                <w:b/>
                <w:bCs/>
              </w:rPr>
            </w:pPr>
            <w:r w:rsidRPr="001C61B0">
              <w:rPr>
                <w:rStyle w:val="Strong"/>
                <w:b w:val="0"/>
                <w:bCs w:val="0"/>
              </w:rPr>
              <w:t>Era</w:t>
            </w:r>
          </w:p>
        </w:tc>
      </w:tr>
      <w:tr w:rsidR="0002594B" w:rsidRPr="0069562D" w14:paraId="4C0F66EB" w14:textId="77777777" w:rsidTr="001C61B0">
        <w:tc>
          <w:tcPr>
            <w:tcW w:w="0" w:type="auto"/>
            <w:hideMark/>
          </w:tcPr>
          <w:p w14:paraId="446F821C" w14:textId="77777777" w:rsidR="0002594B" w:rsidRPr="001C61B0" w:rsidRDefault="0002594B" w:rsidP="0002594B">
            <w:pPr>
              <w:jc w:val="left"/>
              <w:rPr>
                <w:sz w:val="22"/>
                <w:szCs w:val="22"/>
              </w:rPr>
            </w:pPr>
            <w:r w:rsidRPr="001C61B0">
              <w:rPr>
                <w:rStyle w:val="Heading1Char"/>
                <w:b w:val="0"/>
                <w:sz w:val="22"/>
                <w:szCs w:val="22"/>
              </w:rPr>
              <w:t>1800s</w:t>
            </w:r>
          </w:p>
        </w:tc>
        <w:tc>
          <w:tcPr>
            <w:tcW w:w="0" w:type="auto"/>
            <w:hideMark/>
          </w:tcPr>
          <w:p w14:paraId="04DF3887" w14:textId="77777777" w:rsidR="0002594B" w:rsidRPr="001C61B0" w:rsidRDefault="0002594B" w:rsidP="0002594B">
            <w:pPr>
              <w:rPr>
                <w:sz w:val="22"/>
                <w:szCs w:val="22"/>
              </w:rPr>
            </w:pPr>
            <w:r w:rsidRPr="001C61B0">
              <w:rPr>
                <w:rStyle w:val="Heading1Char"/>
                <w:b w:val="0"/>
                <w:sz w:val="22"/>
                <w:szCs w:val="22"/>
              </w:rPr>
              <w:t>Paper Ball</w:t>
            </w:r>
            <w:r w:rsidRPr="001C61B0">
              <w:rPr>
                <w:rStyle w:val="Strong"/>
                <w:b w:val="0"/>
                <w:bCs w:val="0"/>
                <w:sz w:val="22"/>
                <w:szCs w:val="22"/>
              </w:rPr>
              <w:t>ots</w:t>
            </w:r>
          </w:p>
        </w:tc>
        <w:tc>
          <w:tcPr>
            <w:tcW w:w="0" w:type="auto"/>
          </w:tcPr>
          <w:p w14:paraId="02884A0B" w14:textId="77777777" w:rsidR="0002594B" w:rsidRPr="001C61B0" w:rsidRDefault="0002594B" w:rsidP="0002594B">
            <w:pPr>
              <w:rPr>
                <w:sz w:val="22"/>
                <w:szCs w:val="22"/>
              </w:rPr>
            </w:pPr>
            <w:r w:rsidRPr="001C61B0">
              <w:rPr>
                <w:sz w:val="22"/>
                <w:szCs w:val="22"/>
              </w:rPr>
              <w:t>2–5% errors</w:t>
            </w:r>
          </w:p>
        </w:tc>
        <w:tc>
          <w:tcPr>
            <w:tcW w:w="0" w:type="auto"/>
            <w:hideMark/>
          </w:tcPr>
          <w:p w14:paraId="418D47E9" w14:textId="77777777" w:rsidR="0002594B" w:rsidRPr="001C61B0" w:rsidRDefault="0002594B" w:rsidP="0002594B">
            <w:pPr>
              <w:rPr>
                <w:sz w:val="22"/>
                <w:szCs w:val="22"/>
              </w:rPr>
            </w:pPr>
            <w:r w:rsidRPr="001C61B0">
              <w:rPr>
                <w:sz w:val="22"/>
                <w:szCs w:val="22"/>
              </w:rPr>
              <w:t>40–60% turnout</w:t>
            </w:r>
          </w:p>
        </w:tc>
        <w:tc>
          <w:tcPr>
            <w:tcW w:w="0" w:type="auto"/>
            <w:hideMark/>
          </w:tcPr>
          <w:p w14:paraId="640C8D29" w14:textId="26B1FC9E" w:rsidR="0002594B" w:rsidRPr="001C61B0" w:rsidRDefault="0002594B" w:rsidP="0002594B">
            <w:pPr>
              <w:rPr>
                <w:sz w:val="22"/>
                <w:szCs w:val="22"/>
              </w:rPr>
            </w:pPr>
            <w:r w:rsidRPr="001C61B0">
              <w:rPr>
                <w:sz w:val="22"/>
                <w:szCs w:val="22"/>
              </w:rPr>
              <w:t xml:space="preserve">• Hand-counted and highly prone to human errors and manipulation </w:t>
            </w:r>
            <w:r w:rsidR="00B72964">
              <w:rPr>
                <w:sz w:val="22"/>
                <w:szCs w:val="22"/>
              </w:rPr>
              <w:t>[1]</w:t>
            </w:r>
            <w:r w:rsidRPr="001C61B0">
              <w:rPr>
                <w:sz w:val="22"/>
                <w:szCs w:val="22"/>
              </w:rPr>
              <w:t xml:space="preserve">, </w:t>
            </w:r>
            <w:r w:rsidR="000B7977">
              <w:rPr>
                <w:sz w:val="22"/>
                <w:szCs w:val="22"/>
              </w:rPr>
              <w:t>[2]</w:t>
            </w:r>
            <w:r w:rsidRPr="001C61B0">
              <w:rPr>
                <w:sz w:val="22"/>
                <w:szCs w:val="22"/>
              </w:rPr>
              <w:t xml:space="preserve"> </w:t>
            </w:r>
            <w:r w:rsidRPr="001C61B0">
              <w:rPr>
                <w:sz w:val="22"/>
                <w:szCs w:val="22"/>
              </w:rPr>
              <w:br/>
              <w:t xml:space="preserve">• Physical tampering (ballot stuffing, lost ballots) </w:t>
            </w:r>
            <w:r w:rsidRPr="001C61B0">
              <w:rPr>
                <w:sz w:val="22"/>
                <w:szCs w:val="22"/>
              </w:rPr>
              <w:br/>
              <w:t>• Limited accessibility for non-literate voters</w:t>
            </w:r>
          </w:p>
        </w:tc>
        <w:tc>
          <w:tcPr>
            <w:tcW w:w="0" w:type="auto"/>
            <w:hideMark/>
          </w:tcPr>
          <w:p w14:paraId="509054BB" w14:textId="77777777" w:rsidR="0002594B" w:rsidRPr="001C61B0" w:rsidRDefault="0002594B" w:rsidP="0002594B">
            <w:pPr>
              <w:jc w:val="left"/>
            </w:pPr>
            <w:r w:rsidRPr="001C61B0">
              <w:rPr>
                <w:rStyle w:val="Strong"/>
                <w:b w:val="0"/>
                <w:bCs w:val="0"/>
              </w:rPr>
              <w:t>1800s</w:t>
            </w:r>
          </w:p>
        </w:tc>
      </w:tr>
      <w:tr w:rsidR="0002594B" w:rsidRPr="0069562D" w14:paraId="408FD56B" w14:textId="77777777" w:rsidTr="001C61B0">
        <w:tc>
          <w:tcPr>
            <w:tcW w:w="0" w:type="auto"/>
            <w:hideMark/>
          </w:tcPr>
          <w:p w14:paraId="05EC2F2C" w14:textId="77777777" w:rsidR="0002594B" w:rsidRPr="001C61B0" w:rsidRDefault="0002594B" w:rsidP="0002594B">
            <w:pPr>
              <w:rPr>
                <w:sz w:val="22"/>
                <w:szCs w:val="22"/>
              </w:rPr>
            </w:pPr>
            <w:r w:rsidRPr="001C61B0">
              <w:rPr>
                <w:rStyle w:val="Strong"/>
                <w:b w:val="0"/>
                <w:bCs w:val="0"/>
                <w:sz w:val="22"/>
                <w:szCs w:val="22"/>
              </w:rPr>
              <w:t>1950s</w:t>
            </w:r>
          </w:p>
        </w:tc>
        <w:tc>
          <w:tcPr>
            <w:tcW w:w="0" w:type="auto"/>
            <w:hideMark/>
          </w:tcPr>
          <w:p w14:paraId="50DA70BE" w14:textId="77777777" w:rsidR="0002594B" w:rsidRPr="001C61B0" w:rsidRDefault="0002594B" w:rsidP="0002594B">
            <w:pPr>
              <w:rPr>
                <w:sz w:val="22"/>
                <w:szCs w:val="22"/>
              </w:rPr>
            </w:pPr>
            <w:r w:rsidRPr="001C61B0">
              <w:rPr>
                <w:rStyle w:val="Strong"/>
                <w:b w:val="0"/>
                <w:bCs w:val="0"/>
                <w:sz w:val="22"/>
                <w:szCs w:val="22"/>
              </w:rPr>
              <w:t>Mec</w:t>
            </w:r>
            <w:r w:rsidRPr="001C61B0">
              <w:rPr>
                <w:rStyle w:val="Heading1Char"/>
                <w:b w:val="0"/>
                <w:sz w:val="22"/>
                <w:szCs w:val="22"/>
              </w:rPr>
              <w:t>hanical Lever Machines</w:t>
            </w:r>
          </w:p>
        </w:tc>
        <w:tc>
          <w:tcPr>
            <w:tcW w:w="0" w:type="auto"/>
          </w:tcPr>
          <w:p w14:paraId="672406FB" w14:textId="77777777" w:rsidR="0002594B" w:rsidRPr="001C61B0" w:rsidRDefault="0002594B" w:rsidP="0002594B">
            <w:pPr>
              <w:rPr>
                <w:sz w:val="22"/>
                <w:szCs w:val="22"/>
              </w:rPr>
            </w:pPr>
            <w:r w:rsidRPr="001C61B0">
              <w:rPr>
                <w:sz w:val="22"/>
                <w:szCs w:val="22"/>
              </w:rPr>
              <w:t>1–2% errors</w:t>
            </w:r>
          </w:p>
        </w:tc>
        <w:tc>
          <w:tcPr>
            <w:tcW w:w="0" w:type="auto"/>
            <w:hideMark/>
          </w:tcPr>
          <w:p w14:paraId="6C2CC2D7" w14:textId="77777777" w:rsidR="0002594B" w:rsidRPr="001C61B0" w:rsidRDefault="0002594B" w:rsidP="0002594B">
            <w:pPr>
              <w:rPr>
                <w:sz w:val="22"/>
                <w:szCs w:val="22"/>
              </w:rPr>
            </w:pPr>
            <w:r w:rsidRPr="001C61B0">
              <w:rPr>
                <w:sz w:val="22"/>
                <w:szCs w:val="22"/>
              </w:rPr>
              <w:t>55–65% turnout</w:t>
            </w:r>
          </w:p>
        </w:tc>
        <w:tc>
          <w:tcPr>
            <w:tcW w:w="0" w:type="auto"/>
            <w:hideMark/>
          </w:tcPr>
          <w:p w14:paraId="0C3BB562" w14:textId="6466F5B1" w:rsidR="0002594B" w:rsidRPr="001C61B0" w:rsidRDefault="0002594B" w:rsidP="0002594B">
            <w:pPr>
              <w:rPr>
                <w:sz w:val="22"/>
                <w:szCs w:val="22"/>
              </w:rPr>
            </w:pPr>
            <w:r w:rsidRPr="001C61B0">
              <w:rPr>
                <w:sz w:val="22"/>
                <w:szCs w:val="22"/>
              </w:rPr>
              <w:t xml:space="preserve">• Mechanized counting reduced human error </w:t>
            </w:r>
            <w:r w:rsidR="002E29CD">
              <w:rPr>
                <w:sz w:val="22"/>
                <w:szCs w:val="22"/>
              </w:rPr>
              <w:t>[10]</w:t>
            </w:r>
            <w:r w:rsidRPr="001C61B0">
              <w:rPr>
                <w:sz w:val="22"/>
                <w:szCs w:val="22"/>
              </w:rPr>
              <w:t xml:space="preserve">, </w:t>
            </w:r>
            <w:r w:rsidR="000B7977">
              <w:rPr>
                <w:sz w:val="22"/>
                <w:szCs w:val="22"/>
              </w:rPr>
              <w:t>[3]</w:t>
            </w:r>
            <w:r w:rsidRPr="001C61B0">
              <w:rPr>
                <w:sz w:val="22"/>
                <w:szCs w:val="22"/>
              </w:rPr>
              <w:t xml:space="preserve"> </w:t>
            </w:r>
            <w:r w:rsidRPr="001C61B0">
              <w:rPr>
                <w:sz w:val="22"/>
                <w:szCs w:val="22"/>
              </w:rPr>
              <w:br/>
              <w:t xml:space="preserve">• Faster vote tallying </w:t>
            </w:r>
            <w:r w:rsidRPr="001C61B0">
              <w:rPr>
                <w:sz w:val="22"/>
                <w:szCs w:val="22"/>
              </w:rPr>
              <w:br/>
              <w:t>• Still required physical presence, excluding remote or disabled voters</w:t>
            </w:r>
          </w:p>
        </w:tc>
        <w:tc>
          <w:tcPr>
            <w:tcW w:w="0" w:type="auto"/>
            <w:hideMark/>
          </w:tcPr>
          <w:p w14:paraId="69AA2D11" w14:textId="77777777" w:rsidR="0002594B" w:rsidRPr="001C61B0" w:rsidRDefault="0002594B" w:rsidP="0002594B">
            <w:r w:rsidRPr="001C61B0">
              <w:rPr>
                <w:rStyle w:val="Strong"/>
                <w:b w:val="0"/>
                <w:bCs w:val="0"/>
              </w:rPr>
              <w:t>1950s</w:t>
            </w:r>
          </w:p>
        </w:tc>
      </w:tr>
      <w:tr w:rsidR="0002594B" w:rsidRPr="0069562D" w14:paraId="52FC0CBE" w14:textId="77777777" w:rsidTr="001C61B0">
        <w:tc>
          <w:tcPr>
            <w:tcW w:w="0" w:type="auto"/>
            <w:hideMark/>
          </w:tcPr>
          <w:p w14:paraId="68FB4774" w14:textId="06CC0EF6" w:rsidR="0002594B" w:rsidRPr="001C61B0" w:rsidRDefault="0002594B" w:rsidP="0002594B">
            <w:pPr>
              <w:rPr>
                <w:sz w:val="22"/>
                <w:szCs w:val="22"/>
              </w:rPr>
            </w:pPr>
            <w:r w:rsidRPr="001C61B0">
              <w:rPr>
                <w:rStyle w:val="Strong"/>
                <w:b w:val="0"/>
                <w:bCs w:val="0"/>
                <w:sz w:val="22"/>
                <w:szCs w:val="22"/>
              </w:rPr>
              <w:lastRenderedPageBreak/>
              <w:t>2000s</w:t>
            </w:r>
          </w:p>
        </w:tc>
        <w:tc>
          <w:tcPr>
            <w:tcW w:w="0" w:type="auto"/>
            <w:hideMark/>
          </w:tcPr>
          <w:p w14:paraId="0AF12854" w14:textId="77777777" w:rsidR="0002594B" w:rsidRPr="001C61B0" w:rsidRDefault="0002594B" w:rsidP="0002594B">
            <w:pPr>
              <w:rPr>
                <w:sz w:val="22"/>
                <w:szCs w:val="22"/>
              </w:rPr>
            </w:pPr>
            <w:r w:rsidRPr="001C61B0">
              <w:rPr>
                <w:rStyle w:val="Strong"/>
                <w:b w:val="0"/>
                <w:bCs w:val="0"/>
                <w:sz w:val="22"/>
                <w:szCs w:val="22"/>
              </w:rPr>
              <w:t>DRE (Direct Recording Electronic) Machines</w:t>
            </w:r>
          </w:p>
        </w:tc>
        <w:tc>
          <w:tcPr>
            <w:tcW w:w="0" w:type="auto"/>
          </w:tcPr>
          <w:p w14:paraId="60A4C34E" w14:textId="77777777" w:rsidR="0002594B" w:rsidRPr="001C61B0" w:rsidRDefault="0002594B" w:rsidP="0002594B">
            <w:pPr>
              <w:rPr>
                <w:sz w:val="22"/>
                <w:szCs w:val="22"/>
              </w:rPr>
            </w:pPr>
            <w:r w:rsidRPr="001C61B0">
              <w:rPr>
                <w:sz w:val="22"/>
                <w:szCs w:val="22"/>
              </w:rPr>
              <w:t>0.5–1% errors</w:t>
            </w:r>
          </w:p>
        </w:tc>
        <w:tc>
          <w:tcPr>
            <w:tcW w:w="0" w:type="auto"/>
            <w:hideMark/>
          </w:tcPr>
          <w:p w14:paraId="2BE5684B" w14:textId="77777777" w:rsidR="0002594B" w:rsidRPr="001C61B0" w:rsidRDefault="0002594B" w:rsidP="0002594B">
            <w:pPr>
              <w:rPr>
                <w:sz w:val="22"/>
                <w:szCs w:val="22"/>
              </w:rPr>
            </w:pPr>
            <w:r w:rsidRPr="001C61B0">
              <w:rPr>
                <w:sz w:val="22"/>
                <w:szCs w:val="22"/>
              </w:rPr>
              <w:t>60–70% turnout</w:t>
            </w:r>
          </w:p>
        </w:tc>
        <w:tc>
          <w:tcPr>
            <w:tcW w:w="0" w:type="auto"/>
            <w:hideMark/>
          </w:tcPr>
          <w:p w14:paraId="1ADEE0BC" w14:textId="6D208FFD" w:rsidR="0002594B" w:rsidRPr="001C61B0" w:rsidRDefault="0002594B" w:rsidP="0002594B">
            <w:pPr>
              <w:rPr>
                <w:sz w:val="22"/>
                <w:szCs w:val="22"/>
              </w:rPr>
            </w:pPr>
            <w:r w:rsidRPr="001C61B0">
              <w:rPr>
                <w:sz w:val="22"/>
                <w:szCs w:val="22"/>
              </w:rPr>
              <w:t xml:space="preserve">• Digital interfaces reduced spoiled ballots </w:t>
            </w:r>
            <w:r w:rsidR="002E29CD">
              <w:rPr>
                <w:sz w:val="22"/>
                <w:szCs w:val="22"/>
              </w:rPr>
              <w:t>[7]</w:t>
            </w:r>
            <w:r w:rsidRPr="001C61B0">
              <w:rPr>
                <w:sz w:val="22"/>
                <w:szCs w:val="22"/>
              </w:rPr>
              <w:t xml:space="preserve">, </w:t>
            </w:r>
            <w:r w:rsidR="000B7977">
              <w:rPr>
                <w:sz w:val="22"/>
                <w:szCs w:val="22"/>
              </w:rPr>
              <w:t>[3]</w:t>
            </w:r>
            <w:r w:rsidRPr="001C61B0">
              <w:rPr>
                <w:sz w:val="22"/>
                <w:szCs w:val="22"/>
              </w:rPr>
              <w:t xml:space="preserve"> </w:t>
            </w:r>
            <w:r w:rsidRPr="001C61B0">
              <w:rPr>
                <w:sz w:val="22"/>
                <w:szCs w:val="22"/>
              </w:rPr>
              <w:br/>
              <w:t xml:space="preserve">• Enabled instant counting, improving efficiency </w:t>
            </w:r>
            <w:r w:rsidRPr="001C61B0">
              <w:rPr>
                <w:sz w:val="22"/>
                <w:szCs w:val="22"/>
              </w:rPr>
              <w:br/>
              <w:t>• Lacked transparency and verifiability; vulnerable to tampering</w:t>
            </w:r>
          </w:p>
        </w:tc>
        <w:tc>
          <w:tcPr>
            <w:tcW w:w="0" w:type="auto"/>
            <w:hideMark/>
          </w:tcPr>
          <w:p w14:paraId="73605DD1" w14:textId="77777777" w:rsidR="0002594B" w:rsidRPr="001C61B0" w:rsidRDefault="0002594B" w:rsidP="0002594B">
            <w:r w:rsidRPr="001C61B0">
              <w:rPr>
                <w:rStyle w:val="Strong"/>
                <w:b w:val="0"/>
                <w:bCs w:val="0"/>
              </w:rPr>
              <w:t>2000s</w:t>
            </w:r>
          </w:p>
        </w:tc>
      </w:tr>
      <w:tr w:rsidR="0002594B" w:rsidRPr="0069562D" w14:paraId="7DD0A507" w14:textId="77777777" w:rsidTr="001C61B0">
        <w:tc>
          <w:tcPr>
            <w:tcW w:w="0" w:type="auto"/>
            <w:hideMark/>
          </w:tcPr>
          <w:p w14:paraId="2A81AB91" w14:textId="77777777" w:rsidR="0002594B" w:rsidRPr="001C61B0" w:rsidRDefault="0002594B" w:rsidP="0002594B">
            <w:pPr>
              <w:rPr>
                <w:sz w:val="22"/>
                <w:szCs w:val="22"/>
              </w:rPr>
            </w:pPr>
            <w:r w:rsidRPr="001C61B0">
              <w:rPr>
                <w:rStyle w:val="Heading1Char"/>
                <w:b w:val="0"/>
                <w:sz w:val="22"/>
                <w:szCs w:val="22"/>
              </w:rPr>
              <w:t>2010s–Present</w:t>
            </w:r>
          </w:p>
        </w:tc>
        <w:tc>
          <w:tcPr>
            <w:tcW w:w="0" w:type="auto"/>
            <w:hideMark/>
          </w:tcPr>
          <w:p w14:paraId="4B9FABA6" w14:textId="77777777" w:rsidR="0002594B" w:rsidRPr="001C61B0" w:rsidRDefault="0002594B" w:rsidP="0002594B">
            <w:pPr>
              <w:rPr>
                <w:sz w:val="22"/>
                <w:szCs w:val="22"/>
              </w:rPr>
            </w:pPr>
            <w:r w:rsidRPr="001C61B0">
              <w:rPr>
                <w:rStyle w:val="Strong"/>
                <w:b w:val="0"/>
                <w:bCs w:val="0"/>
                <w:sz w:val="22"/>
                <w:szCs w:val="22"/>
              </w:rPr>
              <w:t>Online Voting Systems</w:t>
            </w:r>
          </w:p>
        </w:tc>
        <w:tc>
          <w:tcPr>
            <w:tcW w:w="0" w:type="auto"/>
          </w:tcPr>
          <w:p w14:paraId="4788CE34" w14:textId="77777777" w:rsidR="0002594B" w:rsidRPr="001C61B0" w:rsidRDefault="0002594B" w:rsidP="0002594B">
            <w:pPr>
              <w:rPr>
                <w:sz w:val="22"/>
                <w:szCs w:val="22"/>
              </w:rPr>
            </w:pPr>
            <w:r w:rsidRPr="001C61B0">
              <w:rPr>
                <w:sz w:val="22"/>
                <w:szCs w:val="22"/>
              </w:rPr>
              <w:t>&lt;0.1% errors</w:t>
            </w:r>
          </w:p>
        </w:tc>
        <w:tc>
          <w:tcPr>
            <w:tcW w:w="0" w:type="auto"/>
            <w:hideMark/>
          </w:tcPr>
          <w:p w14:paraId="665B84FE" w14:textId="77777777" w:rsidR="0002594B" w:rsidRPr="001C61B0" w:rsidRDefault="0002594B" w:rsidP="003252E3">
            <w:pPr>
              <w:rPr>
                <w:sz w:val="22"/>
                <w:szCs w:val="22"/>
              </w:rPr>
            </w:pPr>
            <w:r w:rsidRPr="001C61B0">
              <w:rPr>
                <w:sz w:val="22"/>
                <w:szCs w:val="22"/>
              </w:rPr>
              <w:t>70–85% turnout (where implemented)</w:t>
            </w:r>
          </w:p>
        </w:tc>
        <w:tc>
          <w:tcPr>
            <w:tcW w:w="0" w:type="auto"/>
            <w:hideMark/>
          </w:tcPr>
          <w:p w14:paraId="6009F7E3" w14:textId="781FFCA7" w:rsidR="0002594B" w:rsidRPr="003252E3" w:rsidRDefault="0002594B" w:rsidP="003252E3">
            <w:pPr>
              <w:rPr>
                <w:sz w:val="22"/>
                <w:szCs w:val="22"/>
              </w:rPr>
            </w:pPr>
            <w:r w:rsidRPr="001C61B0">
              <w:rPr>
                <w:sz w:val="22"/>
                <w:szCs w:val="22"/>
              </w:rPr>
              <w:t xml:space="preserve">• Enabled remote and inclusive participation (especially during COVID-19) </w:t>
            </w:r>
            <w:r w:rsidR="002E29CD">
              <w:rPr>
                <w:sz w:val="22"/>
                <w:szCs w:val="22"/>
              </w:rPr>
              <w:t>[5]</w:t>
            </w:r>
            <w:r w:rsidRPr="001C61B0">
              <w:rPr>
                <w:sz w:val="22"/>
                <w:szCs w:val="22"/>
              </w:rPr>
              <w:t xml:space="preserve">, </w:t>
            </w:r>
            <w:r w:rsidR="002E29CD">
              <w:rPr>
                <w:sz w:val="22"/>
                <w:szCs w:val="22"/>
              </w:rPr>
              <w:t>[6]</w:t>
            </w:r>
            <w:r w:rsidRPr="001C61B0">
              <w:rPr>
                <w:sz w:val="22"/>
                <w:szCs w:val="22"/>
              </w:rPr>
              <w:t xml:space="preserve">, </w:t>
            </w:r>
            <w:r w:rsidR="00B72964">
              <w:rPr>
                <w:sz w:val="22"/>
                <w:szCs w:val="22"/>
              </w:rPr>
              <w:t>[1]</w:t>
            </w:r>
            <w:r w:rsidRPr="001C61B0">
              <w:rPr>
                <w:sz w:val="22"/>
                <w:szCs w:val="22"/>
              </w:rPr>
              <w:t xml:space="preserve"> </w:t>
            </w:r>
            <w:r w:rsidRPr="001C61B0">
              <w:rPr>
                <w:sz w:val="22"/>
                <w:szCs w:val="22"/>
              </w:rPr>
              <w:br/>
              <w:t xml:space="preserve">• Utilized cryptographic techniques and biometrics for security </w:t>
            </w:r>
            <w:r w:rsidR="002E29CD">
              <w:rPr>
                <w:sz w:val="22"/>
                <w:szCs w:val="22"/>
              </w:rPr>
              <w:t>[9]</w:t>
            </w:r>
            <w:r w:rsidRPr="001C61B0">
              <w:rPr>
                <w:sz w:val="22"/>
                <w:szCs w:val="22"/>
              </w:rPr>
              <w:t xml:space="preserve">, </w:t>
            </w:r>
            <w:r w:rsidR="002E29CD">
              <w:rPr>
                <w:sz w:val="22"/>
                <w:szCs w:val="22"/>
              </w:rPr>
              <w:t>[10]</w:t>
            </w:r>
            <w:r w:rsidRPr="001C61B0">
              <w:rPr>
                <w:sz w:val="22"/>
                <w:szCs w:val="22"/>
              </w:rPr>
              <w:t xml:space="preserve">, </w:t>
            </w:r>
            <w:r w:rsidR="002E29CD">
              <w:rPr>
                <w:sz w:val="22"/>
                <w:szCs w:val="22"/>
              </w:rPr>
              <w:t>[5]</w:t>
            </w:r>
            <w:r w:rsidRPr="001C61B0">
              <w:rPr>
                <w:sz w:val="22"/>
                <w:szCs w:val="22"/>
              </w:rPr>
              <w:t xml:space="preserve"> </w:t>
            </w:r>
            <w:r w:rsidRPr="001C61B0">
              <w:rPr>
                <w:sz w:val="22"/>
                <w:szCs w:val="22"/>
              </w:rPr>
              <w:br/>
              <w:t xml:space="preserve">• Offered real-time vote tallying and verifiable audit trails </w:t>
            </w:r>
            <w:r w:rsidR="002E29CD">
              <w:rPr>
                <w:sz w:val="22"/>
                <w:szCs w:val="22"/>
              </w:rPr>
              <w:t>[6]</w:t>
            </w:r>
            <w:r w:rsidRPr="001C61B0">
              <w:rPr>
                <w:sz w:val="22"/>
                <w:szCs w:val="22"/>
              </w:rPr>
              <w:t xml:space="preserve">, </w:t>
            </w:r>
            <w:r w:rsidR="000B7977">
              <w:rPr>
                <w:sz w:val="22"/>
                <w:szCs w:val="22"/>
              </w:rPr>
              <w:t>[3]</w:t>
            </w:r>
          </w:p>
        </w:tc>
        <w:tc>
          <w:tcPr>
            <w:tcW w:w="0" w:type="auto"/>
            <w:hideMark/>
          </w:tcPr>
          <w:p w14:paraId="7977A3B7" w14:textId="77777777" w:rsidR="0002594B" w:rsidRPr="001C61B0" w:rsidRDefault="0002594B" w:rsidP="0002594B">
            <w:r w:rsidRPr="001C61B0">
              <w:rPr>
                <w:rStyle w:val="Strong"/>
                <w:b w:val="0"/>
                <w:bCs w:val="0"/>
              </w:rPr>
              <w:t>2010s–Present</w:t>
            </w:r>
          </w:p>
        </w:tc>
      </w:tr>
    </w:tbl>
    <w:p w14:paraId="318CAF03" w14:textId="77777777" w:rsidR="00574FCB" w:rsidRDefault="00574FCB"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4857FFFE" w14:textId="264B4B18" w:rsidR="003252E3" w:rsidRPr="003252E3" w:rsidRDefault="003252E3" w:rsidP="00E80475">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Discussion and Implications</w:t>
      </w:r>
    </w:p>
    <w:p w14:paraId="73049640" w14:textId="77777777" w:rsidR="003252E3" w:rsidRPr="003252E3" w:rsidRDefault="003252E3" w:rsidP="00E80475">
      <w:p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Each transition in voting technology has responded to specific demands of the time:</w:t>
      </w:r>
    </w:p>
    <w:p w14:paraId="1205136F" w14:textId="77777777" w:rsidR="003252E3" w:rsidRPr="003252E3" w:rsidRDefault="003252E3" w:rsidP="00E80475">
      <w:pPr>
        <w:numPr>
          <w:ilvl w:val="0"/>
          <w:numId w:val="86"/>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 xml:space="preserve">The move from </w:t>
      </w:r>
      <w:r w:rsidRPr="003252E3">
        <w:rPr>
          <w:rFonts w:ascii="Times New Roman" w:eastAsia="Times New Roman" w:hAnsi="Times New Roman" w:cs="Times New Roman"/>
          <w:b/>
          <w:bCs/>
          <w:kern w:val="0"/>
          <w14:ligatures w14:val="none"/>
        </w:rPr>
        <w:t>paper ballots to mechanical systems</w:t>
      </w:r>
      <w:r w:rsidRPr="003252E3">
        <w:rPr>
          <w:rFonts w:ascii="Times New Roman" w:eastAsia="Times New Roman" w:hAnsi="Times New Roman" w:cs="Times New Roman"/>
          <w:kern w:val="0"/>
          <w14:ligatures w14:val="none"/>
        </w:rPr>
        <w:t xml:space="preserve"> was driven by the need to reduce counting errors and streamline the process. However, these mechanical systems still demanded voter presence, excluding those unable to physically access polling places.</w:t>
      </w:r>
    </w:p>
    <w:p w14:paraId="67C7384D" w14:textId="77777777" w:rsidR="003252E3" w:rsidRPr="003252E3" w:rsidRDefault="003252E3" w:rsidP="00E80475">
      <w:pPr>
        <w:numPr>
          <w:ilvl w:val="0"/>
          <w:numId w:val="86"/>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 xml:space="preserve">The adoption of </w:t>
      </w:r>
      <w:r w:rsidRPr="003252E3">
        <w:rPr>
          <w:rFonts w:ascii="Times New Roman" w:eastAsia="Times New Roman" w:hAnsi="Times New Roman" w:cs="Times New Roman"/>
          <w:b/>
          <w:bCs/>
          <w:kern w:val="0"/>
          <w14:ligatures w14:val="none"/>
        </w:rPr>
        <w:t>electronic voting systems</w:t>
      </w:r>
      <w:r w:rsidRPr="003252E3">
        <w:rPr>
          <w:rFonts w:ascii="Times New Roman" w:eastAsia="Times New Roman" w:hAnsi="Times New Roman" w:cs="Times New Roman"/>
          <w:kern w:val="0"/>
          <w14:ligatures w14:val="none"/>
        </w:rPr>
        <w:t xml:space="preserve"> in the 2000s (like DREs) addressed inefficiencies but introduced new concerns regarding </w:t>
      </w:r>
      <w:r w:rsidRPr="003252E3">
        <w:rPr>
          <w:rFonts w:ascii="Times New Roman" w:eastAsia="Times New Roman" w:hAnsi="Times New Roman" w:cs="Times New Roman"/>
          <w:b/>
          <w:bCs/>
          <w:kern w:val="0"/>
          <w14:ligatures w14:val="none"/>
        </w:rPr>
        <w:t>software transparency</w:t>
      </w:r>
      <w:r w:rsidRPr="003252E3">
        <w:rPr>
          <w:rFonts w:ascii="Times New Roman" w:eastAsia="Times New Roman" w:hAnsi="Times New Roman" w:cs="Times New Roman"/>
          <w:kern w:val="0"/>
          <w14:ligatures w14:val="none"/>
        </w:rPr>
        <w:t xml:space="preserve">, </w:t>
      </w:r>
      <w:r w:rsidRPr="003252E3">
        <w:rPr>
          <w:rFonts w:ascii="Times New Roman" w:eastAsia="Times New Roman" w:hAnsi="Times New Roman" w:cs="Times New Roman"/>
          <w:b/>
          <w:bCs/>
          <w:kern w:val="0"/>
          <w14:ligatures w14:val="none"/>
        </w:rPr>
        <w:t>auditing</w:t>
      </w:r>
      <w:r w:rsidRPr="003252E3">
        <w:rPr>
          <w:rFonts w:ascii="Times New Roman" w:eastAsia="Times New Roman" w:hAnsi="Times New Roman" w:cs="Times New Roman"/>
          <w:kern w:val="0"/>
          <w14:ligatures w14:val="none"/>
        </w:rPr>
        <w:t xml:space="preserve">, and </w:t>
      </w:r>
      <w:r w:rsidRPr="003252E3">
        <w:rPr>
          <w:rFonts w:ascii="Times New Roman" w:eastAsia="Times New Roman" w:hAnsi="Times New Roman" w:cs="Times New Roman"/>
          <w:b/>
          <w:bCs/>
          <w:kern w:val="0"/>
          <w14:ligatures w14:val="none"/>
        </w:rPr>
        <w:t>security vulnerabilities</w:t>
      </w:r>
      <w:r w:rsidRPr="003252E3">
        <w:rPr>
          <w:rFonts w:ascii="Times New Roman" w:eastAsia="Times New Roman" w:hAnsi="Times New Roman" w:cs="Times New Roman"/>
          <w:kern w:val="0"/>
          <w14:ligatures w14:val="none"/>
        </w:rPr>
        <w:t xml:space="preserve">. The lack of physical paper </w:t>
      </w:r>
      <w:proofErr w:type="gramStart"/>
      <w:r w:rsidRPr="003252E3">
        <w:rPr>
          <w:rFonts w:ascii="Times New Roman" w:eastAsia="Times New Roman" w:hAnsi="Times New Roman" w:cs="Times New Roman"/>
          <w:kern w:val="0"/>
          <w14:ligatures w14:val="none"/>
        </w:rPr>
        <w:t>trails</w:t>
      </w:r>
      <w:proofErr w:type="gramEnd"/>
      <w:r w:rsidRPr="003252E3">
        <w:rPr>
          <w:rFonts w:ascii="Times New Roman" w:eastAsia="Times New Roman" w:hAnsi="Times New Roman" w:cs="Times New Roman"/>
          <w:kern w:val="0"/>
          <w14:ligatures w14:val="none"/>
        </w:rPr>
        <w:t xml:space="preserve"> in many early DRE systems created public doubt regarding vote authenticity.</w:t>
      </w:r>
    </w:p>
    <w:p w14:paraId="60C7DDE7" w14:textId="77777777" w:rsidR="003252E3" w:rsidRPr="003252E3" w:rsidRDefault="003252E3" w:rsidP="00E80475">
      <w:pPr>
        <w:numPr>
          <w:ilvl w:val="0"/>
          <w:numId w:val="86"/>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Online voting systems</w:t>
      </w:r>
      <w:r w:rsidRPr="003252E3">
        <w:rPr>
          <w:rFonts w:ascii="Times New Roman" w:eastAsia="Times New Roman" w:hAnsi="Times New Roman" w:cs="Times New Roman"/>
          <w:kern w:val="0"/>
          <w14:ligatures w14:val="none"/>
        </w:rPr>
        <w:t xml:space="preserve">, now emerging as the most advanced form, aim to resolve previous limitations by offering </w:t>
      </w:r>
      <w:r w:rsidRPr="003252E3">
        <w:rPr>
          <w:rFonts w:ascii="Times New Roman" w:eastAsia="Times New Roman" w:hAnsi="Times New Roman" w:cs="Times New Roman"/>
          <w:b/>
          <w:bCs/>
          <w:kern w:val="0"/>
          <w14:ligatures w14:val="none"/>
        </w:rPr>
        <w:t>remote access</w:t>
      </w:r>
      <w:r w:rsidRPr="003252E3">
        <w:rPr>
          <w:rFonts w:ascii="Times New Roman" w:eastAsia="Times New Roman" w:hAnsi="Times New Roman" w:cs="Times New Roman"/>
          <w:kern w:val="0"/>
          <w14:ligatures w14:val="none"/>
        </w:rPr>
        <w:t xml:space="preserve">, </w:t>
      </w:r>
      <w:r w:rsidRPr="003252E3">
        <w:rPr>
          <w:rFonts w:ascii="Times New Roman" w:eastAsia="Times New Roman" w:hAnsi="Times New Roman" w:cs="Times New Roman"/>
          <w:b/>
          <w:bCs/>
          <w:kern w:val="0"/>
          <w14:ligatures w14:val="none"/>
        </w:rPr>
        <w:t>cryptographic security</w:t>
      </w:r>
      <w:r w:rsidRPr="003252E3">
        <w:rPr>
          <w:rFonts w:ascii="Times New Roman" w:eastAsia="Times New Roman" w:hAnsi="Times New Roman" w:cs="Times New Roman"/>
          <w:kern w:val="0"/>
          <w14:ligatures w14:val="none"/>
        </w:rPr>
        <w:t xml:space="preserve">, and </w:t>
      </w:r>
      <w:r w:rsidRPr="003252E3">
        <w:rPr>
          <w:rFonts w:ascii="Times New Roman" w:eastAsia="Times New Roman" w:hAnsi="Times New Roman" w:cs="Times New Roman"/>
          <w:b/>
          <w:bCs/>
          <w:kern w:val="0"/>
          <w14:ligatures w14:val="none"/>
        </w:rPr>
        <w:t>transparency</w:t>
      </w:r>
      <w:r w:rsidRPr="003252E3">
        <w:rPr>
          <w:rFonts w:ascii="Times New Roman" w:eastAsia="Times New Roman" w:hAnsi="Times New Roman" w:cs="Times New Roman"/>
          <w:kern w:val="0"/>
          <w14:ligatures w14:val="none"/>
        </w:rPr>
        <w:t>. While the technology is promising, its implementation requires a careful balance of accessibility, data protection, and voter education.</w:t>
      </w:r>
    </w:p>
    <w:p w14:paraId="49D1D229" w14:textId="77777777" w:rsidR="00E80475"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517C4416" w14:textId="77777777" w:rsidR="00E80475"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2391D48B" w14:textId="77777777" w:rsidR="00E80475" w:rsidRDefault="00E80475" w:rsidP="00E80475">
      <w:pPr>
        <w:spacing w:before="100" w:beforeAutospacing="1" w:after="100" w:afterAutospacing="1" w:line="276" w:lineRule="auto"/>
        <w:jc w:val="left"/>
        <w:rPr>
          <w:rFonts w:ascii="Times New Roman" w:eastAsia="Times New Roman" w:hAnsi="Times New Roman" w:cs="Times New Roman"/>
          <w:kern w:val="0"/>
          <w14:ligatures w14:val="none"/>
        </w:rPr>
      </w:pPr>
    </w:p>
    <w:p w14:paraId="51287919" w14:textId="4191D79F" w:rsidR="00E80475" w:rsidRDefault="003252E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 xml:space="preserve">Several countries and institutions have successfully piloted or implemented online voting. For example, </w:t>
      </w:r>
      <w:r w:rsidRPr="003252E3">
        <w:rPr>
          <w:rFonts w:ascii="Times New Roman" w:eastAsia="Times New Roman" w:hAnsi="Times New Roman" w:cs="Times New Roman"/>
          <w:b/>
          <w:bCs/>
          <w:kern w:val="0"/>
          <w14:ligatures w14:val="none"/>
        </w:rPr>
        <w:t>Estonia</w:t>
      </w:r>
      <w:r w:rsidRPr="003252E3">
        <w:rPr>
          <w:rFonts w:ascii="Times New Roman" w:eastAsia="Times New Roman" w:hAnsi="Times New Roman" w:cs="Times New Roman"/>
          <w:kern w:val="0"/>
          <w14:ligatures w14:val="none"/>
        </w:rPr>
        <w:t xml:space="preserve">’s nationwide internet voting model allows citizens to cast their votes securely from personal devices, with blockchain-backed transparency and strong voter authentication </w:t>
      </w:r>
      <w:r w:rsidR="00B72964">
        <w:rPr>
          <w:rFonts w:ascii="Times New Roman" w:eastAsia="Times New Roman" w:hAnsi="Times New Roman" w:cs="Times New Roman"/>
          <w:kern w:val="0"/>
          <w14:ligatures w14:val="none"/>
        </w:rPr>
        <w:t>[1]</w:t>
      </w:r>
      <w:r w:rsidRPr="003252E3">
        <w:rPr>
          <w:rFonts w:ascii="Times New Roman" w:eastAsia="Times New Roman" w:hAnsi="Times New Roman" w:cs="Times New Roman"/>
          <w:kern w:val="0"/>
          <w14:ligatures w14:val="none"/>
        </w:rPr>
        <w:t xml:space="preserve">, </w:t>
      </w:r>
    </w:p>
    <w:p w14:paraId="6E98D163" w14:textId="287EA208" w:rsidR="003252E3" w:rsidRDefault="000B7977" w:rsidP="00F86F03">
      <w:pPr>
        <w:spacing w:before="100" w:beforeAutospacing="1" w:after="100" w:afterAutospacing="1" w:line="276"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r w:rsidR="003252E3" w:rsidRPr="003252E3">
        <w:rPr>
          <w:rFonts w:ascii="Times New Roman" w:eastAsia="Times New Roman" w:hAnsi="Times New Roman" w:cs="Times New Roman"/>
          <w:kern w:val="0"/>
          <w14:ligatures w14:val="none"/>
        </w:rPr>
        <w:t>. Similar models are being explored in academic and private organizational elections to enhance participation and reduce logistical costs.</w:t>
      </w:r>
    </w:p>
    <w:p w14:paraId="77A5C76F" w14:textId="77777777" w:rsidR="003252E3" w:rsidRPr="003252E3" w:rsidRDefault="003252E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Key Observations</w:t>
      </w:r>
    </w:p>
    <w:p w14:paraId="2DE0F2EC" w14:textId="29194FB8" w:rsidR="003252E3" w:rsidRPr="003252E3" w:rsidRDefault="003252E3" w:rsidP="00F86F03">
      <w:pPr>
        <w:numPr>
          <w:ilvl w:val="0"/>
          <w:numId w:val="87"/>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Error Reduction</w:t>
      </w:r>
      <w:r w:rsidRPr="003252E3">
        <w:rPr>
          <w:rFonts w:ascii="Times New Roman" w:eastAsia="Times New Roman" w:hAnsi="Times New Roman" w:cs="Times New Roman"/>
          <w:kern w:val="0"/>
          <w14:ligatures w14:val="none"/>
        </w:rPr>
        <w:t xml:space="preserve">: Across technological generations, there has been a significant reduction in error rates. Modern online systems incorporate automated validation checks (e.g., duplicate detection, checksum verification), reducing human error to less than 0.1% in some implementations </w:t>
      </w:r>
      <w:r w:rsidR="00B72964">
        <w:rPr>
          <w:rFonts w:ascii="Times New Roman" w:eastAsia="Times New Roman" w:hAnsi="Times New Roman" w:cs="Times New Roman"/>
          <w:kern w:val="0"/>
          <w14:ligatures w14:val="none"/>
        </w:rPr>
        <w:t>[1]</w:t>
      </w:r>
      <w:r w:rsidRPr="003252E3">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3252E3">
        <w:rPr>
          <w:rFonts w:ascii="Times New Roman" w:eastAsia="Times New Roman" w:hAnsi="Times New Roman" w:cs="Times New Roman"/>
          <w:kern w:val="0"/>
          <w14:ligatures w14:val="none"/>
        </w:rPr>
        <w:t>.</w:t>
      </w:r>
    </w:p>
    <w:p w14:paraId="29D41C7B" w14:textId="5A365A9B" w:rsidR="003252E3" w:rsidRPr="003252E3" w:rsidRDefault="003252E3" w:rsidP="00F86F03">
      <w:pPr>
        <w:numPr>
          <w:ilvl w:val="0"/>
          <w:numId w:val="87"/>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Participation Boost</w:t>
      </w:r>
      <w:r w:rsidRPr="003252E3">
        <w:rPr>
          <w:rFonts w:ascii="Times New Roman" w:eastAsia="Times New Roman" w:hAnsi="Times New Roman" w:cs="Times New Roman"/>
          <w:kern w:val="0"/>
          <w14:ligatures w14:val="none"/>
        </w:rPr>
        <w:t xml:space="preserve">: Digital and remote voting (e.g., online platforms, mobile apps) increase turnout, especially among diaspora populations, students, and people with disabilities. Estonia, for instance, reported over 44% of its electorate using internet voting in national elections </w:t>
      </w:r>
      <w:r w:rsidR="000B7977">
        <w:rPr>
          <w:rFonts w:ascii="Times New Roman" w:eastAsia="Times New Roman" w:hAnsi="Times New Roman" w:cs="Times New Roman"/>
          <w:kern w:val="0"/>
          <w14:ligatures w14:val="none"/>
        </w:rPr>
        <w:t>[3]</w:t>
      </w:r>
      <w:r w:rsidRPr="003252E3">
        <w:rPr>
          <w:rFonts w:ascii="Times New Roman" w:eastAsia="Times New Roman" w:hAnsi="Times New Roman" w:cs="Times New Roman"/>
          <w:kern w:val="0"/>
          <w14:ligatures w14:val="none"/>
        </w:rPr>
        <w:t>.</w:t>
      </w:r>
    </w:p>
    <w:p w14:paraId="34C7F844" w14:textId="1058B7C3" w:rsidR="00F86F03" w:rsidRDefault="003252E3" w:rsidP="00F86F03">
      <w:pPr>
        <w:numPr>
          <w:ilvl w:val="0"/>
          <w:numId w:val="87"/>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Security Trade-offs</w:t>
      </w:r>
      <w:r w:rsidRPr="003252E3">
        <w:rPr>
          <w:rFonts w:ascii="Times New Roman" w:eastAsia="Times New Roman" w:hAnsi="Times New Roman" w:cs="Times New Roman"/>
          <w:kern w:val="0"/>
          <w14:ligatures w14:val="none"/>
        </w:rPr>
        <w:t xml:space="preserve">: While digital systems minimize procedural errors, they introduce cyber threats such as denial-of-service attacks, malware </w:t>
      </w:r>
      <w:proofErr w:type="gramStart"/>
      <w:r w:rsidRPr="003252E3">
        <w:rPr>
          <w:rFonts w:ascii="Times New Roman" w:eastAsia="Times New Roman" w:hAnsi="Times New Roman" w:cs="Times New Roman"/>
          <w:kern w:val="0"/>
          <w14:ligatures w14:val="none"/>
        </w:rPr>
        <w:t>injection</w:t>
      </w:r>
      <w:proofErr w:type="gramEnd"/>
      <w:r w:rsidRPr="003252E3">
        <w:rPr>
          <w:rFonts w:ascii="Times New Roman" w:eastAsia="Times New Roman" w:hAnsi="Times New Roman" w:cs="Times New Roman"/>
          <w:kern w:val="0"/>
          <w14:ligatures w14:val="none"/>
        </w:rPr>
        <w:t xml:space="preserve">, and insider threats. This shift necessitates new layers of cybersecurity controls and verifiability features </w:t>
      </w:r>
      <w:r w:rsidR="002E29CD">
        <w:rPr>
          <w:rFonts w:ascii="Times New Roman" w:eastAsia="Times New Roman" w:hAnsi="Times New Roman" w:cs="Times New Roman"/>
          <w:kern w:val="0"/>
          <w14:ligatures w14:val="none"/>
        </w:rPr>
        <w:t>[5]</w:t>
      </w:r>
      <w:r w:rsidRPr="003252E3">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3252E3">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[10]</w:t>
      </w:r>
      <w:r w:rsidRPr="003252E3">
        <w:rPr>
          <w:rFonts w:ascii="Times New Roman" w:eastAsia="Times New Roman" w:hAnsi="Times New Roman" w:cs="Times New Roman"/>
          <w:kern w:val="0"/>
          <w14:ligatures w14:val="none"/>
        </w:rPr>
        <w:t>.</w:t>
      </w:r>
    </w:p>
    <w:p w14:paraId="5E5BAEB9"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16577FCD"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520F3DC6"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7BADBDF9"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590B8573"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1252AE3D"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6F1CDADC"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7B11A344"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278A19FE" w14:textId="77777777" w:rsid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2EFE71F0" w14:textId="77777777" w:rsidR="00F86F03" w:rsidRPr="00F86F03" w:rsidRDefault="00F86F03" w:rsidP="00F86F03">
      <w:pPr>
        <w:spacing w:before="100" w:beforeAutospacing="1" w:after="100" w:afterAutospacing="1" w:line="276" w:lineRule="auto"/>
        <w:jc w:val="left"/>
        <w:rPr>
          <w:rStyle w:val="Strong"/>
          <w:rFonts w:ascii="Times New Roman" w:eastAsia="Times New Roman" w:hAnsi="Times New Roman" w:cs="Times New Roman"/>
          <w:b w:val="0"/>
          <w:bCs w:val="0"/>
          <w:kern w:val="0"/>
          <w14:ligatures w14:val="none"/>
        </w:rPr>
      </w:pPr>
    </w:p>
    <w:p w14:paraId="11706DB0" w14:textId="0B577248" w:rsidR="003252E3" w:rsidRPr="003252E3" w:rsidRDefault="003252E3" w:rsidP="00F86F03">
      <w:pPr>
        <w:pStyle w:val="Heading3"/>
        <w:spacing w:line="276" w:lineRule="auto"/>
        <w:rPr>
          <w:rFonts w:ascii="Times New Roman" w:hAnsi="Times New Roman"/>
          <w:color w:val="auto"/>
          <w:sz w:val="24"/>
          <w:szCs w:val="24"/>
        </w:rPr>
      </w:pPr>
      <w:r w:rsidRPr="003252E3">
        <w:rPr>
          <w:rStyle w:val="Strong"/>
          <w:color w:val="auto"/>
          <w:sz w:val="24"/>
          <w:szCs w:val="24"/>
        </w:rPr>
        <w:t>2.3.2 Modern Digital Voting Paradigms</w:t>
      </w:r>
    </w:p>
    <w:p w14:paraId="7660C46E" w14:textId="37DB73CB" w:rsidR="00F86F03" w:rsidRPr="00F86F03" w:rsidRDefault="003252E3" w:rsidP="00F86F03">
      <w:pPr>
        <w:pStyle w:val="NormalWeb"/>
        <w:spacing w:line="276" w:lineRule="auto"/>
      </w:pPr>
      <w:r w:rsidRPr="003252E3">
        <w:t>The modern era of digital voting is characterized by innovation in architecture and security design. As election systems adapt to technological advancements, three dominant architectural paradigms have emerged—each designed to enhance accessibility, efficiency, and integrity, while also grappling with new vulnerabilities</w:t>
      </w:r>
      <w:r w:rsidR="00F86F03">
        <w:t>.</w:t>
      </w:r>
    </w:p>
    <w:p w14:paraId="62D0BCA0" w14:textId="5DE4E176" w:rsidR="003252E3" w:rsidRPr="003252E3" w:rsidRDefault="003252E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Three Dominant Architectural Models</w:t>
      </w:r>
    </w:p>
    <w:p w14:paraId="7CE130D2" w14:textId="77777777" w:rsidR="003252E3" w:rsidRPr="00574FCB" w:rsidRDefault="003252E3" w:rsidP="00F86F03">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574FCB">
        <w:rPr>
          <w:rFonts w:ascii="Times New Roman" w:eastAsia="Times New Roman" w:hAnsi="Times New Roman" w:cs="Times New Roman"/>
          <w:b/>
          <w:bCs/>
          <w:kern w:val="0"/>
          <w14:ligatures w14:val="none"/>
        </w:rPr>
        <w:t>1. Client-Server Systems</w:t>
      </w:r>
    </w:p>
    <w:p w14:paraId="661ADB4D" w14:textId="7940D129" w:rsidR="003252E3" w:rsidRPr="003252E3" w:rsidRDefault="003252E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Examples</w:t>
      </w:r>
      <w:r w:rsidRPr="003252E3">
        <w:rPr>
          <w:rFonts w:ascii="Times New Roman" w:eastAsia="Times New Roman" w:hAnsi="Times New Roman" w:cs="Times New Roman"/>
          <w:kern w:val="0"/>
          <w14:ligatures w14:val="none"/>
        </w:rPr>
        <w:t xml:space="preserve">: </w:t>
      </w:r>
      <w:r w:rsidR="00574FCB" w:rsidRPr="003252E3">
        <w:rPr>
          <w:rFonts w:ascii="Times New Roman" w:eastAsia="Times New Roman" w:hAnsi="Times New Roman" w:cs="Times New Roman"/>
          <w:i/>
          <w:iCs/>
          <w:kern w:val="0"/>
          <w14:ligatures w14:val="none"/>
        </w:rPr>
        <w:t>Election Buddy</w:t>
      </w:r>
      <w:r w:rsidRPr="003252E3">
        <w:rPr>
          <w:rFonts w:ascii="Times New Roman" w:eastAsia="Times New Roman" w:hAnsi="Times New Roman" w:cs="Times New Roman"/>
          <w:kern w:val="0"/>
          <w14:ligatures w14:val="none"/>
        </w:rPr>
        <w:t xml:space="preserve">, </w:t>
      </w:r>
      <w:r w:rsidR="00574FCB" w:rsidRPr="003252E3">
        <w:rPr>
          <w:rFonts w:ascii="Times New Roman" w:eastAsia="Times New Roman" w:hAnsi="Times New Roman" w:cs="Times New Roman"/>
          <w:i/>
          <w:iCs/>
          <w:kern w:val="0"/>
          <w14:ligatures w14:val="none"/>
        </w:rPr>
        <w:t>Omni Ballot</w:t>
      </w:r>
    </w:p>
    <w:p w14:paraId="2F5C1248" w14:textId="77777777" w:rsidR="003252E3" w:rsidRPr="003252E3" w:rsidRDefault="003252E3" w:rsidP="00F86F03">
      <w:pPr>
        <w:numPr>
          <w:ilvl w:val="0"/>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Architecture</w:t>
      </w:r>
      <w:r w:rsidRPr="003252E3">
        <w:rPr>
          <w:rFonts w:ascii="Times New Roman" w:eastAsia="Times New Roman" w:hAnsi="Times New Roman" w:cs="Times New Roman"/>
          <w:kern w:val="0"/>
          <w14:ligatures w14:val="none"/>
        </w:rPr>
        <w:t>: A centralized server handles voter authentication, vote casting, storage, and counting. Communication between client devices (e.</w:t>
      </w:r>
      <w:proofErr w:type="gramStart"/>
      <w:r w:rsidRPr="003252E3">
        <w:rPr>
          <w:rFonts w:ascii="Times New Roman" w:eastAsia="Times New Roman" w:hAnsi="Times New Roman" w:cs="Times New Roman"/>
          <w:kern w:val="0"/>
          <w14:ligatures w14:val="none"/>
        </w:rPr>
        <w:t>g.,</w:t>
      </w:r>
      <w:proofErr w:type="gramEnd"/>
      <w:r w:rsidRPr="003252E3">
        <w:rPr>
          <w:rFonts w:ascii="Times New Roman" w:eastAsia="Times New Roman" w:hAnsi="Times New Roman" w:cs="Times New Roman"/>
          <w:kern w:val="0"/>
          <w14:ligatures w14:val="none"/>
        </w:rPr>
        <w:t xml:space="preserve"> browsers, mobile apps) and the server is secured via encryption protocols.</w:t>
      </w:r>
    </w:p>
    <w:p w14:paraId="7A3630EA" w14:textId="77777777" w:rsidR="003252E3" w:rsidRPr="003252E3" w:rsidRDefault="003252E3" w:rsidP="00F86F03">
      <w:pPr>
        <w:numPr>
          <w:ilvl w:val="0"/>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Advantages</w:t>
      </w:r>
      <w:r w:rsidRPr="003252E3">
        <w:rPr>
          <w:rFonts w:ascii="Times New Roman" w:eastAsia="Times New Roman" w:hAnsi="Times New Roman" w:cs="Times New Roman"/>
          <w:kern w:val="0"/>
          <w14:ligatures w14:val="none"/>
        </w:rPr>
        <w:t>:</w:t>
      </w:r>
    </w:p>
    <w:p w14:paraId="0BFF7C45" w14:textId="77777777" w:rsidR="003252E3" w:rsidRPr="003252E3" w:rsidRDefault="003252E3" w:rsidP="00F86F03">
      <w:pPr>
        <w:numPr>
          <w:ilvl w:val="1"/>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Simple to deploy and manage, making them cost-effective for small-scale elections (e.g., corporate boards, academic institutions).</w:t>
      </w:r>
    </w:p>
    <w:p w14:paraId="634F0EE6" w14:textId="77777777" w:rsidR="003252E3" w:rsidRPr="003252E3" w:rsidRDefault="003252E3" w:rsidP="00F86F03">
      <w:pPr>
        <w:numPr>
          <w:ilvl w:val="1"/>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Easier integration with user interfaces and existing IT infrastructure.</w:t>
      </w:r>
    </w:p>
    <w:p w14:paraId="6AFB715B" w14:textId="77777777" w:rsidR="003252E3" w:rsidRPr="003252E3" w:rsidRDefault="003252E3" w:rsidP="00F86F03">
      <w:pPr>
        <w:numPr>
          <w:ilvl w:val="0"/>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Challenges</w:t>
      </w:r>
      <w:r w:rsidRPr="003252E3">
        <w:rPr>
          <w:rFonts w:ascii="Times New Roman" w:eastAsia="Times New Roman" w:hAnsi="Times New Roman" w:cs="Times New Roman"/>
          <w:kern w:val="0"/>
          <w14:ligatures w14:val="none"/>
        </w:rPr>
        <w:t>:</w:t>
      </w:r>
    </w:p>
    <w:p w14:paraId="4B38AE2A" w14:textId="0E74F33E" w:rsidR="003252E3" w:rsidRPr="003252E3" w:rsidRDefault="003252E3" w:rsidP="00F86F03">
      <w:pPr>
        <w:numPr>
          <w:ilvl w:val="1"/>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 xml:space="preserve">Centralization creates a single point of failure. If the server is compromised, the entire election can be disrupted or manipulated </w:t>
      </w:r>
      <w:r w:rsidR="002E29CD">
        <w:rPr>
          <w:rFonts w:ascii="Times New Roman" w:eastAsia="Times New Roman" w:hAnsi="Times New Roman" w:cs="Times New Roman"/>
          <w:kern w:val="0"/>
          <w14:ligatures w14:val="none"/>
        </w:rPr>
        <w:t>[10]</w:t>
      </w:r>
      <w:r w:rsidRPr="003252E3">
        <w:rPr>
          <w:rFonts w:ascii="Times New Roman" w:eastAsia="Times New Roman" w:hAnsi="Times New Roman" w:cs="Times New Roman"/>
          <w:kern w:val="0"/>
          <w14:ligatures w14:val="none"/>
        </w:rPr>
        <w:t>.</w:t>
      </w:r>
    </w:p>
    <w:p w14:paraId="587E4FB5" w14:textId="77777777" w:rsidR="003252E3" w:rsidRPr="003252E3" w:rsidRDefault="003252E3" w:rsidP="00F86F03">
      <w:pPr>
        <w:numPr>
          <w:ilvl w:val="1"/>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Transparency is often limited unless accompanied by external auditing tools or third-party verification.</w:t>
      </w:r>
    </w:p>
    <w:p w14:paraId="00C4B36A" w14:textId="77777777" w:rsidR="003252E3" w:rsidRPr="003252E3" w:rsidRDefault="003252E3" w:rsidP="00F86F03">
      <w:pPr>
        <w:numPr>
          <w:ilvl w:val="1"/>
          <w:numId w:val="88"/>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Public trust is contingent on system operators being perceived as neutral and technically competent.</w:t>
      </w:r>
    </w:p>
    <w:p w14:paraId="1523A920" w14:textId="77777777" w:rsidR="003252E3" w:rsidRPr="00574FCB" w:rsidRDefault="003252E3" w:rsidP="00F86F03">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574FCB">
        <w:rPr>
          <w:rFonts w:ascii="Times New Roman" w:eastAsia="Times New Roman" w:hAnsi="Times New Roman" w:cs="Times New Roman"/>
          <w:b/>
          <w:bCs/>
          <w:kern w:val="0"/>
          <w14:ligatures w14:val="none"/>
        </w:rPr>
        <w:t>2. Blockchain-Based Systems</w:t>
      </w:r>
    </w:p>
    <w:p w14:paraId="141BEC46" w14:textId="77777777" w:rsidR="003252E3" w:rsidRPr="003252E3" w:rsidRDefault="003252E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Examples</w:t>
      </w:r>
      <w:r w:rsidRPr="003252E3">
        <w:rPr>
          <w:rFonts w:ascii="Times New Roman" w:eastAsia="Times New Roman" w:hAnsi="Times New Roman" w:cs="Times New Roman"/>
          <w:kern w:val="0"/>
          <w14:ligatures w14:val="none"/>
        </w:rPr>
        <w:t xml:space="preserve">: </w:t>
      </w:r>
      <w:proofErr w:type="spellStart"/>
      <w:r w:rsidRPr="003252E3">
        <w:rPr>
          <w:rFonts w:ascii="Times New Roman" w:eastAsia="Times New Roman" w:hAnsi="Times New Roman" w:cs="Times New Roman"/>
          <w:i/>
          <w:iCs/>
          <w:kern w:val="0"/>
          <w14:ligatures w14:val="none"/>
        </w:rPr>
        <w:t>Voatz</w:t>
      </w:r>
      <w:proofErr w:type="spellEnd"/>
      <w:r w:rsidRPr="003252E3">
        <w:rPr>
          <w:rFonts w:ascii="Times New Roman" w:eastAsia="Times New Roman" w:hAnsi="Times New Roman" w:cs="Times New Roman"/>
          <w:kern w:val="0"/>
          <w14:ligatures w14:val="none"/>
        </w:rPr>
        <w:t xml:space="preserve">, </w:t>
      </w:r>
      <w:proofErr w:type="spellStart"/>
      <w:r w:rsidRPr="003252E3">
        <w:rPr>
          <w:rFonts w:ascii="Times New Roman" w:eastAsia="Times New Roman" w:hAnsi="Times New Roman" w:cs="Times New Roman"/>
          <w:i/>
          <w:iCs/>
          <w:kern w:val="0"/>
          <w14:ligatures w14:val="none"/>
        </w:rPr>
        <w:t>Polyas</w:t>
      </w:r>
      <w:proofErr w:type="spellEnd"/>
      <w:r w:rsidRPr="003252E3">
        <w:rPr>
          <w:rFonts w:ascii="Times New Roman" w:eastAsia="Times New Roman" w:hAnsi="Times New Roman" w:cs="Times New Roman"/>
          <w:kern w:val="0"/>
          <w14:ligatures w14:val="none"/>
        </w:rPr>
        <w:t xml:space="preserve">, </w:t>
      </w:r>
      <w:proofErr w:type="spellStart"/>
      <w:r w:rsidRPr="003252E3">
        <w:rPr>
          <w:rFonts w:ascii="Times New Roman" w:eastAsia="Times New Roman" w:hAnsi="Times New Roman" w:cs="Times New Roman"/>
          <w:i/>
          <w:iCs/>
          <w:kern w:val="0"/>
          <w14:ligatures w14:val="none"/>
        </w:rPr>
        <w:t>FollowMyVote</w:t>
      </w:r>
      <w:proofErr w:type="spellEnd"/>
    </w:p>
    <w:p w14:paraId="0E43E887" w14:textId="77777777" w:rsidR="003252E3" w:rsidRDefault="003252E3" w:rsidP="00F86F03">
      <w:pPr>
        <w:numPr>
          <w:ilvl w:val="0"/>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Architecture</w:t>
      </w:r>
      <w:r w:rsidRPr="003252E3">
        <w:rPr>
          <w:rFonts w:ascii="Times New Roman" w:eastAsia="Times New Roman" w:hAnsi="Times New Roman" w:cs="Times New Roman"/>
          <w:kern w:val="0"/>
          <w14:ligatures w14:val="none"/>
        </w:rPr>
        <w:t>: Decentralized ledger technologies (DLT) like blockchain store encrypted votes across distributed nodes. Each transaction (i.e., vote) is cryptographically hashed and linked to previous blocks for tamper-resistance.</w:t>
      </w:r>
    </w:p>
    <w:p w14:paraId="13B21821" w14:textId="77777777" w:rsidR="00F86F03" w:rsidRDefault="00F86F03" w:rsidP="00F86F03">
      <w:pPr>
        <w:spacing w:before="100" w:beforeAutospacing="1" w:after="100" w:afterAutospacing="1" w:line="276" w:lineRule="auto"/>
        <w:jc w:val="left"/>
        <w:rPr>
          <w:rFonts w:ascii="Times New Roman" w:eastAsia="Times New Roman" w:hAnsi="Times New Roman" w:cs="Times New Roman"/>
          <w:kern w:val="0"/>
          <w14:ligatures w14:val="none"/>
        </w:rPr>
      </w:pPr>
    </w:p>
    <w:p w14:paraId="1091AF3F" w14:textId="77777777" w:rsidR="00F86F03" w:rsidRDefault="00F86F03" w:rsidP="00F86F03">
      <w:pPr>
        <w:spacing w:before="100" w:beforeAutospacing="1" w:after="100" w:afterAutospacing="1" w:line="276" w:lineRule="auto"/>
        <w:jc w:val="left"/>
        <w:rPr>
          <w:rFonts w:ascii="Times New Roman" w:eastAsia="Times New Roman" w:hAnsi="Times New Roman" w:cs="Times New Roman"/>
          <w:kern w:val="0"/>
          <w14:ligatures w14:val="none"/>
        </w:rPr>
      </w:pPr>
    </w:p>
    <w:p w14:paraId="5E04B198" w14:textId="77777777" w:rsidR="00F86F03" w:rsidRPr="003252E3" w:rsidRDefault="00F86F03" w:rsidP="00F86F03">
      <w:pPr>
        <w:spacing w:before="100" w:beforeAutospacing="1" w:after="100" w:afterAutospacing="1" w:line="276" w:lineRule="auto"/>
        <w:jc w:val="left"/>
        <w:rPr>
          <w:rFonts w:ascii="Times New Roman" w:eastAsia="Times New Roman" w:hAnsi="Times New Roman" w:cs="Times New Roman"/>
          <w:kern w:val="0"/>
          <w14:ligatures w14:val="none"/>
        </w:rPr>
      </w:pPr>
    </w:p>
    <w:p w14:paraId="5E3C2984" w14:textId="77777777" w:rsidR="003252E3" w:rsidRPr="003252E3" w:rsidRDefault="003252E3" w:rsidP="00F86F03">
      <w:pPr>
        <w:numPr>
          <w:ilvl w:val="0"/>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Advantages</w:t>
      </w:r>
      <w:r w:rsidRPr="003252E3">
        <w:rPr>
          <w:rFonts w:ascii="Times New Roman" w:eastAsia="Times New Roman" w:hAnsi="Times New Roman" w:cs="Times New Roman"/>
          <w:kern w:val="0"/>
          <w14:ligatures w14:val="none"/>
        </w:rPr>
        <w:t>:</w:t>
      </w:r>
    </w:p>
    <w:p w14:paraId="4511A46D" w14:textId="4F850A4A" w:rsidR="003252E3" w:rsidRPr="003252E3" w:rsidRDefault="003252E3" w:rsidP="00F86F03">
      <w:pPr>
        <w:numPr>
          <w:ilvl w:val="1"/>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 xml:space="preserve">High </w:t>
      </w:r>
      <w:r w:rsidRPr="003252E3">
        <w:rPr>
          <w:rFonts w:ascii="Times New Roman" w:eastAsia="Times New Roman" w:hAnsi="Times New Roman" w:cs="Times New Roman"/>
          <w:b/>
          <w:bCs/>
          <w:kern w:val="0"/>
          <w14:ligatures w14:val="none"/>
        </w:rPr>
        <w:t>data integrity</w:t>
      </w:r>
      <w:r w:rsidRPr="003252E3">
        <w:rPr>
          <w:rFonts w:ascii="Times New Roman" w:eastAsia="Times New Roman" w:hAnsi="Times New Roman" w:cs="Times New Roman"/>
          <w:kern w:val="0"/>
          <w14:ligatures w14:val="none"/>
        </w:rPr>
        <w:t xml:space="preserve"> through immutability: once a vote is recorded, it cannot be altered without detection </w:t>
      </w:r>
      <w:r w:rsidR="002E29CD">
        <w:rPr>
          <w:rFonts w:ascii="Times New Roman" w:eastAsia="Times New Roman" w:hAnsi="Times New Roman" w:cs="Times New Roman"/>
          <w:kern w:val="0"/>
          <w14:ligatures w14:val="none"/>
        </w:rPr>
        <w:t>[9]</w:t>
      </w:r>
      <w:r w:rsidRPr="003252E3">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[5]</w:t>
      </w:r>
      <w:r w:rsidRPr="003252E3">
        <w:rPr>
          <w:rFonts w:ascii="Times New Roman" w:eastAsia="Times New Roman" w:hAnsi="Times New Roman" w:cs="Times New Roman"/>
          <w:kern w:val="0"/>
          <w14:ligatures w14:val="none"/>
        </w:rPr>
        <w:t>.</w:t>
      </w:r>
    </w:p>
    <w:p w14:paraId="7E6B324F" w14:textId="59414406" w:rsidR="00F86F03" w:rsidRPr="00F86F03" w:rsidRDefault="003252E3" w:rsidP="00F86F03">
      <w:pPr>
        <w:numPr>
          <w:ilvl w:val="1"/>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End-to-end verifiability</w:t>
      </w:r>
      <w:r w:rsidRPr="003252E3">
        <w:rPr>
          <w:rFonts w:ascii="Times New Roman" w:eastAsia="Times New Roman" w:hAnsi="Times New Roman" w:cs="Times New Roman"/>
          <w:kern w:val="0"/>
          <w14:ligatures w14:val="none"/>
        </w:rPr>
        <w:t xml:space="preserve"> allows voters to independently verify their vote was counted without revealing their selection.</w:t>
      </w:r>
    </w:p>
    <w:p w14:paraId="675A48F3" w14:textId="77777777" w:rsidR="003252E3" w:rsidRPr="003252E3" w:rsidRDefault="003252E3" w:rsidP="00F86F03">
      <w:pPr>
        <w:numPr>
          <w:ilvl w:val="0"/>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Challenges</w:t>
      </w:r>
      <w:r w:rsidRPr="003252E3">
        <w:rPr>
          <w:rFonts w:ascii="Times New Roman" w:eastAsia="Times New Roman" w:hAnsi="Times New Roman" w:cs="Times New Roman"/>
          <w:kern w:val="0"/>
          <w14:ligatures w14:val="none"/>
        </w:rPr>
        <w:t>:</w:t>
      </w:r>
    </w:p>
    <w:p w14:paraId="0DAD92B5" w14:textId="77777777" w:rsidR="003252E3" w:rsidRPr="003252E3" w:rsidRDefault="003252E3" w:rsidP="00F86F03">
      <w:pPr>
        <w:numPr>
          <w:ilvl w:val="1"/>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Scalability</w:t>
      </w:r>
      <w:r w:rsidRPr="003252E3">
        <w:rPr>
          <w:rFonts w:ascii="Times New Roman" w:eastAsia="Times New Roman" w:hAnsi="Times New Roman" w:cs="Times New Roman"/>
          <w:kern w:val="0"/>
          <w14:ligatures w14:val="none"/>
        </w:rPr>
        <w:t xml:space="preserve"> issues: consensus protocols (e.g., proof-of-work) require significant resources, which can hinder performance in national-scale elections.</w:t>
      </w:r>
    </w:p>
    <w:p w14:paraId="56E1E9F7" w14:textId="33512A2D" w:rsidR="003252E3" w:rsidRPr="003252E3" w:rsidRDefault="003252E3" w:rsidP="00F86F03">
      <w:pPr>
        <w:numPr>
          <w:ilvl w:val="1"/>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Privacy concerns</w:t>
      </w:r>
      <w:r w:rsidRPr="003252E3">
        <w:rPr>
          <w:rFonts w:ascii="Times New Roman" w:eastAsia="Times New Roman" w:hAnsi="Times New Roman" w:cs="Times New Roman"/>
          <w:kern w:val="0"/>
          <w14:ligatures w14:val="none"/>
        </w:rPr>
        <w:t xml:space="preserve">: improperly implemented metadata handling can leak voting behavior, undermining ballot secrecy </w:t>
      </w:r>
      <w:r w:rsidR="002E29CD">
        <w:rPr>
          <w:rFonts w:ascii="Times New Roman" w:eastAsia="Times New Roman" w:hAnsi="Times New Roman" w:cs="Times New Roman"/>
          <w:kern w:val="0"/>
          <w14:ligatures w14:val="none"/>
        </w:rPr>
        <w:t>[10]</w:t>
      </w:r>
      <w:r w:rsidRPr="003252E3">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[6]</w:t>
      </w:r>
      <w:r w:rsidRPr="003252E3">
        <w:rPr>
          <w:rFonts w:ascii="Times New Roman" w:eastAsia="Times New Roman" w:hAnsi="Times New Roman" w:cs="Times New Roman"/>
          <w:kern w:val="0"/>
          <w14:ligatures w14:val="none"/>
        </w:rPr>
        <w:t>.</w:t>
      </w:r>
    </w:p>
    <w:p w14:paraId="226BAD99" w14:textId="57004B30" w:rsidR="003252E3" w:rsidRPr="00F86F03" w:rsidRDefault="003252E3" w:rsidP="00F86F03">
      <w:pPr>
        <w:numPr>
          <w:ilvl w:val="1"/>
          <w:numId w:val="89"/>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Regulatory uncertainty persists regarding the legal status of blockchain-based elections in many jurisdictions.</w:t>
      </w:r>
    </w:p>
    <w:p w14:paraId="17EF86B9" w14:textId="77777777" w:rsidR="003252E3" w:rsidRPr="00574FCB" w:rsidRDefault="003252E3" w:rsidP="00F86F03">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574FCB">
        <w:rPr>
          <w:rFonts w:ascii="Times New Roman" w:eastAsia="Times New Roman" w:hAnsi="Times New Roman" w:cs="Times New Roman"/>
          <w:b/>
          <w:bCs/>
          <w:kern w:val="0"/>
          <w14:ligatures w14:val="none"/>
        </w:rPr>
        <w:t>3. Hybrid Systems</w:t>
      </w:r>
    </w:p>
    <w:p w14:paraId="5B102D43" w14:textId="77777777" w:rsidR="003252E3" w:rsidRPr="003252E3" w:rsidRDefault="003252E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Examples</w:t>
      </w:r>
      <w:r w:rsidRPr="003252E3">
        <w:rPr>
          <w:rFonts w:ascii="Times New Roman" w:eastAsia="Times New Roman" w:hAnsi="Times New Roman" w:cs="Times New Roman"/>
          <w:kern w:val="0"/>
          <w14:ligatures w14:val="none"/>
        </w:rPr>
        <w:t xml:space="preserve">: </w:t>
      </w:r>
      <w:r w:rsidRPr="003252E3">
        <w:rPr>
          <w:rFonts w:ascii="Times New Roman" w:eastAsia="Times New Roman" w:hAnsi="Times New Roman" w:cs="Times New Roman"/>
          <w:i/>
          <w:iCs/>
          <w:kern w:val="0"/>
          <w14:ligatures w14:val="none"/>
        </w:rPr>
        <w:t>Swiss E-voting</w:t>
      </w:r>
      <w:r w:rsidRPr="003252E3">
        <w:rPr>
          <w:rFonts w:ascii="Times New Roman" w:eastAsia="Times New Roman" w:hAnsi="Times New Roman" w:cs="Times New Roman"/>
          <w:kern w:val="0"/>
          <w14:ligatures w14:val="none"/>
        </w:rPr>
        <w:t xml:space="preserve">, </w:t>
      </w:r>
      <w:r w:rsidRPr="003252E3">
        <w:rPr>
          <w:rFonts w:ascii="Times New Roman" w:eastAsia="Times New Roman" w:hAnsi="Times New Roman" w:cs="Times New Roman"/>
          <w:i/>
          <w:iCs/>
          <w:kern w:val="0"/>
          <w14:ligatures w14:val="none"/>
        </w:rPr>
        <w:t>Estonia’s I-Voting System</w:t>
      </w:r>
    </w:p>
    <w:p w14:paraId="16A55D2D" w14:textId="77777777" w:rsidR="003252E3" w:rsidRPr="003252E3" w:rsidRDefault="003252E3" w:rsidP="00F86F03">
      <w:pPr>
        <w:numPr>
          <w:ilvl w:val="0"/>
          <w:numId w:val="90"/>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Architecture</w:t>
      </w:r>
      <w:r w:rsidRPr="003252E3">
        <w:rPr>
          <w:rFonts w:ascii="Times New Roman" w:eastAsia="Times New Roman" w:hAnsi="Times New Roman" w:cs="Times New Roman"/>
          <w:kern w:val="0"/>
          <w14:ligatures w14:val="none"/>
        </w:rPr>
        <w:t>: Combines centralized and decentralized elements. Typically, a centralized identity and authentication system (e.g., national ID databases) is used alongside decentralized vote storage or auditing mechanisms.</w:t>
      </w:r>
    </w:p>
    <w:p w14:paraId="60F44829" w14:textId="77777777" w:rsidR="003252E3" w:rsidRPr="003252E3" w:rsidRDefault="003252E3" w:rsidP="00F86F03">
      <w:pPr>
        <w:numPr>
          <w:ilvl w:val="0"/>
          <w:numId w:val="90"/>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Advantages</w:t>
      </w:r>
      <w:r w:rsidRPr="003252E3">
        <w:rPr>
          <w:rFonts w:ascii="Times New Roman" w:eastAsia="Times New Roman" w:hAnsi="Times New Roman" w:cs="Times New Roman"/>
          <w:kern w:val="0"/>
          <w14:ligatures w14:val="none"/>
        </w:rPr>
        <w:t>:</w:t>
      </w:r>
    </w:p>
    <w:p w14:paraId="16812B4F" w14:textId="77777777" w:rsidR="003252E3" w:rsidRPr="003252E3" w:rsidRDefault="003252E3" w:rsidP="00F86F03">
      <w:pPr>
        <w:numPr>
          <w:ilvl w:val="1"/>
          <w:numId w:val="90"/>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Security-efficiency balance</w:t>
      </w:r>
      <w:r w:rsidRPr="003252E3">
        <w:rPr>
          <w:rFonts w:ascii="Times New Roman" w:eastAsia="Times New Roman" w:hAnsi="Times New Roman" w:cs="Times New Roman"/>
          <w:kern w:val="0"/>
          <w14:ligatures w14:val="none"/>
        </w:rPr>
        <w:t xml:space="preserve">: Estonia’s </w:t>
      </w:r>
      <w:proofErr w:type="spellStart"/>
      <w:r w:rsidRPr="003252E3">
        <w:rPr>
          <w:rFonts w:ascii="Times New Roman" w:eastAsia="Times New Roman" w:hAnsi="Times New Roman" w:cs="Times New Roman"/>
          <w:kern w:val="0"/>
          <w14:ligatures w14:val="none"/>
        </w:rPr>
        <w:t>i</w:t>
      </w:r>
      <w:proofErr w:type="spellEnd"/>
      <w:r w:rsidRPr="003252E3">
        <w:rPr>
          <w:rFonts w:ascii="Times New Roman" w:eastAsia="Times New Roman" w:hAnsi="Times New Roman" w:cs="Times New Roman"/>
          <w:kern w:val="0"/>
          <w14:ligatures w14:val="none"/>
        </w:rPr>
        <w:t>-voting system authenticates voters through government-issued digital IDs and uses encrypted votes stored securely on decentralized databases.</w:t>
      </w:r>
    </w:p>
    <w:p w14:paraId="74672414" w14:textId="1CF8A467" w:rsidR="003252E3" w:rsidRPr="003252E3" w:rsidRDefault="003252E3" w:rsidP="00F86F03">
      <w:pPr>
        <w:numPr>
          <w:ilvl w:val="1"/>
          <w:numId w:val="90"/>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Redundancy</w:t>
      </w:r>
      <w:r w:rsidRPr="003252E3">
        <w:rPr>
          <w:rFonts w:ascii="Times New Roman" w:eastAsia="Times New Roman" w:hAnsi="Times New Roman" w:cs="Times New Roman"/>
          <w:kern w:val="0"/>
          <w14:ligatures w14:val="none"/>
        </w:rPr>
        <w:t xml:space="preserve">: Hybrid models often support fallback options such as paper ballots, maintaining continuity in case of digital failure </w:t>
      </w:r>
      <w:r w:rsidR="002E29CD">
        <w:rPr>
          <w:rFonts w:ascii="Times New Roman" w:eastAsia="Times New Roman" w:hAnsi="Times New Roman" w:cs="Times New Roman"/>
          <w:kern w:val="0"/>
          <w14:ligatures w14:val="none"/>
        </w:rPr>
        <w:t>[9]</w:t>
      </w:r>
      <w:r w:rsidRPr="003252E3">
        <w:rPr>
          <w:rFonts w:ascii="Times New Roman" w:eastAsia="Times New Roman" w:hAnsi="Times New Roman" w:cs="Times New Roman"/>
          <w:kern w:val="0"/>
          <w14:ligatures w14:val="none"/>
        </w:rPr>
        <w:t xml:space="preserve">, </w:t>
      </w:r>
      <w:r w:rsidR="000B7977">
        <w:rPr>
          <w:rFonts w:ascii="Times New Roman" w:eastAsia="Times New Roman" w:hAnsi="Times New Roman" w:cs="Times New Roman"/>
          <w:kern w:val="0"/>
          <w14:ligatures w14:val="none"/>
        </w:rPr>
        <w:t>[3]</w:t>
      </w:r>
      <w:r w:rsidRPr="003252E3">
        <w:rPr>
          <w:rFonts w:ascii="Times New Roman" w:eastAsia="Times New Roman" w:hAnsi="Times New Roman" w:cs="Times New Roman"/>
          <w:kern w:val="0"/>
          <w14:ligatures w14:val="none"/>
        </w:rPr>
        <w:t>.</w:t>
      </w:r>
    </w:p>
    <w:p w14:paraId="33DFFDD1" w14:textId="77777777" w:rsidR="003252E3" w:rsidRPr="003252E3" w:rsidRDefault="003252E3" w:rsidP="00F86F03">
      <w:pPr>
        <w:numPr>
          <w:ilvl w:val="0"/>
          <w:numId w:val="90"/>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Challenges</w:t>
      </w:r>
      <w:r w:rsidRPr="003252E3">
        <w:rPr>
          <w:rFonts w:ascii="Times New Roman" w:eastAsia="Times New Roman" w:hAnsi="Times New Roman" w:cs="Times New Roman"/>
          <w:kern w:val="0"/>
          <w14:ligatures w14:val="none"/>
        </w:rPr>
        <w:t>:</w:t>
      </w:r>
    </w:p>
    <w:p w14:paraId="3318F9CB" w14:textId="77777777" w:rsidR="003252E3" w:rsidRPr="003252E3" w:rsidRDefault="003252E3" w:rsidP="00F86F03">
      <w:pPr>
        <w:numPr>
          <w:ilvl w:val="1"/>
          <w:numId w:val="90"/>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Complexity</w:t>
      </w:r>
      <w:r w:rsidRPr="003252E3">
        <w:rPr>
          <w:rFonts w:ascii="Times New Roman" w:eastAsia="Times New Roman" w:hAnsi="Times New Roman" w:cs="Times New Roman"/>
          <w:kern w:val="0"/>
          <w14:ligatures w14:val="none"/>
        </w:rPr>
        <w:t xml:space="preserve"> in integration and maintenance: ensuring consistency and synchronization between subsystems is </w:t>
      </w:r>
      <w:proofErr w:type="gramStart"/>
      <w:r w:rsidRPr="003252E3">
        <w:rPr>
          <w:rFonts w:ascii="Times New Roman" w:eastAsia="Times New Roman" w:hAnsi="Times New Roman" w:cs="Times New Roman"/>
          <w:kern w:val="0"/>
          <w14:ligatures w14:val="none"/>
        </w:rPr>
        <w:t>resource-intensive</w:t>
      </w:r>
      <w:proofErr w:type="gramEnd"/>
      <w:r w:rsidRPr="003252E3">
        <w:rPr>
          <w:rFonts w:ascii="Times New Roman" w:eastAsia="Times New Roman" w:hAnsi="Times New Roman" w:cs="Times New Roman"/>
          <w:kern w:val="0"/>
          <w14:ligatures w14:val="none"/>
        </w:rPr>
        <w:t>.</w:t>
      </w:r>
    </w:p>
    <w:p w14:paraId="3811A620" w14:textId="2EE72179" w:rsidR="003252E3" w:rsidRDefault="003252E3" w:rsidP="00F86F03">
      <w:pPr>
        <w:numPr>
          <w:ilvl w:val="1"/>
          <w:numId w:val="90"/>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Trust dependency</w:t>
      </w:r>
      <w:r w:rsidRPr="003252E3">
        <w:rPr>
          <w:rFonts w:ascii="Times New Roman" w:eastAsia="Times New Roman" w:hAnsi="Times New Roman" w:cs="Times New Roman"/>
          <w:kern w:val="0"/>
          <w14:ligatures w14:val="none"/>
        </w:rPr>
        <w:t>: success relies on high public confidence in the entities managing digital identity and election data.</w:t>
      </w:r>
    </w:p>
    <w:p w14:paraId="246D7CD1" w14:textId="77777777" w:rsidR="00574FCB" w:rsidRPr="00574FCB" w:rsidRDefault="00574FCB" w:rsidP="00574FCB">
      <w:pPr>
        <w:spacing w:before="100" w:beforeAutospacing="1" w:after="100" w:afterAutospacing="1" w:line="240" w:lineRule="auto"/>
        <w:jc w:val="left"/>
        <w:rPr>
          <w:rFonts w:ascii="Times New Roman" w:eastAsia="Times New Roman" w:hAnsi="Times New Roman" w:cs="Times New Roman"/>
          <w:kern w:val="0"/>
          <w14:ligatures w14:val="none"/>
        </w:rPr>
      </w:pPr>
    </w:p>
    <w:p w14:paraId="6D6F4369" w14:textId="77777777" w:rsidR="00F86F03" w:rsidRDefault="00F86F03" w:rsidP="003252E3">
      <w:pPr>
        <w:pStyle w:val="Heading4"/>
        <w:rPr>
          <w:rStyle w:val="Strong"/>
          <w:i w:val="0"/>
          <w:iCs w:val="0"/>
          <w:color w:val="auto"/>
        </w:rPr>
      </w:pPr>
      <w:bookmarkStart w:id="15" w:name="_Toc200234950"/>
    </w:p>
    <w:p w14:paraId="181EFA6F" w14:textId="3254773E" w:rsidR="003252E3" w:rsidRPr="003252E3" w:rsidRDefault="003252E3" w:rsidP="00F86F03">
      <w:pPr>
        <w:pStyle w:val="Heading4"/>
        <w:spacing w:line="276" w:lineRule="auto"/>
        <w:rPr>
          <w:rFonts w:ascii="Times New Roman" w:hAnsi="Times New Roman"/>
          <w:i w:val="0"/>
          <w:iCs w:val="0"/>
          <w:color w:val="auto"/>
        </w:rPr>
      </w:pPr>
      <w:r w:rsidRPr="003252E3">
        <w:rPr>
          <w:rStyle w:val="Strong"/>
          <w:i w:val="0"/>
          <w:iCs w:val="0"/>
          <w:color w:val="auto"/>
        </w:rPr>
        <w:t>Emerging Trends in Digital Voting</w:t>
      </w:r>
    </w:p>
    <w:p w14:paraId="777A41DF" w14:textId="77777777" w:rsidR="003252E3" w:rsidRDefault="003252E3" w:rsidP="00F86F03">
      <w:pPr>
        <w:pStyle w:val="NormalWeb"/>
        <w:spacing w:line="276" w:lineRule="auto"/>
      </w:pPr>
      <w:r>
        <w:t>As threats evolve and technologies mature, several trends are shaping the future of digital electoral systems:</w:t>
      </w:r>
    </w:p>
    <w:p w14:paraId="283E0824" w14:textId="620068D7" w:rsidR="003252E3" w:rsidRDefault="003252E3" w:rsidP="00F86F03">
      <w:pPr>
        <w:pStyle w:val="NormalWeb"/>
        <w:numPr>
          <w:ilvl w:val="0"/>
          <w:numId w:val="91"/>
        </w:numPr>
        <w:spacing w:line="276" w:lineRule="auto"/>
      </w:pPr>
      <w:r>
        <w:rPr>
          <w:rStyle w:val="Strong"/>
          <w:rFonts w:eastAsiaTheme="majorEastAsia"/>
        </w:rPr>
        <w:t>Post-Quantum Cryptography (PQC)</w:t>
      </w:r>
      <w:r>
        <w:t xml:space="preserve">: Current cryptographic protocols may be rendered obsolete by quantum computers. Research is underway to develop </w:t>
      </w:r>
      <w:r>
        <w:rPr>
          <w:rStyle w:val="Strong"/>
          <w:rFonts w:eastAsiaTheme="majorEastAsia"/>
        </w:rPr>
        <w:t>quantum-resistant encryption algorithms</w:t>
      </w:r>
      <w:r>
        <w:t xml:space="preserve">, ensuring future-proof digital voting platforms </w:t>
      </w:r>
      <w:r w:rsidR="002E29CD">
        <w:t>[10]</w:t>
      </w:r>
      <w:r>
        <w:t>.</w:t>
      </w:r>
    </w:p>
    <w:p w14:paraId="6ECB17EE" w14:textId="6B4782EC" w:rsidR="003252E3" w:rsidRDefault="003252E3" w:rsidP="00F86F03">
      <w:pPr>
        <w:pStyle w:val="NormalWeb"/>
        <w:numPr>
          <w:ilvl w:val="0"/>
          <w:numId w:val="91"/>
        </w:numPr>
        <w:spacing w:line="276" w:lineRule="auto"/>
      </w:pPr>
      <w:r>
        <w:rPr>
          <w:rStyle w:val="Strong"/>
          <w:rFonts w:eastAsiaTheme="majorEastAsia"/>
        </w:rPr>
        <w:t>AI-Powered Fraud Detection</w:t>
      </w:r>
      <w:r>
        <w:t xml:space="preserve">: Machine learning models are being explored to detect </w:t>
      </w:r>
      <w:r>
        <w:rPr>
          <w:rStyle w:val="Strong"/>
          <w:rFonts w:eastAsiaTheme="majorEastAsia"/>
        </w:rPr>
        <w:t>anomalies in voting behavior</w:t>
      </w:r>
      <w:r>
        <w:t xml:space="preserve">, such as multiple votes from the same IP address, </w:t>
      </w:r>
      <w:proofErr w:type="gramStart"/>
      <w:r>
        <w:t>bot</w:t>
      </w:r>
      <w:proofErr w:type="gramEnd"/>
      <w:r>
        <w:t xml:space="preserve">-driven registrations, or unusual timing patterns </w:t>
      </w:r>
      <w:r w:rsidR="002E29CD">
        <w:t>[6]</w:t>
      </w:r>
      <w:r>
        <w:t>.</w:t>
      </w:r>
    </w:p>
    <w:p w14:paraId="0061F0EA" w14:textId="01F0AD6F" w:rsidR="003252E3" w:rsidRDefault="003252E3" w:rsidP="00F86F03">
      <w:pPr>
        <w:pStyle w:val="NormalWeb"/>
        <w:numPr>
          <w:ilvl w:val="0"/>
          <w:numId w:val="91"/>
        </w:numPr>
        <w:spacing w:line="276" w:lineRule="auto"/>
      </w:pPr>
      <w:r>
        <w:rPr>
          <w:rStyle w:val="Strong"/>
          <w:rFonts w:eastAsiaTheme="majorEastAsia"/>
        </w:rPr>
        <w:t>Interoperable Standards</w:t>
      </w:r>
      <w:r>
        <w:t xml:space="preserve">: Global efforts, such as the </w:t>
      </w:r>
      <w:r>
        <w:rPr>
          <w:rStyle w:val="Strong"/>
          <w:rFonts w:eastAsiaTheme="majorEastAsia"/>
        </w:rPr>
        <w:t>OASIS Election Markup Language (EML)</w:t>
      </w:r>
      <w:r>
        <w:t xml:space="preserve">, aim to create standardized data structures and protocols for e-voting systems, enhancing interoperability and facilitating independent auditing </w:t>
      </w:r>
      <w:r w:rsidR="002E29CD">
        <w:t>[10]</w:t>
      </w:r>
      <w:r>
        <w:t>.</w:t>
      </w:r>
    </w:p>
    <w:p w14:paraId="57FAF267" w14:textId="03857156" w:rsidR="00574FCB" w:rsidRDefault="003252E3" w:rsidP="00F86F03">
      <w:pPr>
        <w:pStyle w:val="NormalWeb"/>
        <w:spacing w:line="276" w:lineRule="auto"/>
      </w:pPr>
      <w:r>
        <w:t xml:space="preserve">Modern digital voting paradigms reflect the diverse ways technology can be used to enhance democratic participation. From centralized convenience to blockchain-backed verifiability, the landscape is rich with innovation. However, implementing these systems at scale requires careful consideration of </w:t>
      </w:r>
      <w:r>
        <w:rPr>
          <w:rStyle w:val="Strong"/>
          <w:rFonts w:eastAsiaTheme="majorEastAsia"/>
        </w:rPr>
        <w:t>security, trust, and legal compatibility</w:t>
      </w:r>
      <w:r>
        <w:t>. As emerging technologies like quantum computing and AI evolve, election authorities must remain agile and vigilant in adapting to the next generation of challenges.</w:t>
      </w:r>
      <w:bookmarkStart w:id="16" w:name="_Toc200234956"/>
      <w:bookmarkEnd w:id="15"/>
    </w:p>
    <w:p w14:paraId="58494BBD" w14:textId="77777777" w:rsidR="00F86F03" w:rsidRPr="00F86F03" w:rsidRDefault="00F86F03" w:rsidP="00F86F03">
      <w:pPr>
        <w:pStyle w:val="NormalWeb"/>
        <w:spacing w:line="276" w:lineRule="auto"/>
      </w:pPr>
    </w:p>
    <w:p w14:paraId="3AA4AD61" w14:textId="402EA19E" w:rsidR="003252E3" w:rsidRPr="003252E3" w:rsidRDefault="003252E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17" w:name="a24"/>
      <w:r w:rsidRPr="003252E3">
        <w:rPr>
          <w:rFonts w:ascii="Times New Roman" w:eastAsia="Times New Roman" w:hAnsi="Times New Roman" w:cs="Times New Roman"/>
          <w:b/>
          <w:bCs/>
          <w:kern w:val="0"/>
          <w:sz w:val="27"/>
          <w:szCs w:val="27"/>
          <w14:ligatures w14:val="none"/>
        </w:rPr>
        <w:t>2.4 Security Considerations in Online Voting</w:t>
      </w:r>
    </w:p>
    <w:bookmarkEnd w:id="17"/>
    <w:p w14:paraId="5A9C41EC" w14:textId="77777777" w:rsidR="003252E3" w:rsidRPr="003252E3" w:rsidRDefault="003252E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2.4.1 Threat Landscape Analysis</w:t>
      </w:r>
    </w:p>
    <w:p w14:paraId="3799D2DA" w14:textId="77777777" w:rsidR="003252E3" w:rsidRDefault="003252E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As online voting gains traction worldwide, it faces increasing scrutiny regarding its resilience against cyber threats. Unlike traditional voting systems, digital platforms are susceptible to a diverse range of technical attacks, many of which have already been observed in real-world elections. These vulnerabilities, if exploited, can undermine the confidentiality, integrity, and availability of election data.</w:t>
      </w:r>
    </w:p>
    <w:p w14:paraId="233AC00D" w14:textId="72B86888" w:rsidR="003252E3" w:rsidRPr="003252E3" w:rsidRDefault="00574FCB"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documented</w:t>
      </w:r>
      <w:r w:rsidR="003252E3" w:rsidRPr="003252E3">
        <w:rPr>
          <w:rFonts w:ascii="Times New Roman" w:eastAsia="Times New Roman" w:hAnsi="Times New Roman" w:cs="Times New Roman"/>
          <w:b/>
          <w:bCs/>
          <w:kern w:val="0"/>
          <w14:ligatures w14:val="none"/>
        </w:rPr>
        <w:t xml:space="preserve"> Attacks on Digital Voting Systems</w:t>
      </w:r>
    </w:p>
    <w:p w14:paraId="3CC32041" w14:textId="77777777" w:rsidR="00F86F03" w:rsidRDefault="003252E3" w:rsidP="00F86F03">
      <w:pPr>
        <w:numPr>
          <w:ilvl w:val="0"/>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 xml:space="preserve">Authentication Bypass – New South Wales </w:t>
      </w:r>
      <w:proofErr w:type="spellStart"/>
      <w:r w:rsidRPr="003252E3">
        <w:rPr>
          <w:rFonts w:ascii="Times New Roman" w:eastAsia="Times New Roman" w:hAnsi="Times New Roman" w:cs="Times New Roman"/>
          <w:b/>
          <w:bCs/>
          <w:kern w:val="0"/>
          <w14:ligatures w14:val="none"/>
        </w:rPr>
        <w:t>iVote</w:t>
      </w:r>
      <w:proofErr w:type="spellEnd"/>
      <w:r w:rsidRPr="003252E3">
        <w:rPr>
          <w:rFonts w:ascii="Times New Roman" w:eastAsia="Times New Roman" w:hAnsi="Times New Roman" w:cs="Times New Roman"/>
          <w:b/>
          <w:bCs/>
          <w:kern w:val="0"/>
          <w14:ligatures w14:val="none"/>
        </w:rPr>
        <w:t xml:space="preserve"> System (Australia, 2021)</w:t>
      </w:r>
      <w:r w:rsidRPr="003252E3">
        <w:rPr>
          <w:rFonts w:ascii="Times New Roman" w:eastAsia="Times New Roman" w:hAnsi="Times New Roman" w:cs="Times New Roman"/>
          <w:kern w:val="0"/>
          <w14:ligatures w14:val="none"/>
        </w:rPr>
        <w:br/>
        <w:t xml:space="preserve">During the 2021 local elections in New South Wales (NSW), vulnerabilities in the </w:t>
      </w:r>
      <w:proofErr w:type="spellStart"/>
      <w:r w:rsidRPr="003252E3">
        <w:rPr>
          <w:rFonts w:ascii="Times New Roman" w:eastAsia="Times New Roman" w:hAnsi="Times New Roman" w:cs="Times New Roman"/>
          <w:i/>
          <w:iCs/>
          <w:kern w:val="0"/>
          <w14:ligatures w14:val="none"/>
        </w:rPr>
        <w:t>iVote</w:t>
      </w:r>
      <w:proofErr w:type="spellEnd"/>
      <w:r w:rsidRPr="003252E3">
        <w:rPr>
          <w:rFonts w:ascii="Times New Roman" w:eastAsia="Times New Roman" w:hAnsi="Times New Roman" w:cs="Times New Roman"/>
          <w:kern w:val="0"/>
          <w14:ligatures w14:val="none"/>
        </w:rPr>
        <w:t xml:space="preserve"> platform’s authentication mechanism raised serious concerns.</w:t>
      </w:r>
    </w:p>
    <w:p w14:paraId="719C82C8" w14:textId="77777777" w:rsidR="00F86F03" w:rsidRDefault="00F86F03" w:rsidP="00F86F03">
      <w:pPr>
        <w:spacing w:before="100" w:beforeAutospacing="1" w:after="100" w:afterAutospacing="1" w:line="276" w:lineRule="auto"/>
        <w:ind w:left="720"/>
        <w:jc w:val="left"/>
        <w:rPr>
          <w:rFonts w:ascii="Times New Roman" w:eastAsia="Times New Roman" w:hAnsi="Times New Roman" w:cs="Times New Roman"/>
          <w:b/>
          <w:bCs/>
          <w:kern w:val="0"/>
          <w14:ligatures w14:val="none"/>
        </w:rPr>
      </w:pPr>
    </w:p>
    <w:p w14:paraId="1FE677CF" w14:textId="4D0E08E2" w:rsidR="003252E3" w:rsidRPr="003252E3" w:rsidRDefault="003252E3" w:rsidP="00F86F03">
      <w:pPr>
        <w:spacing w:before="100" w:beforeAutospacing="1" w:after="100" w:afterAutospacing="1" w:line="276" w:lineRule="auto"/>
        <w:ind w:left="720"/>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 xml:space="preserve"> A report by security researchers revealed that attackers could theoretically guess or reconstruct voters' credentials through known information and bypass two-factor authentication in some scenarios </w:t>
      </w:r>
      <w:r w:rsidR="002E29CD">
        <w:rPr>
          <w:rFonts w:ascii="Times New Roman" w:eastAsia="Times New Roman" w:hAnsi="Times New Roman" w:cs="Times New Roman"/>
          <w:kern w:val="0"/>
          <w14:ligatures w14:val="none"/>
        </w:rPr>
        <w:t>[9]</w:t>
      </w:r>
      <w:r w:rsidRPr="003252E3">
        <w:rPr>
          <w:rFonts w:ascii="Times New Roman" w:eastAsia="Times New Roman" w:hAnsi="Times New Roman" w:cs="Times New Roman"/>
          <w:kern w:val="0"/>
          <w14:ligatures w14:val="none"/>
        </w:rPr>
        <w:t>.</w:t>
      </w:r>
    </w:p>
    <w:p w14:paraId="678F05CE" w14:textId="77777777" w:rsidR="003252E3" w:rsidRPr="003252E3" w:rsidRDefault="003252E3" w:rsidP="00F86F03">
      <w:pPr>
        <w:numPr>
          <w:ilvl w:val="1"/>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Impact</w:t>
      </w:r>
      <w:r w:rsidRPr="003252E3">
        <w:rPr>
          <w:rFonts w:ascii="Times New Roman" w:eastAsia="Times New Roman" w:hAnsi="Times New Roman" w:cs="Times New Roman"/>
          <w:kern w:val="0"/>
          <w14:ligatures w14:val="none"/>
        </w:rPr>
        <w:t xml:space="preserve">: Although no large-scale fraud was detected, the risk prompted the NSW Electoral Commission to </w:t>
      </w:r>
      <w:r w:rsidRPr="003252E3">
        <w:rPr>
          <w:rFonts w:ascii="Times New Roman" w:eastAsia="Times New Roman" w:hAnsi="Times New Roman" w:cs="Times New Roman"/>
          <w:b/>
          <w:bCs/>
          <w:kern w:val="0"/>
          <w14:ligatures w14:val="none"/>
        </w:rPr>
        <w:t xml:space="preserve">suspend </w:t>
      </w:r>
      <w:proofErr w:type="spellStart"/>
      <w:r w:rsidRPr="003252E3">
        <w:rPr>
          <w:rFonts w:ascii="Times New Roman" w:eastAsia="Times New Roman" w:hAnsi="Times New Roman" w:cs="Times New Roman"/>
          <w:b/>
          <w:bCs/>
          <w:kern w:val="0"/>
          <w14:ligatures w14:val="none"/>
        </w:rPr>
        <w:t>iVote</w:t>
      </w:r>
      <w:proofErr w:type="spellEnd"/>
      <w:r w:rsidRPr="003252E3">
        <w:rPr>
          <w:rFonts w:ascii="Times New Roman" w:eastAsia="Times New Roman" w:hAnsi="Times New Roman" w:cs="Times New Roman"/>
          <w:b/>
          <w:bCs/>
          <w:kern w:val="0"/>
          <w14:ligatures w14:val="none"/>
        </w:rPr>
        <w:t xml:space="preserve"> for future elections</w:t>
      </w:r>
      <w:r w:rsidRPr="003252E3">
        <w:rPr>
          <w:rFonts w:ascii="Times New Roman" w:eastAsia="Times New Roman" w:hAnsi="Times New Roman" w:cs="Times New Roman"/>
          <w:kern w:val="0"/>
          <w14:ligatures w14:val="none"/>
        </w:rPr>
        <w:t>.</w:t>
      </w:r>
    </w:p>
    <w:p w14:paraId="74DEA638" w14:textId="77777777" w:rsidR="003252E3" w:rsidRPr="003252E3" w:rsidRDefault="003252E3" w:rsidP="00F86F03">
      <w:pPr>
        <w:numPr>
          <w:ilvl w:val="1"/>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Lesson</w:t>
      </w:r>
      <w:r w:rsidRPr="003252E3">
        <w:rPr>
          <w:rFonts w:ascii="Times New Roman" w:eastAsia="Times New Roman" w:hAnsi="Times New Roman" w:cs="Times New Roman"/>
          <w:kern w:val="0"/>
          <w14:ligatures w14:val="none"/>
        </w:rPr>
        <w:t>: Robust multi-factor authentication (MFA) systems and secure voter registration databases are essential to prevent impersonation and identity-based attacks.</w:t>
      </w:r>
    </w:p>
    <w:p w14:paraId="1C9BB240" w14:textId="77777777" w:rsidR="003252E3" w:rsidRPr="003252E3" w:rsidRDefault="003252E3" w:rsidP="00F86F03">
      <w:pPr>
        <w:numPr>
          <w:ilvl w:val="0"/>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Man-in-the-Middle (MitM) Attacks – Estonia’s I-Voting (2014)</w:t>
      </w:r>
      <w:r w:rsidRPr="003252E3">
        <w:rPr>
          <w:rFonts w:ascii="Times New Roman" w:eastAsia="Times New Roman" w:hAnsi="Times New Roman" w:cs="Times New Roman"/>
          <w:kern w:val="0"/>
          <w14:ligatures w14:val="none"/>
        </w:rPr>
        <w:br/>
        <w:t xml:space="preserve">In 2014, independent researchers highlighted a potential vulnerability in Estonia’s online voting system where a malicious actor could launch a </w:t>
      </w:r>
      <w:r w:rsidRPr="003252E3">
        <w:rPr>
          <w:rFonts w:ascii="Times New Roman" w:eastAsia="Times New Roman" w:hAnsi="Times New Roman" w:cs="Times New Roman"/>
          <w:b/>
          <w:bCs/>
          <w:kern w:val="0"/>
          <w14:ligatures w14:val="none"/>
        </w:rPr>
        <w:t>Man-in-the-Middle attack</w:t>
      </w:r>
      <w:r w:rsidRPr="003252E3">
        <w:rPr>
          <w:rFonts w:ascii="Times New Roman" w:eastAsia="Times New Roman" w:hAnsi="Times New Roman" w:cs="Times New Roman"/>
          <w:kern w:val="0"/>
          <w14:ligatures w14:val="none"/>
        </w:rPr>
        <w:t xml:space="preserve"> by compromising the voter's device or the network connection, altering the ballot before submission [2].</w:t>
      </w:r>
    </w:p>
    <w:p w14:paraId="1C11F720" w14:textId="77777777" w:rsidR="003252E3" w:rsidRPr="003252E3" w:rsidRDefault="003252E3" w:rsidP="00F86F03">
      <w:pPr>
        <w:numPr>
          <w:ilvl w:val="1"/>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Impact</w:t>
      </w:r>
      <w:r w:rsidRPr="003252E3">
        <w:rPr>
          <w:rFonts w:ascii="Times New Roman" w:eastAsia="Times New Roman" w:hAnsi="Times New Roman" w:cs="Times New Roman"/>
          <w:kern w:val="0"/>
          <w14:ligatures w14:val="none"/>
        </w:rPr>
        <w:t>: Though no confirmed exploit occurred, the Estonian government temporarily reviewed and enhanced its client verification tools and encouraged voters to use mobile apps for vote verification.</w:t>
      </w:r>
    </w:p>
    <w:p w14:paraId="7842511A" w14:textId="77777777" w:rsidR="003252E3" w:rsidRPr="003252E3" w:rsidRDefault="003252E3" w:rsidP="00F86F03">
      <w:pPr>
        <w:numPr>
          <w:ilvl w:val="1"/>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Lesson</w:t>
      </w:r>
      <w:r w:rsidRPr="003252E3">
        <w:rPr>
          <w:rFonts w:ascii="Times New Roman" w:eastAsia="Times New Roman" w:hAnsi="Times New Roman" w:cs="Times New Roman"/>
          <w:kern w:val="0"/>
          <w14:ligatures w14:val="none"/>
        </w:rPr>
        <w:t xml:space="preserve">: Even well-established systems must continuously address </w:t>
      </w:r>
      <w:r w:rsidRPr="003252E3">
        <w:rPr>
          <w:rFonts w:ascii="Times New Roman" w:eastAsia="Times New Roman" w:hAnsi="Times New Roman" w:cs="Times New Roman"/>
          <w:b/>
          <w:bCs/>
          <w:kern w:val="0"/>
          <w14:ligatures w14:val="none"/>
        </w:rPr>
        <w:t>endpoint security</w:t>
      </w:r>
      <w:r w:rsidRPr="003252E3">
        <w:rPr>
          <w:rFonts w:ascii="Times New Roman" w:eastAsia="Times New Roman" w:hAnsi="Times New Roman" w:cs="Times New Roman"/>
          <w:kern w:val="0"/>
          <w14:ligatures w14:val="none"/>
        </w:rPr>
        <w:t xml:space="preserve"> and implement </w:t>
      </w:r>
      <w:r w:rsidRPr="003252E3">
        <w:rPr>
          <w:rFonts w:ascii="Times New Roman" w:eastAsia="Times New Roman" w:hAnsi="Times New Roman" w:cs="Times New Roman"/>
          <w:b/>
          <w:bCs/>
          <w:kern w:val="0"/>
          <w14:ligatures w14:val="none"/>
        </w:rPr>
        <w:t>end-to-end verifiability</w:t>
      </w:r>
      <w:r w:rsidRPr="003252E3">
        <w:rPr>
          <w:rFonts w:ascii="Times New Roman" w:eastAsia="Times New Roman" w:hAnsi="Times New Roman" w:cs="Times New Roman"/>
          <w:kern w:val="0"/>
          <w14:ligatures w14:val="none"/>
        </w:rPr>
        <w:t xml:space="preserve"> to ensure vote integrity.</w:t>
      </w:r>
    </w:p>
    <w:p w14:paraId="232E416B" w14:textId="746675E9" w:rsidR="003252E3" w:rsidRPr="003252E3" w:rsidRDefault="003252E3" w:rsidP="00F86F03">
      <w:pPr>
        <w:numPr>
          <w:ilvl w:val="0"/>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Denial-of-Service (DoS) – Norwegian Internet Voting Trials (2013)</w:t>
      </w:r>
      <w:r w:rsidRPr="003252E3">
        <w:rPr>
          <w:rFonts w:ascii="Times New Roman" w:eastAsia="Times New Roman" w:hAnsi="Times New Roman" w:cs="Times New Roman"/>
          <w:kern w:val="0"/>
          <w14:ligatures w14:val="none"/>
        </w:rPr>
        <w:br/>
        <w:t xml:space="preserve">During Norway’s 2013 parliamentary elections, a series of </w:t>
      </w:r>
      <w:r w:rsidRPr="003252E3">
        <w:rPr>
          <w:rFonts w:ascii="Times New Roman" w:eastAsia="Times New Roman" w:hAnsi="Times New Roman" w:cs="Times New Roman"/>
          <w:b/>
          <w:bCs/>
          <w:kern w:val="0"/>
          <w14:ligatures w14:val="none"/>
        </w:rPr>
        <w:t>Denial-of-Service attacks</w:t>
      </w:r>
      <w:r w:rsidRPr="003252E3">
        <w:rPr>
          <w:rFonts w:ascii="Times New Roman" w:eastAsia="Times New Roman" w:hAnsi="Times New Roman" w:cs="Times New Roman"/>
          <w:kern w:val="0"/>
          <w14:ligatures w14:val="none"/>
        </w:rPr>
        <w:t xml:space="preserve"> targeted the government’s election servers. The attacks overwhelmed the infrastructure, causing slowdowns and temporary outages in the online voting system </w:t>
      </w:r>
      <w:r w:rsidR="002E29CD">
        <w:rPr>
          <w:rFonts w:ascii="Times New Roman" w:eastAsia="Times New Roman" w:hAnsi="Times New Roman" w:cs="Times New Roman"/>
          <w:kern w:val="0"/>
          <w14:ligatures w14:val="none"/>
        </w:rPr>
        <w:t>[11]</w:t>
      </w:r>
      <w:r w:rsidRPr="003252E3">
        <w:rPr>
          <w:rFonts w:ascii="Times New Roman" w:eastAsia="Times New Roman" w:hAnsi="Times New Roman" w:cs="Times New Roman"/>
          <w:kern w:val="0"/>
          <w14:ligatures w14:val="none"/>
        </w:rPr>
        <w:t>.</w:t>
      </w:r>
    </w:p>
    <w:p w14:paraId="409059CC" w14:textId="77777777" w:rsidR="003252E3" w:rsidRPr="003252E3" w:rsidRDefault="003252E3" w:rsidP="00F86F03">
      <w:pPr>
        <w:numPr>
          <w:ilvl w:val="1"/>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Impact</w:t>
      </w:r>
      <w:r w:rsidRPr="003252E3">
        <w:rPr>
          <w:rFonts w:ascii="Times New Roman" w:eastAsia="Times New Roman" w:hAnsi="Times New Roman" w:cs="Times New Roman"/>
          <w:kern w:val="0"/>
          <w14:ligatures w14:val="none"/>
        </w:rPr>
        <w:t xml:space="preserve">: The disruptions prompted the Norwegian government to </w:t>
      </w:r>
      <w:r w:rsidRPr="003252E3">
        <w:rPr>
          <w:rFonts w:ascii="Times New Roman" w:eastAsia="Times New Roman" w:hAnsi="Times New Roman" w:cs="Times New Roman"/>
          <w:b/>
          <w:bCs/>
          <w:kern w:val="0"/>
          <w14:ligatures w14:val="none"/>
        </w:rPr>
        <w:t>halt national internet voting trials</w:t>
      </w:r>
      <w:r w:rsidRPr="003252E3">
        <w:rPr>
          <w:rFonts w:ascii="Times New Roman" w:eastAsia="Times New Roman" w:hAnsi="Times New Roman" w:cs="Times New Roman"/>
          <w:kern w:val="0"/>
          <w14:ligatures w14:val="none"/>
        </w:rPr>
        <w:t>, citing security and transparency concerns.</w:t>
      </w:r>
    </w:p>
    <w:p w14:paraId="61BE61C3" w14:textId="5F7A10D6" w:rsidR="00B30AC5" w:rsidRPr="00F86F03" w:rsidRDefault="003252E3" w:rsidP="00F86F03">
      <w:pPr>
        <w:numPr>
          <w:ilvl w:val="1"/>
          <w:numId w:val="92"/>
        </w:numPr>
        <w:spacing w:before="100" w:beforeAutospacing="1" w:after="100" w:afterAutospacing="1"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b/>
          <w:bCs/>
          <w:kern w:val="0"/>
          <w14:ligatures w14:val="none"/>
        </w:rPr>
        <w:t>Lesson</w:t>
      </w:r>
      <w:r w:rsidRPr="003252E3">
        <w:rPr>
          <w:rFonts w:ascii="Times New Roman" w:eastAsia="Times New Roman" w:hAnsi="Times New Roman" w:cs="Times New Roman"/>
          <w:kern w:val="0"/>
          <w14:ligatures w14:val="none"/>
        </w:rPr>
        <w:t xml:space="preserve">: Online election systems must be designed to resist </w:t>
      </w:r>
      <w:r w:rsidRPr="003252E3">
        <w:rPr>
          <w:rFonts w:ascii="Times New Roman" w:eastAsia="Times New Roman" w:hAnsi="Times New Roman" w:cs="Times New Roman"/>
          <w:b/>
          <w:bCs/>
          <w:kern w:val="0"/>
          <w14:ligatures w14:val="none"/>
        </w:rPr>
        <w:t>network-level attacks</w:t>
      </w:r>
      <w:r w:rsidRPr="003252E3">
        <w:rPr>
          <w:rFonts w:ascii="Times New Roman" w:eastAsia="Times New Roman" w:hAnsi="Times New Roman" w:cs="Times New Roman"/>
          <w:kern w:val="0"/>
          <w14:ligatures w14:val="none"/>
        </w:rPr>
        <w:t xml:space="preserve"> by incorporating </w:t>
      </w:r>
      <w:r w:rsidRPr="003252E3">
        <w:rPr>
          <w:rFonts w:ascii="Times New Roman" w:eastAsia="Times New Roman" w:hAnsi="Times New Roman" w:cs="Times New Roman"/>
          <w:b/>
          <w:bCs/>
          <w:kern w:val="0"/>
          <w14:ligatures w14:val="none"/>
        </w:rPr>
        <w:t>load balancing, redundancy, and DDoS mitigation</w:t>
      </w:r>
      <w:r w:rsidRPr="003252E3">
        <w:rPr>
          <w:rFonts w:ascii="Times New Roman" w:eastAsia="Times New Roman" w:hAnsi="Times New Roman" w:cs="Times New Roman"/>
          <w:kern w:val="0"/>
          <w14:ligatures w14:val="none"/>
        </w:rPr>
        <w:t xml:space="preserve"> strategies.</w:t>
      </w:r>
    </w:p>
    <w:p w14:paraId="18C603BB" w14:textId="67487506" w:rsidR="003252E3" w:rsidRPr="003252E3" w:rsidRDefault="003252E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Common Vulnerabilities in Online Voting Systems</w:t>
      </w:r>
    </w:p>
    <w:tbl>
      <w:tblPr>
        <w:tblStyle w:val="TableGrid"/>
        <w:tblW w:w="0" w:type="auto"/>
        <w:tblLook w:val="04A0" w:firstRow="1" w:lastRow="0" w:firstColumn="1" w:lastColumn="0" w:noHBand="0" w:noVBand="1"/>
      </w:tblPr>
      <w:tblGrid>
        <w:gridCol w:w="2096"/>
        <w:gridCol w:w="3277"/>
        <w:gridCol w:w="3977"/>
      </w:tblGrid>
      <w:tr w:rsidR="003252E3" w:rsidRPr="003252E3" w14:paraId="66783802" w14:textId="77777777" w:rsidTr="003252E3">
        <w:tc>
          <w:tcPr>
            <w:tcW w:w="0" w:type="auto"/>
            <w:hideMark/>
          </w:tcPr>
          <w:p w14:paraId="7F89E310" w14:textId="77777777" w:rsidR="003252E3" w:rsidRPr="003252E3" w:rsidRDefault="003252E3" w:rsidP="00F86F03">
            <w:pPr>
              <w:spacing w:line="276" w:lineRule="auto"/>
              <w:jc w:val="center"/>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Attack Vector</w:t>
            </w:r>
          </w:p>
        </w:tc>
        <w:tc>
          <w:tcPr>
            <w:tcW w:w="0" w:type="auto"/>
            <w:hideMark/>
          </w:tcPr>
          <w:p w14:paraId="67D8DD9D" w14:textId="77777777" w:rsidR="003252E3" w:rsidRPr="003252E3" w:rsidRDefault="003252E3" w:rsidP="00F86F03">
            <w:pPr>
              <w:spacing w:line="276" w:lineRule="auto"/>
              <w:jc w:val="center"/>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Risk</w:t>
            </w:r>
          </w:p>
        </w:tc>
        <w:tc>
          <w:tcPr>
            <w:tcW w:w="0" w:type="auto"/>
            <w:hideMark/>
          </w:tcPr>
          <w:p w14:paraId="05BAB32B" w14:textId="77777777" w:rsidR="003252E3" w:rsidRPr="003252E3" w:rsidRDefault="003252E3" w:rsidP="00F86F03">
            <w:pPr>
              <w:spacing w:line="276" w:lineRule="auto"/>
              <w:jc w:val="center"/>
              <w:rPr>
                <w:rFonts w:ascii="Times New Roman" w:eastAsia="Times New Roman" w:hAnsi="Times New Roman" w:cs="Times New Roman"/>
                <w:b/>
                <w:bCs/>
                <w:kern w:val="0"/>
                <w14:ligatures w14:val="none"/>
              </w:rPr>
            </w:pPr>
            <w:r w:rsidRPr="003252E3">
              <w:rPr>
                <w:rFonts w:ascii="Times New Roman" w:eastAsia="Times New Roman" w:hAnsi="Times New Roman" w:cs="Times New Roman"/>
                <w:b/>
                <w:bCs/>
                <w:kern w:val="0"/>
                <w14:ligatures w14:val="none"/>
              </w:rPr>
              <w:t>Mitigation Strategy</w:t>
            </w:r>
          </w:p>
        </w:tc>
      </w:tr>
      <w:tr w:rsidR="003252E3" w:rsidRPr="003252E3" w14:paraId="27B421C8" w14:textId="77777777" w:rsidTr="003252E3">
        <w:tc>
          <w:tcPr>
            <w:tcW w:w="0" w:type="auto"/>
            <w:hideMark/>
          </w:tcPr>
          <w:p w14:paraId="2D099831"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Credential Theft</w:t>
            </w:r>
          </w:p>
        </w:tc>
        <w:tc>
          <w:tcPr>
            <w:tcW w:w="0" w:type="auto"/>
            <w:hideMark/>
          </w:tcPr>
          <w:p w14:paraId="6420661E"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Identity impersonation during voting</w:t>
            </w:r>
          </w:p>
        </w:tc>
        <w:tc>
          <w:tcPr>
            <w:tcW w:w="0" w:type="auto"/>
            <w:hideMark/>
          </w:tcPr>
          <w:p w14:paraId="49FA7054"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Multi-factor authentication, secure user registration</w:t>
            </w:r>
          </w:p>
        </w:tc>
      </w:tr>
      <w:tr w:rsidR="003252E3" w:rsidRPr="003252E3" w14:paraId="42375200" w14:textId="77777777" w:rsidTr="003252E3">
        <w:tc>
          <w:tcPr>
            <w:tcW w:w="0" w:type="auto"/>
            <w:hideMark/>
          </w:tcPr>
          <w:p w14:paraId="4480B246"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Malware on Voter Device</w:t>
            </w:r>
          </w:p>
        </w:tc>
        <w:tc>
          <w:tcPr>
            <w:tcW w:w="0" w:type="auto"/>
            <w:hideMark/>
          </w:tcPr>
          <w:p w14:paraId="1843FF40"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Vote manipulation before submission</w:t>
            </w:r>
          </w:p>
        </w:tc>
        <w:tc>
          <w:tcPr>
            <w:tcW w:w="0" w:type="auto"/>
            <w:hideMark/>
          </w:tcPr>
          <w:p w14:paraId="03A3E93C"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Voter verification apps, endpoint hardening</w:t>
            </w:r>
          </w:p>
        </w:tc>
      </w:tr>
      <w:tr w:rsidR="003252E3" w:rsidRPr="003252E3" w14:paraId="7527F3D0" w14:textId="77777777" w:rsidTr="003252E3">
        <w:tc>
          <w:tcPr>
            <w:tcW w:w="0" w:type="auto"/>
            <w:hideMark/>
          </w:tcPr>
          <w:p w14:paraId="5F51B479"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Server Compromise</w:t>
            </w:r>
          </w:p>
        </w:tc>
        <w:tc>
          <w:tcPr>
            <w:tcW w:w="0" w:type="auto"/>
            <w:hideMark/>
          </w:tcPr>
          <w:p w14:paraId="5C856411"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Tampering with stored or counted votes</w:t>
            </w:r>
          </w:p>
        </w:tc>
        <w:tc>
          <w:tcPr>
            <w:tcW w:w="0" w:type="auto"/>
            <w:hideMark/>
          </w:tcPr>
          <w:p w14:paraId="045CBF6A"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Blockchain or cryptographic logs, independent auditing</w:t>
            </w:r>
          </w:p>
        </w:tc>
      </w:tr>
      <w:tr w:rsidR="003252E3" w:rsidRPr="003252E3" w14:paraId="3D9055DD" w14:textId="77777777" w:rsidTr="003252E3">
        <w:tc>
          <w:tcPr>
            <w:tcW w:w="0" w:type="auto"/>
            <w:hideMark/>
          </w:tcPr>
          <w:p w14:paraId="18C15625"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lastRenderedPageBreak/>
              <w:t>Data Interception</w:t>
            </w:r>
          </w:p>
        </w:tc>
        <w:tc>
          <w:tcPr>
            <w:tcW w:w="0" w:type="auto"/>
            <w:hideMark/>
          </w:tcPr>
          <w:p w14:paraId="4C128C5A"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Disclosure of voter identity or choices</w:t>
            </w:r>
          </w:p>
        </w:tc>
        <w:tc>
          <w:tcPr>
            <w:tcW w:w="0" w:type="auto"/>
            <w:hideMark/>
          </w:tcPr>
          <w:p w14:paraId="7E9F3A66"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End-to-end encryption (E2EE), secure channels (HTTPS/TLS)</w:t>
            </w:r>
          </w:p>
        </w:tc>
      </w:tr>
      <w:tr w:rsidR="003252E3" w:rsidRPr="003252E3" w14:paraId="57361B37" w14:textId="77777777" w:rsidTr="003252E3">
        <w:tc>
          <w:tcPr>
            <w:tcW w:w="0" w:type="auto"/>
            <w:hideMark/>
          </w:tcPr>
          <w:p w14:paraId="653ACE08"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Insider Threats</w:t>
            </w:r>
          </w:p>
        </w:tc>
        <w:tc>
          <w:tcPr>
            <w:tcW w:w="0" w:type="auto"/>
            <w:hideMark/>
          </w:tcPr>
          <w:p w14:paraId="1BFF0571"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Unauthorized changes by election administrators</w:t>
            </w:r>
          </w:p>
        </w:tc>
        <w:tc>
          <w:tcPr>
            <w:tcW w:w="0" w:type="auto"/>
            <w:hideMark/>
          </w:tcPr>
          <w:p w14:paraId="21806F2F"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Role-based access control, transparency logs</w:t>
            </w:r>
          </w:p>
        </w:tc>
      </w:tr>
      <w:tr w:rsidR="003252E3" w:rsidRPr="003252E3" w14:paraId="1BB4E46A" w14:textId="77777777" w:rsidTr="003252E3">
        <w:tc>
          <w:tcPr>
            <w:tcW w:w="0" w:type="auto"/>
            <w:hideMark/>
          </w:tcPr>
          <w:p w14:paraId="51BEEF36"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Replay Attacks</w:t>
            </w:r>
          </w:p>
        </w:tc>
        <w:tc>
          <w:tcPr>
            <w:tcW w:w="0" w:type="auto"/>
            <w:hideMark/>
          </w:tcPr>
          <w:p w14:paraId="24EBC97A"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Reuse of intercepted credentials or voting data</w:t>
            </w:r>
          </w:p>
        </w:tc>
        <w:tc>
          <w:tcPr>
            <w:tcW w:w="0" w:type="auto"/>
            <w:hideMark/>
          </w:tcPr>
          <w:p w14:paraId="049D2584" w14:textId="77777777" w:rsidR="003252E3" w:rsidRPr="003252E3" w:rsidRDefault="003252E3" w:rsidP="00F86F03">
            <w:pPr>
              <w:spacing w:line="276" w:lineRule="auto"/>
              <w:jc w:val="left"/>
              <w:rPr>
                <w:rFonts w:ascii="Times New Roman" w:eastAsia="Times New Roman" w:hAnsi="Times New Roman" w:cs="Times New Roman"/>
                <w:kern w:val="0"/>
                <w14:ligatures w14:val="none"/>
              </w:rPr>
            </w:pPr>
            <w:r w:rsidRPr="003252E3">
              <w:rPr>
                <w:rFonts w:ascii="Times New Roman" w:eastAsia="Times New Roman" w:hAnsi="Times New Roman" w:cs="Times New Roman"/>
                <w:kern w:val="0"/>
                <w14:ligatures w14:val="none"/>
              </w:rPr>
              <w:t>Session tokens, nonces, timestamp verification</w:t>
            </w:r>
          </w:p>
        </w:tc>
      </w:tr>
    </w:tbl>
    <w:p w14:paraId="1E1322F1" w14:textId="68E4D4D4" w:rsidR="003252E3" w:rsidRDefault="003252E3" w:rsidP="00F86F03">
      <w:pPr>
        <w:spacing w:before="100" w:beforeAutospacing="1" w:after="100" w:afterAutospacing="1" w:line="276" w:lineRule="auto"/>
        <w:jc w:val="left"/>
      </w:pPr>
      <w:r>
        <w:t xml:space="preserve">The threat landscape for online voting is dynamic and multifaceted. Documented incidents demonstrate that </w:t>
      </w:r>
      <w:r>
        <w:rPr>
          <w:rStyle w:val="Strong"/>
        </w:rPr>
        <w:t>cybersecurity in elections is not hypothetical</w:t>
      </w:r>
      <w:r>
        <w:t>, but a real and persistent concern. Even advanced systems like Estonia’s and Australia’s have faced serious scrutiny. As such, any Online Election System (OES) must be built on secure-by-design principles, regularly audited by independent entities, and adaptable to emerging threats.</w:t>
      </w:r>
    </w:p>
    <w:p w14:paraId="0E12D644" w14:textId="77777777" w:rsidR="00EA7544" w:rsidRPr="00F86F03" w:rsidRDefault="00EA7544" w:rsidP="00F86F03">
      <w:pPr>
        <w:spacing w:before="100" w:beforeAutospacing="1" w:after="100" w:afterAutospacing="1" w:line="276" w:lineRule="auto"/>
        <w:jc w:val="left"/>
      </w:pPr>
    </w:p>
    <w:p w14:paraId="5F30440D" w14:textId="77777777" w:rsidR="00450DD3" w:rsidRPr="00450DD3" w:rsidRDefault="00450DD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18" w:name="a25"/>
      <w:bookmarkStart w:id="19" w:name="_Toc200234963"/>
      <w:bookmarkEnd w:id="16"/>
      <w:r w:rsidRPr="00450DD3">
        <w:rPr>
          <w:rFonts w:ascii="Times New Roman" w:eastAsia="Times New Roman" w:hAnsi="Times New Roman" w:cs="Times New Roman"/>
          <w:b/>
          <w:bCs/>
          <w:kern w:val="0"/>
          <w:sz w:val="27"/>
          <w:szCs w:val="27"/>
          <w14:ligatures w14:val="none"/>
        </w:rPr>
        <w:t>2.5 Accessibility Considerations</w:t>
      </w:r>
    </w:p>
    <w:bookmarkEnd w:id="18"/>
    <w:p w14:paraId="59AF9205"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2.5.1 Inclusive Design Standards</w:t>
      </w:r>
    </w:p>
    <w:p w14:paraId="3F81A7DA"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Digital voting systems must be designed with inclusivity at their core to ensure every eligible voter, regardless of physical, sensory, cognitive, or technological limitations, can cast their vote independently and with confidence. Accessibility is not merely a convenience—it is a </w:t>
      </w:r>
      <w:r w:rsidRPr="00450DD3">
        <w:rPr>
          <w:rFonts w:ascii="Times New Roman" w:eastAsia="Times New Roman" w:hAnsi="Times New Roman" w:cs="Times New Roman"/>
          <w:b/>
          <w:bCs/>
          <w:kern w:val="0"/>
          <w14:ligatures w14:val="none"/>
        </w:rPr>
        <w:t>legal and ethical obligation</w:t>
      </w:r>
      <w:r w:rsidRPr="00450DD3">
        <w:rPr>
          <w:rFonts w:ascii="Times New Roman" w:eastAsia="Times New Roman" w:hAnsi="Times New Roman" w:cs="Times New Roman"/>
          <w:kern w:val="0"/>
          <w14:ligatures w14:val="none"/>
        </w:rPr>
        <w:t xml:space="preserve"> in democratic societies.</w:t>
      </w:r>
    </w:p>
    <w:p w14:paraId="6C112E75" w14:textId="77777777" w:rsid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The </w:t>
      </w:r>
      <w:r w:rsidRPr="00450DD3">
        <w:rPr>
          <w:rFonts w:ascii="Times New Roman" w:eastAsia="Times New Roman" w:hAnsi="Times New Roman" w:cs="Times New Roman"/>
          <w:b/>
          <w:bCs/>
          <w:kern w:val="0"/>
          <w14:ligatures w14:val="none"/>
        </w:rPr>
        <w:t>Web Content Accessibility Guidelines (WCAG) 2.1</w:t>
      </w:r>
      <w:r w:rsidRPr="00450DD3">
        <w:rPr>
          <w:rFonts w:ascii="Times New Roman" w:eastAsia="Times New Roman" w:hAnsi="Times New Roman" w:cs="Times New Roman"/>
          <w:kern w:val="0"/>
          <w14:ligatures w14:val="none"/>
        </w:rPr>
        <w:t>, developed by the World Wide Web Consortium (W3C), offer a comprehensive framework for designing accessible web-based systems, including online election platforms. Adhering to WCAG 2.1 is essential for ensuring that digital voting interfaces meet the diverse needs of the population.</w:t>
      </w:r>
    </w:p>
    <w:p w14:paraId="0564E431"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WCAG 2.1 Compliance Requirements for Voting Interfaces</w:t>
      </w:r>
    </w:p>
    <w:p w14:paraId="0A92DC82" w14:textId="77777777" w:rsidR="00450DD3" w:rsidRPr="00450DD3" w:rsidRDefault="00450DD3" w:rsidP="00F86F03">
      <w:pPr>
        <w:numPr>
          <w:ilvl w:val="0"/>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Perceivability</w:t>
      </w:r>
      <w:r w:rsidRPr="00450DD3">
        <w:rPr>
          <w:rFonts w:ascii="Times New Roman" w:eastAsia="Times New Roman" w:hAnsi="Times New Roman" w:cs="Times New Roman"/>
          <w:kern w:val="0"/>
          <w14:ligatures w14:val="none"/>
        </w:rPr>
        <w:br/>
        <w:t>Information and user interface components must be presentable to users in ways they can perceive, regardless of sensory limitations.</w:t>
      </w:r>
    </w:p>
    <w:p w14:paraId="3F221D40" w14:textId="77777777" w:rsidR="00450DD3" w:rsidRPr="00450DD3" w:rsidRDefault="00450DD3" w:rsidP="00F86F03">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Key Implementation Areas</w:t>
      </w:r>
      <w:r w:rsidRPr="00450DD3">
        <w:rPr>
          <w:rFonts w:ascii="Times New Roman" w:eastAsia="Times New Roman" w:hAnsi="Times New Roman" w:cs="Times New Roman"/>
          <w:kern w:val="0"/>
          <w14:ligatures w14:val="none"/>
        </w:rPr>
        <w:t>:</w:t>
      </w:r>
    </w:p>
    <w:p w14:paraId="1AC8F8AB"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Screen </w:t>
      </w:r>
      <w:proofErr w:type="gramStart"/>
      <w:r w:rsidRPr="00450DD3">
        <w:rPr>
          <w:rFonts w:ascii="Times New Roman" w:eastAsia="Times New Roman" w:hAnsi="Times New Roman" w:cs="Times New Roman"/>
          <w:kern w:val="0"/>
          <w14:ligatures w14:val="none"/>
        </w:rPr>
        <w:t>reader</w:t>
      </w:r>
      <w:proofErr w:type="gramEnd"/>
      <w:r w:rsidRPr="00450DD3">
        <w:rPr>
          <w:rFonts w:ascii="Times New Roman" w:eastAsia="Times New Roman" w:hAnsi="Times New Roman" w:cs="Times New Roman"/>
          <w:kern w:val="0"/>
          <w14:ligatures w14:val="none"/>
        </w:rPr>
        <w:t xml:space="preserve"> support for blind and low-vision users.</w:t>
      </w:r>
    </w:p>
    <w:p w14:paraId="2AF8787C"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Alternative text for images and icons used in the voting interface.</w:t>
      </w:r>
    </w:p>
    <w:p w14:paraId="19330803"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High-contrast modes and text resizing features.</w:t>
      </w:r>
    </w:p>
    <w:p w14:paraId="17DA4525" w14:textId="3C3A4980" w:rsidR="00F86F03" w:rsidRDefault="00450DD3" w:rsidP="00EA7544">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Example</w:t>
      </w:r>
      <w:r w:rsidRPr="00450DD3">
        <w:rPr>
          <w:rFonts w:ascii="Times New Roman" w:eastAsia="Times New Roman" w:hAnsi="Times New Roman" w:cs="Times New Roman"/>
          <w:kern w:val="0"/>
          <w14:ligatures w14:val="none"/>
        </w:rPr>
        <w:t xml:space="preserve">: Estonia’s </w:t>
      </w:r>
      <w:proofErr w:type="spellStart"/>
      <w:r w:rsidRPr="00450DD3">
        <w:rPr>
          <w:rFonts w:ascii="Times New Roman" w:eastAsia="Times New Roman" w:hAnsi="Times New Roman" w:cs="Times New Roman"/>
          <w:kern w:val="0"/>
          <w14:ligatures w14:val="none"/>
        </w:rPr>
        <w:t>i</w:t>
      </w:r>
      <w:proofErr w:type="spellEnd"/>
      <w:r w:rsidRPr="00450DD3">
        <w:rPr>
          <w:rFonts w:ascii="Times New Roman" w:eastAsia="Times New Roman" w:hAnsi="Times New Roman" w:cs="Times New Roman"/>
          <w:kern w:val="0"/>
          <w14:ligatures w14:val="none"/>
        </w:rPr>
        <w:t xml:space="preserve">-Voting system includes a text-to-speech tool to assist visually impaired voters </w:t>
      </w:r>
      <w:r w:rsidR="002E29CD">
        <w:rPr>
          <w:rFonts w:ascii="Times New Roman" w:eastAsia="Times New Roman" w:hAnsi="Times New Roman" w:cs="Times New Roman"/>
          <w:kern w:val="0"/>
          <w14:ligatures w14:val="none"/>
        </w:rPr>
        <w:t>[9]</w:t>
      </w:r>
      <w:r w:rsidRPr="00450DD3">
        <w:rPr>
          <w:rFonts w:ascii="Times New Roman" w:eastAsia="Times New Roman" w:hAnsi="Times New Roman" w:cs="Times New Roman"/>
          <w:kern w:val="0"/>
          <w14:ligatures w14:val="none"/>
        </w:rPr>
        <w:t>.</w:t>
      </w:r>
    </w:p>
    <w:p w14:paraId="1F3B4B61" w14:textId="77777777" w:rsidR="00EA7544" w:rsidRPr="00EA7544" w:rsidRDefault="00EA7544" w:rsidP="00EA7544">
      <w:pPr>
        <w:spacing w:before="100" w:beforeAutospacing="1" w:after="100" w:afterAutospacing="1" w:line="276" w:lineRule="auto"/>
        <w:jc w:val="left"/>
        <w:rPr>
          <w:rFonts w:ascii="Times New Roman" w:eastAsia="Times New Roman" w:hAnsi="Times New Roman" w:cs="Times New Roman"/>
          <w:kern w:val="0"/>
          <w14:ligatures w14:val="none"/>
        </w:rPr>
      </w:pPr>
    </w:p>
    <w:p w14:paraId="5377C077" w14:textId="77777777" w:rsidR="00450DD3" w:rsidRPr="00450DD3" w:rsidRDefault="00450DD3" w:rsidP="00F86F03">
      <w:pPr>
        <w:numPr>
          <w:ilvl w:val="0"/>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Operability</w:t>
      </w:r>
      <w:r w:rsidRPr="00450DD3">
        <w:rPr>
          <w:rFonts w:ascii="Times New Roman" w:eastAsia="Times New Roman" w:hAnsi="Times New Roman" w:cs="Times New Roman"/>
          <w:kern w:val="0"/>
          <w14:ligatures w14:val="none"/>
        </w:rPr>
        <w:br/>
        <w:t>Users must be able to operate interface components regardless of their motor abilities.</w:t>
      </w:r>
    </w:p>
    <w:p w14:paraId="341F6914" w14:textId="77777777" w:rsidR="00450DD3" w:rsidRPr="00450DD3" w:rsidRDefault="00450DD3" w:rsidP="00F86F03">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Key Implementation Areas</w:t>
      </w:r>
      <w:r w:rsidRPr="00450DD3">
        <w:rPr>
          <w:rFonts w:ascii="Times New Roman" w:eastAsia="Times New Roman" w:hAnsi="Times New Roman" w:cs="Times New Roman"/>
          <w:kern w:val="0"/>
          <w14:ligatures w14:val="none"/>
        </w:rPr>
        <w:t>:</w:t>
      </w:r>
    </w:p>
    <w:p w14:paraId="340EE18F"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Full keyboard navigation (no reliance on mouse).</w:t>
      </w:r>
    </w:p>
    <w:p w14:paraId="39EFF4C1"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Avoiding time-dependent interactions (or allowing time extensions).</w:t>
      </w:r>
    </w:p>
    <w:p w14:paraId="458D66BB"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Providing </w:t>
      </w:r>
      <w:proofErr w:type="gramStart"/>
      <w:r w:rsidRPr="00450DD3">
        <w:rPr>
          <w:rFonts w:ascii="Times New Roman" w:eastAsia="Times New Roman" w:hAnsi="Times New Roman" w:cs="Times New Roman"/>
          <w:kern w:val="0"/>
          <w14:ligatures w14:val="none"/>
        </w:rPr>
        <w:t>pause</w:t>
      </w:r>
      <w:proofErr w:type="gramEnd"/>
      <w:r w:rsidRPr="00450DD3">
        <w:rPr>
          <w:rFonts w:ascii="Times New Roman" w:eastAsia="Times New Roman" w:hAnsi="Times New Roman" w:cs="Times New Roman"/>
          <w:kern w:val="0"/>
          <w14:ligatures w14:val="none"/>
        </w:rPr>
        <w:t xml:space="preserve">, </w:t>
      </w:r>
      <w:proofErr w:type="gramStart"/>
      <w:r w:rsidRPr="00450DD3">
        <w:rPr>
          <w:rFonts w:ascii="Times New Roman" w:eastAsia="Times New Roman" w:hAnsi="Times New Roman" w:cs="Times New Roman"/>
          <w:kern w:val="0"/>
          <w14:ligatures w14:val="none"/>
        </w:rPr>
        <w:t>stop</w:t>
      </w:r>
      <w:proofErr w:type="gramEnd"/>
      <w:r w:rsidRPr="00450DD3">
        <w:rPr>
          <w:rFonts w:ascii="Times New Roman" w:eastAsia="Times New Roman" w:hAnsi="Times New Roman" w:cs="Times New Roman"/>
          <w:kern w:val="0"/>
          <w14:ligatures w14:val="none"/>
        </w:rPr>
        <w:t>, and resume controls.</w:t>
      </w:r>
    </w:p>
    <w:p w14:paraId="5CAAECDF" w14:textId="77777777" w:rsidR="00450DD3" w:rsidRPr="00450DD3" w:rsidRDefault="00450DD3" w:rsidP="00F86F03">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Example</w:t>
      </w:r>
      <w:r w:rsidRPr="00450DD3">
        <w:rPr>
          <w:rFonts w:ascii="Times New Roman" w:eastAsia="Times New Roman" w:hAnsi="Times New Roman" w:cs="Times New Roman"/>
          <w:kern w:val="0"/>
          <w14:ligatures w14:val="none"/>
        </w:rPr>
        <w:t>: The Swiss e-voting system supports single-switch inputs for users with severe motor impairments [2].</w:t>
      </w:r>
    </w:p>
    <w:p w14:paraId="244E1828" w14:textId="77777777" w:rsidR="00450DD3" w:rsidRPr="00450DD3" w:rsidRDefault="00450DD3" w:rsidP="00F86F03">
      <w:pPr>
        <w:numPr>
          <w:ilvl w:val="0"/>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Understandability</w:t>
      </w:r>
      <w:r w:rsidRPr="00450DD3">
        <w:rPr>
          <w:rFonts w:ascii="Times New Roman" w:eastAsia="Times New Roman" w:hAnsi="Times New Roman" w:cs="Times New Roman"/>
          <w:kern w:val="0"/>
          <w14:ligatures w14:val="none"/>
        </w:rPr>
        <w:br/>
        <w:t>Users must be able to understand the information presented and how to use the system.</w:t>
      </w:r>
    </w:p>
    <w:p w14:paraId="630174A5" w14:textId="77777777" w:rsidR="00450DD3" w:rsidRPr="00450DD3" w:rsidRDefault="00450DD3" w:rsidP="00F86F03">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Key Implementation Areas</w:t>
      </w:r>
      <w:r w:rsidRPr="00450DD3">
        <w:rPr>
          <w:rFonts w:ascii="Times New Roman" w:eastAsia="Times New Roman" w:hAnsi="Times New Roman" w:cs="Times New Roman"/>
          <w:kern w:val="0"/>
          <w14:ligatures w14:val="none"/>
        </w:rPr>
        <w:t>:</w:t>
      </w:r>
    </w:p>
    <w:p w14:paraId="49E4CE09"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Clear, consistent language and layout.</w:t>
      </w:r>
    </w:p>
    <w:p w14:paraId="69C0FEEB"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Error messages that explain problems and guide users to solutions.</w:t>
      </w:r>
    </w:p>
    <w:p w14:paraId="2C005A6F"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Language localization to support multilingual users.</w:t>
      </w:r>
    </w:p>
    <w:p w14:paraId="249A1EBB" w14:textId="5CB0C3B3" w:rsidR="00450DD3" w:rsidRPr="00450DD3" w:rsidRDefault="00450DD3" w:rsidP="00F86F03">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Example</w:t>
      </w:r>
      <w:r w:rsidRPr="00450DD3">
        <w:rPr>
          <w:rFonts w:ascii="Times New Roman" w:eastAsia="Times New Roman" w:hAnsi="Times New Roman" w:cs="Times New Roman"/>
          <w:kern w:val="0"/>
          <w14:ligatures w14:val="none"/>
        </w:rPr>
        <w:t xml:space="preserve">: India’s pilot digital voting platform includes instructions in multiple local languages for broader comprehension </w:t>
      </w:r>
      <w:r w:rsidR="002E29CD">
        <w:rPr>
          <w:rFonts w:ascii="Times New Roman" w:eastAsia="Times New Roman" w:hAnsi="Times New Roman" w:cs="Times New Roman"/>
          <w:kern w:val="0"/>
          <w14:ligatures w14:val="none"/>
        </w:rPr>
        <w:t>[11]</w:t>
      </w:r>
      <w:r w:rsidRPr="00450DD3">
        <w:rPr>
          <w:rFonts w:ascii="Times New Roman" w:eastAsia="Times New Roman" w:hAnsi="Times New Roman" w:cs="Times New Roman"/>
          <w:kern w:val="0"/>
          <w14:ligatures w14:val="none"/>
        </w:rPr>
        <w:t>.</w:t>
      </w:r>
    </w:p>
    <w:p w14:paraId="4799AD92" w14:textId="77777777" w:rsidR="00450DD3" w:rsidRPr="00450DD3" w:rsidRDefault="00450DD3" w:rsidP="00F86F03">
      <w:pPr>
        <w:numPr>
          <w:ilvl w:val="0"/>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Robustness</w:t>
      </w:r>
      <w:r w:rsidRPr="00450DD3">
        <w:rPr>
          <w:rFonts w:ascii="Times New Roman" w:eastAsia="Times New Roman" w:hAnsi="Times New Roman" w:cs="Times New Roman"/>
          <w:kern w:val="0"/>
          <w14:ligatures w14:val="none"/>
        </w:rPr>
        <w:br/>
        <w:t>Content must be robust enough to be interpreted reliably by a wide variety of user agents, including assistive technologies.</w:t>
      </w:r>
    </w:p>
    <w:p w14:paraId="6DA4985F" w14:textId="77777777" w:rsidR="00450DD3" w:rsidRPr="00450DD3" w:rsidRDefault="00450DD3" w:rsidP="00F86F03">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Key Implementation Areas</w:t>
      </w:r>
      <w:r w:rsidRPr="00450DD3">
        <w:rPr>
          <w:rFonts w:ascii="Times New Roman" w:eastAsia="Times New Roman" w:hAnsi="Times New Roman" w:cs="Times New Roman"/>
          <w:kern w:val="0"/>
          <w14:ligatures w14:val="none"/>
        </w:rPr>
        <w:t>:</w:t>
      </w:r>
    </w:p>
    <w:p w14:paraId="5E7668A6"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Compatibility with various browsers, operating systems, and devices.</w:t>
      </w:r>
    </w:p>
    <w:p w14:paraId="7F99971F"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Semantic HTML and ARIA (Accessible Rich Internet Applications) attributes.</w:t>
      </w:r>
    </w:p>
    <w:p w14:paraId="424772E7" w14:textId="77777777" w:rsidR="00450DD3" w:rsidRPr="00450DD3" w:rsidRDefault="00450DD3" w:rsidP="00F86F03">
      <w:pPr>
        <w:numPr>
          <w:ilvl w:val="2"/>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Use of open standards to future-proof accessibility.</w:t>
      </w:r>
    </w:p>
    <w:p w14:paraId="64800B07" w14:textId="24BAF819" w:rsidR="00B30AC5" w:rsidRPr="00F86F03" w:rsidRDefault="00450DD3" w:rsidP="00F86F03">
      <w:pPr>
        <w:numPr>
          <w:ilvl w:val="1"/>
          <w:numId w:val="93"/>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Example</w:t>
      </w:r>
      <w:r w:rsidRPr="00450DD3">
        <w:rPr>
          <w:rFonts w:ascii="Times New Roman" w:eastAsia="Times New Roman" w:hAnsi="Times New Roman" w:cs="Times New Roman"/>
          <w:kern w:val="0"/>
          <w14:ligatures w14:val="none"/>
        </w:rPr>
        <w:t xml:space="preserve">: The U.S. </w:t>
      </w:r>
      <w:proofErr w:type="spellStart"/>
      <w:r w:rsidRPr="00450DD3">
        <w:rPr>
          <w:rFonts w:ascii="Times New Roman" w:eastAsia="Times New Roman" w:hAnsi="Times New Roman" w:cs="Times New Roman"/>
          <w:kern w:val="0"/>
          <w14:ligatures w14:val="none"/>
        </w:rPr>
        <w:t>VotingWorks</w:t>
      </w:r>
      <w:proofErr w:type="spellEnd"/>
      <w:r w:rsidRPr="00450DD3">
        <w:rPr>
          <w:rFonts w:ascii="Times New Roman" w:eastAsia="Times New Roman" w:hAnsi="Times New Roman" w:cs="Times New Roman"/>
          <w:kern w:val="0"/>
          <w14:ligatures w14:val="none"/>
        </w:rPr>
        <w:t xml:space="preserve"> platform is open-source and tested for compatibility with assistive technologies across platforms </w:t>
      </w:r>
      <w:r w:rsidR="002E29CD">
        <w:rPr>
          <w:rFonts w:ascii="Times New Roman" w:eastAsia="Times New Roman" w:hAnsi="Times New Roman" w:cs="Times New Roman"/>
          <w:kern w:val="0"/>
          <w14:ligatures w14:val="none"/>
        </w:rPr>
        <w:t>[5]</w:t>
      </w:r>
      <w:r w:rsidRPr="00450DD3">
        <w:rPr>
          <w:rFonts w:ascii="Times New Roman" w:eastAsia="Times New Roman" w:hAnsi="Times New Roman" w:cs="Times New Roman"/>
          <w:kern w:val="0"/>
          <w14:ligatures w14:val="none"/>
        </w:rPr>
        <w:t>.</w:t>
      </w:r>
    </w:p>
    <w:p w14:paraId="0906AD66" w14:textId="5614514E"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Importance of Inclusive Design in E-Voting</w:t>
      </w:r>
    </w:p>
    <w:p w14:paraId="6036D7B4"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Failure to incorporate accessibility can disenfranchise large segments of the electorate, particularly:</w:t>
      </w:r>
    </w:p>
    <w:p w14:paraId="32FDF054" w14:textId="77777777" w:rsidR="00450DD3" w:rsidRPr="00450DD3" w:rsidRDefault="00450DD3" w:rsidP="00F86F03">
      <w:pPr>
        <w:numPr>
          <w:ilvl w:val="0"/>
          <w:numId w:val="94"/>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Persons with disabilities (visual, auditory, mobility, or cognitive).</w:t>
      </w:r>
    </w:p>
    <w:p w14:paraId="52F99B7C" w14:textId="77777777" w:rsidR="00450DD3" w:rsidRPr="00450DD3" w:rsidRDefault="00450DD3" w:rsidP="00F86F03">
      <w:pPr>
        <w:numPr>
          <w:ilvl w:val="0"/>
          <w:numId w:val="94"/>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Elderly voters </w:t>
      </w:r>
      <w:proofErr w:type="gramStart"/>
      <w:r w:rsidRPr="00450DD3">
        <w:rPr>
          <w:rFonts w:ascii="Times New Roman" w:eastAsia="Times New Roman" w:hAnsi="Times New Roman" w:cs="Times New Roman"/>
          <w:kern w:val="0"/>
          <w14:ligatures w14:val="none"/>
        </w:rPr>
        <w:t>unfamiliar</w:t>
      </w:r>
      <w:proofErr w:type="gramEnd"/>
      <w:r w:rsidRPr="00450DD3">
        <w:rPr>
          <w:rFonts w:ascii="Times New Roman" w:eastAsia="Times New Roman" w:hAnsi="Times New Roman" w:cs="Times New Roman"/>
          <w:kern w:val="0"/>
          <w14:ligatures w14:val="none"/>
        </w:rPr>
        <w:t xml:space="preserve"> with digital tools.</w:t>
      </w:r>
    </w:p>
    <w:p w14:paraId="4CCEBD23" w14:textId="77777777" w:rsidR="00450DD3" w:rsidRPr="00450DD3" w:rsidRDefault="00450DD3" w:rsidP="00F86F03">
      <w:pPr>
        <w:numPr>
          <w:ilvl w:val="0"/>
          <w:numId w:val="94"/>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Non-native speakers or voters with lower literacy levels.</w:t>
      </w:r>
    </w:p>
    <w:p w14:paraId="0263C461" w14:textId="77777777" w:rsidR="00F86F03" w:rsidRDefault="00F86F03" w:rsidP="00F86F03">
      <w:pPr>
        <w:spacing w:before="100" w:beforeAutospacing="1" w:after="100" w:afterAutospacing="1" w:line="276" w:lineRule="auto"/>
        <w:jc w:val="left"/>
        <w:rPr>
          <w:rFonts w:ascii="Times New Roman" w:eastAsia="Times New Roman" w:hAnsi="Times New Roman" w:cs="Times New Roman"/>
          <w:b/>
          <w:bCs/>
          <w:kern w:val="0"/>
          <w14:ligatures w14:val="none"/>
        </w:rPr>
      </w:pPr>
    </w:p>
    <w:p w14:paraId="44E3B84C" w14:textId="77777777" w:rsidR="00F86F03" w:rsidRDefault="00F86F03" w:rsidP="00F86F03">
      <w:pPr>
        <w:spacing w:before="100" w:beforeAutospacing="1" w:after="100" w:afterAutospacing="1" w:line="276" w:lineRule="auto"/>
        <w:jc w:val="left"/>
        <w:rPr>
          <w:rFonts w:ascii="Times New Roman" w:eastAsia="Times New Roman" w:hAnsi="Times New Roman" w:cs="Times New Roman"/>
          <w:b/>
          <w:bCs/>
          <w:kern w:val="0"/>
          <w14:ligatures w14:val="none"/>
        </w:rPr>
      </w:pPr>
    </w:p>
    <w:p w14:paraId="0C1BD1BE" w14:textId="77777777" w:rsidR="00F86F03" w:rsidRDefault="00F86F03" w:rsidP="00F86F03">
      <w:pPr>
        <w:spacing w:before="100" w:beforeAutospacing="1" w:after="100" w:afterAutospacing="1" w:line="276" w:lineRule="auto"/>
        <w:jc w:val="left"/>
        <w:rPr>
          <w:rFonts w:ascii="Times New Roman" w:eastAsia="Times New Roman" w:hAnsi="Times New Roman" w:cs="Times New Roman"/>
          <w:b/>
          <w:bCs/>
          <w:kern w:val="0"/>
          <w14:ligatures w14:val="none"/>
        </w:rPr>
      </w:pPr>
    </w:p>
    <w:p w14:paraId="323AC06E" w14:textId="6F222614" w:rsid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Legal mandates</w:t>
      </w:r>
      <w:r w:rsidRPr="00450DD3">
        <w:rPr>
          <w:rFonts w:ascii="Times New Roman" w:eastAsia="Times New Roman" w:hAnsi="Times New Roman" w:cs="Times New Roman"/>
          <w:kern w:val="0"/>
          <w14:ligatures w14:val="none"/>
        </w:rPr>
        <w:t xml:space="preserve"> such as the Americans with Disabilities Act (ADA), the EU Web Accessibility Directive, and similar national laws reinforce the requirement to meet WCAG guidelines in public-facing digital services—including voting systems.</w:t>
      </w:r>
    </w:p>
    <w:p w14:paraId="40CA17DF" w14:textId="78237461" w:rsidR="00B30AC5" w:rsidRDefault="00450DD3" w:rsidP="00EA7544">
      <w:pPr>
        <w:spacing w:before="100" w:beforeAutospacing="1" w:after="100" w:afterAutospacing="1" w:line="276" w:lineRule="auto"/>
        <w:jc w:val="left"/>
      </w:pPr>
      <w:r>
        <w:t xml:space="preserve">Integrating </w:t>
      </w:r>
      <w:r>
        <w:rPr>
          <w:rStyle w:val="Strong"/>
        </w:rPr>
        <w:t>WCAG 2.1 Level AA</w:t>
      </w:r>
      <w:r>
        <w:t xml:space="preserve"> compliance into the development of Online Election Systems ensures a </w:t>
      </w:r>
      <w:r>
        <w:rPr>
          <w:rStyle w:val="Strong"/>
        </w:rPr>
        <w:t>universal design approach</w:t>
      </w:r>
      <w:r>
        <w:t xml:space="preserve">—one that empowers all users equally, regardless of ability. Accessibility should be verified not only through automated tools but also through </w:t>
      </w:r>
      <w:r>
        <w:rPr>
          <w:rStyle w:val="Strong"/>
        </w:rPr>
        <w:t>real-world user testing</w:t>
      </w:r>
      <w:r>
        <w:t xml:space="preserve"> with diverse participants.</w:t>
      </w:r>
      <w:bookmarkStart w:id="20" w:name="_Toc200234968"/>
      <w:bookmarkEnd w:id="19"/>
    </w:p>
    <w:p w14:paraId="371B4055" w14:textId="39DF2638" w:rsidR="00450DD3" w:rsidRPr="00B30AC5" w:rsidRDefault="00450DD3" w:rsidP="00F86F03">
      <w:pPr>
        <w:spacing w:before="100" w:beforeAutospacing="1" w:after="100" w:afterAutospacing="1" w:line="276" w:lineRule="auto"/>
        <w:jc w:val="left"/>
        <w:rPr>
          <w:sz w:val="22"/>
          <w:szCs w:val="22"/>
        </w:rPr>
      </w:pPr>
      <w:r w:rsidRPr="00B30AC5">
        <w:rPr>
          <w:rFonts w:ascii="Times New Roman" w:eastAsia="Times New Roman" w:hAnsi="Times New Roman" w:cs="Times New Roman"/>
          <w:b/>
          <w:bCs/>
          <w:kern w:val="0"/>
          <w14:ligatures w14:val="none"/>
        </w:rPr>
        <w:t>2.5.2 User Experience Metrics</w:t>
      </w:r>
    </w:p>
    <w:p w14:paraId="2B7FD718"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Beyond technical functionality and legal compliance, the </w:t>
      </w:r>
      <w:r w:rsidRPr="00450DD3">
        <w:rPr>
          <w:rFonts w:ascii="Times New Roman" w:eastAsia="Times New Roman" w:hAnsi="Times New Roman" w:cs="Times New Roman"/>
          <w:b/>
          <w:bCs/>
          <w:kern w:val="0"/>
          <w14:ligatures w14:val="none"/>
        </w:rPr>
        <w:t>user experience (UX)</w:t>
      </w:r>
      <w:r w:rsidRPr="00450DD3">
        <w:rPr>
          <w:rFonts w:ascii="Times New Roman" w:eastAsia="Times New Roman" w:hAnsi="Times New Roman" w:cs="Times New Roman"/>
          <w:kern w:val="0"/>
          <w14:ligatures w14:val="none"/>
        </w:rPr>
        <w:t xml:space="preserve"> of online voting systems plays a pivotal role in determining the success, trust, and widespread adoption of digital elections. A poorly designed system—even if secure and accessible—can discourage participation or lead to unintentional voting errors.</w:t>
      </w:r>
    </w:p>
    <w:p w14:paraId="626B81DE"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Recent empirical studies</w:t>
      </w:r>
      <w:r w:rsidRPr="00450DD3">
        <w:rPr>
          <w:rFonts w:ascii="Times New Roman" w:eastAsia="Times New Roman" w:hAnsi="Times New Roman" w:cs="Times New Roman"/>
          <w:kern w:val="0"/>
          <w14:ligatures w14:val="none"/>
        </w:rPr>
        <w:t xml:space="preserve"> have quantified the impact of specific interface features on user engagement and satisfaction. These findings highlight the importance of balancing security with ease of use, especially in high-stakes environments like elections.</w:t>
      </w:r>
    </w:p>
    <w:p w14:paraId="51620CCC"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Key Findings from MIT Digital Voting Study (2022)</w:t>
      </w:r>
    </w:p>
    <w:p w14:paraId="3991BE35" w14:textId="77777777" w:rsidR="00450DD3" w:rsidRPr="00450DD3" w:rsidRDefault="00450DD3" w:rsidP="00F86F03">
      <w:pPr>
        <w:numPr>
          <w:ilvl w:val="0"/>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Biometric Authentication Enhances Confidence</w:t>
      </w:r>
    </w:p>
    <w:p w14:paraId="273AD7C3" w14:textId="01723ED0" w:rsidR="00450DD3" w:rsidRPr="00450DD3" w:rsidRDefault="00450DD3" w:rsidP="00F86F03">
      <w:pPr>
        <w:numPr>
          <w:ilvl w:val="1"/>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Finding</w:t>
      </w:r>
      <w:r w:rsidRPr="00450DD3">
        <w:rPr>
          <w:rFonts w:ascii="Times New Roman" w:eastAsia="Times New Roman" w:hAnsi="Times New Roman" w:cs="Times New Roman"/>
          <w:kern w:val="0"/>
          <w14:ligatures w14:val="none"/>
        </w:rPr>
        <w:t xml:space="preserve">: Online voting platforms that implemented biometric verification (e.g., fingerprint or facial recognition) achieved a </w:t>
      </w:r>
      <w:r w:rsidRPr="00450DD3">
        <w:rPr>
          <w:rFonts w:ascii="Times New Roman" w:eastAsia="Times New Roman" w:hAnsi="Times New Roman" w:cs="Times New Roman"/>
          <w:b/>
          <w:bCs/>
          <w:kern w:val="0"/>
          <w14:ligatures w14:val="none"/>
        </w:rPr>
        <w:t>92% user satisfaction rate</w:t>
      </w:r>
      <w:r w:rsidRPr="00450DD3">
        <w:rPr>
          <w:rFonts w:ascii="Times New Roman" w:eastAsia="Times New Roman" w:hAnsi="Times New Roman" w:cs="Times New Roman"/>
          <w:kern w:val="0"/>
          <w14:ligatures w14:val="none"/>
        </w:rPr>
        <w:t xml:space="preserve">, as users perceived them to be secure yet convenient </w:t>
      </w:r>
      <w:r w:rsidR="002E29CD">
        <w:rPr>
          <w:rFonts w:ascii="Times New Roman" w:eastAsia="Times New Roman" w:hAnsi="Times New Roman" w:cs="Times New Roman"/>
          <w:kern w:val="0"/>
          <w14:ligatures w14:val="none"/>
        </w:rPr>
        <w:t>[9]</w:t>
      </w:r>
      <w:r w:rsidRPr="00450DD3">
        <w:rPr>
          <w:rFonts w:ascii="Times New Roman" w:eastAsia="Times New Roman" w:hAnsi="Times New Roman" w:cs="Times New Roman"/>
          <w:kern w:val="0"/>
          <w14:ligatures w14:val="none"/>
        </w:rPr>
        <w:t>.</w:t>
      </w:r>
    </w:p>
    <w:p w14:paraId="54D91FE2" w14:textId="3244D9C7" w:rsidR="00B30AC5" w:rsidRPr="00F86F03" w:rsidRDefault="00450DD3" w:rsidP="00F86F03">
      <w:pPr>
        <w:numPr>
          <w:ilvl w:val="1"/>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Implication</w:t>
      </w:r>
      <w:r w:rsidRPr="00450DD3">
        <w:rPr>
          <w:rFonts w:ascii="Times New Roman" w:eastAsia="Times New Roman" w:hAnsi="Times New Roman" w:cs="Times New Roman"/>
          <w:kern w:val="0"/>
          <w14:ligatures w14:val="none"/>
        </w:rPr>
        <w:t>: Biometric methods reduce the cognitive load of remembering passwords or entering codes, especially for older or less tech-savvy voters. However, data protection laws must be strictly followed to ensure user privacy.</w:t>
      </w:r>
    </w:p>
    <w:p w14:paraId="5EC440FC" w14:textId="0E9E85ED" w:rsidR="00450DD3" w:rsidRPr="00B30AC5" w:rsidRDefault="00450DD3" w:rsidP="00F86F03">
      <w:pPr>
        <w:numPr>
          <w:ilvl w:val="0"/>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B30AC5">
        <w:rPr>
          <w:rFonts w:ascii="Times New Roman" w:eastAsia="Times New Roman" w:hAnsi="Times New Roman" w:cs="Times New Roman"/>
          <w:b/>
          <w:bCs/>
          <w:kern w:val="0"/>
          <w14:ligatures w14:val="none"/>
        </w:rPr>
        <w:t>Multi-Step Verification Increases Drop-Off Rates</w:t>
      </w:r>
    </w:p>
    <w:p w14:paraId="29FDF31E" w14:textId="77777777" w:rsidR="00450DD3" w:rsidRPr="00450DD3" w:rsidRDefault="00450DD3" w:rsidP="00F86F03">
      <w:pPr>
        <w:numPr>
          <w:ilvl w:val="1"/>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Finding</w:t>
      </w:r>
      <w:r w:rsidRPr="00450DD3">
        <w:rPr>
          <w:rFonts w:ascii="Times New Roman" w:eastAsia="Times New Roman" w:hAnsi="Times New Roman" w:cs="Times New Roman"/>
          <w:kern w:val="0"/>
          <w14:ligatures w14:val="none"/>
        </w:rPr>
        <w:t xml:space="preserve">: Multi-factor authentication (MFA) that requires users to switch devices (e.g., receive SMS or email codes) led to a </w:t>
      </w:r>
      <w:r w:rsidRPr="00450DD3">
        <w:rPr>
          <w:rFonts w:ascii="Times New Roman" w:eastAsia="Times New Roman" w:hAnsi="Times New Roman" w:cs="Times New Roman"/>
          <w:b/>
          <w:bCs/>
          <w:kern w:val="0"/>
          <w14:ligatures w14:val="none"/>
        </w:rPr>
        <w:t>16–21% drop-off</w:t>
      </w:r>
      <w:r w:rsidRPr="00450DD3">
        <w:rPr>
          <w:rFonts w:ascii="Times New Roman" w:eastAsia="Times New Roman" w:hAnsi="Times New Roman" w:cs="Times New Roman"/>
          <w:kern w:val="0"/>
          <w14:ligatures w14:val="none"/>
        </w:rPr>
        <w:t xml:space="preserve"> before vote completion, especially among first-time or infrequent users [1].</w:t>
      </w:r>
    </w:p>
    <w:p w14:paraId="0E648B23" w14:textId="77777777" w:rsidR="00450DD3" w:rsidRDefault="00450DD3" w:rsidP="00F86F03">
      <w:pPr>
        <w:numPr>
          <w:ilvl w:val="1"/>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Implication</w:t>
      </w:r>
      <w:r w:rsidRPr="00450DD3">
        <w:rPr>
          <w:rFonts w:ascii="Times New Roman" w:eastAsia="Times New Roman" w:hAnsi="Times New Roman" w:cs="Times New Roman"/>
          <w:kern w:val="0"/>
          <w14:ligatures w14:val="none"/>
        </w:rPr>
        <w:t xml:space="preserve">: While MFA enhances security, excessive steps in the authentication process frustrate users and may result in vote abandonment. Designers should aim for </w:t>
      </w:r>
      <w:r w:rsidRPr="00450DD3">
        <w:rPr>
          <w:rFonts w:ascii="Times New Roman" w:eastAsia="Times New Roman" w:hAnsi="Times New Roman" w:cs="Times New Roman"/>
          <w:b/>
          <w:bCs/>
          <w:kern w:val="0"/>
          <w14:ligatures w14:val="none"/>
        </w:rPr>
        <w:t>streamlined flows</w:t>
      </w:r>
      <w:r w:rsidRPr="00450DD3">
        <w:rPr>
          <w:rFonts w:ascii="Times New Roman" w:eastAsia="Times New Roman" w:hAnsi="Times New Roman" w:cs="Times New Roman"/>
          <w:kern w:val="0"/>
          <w14:ligatures w14:val="none"/>
        </w:rPr>
        <w:t xml:space="preserve"> that preserve security without overcomplicating the user journey.</w:t>
      </w:r>
    </w:p>
    <w:p w14:paraId="16D1DB18" w14:textId="77777777" w:rsidR="00EA7544" w:rsidRDefault="00EA7544" w:rsidP="00EA7544">
      <w:pPr>
        <w:spacing w:before="100" w:beforeAutospacing="1" w:after="100" w:afterAutospacing="1" w:line="276" w:lineRule="auto"/>
        <w:jc w:val="left"/>
        <w:rPr>
          <w:rFonts w:ascii="Times New Roman" w:eastAsia="Times New Roman" w:hAnsi="Times New Roman" w:cs="Times New Roman"/>
          <w:kern w:val="0"/>
          <w14:ligatures w14:val="none"/>
        </w:rPr>
      </w:pPr>
    </w:p>
    <w:p w14:paraId="1B2345AD" w14:textId="77777777" w:rsidR="00EA7544" w:rsidRPr="00450DD3" w:rsidRDefault="00EA7544" w:rsidP="00EA7544">
      <w:pPr>
        <w:spacing w:before="100" w:beforeAutospacing="1" w:after="100" w:afterAutospacing="1" w:line="276" w:lineRule="auto"/>
        <w:jc w:val="left"/>
        <w:rPr>
          <w:rFonts w:ascii="Times New Roman" w:eastAsia="Times New Roman" w:hAnsi="Times New Roman" w:cs="Times New Roman"/>
          <w:kern w:val="0"/>
          <w14:ligatures w14:val="none"/>
        </w:rPr>
      </w:pPr>
    </w:p>
    <w:p w14:paraId="423A6AE6" w14:textId="77777777" w:rsidR="00450DD3" w:rsidRPr="00450DD3" w:rsidRDefault="00450DD3" w:rsidP="00F86F03">
      <w:pPr>
        <w:numPr>
          <w:ilvl w:val="0"/>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Mobile Optimization Drives Participation</w:t>
      </w:r>
    </w:p>
    <w:p w14:paraId="5623C156" w14:textId="3A76F7F6" w:rsidR="00450DD3" w:rsidRPr="00450DD3" w:rsidRDefault="00450DD3" w:rsidP="00F86F03">
      <w:pPr>
        <w:numPr>
          <w:ilvl w:val="1"/>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Finding</w:t>
      </w:r>
      <w:r w:rsidRPr="00450DD3">
        <w:rPr>
          <w:rFonts w:ascii="Times New Roman" w:eastAsia="Times New Roman" w:hAnsi="Times New Roman" w:cs="Times New Roman"/>
          <w:kern w:val="0"/>
          <w14:ligatures w14:val="none"/>
        </w:rPr>
        <w:t xml:space="preserve">: Systems optimized for mobile devices showed an </w:t>
      </w:r>
      <w:r w:rsidRPr="00450DD3">
        <w:rPr>
          <w:rFonts w:ascii="Times New Roman" w:eastAsia="Times New Roman" w:hAnsi="Times New Roman" w:cs="Times New Roman"/>
          <w:b/>
          <w:bCs/>
          <w:kern w:val="0"/>
          <w14:ligatures w14:val="none"/>
        </w:rPr>
        <w:t>18–25% increase</w:t>
      </w:r>
      <w:r w:rsidRPr="00450DD3">
        <w:rPr>
          <w:rFonts w:ascii="Times New Roman" w:eastAsia="Times New Roman" w:hAnsi="Times New Roman" w:cs="Times New Roman"/>
          <w:kern w:val="0"/>
          <w14:ligatures w14:val="none"/>
        </w:rPr>
        <w:t xml:space="preserve"> in participation rates compared to desktop-only interfaces </w:t>
      </w:r>
      <w:r w:rsidR="002E29CD">
        <w:rPr>
          <w:rFonts w:ascii="Times New Roman" w:eastAsia="Times New Roman" w:hAnsi="Times New Roman" w:cs="Times New Roman"/>
          <w:kern w:val="0"/>
          <w14:ligatures w14:val="none"/>
        </w:rPr>
        <w:t>[9]</w:t>
      </w:r>
      <w:r w:rsidRPr="00450DD3">
        <w:rPr>
          <w:rFonts w:ascii="Times New Roman" w:eastAsia="Times New Roman" w:hAnsi="Times New Roman" w:cs="Times New Roman"/>
          <w:kern w:val="0"/>
          <w14:ligatures w14:val="none"/>
        </w:rPr>
        <w:t>.</w:t>
      </w:r>
    </w:p>
    <w:p w14:paraId="34BCDA88" w14:textId="77777777" w:rsidR="00450DD3" w:rsidRPr="00450DD3" w:rsidRDefault="00450DD3" w:rsidP="00F86F03">
      <w:pPr>
        <w:numPr>
          <w:ilvl w:val="1"/>
          <w:numId w:val="9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Implication</w:t>
      </w:r>
      <w:r w:rsidRPr="00450DD3">
        <w:rPr>
          <w:rFonts w:ascii="Times New Roman" w:eastAsia="Times New Roman" w:hAnsi="Times New Roman" w:cs="Times New Roman"/>
          <w:kern w:val="0"/>
          <w14:ligatures w14:val="none"/>
        </w:rPr>
        <w:t xml:space="preserve">: Given the global surge in mobile usage, especially among younger voters and in regions with limited desktop access, mobile-first or responsive design is essential. Touch-friendly interfaces, simplified layouts, and offline </w:t>
      </w:r>
      <w:proofErr w:type="gramStart"/>
      <w:r w:rsidRPr="00450DD3">
        <w:rPr>
          <w:rFonts w:ascii="Times New Roman" w:eastAsia="Times New Roman" w:hAnsi="Times New Roman" w:cs="Times New Roman"/>
          <w:kern w:val="0"/>
          <w14:ligatures w14:val="none"/>
        </w:rPr>
        <w:t>caching</w:t>
      </w:r>
      <w:proofErr w:type="gramEnd"/>
      <w:r w:rsidRPr="00450DD3">
        <w:rPr>
          <w:rFonts w:ascii="Times New Roman" w:eastAsia="Times New Roman" w:hAnsi="Times New Roman" w:cs="Times New Roman"/>
          <w:kern w:val="0"/>
          <w14:ligatures w14:val="none"/>
        </w:rPr>
        <w:t xml:space="preserve"> improve usability.</w:t>
      </w:r>
    </w:p>
    <w:p w14:paraId="4C186886"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Additional UX Design Metrics for E-Voting</w:t>
      </w:r>
    </w:p>
    <w:p w14:paraId="5F6EC3B4"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In addition to the MIT study, several UX metrics have become standard in evaluating the effectiveness of digital voting systems:</w:t>
      </w:r>
    </w:p>
    <w:tbl>
      <w:tblPr>
        <w:tblStyle w:val="TableGrid"/>
        <w:tblW w:w="0" w:type="auto"/>
        <w:tblLook w:val="04A0" w:firstRow="1" w:lastRow="0" w:firstColumn="1" w:lastColumn="0" w:noHBand="0" w:noVBand="1"/>
      </w:tblPr>
      <w:tblGrid>
        <w:gridCol w:w="2960"/>
        <w:gridCol w:w="4217"/>
        <w:gridCol w:w="2173"/>
      </w:tblGrid>
      <w:tr w:rsidR="00450DD3" w:rsidRPr="00450DD3" w14:paraId="2EDAE539" w14:textId="77777777" w:rsidTr="00450DD3">
        <w:tc>
          <w:tcPr>
            <w:tcW w:w="0" w:type="auto"/>
            <w:hideMark/>
          </w:tcPr>
          <w:p w14:paraId="3756C73A" w14:textId="77777777" w:rsidR="00450DD3" w:rsidRPr="00450DD3" w:rsidRDefault="00450DD3" w:rsidP="00F86F03">
            <w:pPr>
              <w:spacing w:line="276" w:lineRule="auto"/>
              <w:jc w:val="center"/>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Metric</w:t>
            </w:r>
          </w:p>
        </w:tc>
        <w:tc>
          <w:tcPr>
            <w:tcW w:w="0" w:type="auto"/>
            <w:hideMark/>
          </w:tcPr>
          <w:p w14:paraId="1725D90F" w14:textId="77777777" w:rsidR="00450DD3" w:rsidRPr="00450DD3" w:rsidRDefault="00450DD3" w:rsidP="00F86F03">
            <w:pPr>
              <w:spacing w:line="276" w:lineRule="auto"/>
              <w:jc w:val="center"/>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Definition</w:t>
            </w:r>
          </w:p>
        </w:tc>
        <w:tc>
          <w:tcPr>
            <w:tcW w:w="0" w:type="auto"/>
            <w:hideMark/>
          </w:tcPr>
          <w:p w14:paraId="2204D7E3" w14:textId="77777777" w:rsidR="00450DD3" w:rsidRPr="00450DD3" w:rsidRDefault="00450DD3" w:rsidP="00F86F03">
            <w:pPr>
              <w:spacing w:line="276" w:lineRule="auto"/>
              <w:jc w:val="center"/>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Best Practice Threshold</w:t>
            </w:r>
          </w:p>
        </w:tc>
      </w:tr>
      <w:tr w:rsidR="00450DD3" w:rsidRPr="00450DD3" w14:paraId="2BC6C27D" w14:textId="77777777" w:rsidTr="00450DD3">
        <w:tc>
          <w:tcPr>
            <w:tcW w:w="0" w:type="auto"/>
            <w:hideMark/>
          </w:tcPr>
          <w:p w14:paraId="1E9899AB"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Task Completion Rate</w:t>
            </w:r>
          </w:p>
        </w:tc>
        <w:tc>
          <w:tcPr>
            <w:tcW w:w="0" w:type="auto"/>
            <w:hideMark/>
          </w:tcPr>
          <w:p w14:paraId="5F4C066B"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of users who successfully complete the voting process</w:t>
            </w:r>
          </w:p>
        </w:tc>
        <w:tc>
          <w:tcPr>
            <w:tcW w:w="0" w:type="auto"/>
            <w:hideMark/>
          </w:tcPr>
          <w:p w14:paraId="029F13C9"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95%</w:t>
            </w:r>
          </w:p>
        </w:tc>
      </w:tr>
      <w:tr w:rsidR="00450DD3" w:rsidRPr="00450DD3" w14:paraId="0369E01A" w14:textId="77777777" w:rsidTr="00450DD3">
        <w:tc>
          <w:tcPr>
            <w:tcW w:w="0" w:type="auto"/>
            <w:hideMark/>
          </w:tcPr>
          <w:p w14:paraId="031FFF4C"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Time on Task</w:t>
            </w:r>
          </w:p>
        </w:tc>
        <w:tc>
          <w:tcPr>
            <w:tcW w:w="0" w:type="auto"/>
            <w:hideMark/>
          </w:tcPr>
          <w:p w14:paraId="7D91AE78"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Average time taken to complete vote</w:t>
            </w:r>
          </w:p>
        </w:tc>
        <w:tc>
          <w:tcPr>
            <w:tcW w:w="0" w:type="auto"/>
            <w:hideMark/>
          </w:tcPr>
          <w:p w14:paraId="58DF23B6"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3 minutes</w:t>
            </w:r>
          </w:p>
        </w:tc>
      </w:tr>
      <w:tr w:rsidR="00450DD3" w:rsidRPr="00450DD3" w14:paraId="790002BB" w14:textId="77777777" w:rsidTr="00450DD3">
        <w:tc>
          <w:tcPr>
            <w:tcW w:w="0" w:type="auto"/>
            <w:hideMark/>
          </w:tcPr>
          <w:p w14:paraId="0FC6F6E7"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Error Rate</w:t>
            </w:r>
          </w:p>
        </w:tc>
        <w:tc>
          <w:tcPr>
            <w:tcW w:w="0" w:type="auto"/>
            <w:hideMark/>
          </w:tcPr>
          <w:p w14:paraId="5EFAAAE5"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of users who select wrong options or require assistance</w:t>
            </w:r>
          </w:p>
        </w:tc>
        <w:tc>
          <w:tcPr>
            <w:tcW w:w="0" w:type="auto"/>
            <w:hideMark/>
          </w:tcPr>
          <w:p w14:paraId="517B0F1F"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2%</w:t>
            </w:r>
          </w:p>
        </w:tc>
      </w:tr>
      <w:tr w:rsidR="00450DD3" w:rsidRPr="00450DD3" w14:paraId="636C2FD7" w14:textId="77777777" w:rsidTr="00450DD3">
        <w:tc>
          <w:tcPr>
            <w:tcW w:w="0" w:type="auto"/>
            <w:hideMark/>
          </w:tcPr>
          <w:p w14:paraId="1075C469"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Satisfaction Score (e.g., SUS or NPS)</w:t>
            </w:r>
          </w:p>
        </w:tc>
        <w:tc>
          <w:tcPr>
            <w:tcW w:w="0" w:type="auto"/>
            <w:hideMark/>
          </w:tcPr>
          <w:p w14:paraId="10FCA905"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Measures user comfort, confidence, and trust</w:t>
            </w:r>
          </w:p>
        </w:tc>
        <w:tc>
          <w:tcPr>
            <w:tcW w:w="0" w:type="auto"/>
            <w:hideMark/>
          </w:tcPr>
          <w:p w14:paraId="47ECD31F"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80/100</w:t>
            </w:r>
          </w:p>
        </w:tc>
      </w:tr>
    </w:tbl>
    <w:p w14:paraId="5CB10584" w14:textId="5D8D0152" w:rsidR="00B30AC5" w:rsidRDefault="00450DD3" w:rsidP="00007AA5">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These metrics are particularly useful in </w:t>
      </w:r>
      <w:r w:rsidRPr="00450DD3">
        <w:rPr>
          <w:rFonts w:ascii="Times New Roman" w:eastAsia="Times New Roman" w:hAnsi="Times New Roman" w:cs="Times New Roman"/>
          <w:b/>
          <w:bCs/>
          <w:kern w:val="0"/>
          <w14:ligatures w14:val="none"/>
        </w:rPr>
        <w:t>pilot testing phases</w:t>
      </w:r>
      <w:r w:rsidRPr="00450DD3">
        <w:rPr>
          <w:rFonts w:ascii="Times New Roman" w:eastAsia="Times New Roman" w:hAnsi="Times New Roman" w:cs="Times New Roman"/>
          <w:kern w:val="0"/>
          <w14:ligatures w14:val="none"/>
        </w:rPr>
        <w:t>, allowing election administrators to identify friction points and optimize the interface before large-scale deployment.</w:t>
      </w:r>
    </w:p>
    <w:p w14:paraId="34F5CC6E" w14:textId="77777777" w:rsidR="00007AA5" w:rsidRPr="00450DD3" w:rsidRDefault="00007AA5" w:rsidP="00007AA5">
      <w:pPr>
        <w:spacing w:before="100" w:beforeAutospacing="1" w:after="100" w:afterAutospacing="1" w:line="276" w:lineRule="auto"/>
        <w:jc w:val="left"/>
        <w:rPr>
          <w:rFonts w:ascii="Times New Roman" w:eastAsia="Times New Roman" w:hAnsi="Times New Roman" w:cs="Times New Roman"/>
          <w:kern w:val="0"/>
          <w14:ligatures w14:val="none"/>
        </w:rPr>
      </w:pPr>
    </w:p>
    <w:p w14:paraId="2D076F13" w14:textId="77777777" w:rsidR="00450DD3" w:rsidRPr="00450DD3" w:rsidRDefault="00450DD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21" w:name="a26"/>
      <w:bookmarkStart w:id="22" w:name="_Toc200234977"/>
      <w:bookmarkEnd w:id="20"/>
      <w:r w:rsidRPr="00450DD3">
        <w:rPr>
          <w:rFonts w:ascii="Times New Roman" w:eastAsia="Times New Roman" w:hAnsi="Times New Roman" w:cs="Times New Roman"/>
          <w:b/>
          <w:bCs/>
          <w:kern w:val="0"/>
          <w:sz w:val="27"/>
          <w:szCs w:val="27"/>
          <w14:ligatures w14:val="none"/>
        </w:rPr>
        <w:t>2.6 Implementation Case Studies</w:t>
      </w:r>
    </w:p>
    <w:bookmarkEnd w:id="21"/>
    <w:p w14:paraId="00A26961" w14:textId="78DC1B28" w:rsidR="00B30AC5"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Real-world case studies provide valuable insights into the successes and limitations of online voting systems in practice. This section explores two of the most established digital voting implementations—</w:t>
      </w:r>
      <w:r w:rsidRPr="00450DD3">
        <w:rPr>
          <w:rFonts w:ascii="Times New Roman" w:eastAsia="Times New Roman" w:hAnsi="Times New Roman" w:cs="Times New Roman"/>
          <w:b/>
          <w:bCs/>
          <w:kern w:val="0"/>
          <w14:ligatures w14:val="none"/>
        </w:rPr>
        <w:t xml:space="preserve">Estonia’s </w:t>
      </w:r>
      <w:proofErr w:type="spellStart"/>
      <w:r w:rsidRPr="00450DD3">
        <w:rPr>
          <w:rFonts w:ascii="Times New Roman" w:eastAsia="Times New Roman" w:hAnsi="Times New Roman" w:cs="Times New Roman"/>
          <w:b/>
          <w:bCs/>
          <w:kern w:val="0"/>
          <w14:ligatures w14:val="none"/>
        </w:rPr>
        <w:t>i</w:t>
      </w:r>
      <w:proofErr w:type="spellEnd"/>
      <w:r w:rsidRPr="00450DD3">
        <w:rPr>
          <w:rFonts w:ascii="Times New Roman" w:eastAsia="Times New Roman" w:hAnsi="Times New Roman" w:cs="Times New Roman"/>
          <w:b/>
          <w:bCs/>
          <w:kern w:val="0"/>
          <w14:ligatures w14:val="none"/>
        </w:rPr>
        <w:t>-Voting</w:t>
      </w:r>
      <w:r w:rsidRPr="00450DD3">
        <w:rPr>
          <w:rFonts w:ascii="Times New Roman" w:eastAsia="Times New Roman" w:hAnsi="Times New Roman" w:cs="Times New Roman"/>
          <w:kern w:val="0"/>
          <w14:ligatures w14:val="none"/>
        </w:rPr>
        <w:t xml:space="preserve"> and </w:t>
      </w:r>
      <w:r w:rsidRPr="00450DD3">
        <w:rPr>
          <w:rFonts w:ascii="Times New Roman" w:eastAsia="Times New Roman" w:hAnsi="Times New Roman" w:cs="Times New Roman"/>
          <w:b/>
          <w:bCs/>
          <w:kern w:val="0"/>
          <w14:ligatures w14:val="none"/>
        </w:rPr>
        <w:t>Switzerland’s e-voting pilots</w:t>
      </w:r>
      <w:r w:rsidRPr="00450DD3">
        <w:rPr>
          <w:rFonts w:ascii="Times New Roman" w:eastAsia="Times New Roman" w:hAnsi="Times New Roman" w:cs="Times New Roman"/>
          <w:kern w:val="0"/>
          <w14:ligatures w14:val="none"/>
        </w:rPr>
        <w:t>—to demonstrate how theoretical principles are applied in different national contexts.</w:t>
      </w:r>
    </w:p>
    <w:p w14:paraId="2FA28BE2" w14:textId="77777777" w:rsidR="00EA7544" w:rsidRDefault="00EA7544"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03167551" w14:textId="77777777" w:rsidR="00EA7544" w:rsidRDefault="00EA7544"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70A57773" w14:textId="77777777" w:rsidR="00EA7544" w:rsidRDefault="00EA7544"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0960B95C" w14:textId="16E46B12" w:rsidR="00EA7544" w:rsidRPr="00450DD3" w:rsidRDefault="00450DD3" w:rsidP="00EA7544">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 xml:space="preserve">2.6.1 Estonia’s </w:t>
      </w:r>
      <w:r w:rsidR="00B30AC5">
        <w:rPr>
          <w:rFonts w:ascii="Times New Roman" w:eastAsia="Times New Roman" w:hAnsi="Times New Roman" w:cs="Times New Roman"/>
          <w:b/>
          <w:bCs/>
          <w:kern w:val="0"/>
          <w14:ligatures w14:val="none"/>
        </w:rPr>
        <w:t>E</w:t>
      </w:r>
      <w:r w:rsidRPr="00450DD3">
        <w:rPr>
          <w:rFonts w:ascii="Times New Roman" w:eastAsia="Times New Roman" w:hAnsi="Times New Roman" w:cs="Times New Roman"/>
          <w:b/>
          <w:bCs/>
          <w:kern w:val="0"/>
          <w14:ligatures w14:val="none"/>
        </w:rPr>
        <w:t>-Voting System</w:t>
      </w:r>
    </w:p>
    <w:p w14:paraId="5EC3EAD4" w14:textId="53EC416B" w:rsidR="00F86F03" w:rsidRPr="00EA7544" w:rsidRDefault="00450DD3" w:rsidP="00EA7544">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Estonia is widely regarded as the global pioneer in internet voting. Since its launch in 2005, Estonia has continuously refined its </w:t>
      </w:r>
      <w:proofErr w:type="spellStart"/>
      <w:r w:rsidRPr="00450DD3">
        <w:rPr>
          <w:rFonts w:ascii="Times New Roman" w:eastAsia="Times New Roman" w:hAnsi="Times New Roman" w:cs="Times New Roman"/>
          <w:kern w:val="0"/>
          <w14:ligatures w14:val="none"/>
        </w:rPr>
        <w:t>i</w:t>
      </w:r>
      <w:proofErr w:type="spellEnd"/>
      <w:r w:rsidRPr="00450DD3">
        <w:rPr>
          <w:rFonts w:ascii="Times New Roman" w:eastAsia="Times New Roman" w:hAnsi="Times New Roman" w:cs="Times New Roman"/>
          <w:kern w:val="0"/>
          <w14:ligatures w14:val="none"/>
        </w:rPr>
        <w:t>-Voting platform, successfully integrating it into its national elections and offering a model of secure, large-scale online electoral participation.</w:t>
      </w:r>
    </w:p>
    <w:p w14:paraId="69ACCC4C" w14:textId="4A55F5CF"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Key Features:</w:t>
      </w:r>
    </w:p>
    <w:p w14:paraId="25266E5B" w14:textId="77777777" w:rsidR="00450DD3" w:rsidRPr="00B72964" w:rsidRDefault="00450DD3" w:rsidP="00F86F03">
      <w:pPr>
        <w:numPr>
          <w:ilvl w:val="0"/>
          <w:numId w:val="96"/>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 xml:space="preserve">High Adoption Rate: In the 2023 parliamentary elections, Estonia achieved a 51.4% </w:t>
      </w:r>
      <w:proofErr w:type="spellStart"/>
      <w:r w:rsidRPr="00B72964">
        <w:rPr>
          <w:rFonts w:ascii="Times New Roman" w:eastAsia="Times New Roman" w:hAnsi="Times New Roman" w:cs="Times New Roman"/>
          <w:kern w:val="0"/>
          <w14:ligatures w14:val="none"/>
        </w:rPr>
        <w:t>i</w:t>
      </w:r>
      <w:proofErr w:type="spellEnd"/>
      <w:r w:rsidRPr="00B72964">
        <w:rPr>
          <w:rFonts w:ascii="Times New Roman" w:eastAsia="Times New Roman" w:hAnsi="Times New Roman" w:cs="Times New Roman"/>
          <w:kern w:val="0"/>
          <w14:ligatures w14:val="none"/>
        </w:rPr>
        <w:t>-voting participation rate, the highest globally for a national election [1].</w:t>
      </w:r>
    </w:p>
    <w:p w14:paraId="4E645E5E" w14:textId="77777777" w:rsidR="00450DD3" w:rsidRPr="00B72964" w:rsidRDefault="00450DD3" w:rsidP="00F86F03">
      <w:pPr>
        <w:numPr>
          <w:ilvl w:val="0"/>
          <w:numId w:val="96"/>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Two-Factor Authentication: Voters authenticate using a government-issued e-ID card or Mobile-ID, combined with a PIN code. This strong 2FA mechanism links identity verification with cryptographic signing of the vote [2].</w:t>
      </w:r>
    </w:p>
    <w:p w14:paraId="7B8516A9" w14:textId="214CBCE6" w:rsidR="00450DD3" w:rsidRPr="00B72964" w:rsidRDefault="00450DD3" w:rsidP="00F86F03">
      <w:pPr>
        <w:numPr>
          <w:ilvl w:val="0"/>
          <w:numId w:val="96"/>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 xml:space="preserve">Open-Source Cryptographic Protocols: Estonia’s </w:t>
      </w:r>
      <w:proofErr w:type="spellStart"/>
      <w:r w:rsidRPr="00B72964">
        <w:rPr>
          <w:rFonts w:ascii="Times New Roman" w:eastAsia="Times New Roman" w:hAnsi="Times New Roman" w:cs="Times New Roman"/>
          <w:kern w:val="0"/>
          <w14:ligatures w14:val="none"/>
        </w:rPr>
        <w:t>i</w:t>
      </w:r>
      <w:proofErr w:type="spellEnd"/>
      <w:r w:rsidRPr="00B72964">
        <w:rPr>
          <w:rFonts w:ascii="Times New Roman" w:eastAsia="Times New Roman" w:hAnsi="Times New Roman" w:cs="Times New Roman"/>
          <w:kern w:val="0"/>
          <w14:ligatures w14:val="none"/>
        </w:rPr>
        <w:t xml:space="preserve">-voting system uses end-to-end encryption, mix-nets, and hash chaining. Its cryptographic codebase was made publicly available in 2013, promoting transparency and third-party verification </w:t>
      </w:r>
      <w:r w:rsidR="002E29CD">
        <w:rPr>
          <w:rFonts w:ascii="Times New Roman" w:eastAsia="Times New Roman" w:hAnsi="Times New Roman" w:cs="Times New Roman"/>
          <w:kern w:val="0"/>
          <w14:ligatures w14:val="none"/>
        </w:rPr>
        <w:t>[11]</w:t>
      </w:r>
      <w:r w:rsidRPr="00B72964">
        <w:rPr>
          <w:rFonts w:ascii="Times New Roman" w:eastAsia="Times New Roman" w:hAnsi="Times New Roman" w:cs="Times New Roman"/>
          <w:kern w:val="0"/>
          <w14:ligatures w14:val="none"/>
        </w:rPr>
        <w:t>.</w:t>
      </w:r>
    </w:p>
    <w:p w14:paraId="3BC33B6B" w14:textId="77777777" w:rsidR="00450DD3" w:rsidRPr="00B72964" w:rsidRDefault="00450DD3" w:rsidP="00F86F03">
      <w:pPr>
        <w:numPr>
          <w:ilvl w:val="0"/>
          <w:numId w:val="96"/>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Re-voting Feature: Voters can cast multiple votes during the voting period, with only the last one being counted. This reduces coercion and allows voter correction.</w:t>
      </w:r>
    </w:p>
    <w:p w14:paraId="4BCB529C"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Challenges:</w:t>
      </w:r>
    </w:p>
    <w:p w14:paraId="522D033D" w14:textId="4AF78A15" w:rsidR="00450DD3" w:rsidRPr="00450DD3" w:rsidRDefault="00450DD3" w:rsidP="00F86F03">
      <w:pPr>
        <w:numPr>
          <w:ilvl w:val="0"/>
          <w:numId w:val="97"/>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Critics have raised concerns over the potential for </w:t>
      </w:r>
      <w:r w:rsidRPr="00450DD3">
        <w:rPr>
          <w:rFonts w:ascii="Times New Roman" w:eastAsia="Times New Roman" w:hAnsi="Times New Roman" w:cs="Times New Roman"/>
          <w:b/>
          <w:bCs/>
          <w:kern w:val="0"/>
          <w14:ligatures w14:val="none"/>
        </w:rPr>
        <w:t>client-side malware</w:t>
      </w:r>
      <w:r w:rsidRPr="00450DD3">
        <w:rPr>
          <w:rFonts w:ascii="Times New Roman" w:eastAsia="Times New Roman" w:hAnsi="Times New Roman" w:cs="Times New Roman"/>
          <w:kern w:val="0"/>
          <w14:ligatures w14:val="none"/>
        </w:rPr>
        <w:t xml:space="preserve"> and the need for </w:t>
      </w:r>
      <w:r w:rsidRPr="00450DD3">
        <w:rPr>
          <w:rFonts w:ascii="Times New Roman" w:eastAsia="Times New Roman" w:hAnsi="Times New Roman" w:cs="Times New Roman"/>
          <w:b/>
          <w:bCs/>
          <w:kern w:val="0"/>
          <w14:ligatures w14:val="none"/>
        </w:rPr>
        <w:t>independent audits</w:t>
      </w:r>
      <w:r w:rsidRPr="00450DD3">
        <w:rPr>
          <w:rFonts w:ascii="Times New Roman" w:eastAsia="Times New Roman" w:hAnsi="Times New Roman" w:cs="Times New Roman"/>
          <w:kern w:val="0"/>
          <w14:ligatures w14:val="none"/>
        </w:rPr>
        <w:t xml:space="preserve"> to validate claims of security </w:t>
      </w:r>
      <w:r w:rsidR="002E29CD">
        <w:rPr>
          <w:rFonts w:ascii="Times New Roman" w:eastAsia="Times New Roman" w:hAnsi="Times New Roman" w:cs="Times New Roman"/>
          <w:kern w:val="0"/>
          <w14:ligatures w14:val="none"/>
        </w:rPr>
        <w:t>[5]</w:t>
      </w:r>
      <w:r w:rsidRPr="00450DD3">
        <w:rPr>
          <w:rFonts w:ascii="Times New Roman" w:eastAsia="Times New Roman" w:hAnsi="Times New Roman" w:cs="Times New Roman"/>
          <w:kern w:val="0"/>
          <w14:ligatures w14:val="none"/>
        </w:rPr>
        <w:t>.</w:t>
      </w:r>
    </w:p>
    <w:p w14:paraId="23E20976" w14:textId="77777777" w:rsidR="00450DD3" w:rsidRPr="00450DD3" w:rsidRDefault="00450DD3" w:rsidP="00F86F03">
      <w:pPr>
        <w:numPr>
          <w:ilvl w:val="0"/>
          <w:numId w:val="97"/>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Despite these concerns, </w:t>
      </w:r>
      <w:r w:rsidRPr="00450DD3">
        <w:rPr>
          <w:rFonts w:ascii="Times New Roman" w:eastAsia="Times New Roman" w:hAnsi="Times New Roman" w:cs="Times New Roman"/>
          <w:b/>
          <w:bCs/>
          <w:kern w:val="0"/>
          <w14:ligatures w14:val="none"/>
        </w:rPr>
        <w:t>international observers</w:t>
      </w:r>
      <w:r w:rsidRPr="00450DD3">
        <w:rPr>
          <w:rFonts w:ascii="Times New Roman" w:eastAsia="Times New Roman" w:hAnsi="Times New Roman" w:cs="Times New Roman"/>
          <w:kern w:val="0"/>
          <w14:ligatures w14:val="none"/>
        </w:rPr>
        <w:t xml:space="preserve"> (including OSCE and European Commission reports) continue to endorse Estonia's system as a model for secure digital democracy when combined with high digital literacy and public trust.</w:t>
      </w:r>
    </w:p>
    <w:p w14:paraId="3191C697"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2.6.2 Switzerland’s E-Voting Pilots</w:t>
      </w:r>
    </w:p>
    <w:p w14:paraId="407C56B6"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Switzerland has adopted a cautious, highly regulated approach to digital voting, conducting </w:t>
      </w:r>
      <w:r w:rsidRPr="00450DD3">
        <w:rPr>
          <w:rFonts w:ascii="Times New Roman" w:eastAsia="Times New Roman" w:hAnsi="Times New Roman" w:cs="Times New Roman"/>
          <w:b/>
          <w:bCs/>
          <w:kern w:val="0"/>
          <w14:ligatures w14:val="none"/>
        </w:rPr>
        <w:t>limited trials</w:t>
      </w:r>
      <w:r w:rsidRPr="00450DD3">
        <w:rPr>
          <w:rFonts w:ascii="Times New Roman" w:eastAsia="Times New Roman" w:hAnsi="Times New Roman" w:cs="Times New Roman"/>
          <w:kern w:val="0"/>
          <w14:ligatures w14:val="none"/>
        </w:rPr>
        <w:t xml:space="preserve"> rather than a full nationwide rollout.</w:t>
      </w:r>
    </w:p>
    <w:p w14:paraId="7D17655F"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Key Features:</w:t>
      </w:r>
    </w:p>
    <w:p w14:paraId="0598E4E0" w14:textId="77777777" w:rsidR="00450DD3" w:rsidRPr="00B72964" w:rsidRDefault="00450DD3" w:rsidP="00F86F03">
      <w:pPr>
        <w:numPr>
          <w:ilvl w:val="0"/>
          <w:numId w:val="98"/>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Three-Layer Verification System: The Swiss Post e-voting system employs a multi-tier verification protocol:</w:t>
      </w:r>
    </w:p>
    <w:p w14:paraId="5591267D" w14:textId="77777777" w:rsidR="00450DD3" w:rsidRPr="00B72964" w:rsidRDefault="00450DD3" w:rsidP="00F86F03">
      <w:pPr>
        <w:numPr>
          <w:ilvl w:val="1"/>
          <w:numId w:val="98"/>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Individual Verifiability: Voters receive codes to verify their vote was recorded as intended.</w:t>
      </w:r>
    </w:p>
    <w:p w14:paraId="4054E7FB" w14:textId="77777777" w:rsidR="00EA7544" w:rsidRPr="00B72964" w:rsidRDefault="00EA7544" w:rsidP="00EA7544">
      <w:pPr>
        <w:spacing w:before="100" w:beforeAutospacing="1" w:after="100" w:afterAutospacing="1" w:line="276" w:lineRule="auto"/>
        <w:jc w:val="left"/>
        <w:rPr>
          <w:rFonts w:ascii="Times New Roman" w:eastAsia="Times New Roman" w:hAnsi="Times New Roman" w:cs="Times New Roman"/>
          <w:kern w:val="0"/>
          <w14:ligatures w14:val="none"/>
        </w:rPr>
      </w:pPr>
    </w:p>
    <w:p w14:paraId="3C7E5D55" w14:textId="77777777" w:rsidR="00450DD3" w:rsidRPr="00B72964" w:rsidRDefault="00450DD3" w:rsidP="00F86F03">
      <w:pPr>
        <w:numPr>
          <w:ilvl w:val="1"/>
          <w:numId w:val="98"/>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Universal Verifiability: Independent auditors and observers can verify that the tally matches submitted votes.</w:t>
      </w:r>
    </w:p>
    <w:p w14:paraId="56CF4A23" w14:textId="2DE6418E" w:rsidR="00450DD3" w:rsidRPr="00B72964" w:rsidRDefault="00450DD3" w:rsidP="00F86F03">
      <w:pPr>
        <w:numPr>
          <w:ilvl w:val="1"/>
          <w:numId w:val="98"/>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 xml:space="preserve">System Verifiability: The platform provides public audit logs and cryptographic proofs to detect anomalies </w:t>
      </w:r>
      <w:r w:rsidR="002E29CD">
        <w:rPr>
          <w:rFonts w:ascii="Times New Roman" w:eastAsia="Times New Roman" w:hAnsi="Times New Roman" w:cs="Times New Roman"/>
          <w:kern w:val="0"/>
          <w14:ligatures w14:val="none"/>
        </w:rPr>
        <w:t>[6]</w:t>
      </w:r>
      <w:r w:rsidRPr="00B72964">
        <w:rPr>
          <w:rFonts w:ascii="Times New Roman" w:eastAsia="Times New Roman" w:hAnsi="Times New Roman" w:cs="Times New Roman"/>
          <w:kern w:val="0"/>
          <w14:ligatures w14:val="none"/>
        </w:rPr>
        <w:t>.</w:t>
      </w:r>
    </w:p>
    <w:p w14:paraId="56914E98" w14:textId="7741CAC4" w:rsidR="00B30AC5" w:rsidRPr="00B72964" w:rsidRDefault="00450DD3" w:rsidP="00EA7544">
      <w:pPr>
        <w:numPr>
          <w:ilvl w:val="0"/>
          <w:numId w:val="98"/>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100% Verifiable Paper Trail: Switzerland mandates a verifiable paper audit trail (VVPAT) for all e-votes, enabling manual recounts if needed</w:t>
      </w:r>
      <w:r w:rsidR="00EA7544" w:rsidRPr="00B72964">
        <w:rPr>
          <w:rFonts w:ascii="Times New Roman" w:eastAsia="Times New Roman" w:hAnsi="Times New Roman" w:cs="Times New Roman"/>
          <w:kern w:val="0"/>
          <w14:ligatures w14:val="none"/>
        </w:rPr>
        <w:t>.</w:t>
      </w:r>
    </w:p>
    <w:p w14:paraId="0B626BD6" w14:textId="77777777" w:rsidR="00450DD3" w:rsidRPr="00B72964" w:rsidRDefault="00450DD3" w:rsidP="00F86F03">
      <w:pPr>
        <w:numPr>
          <w:ilvl w:val="0"/>
          <w:numId w:val="98"/>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Open-Source Transparency: In 2021, the Swiss Post e-voting system code was published for public penetration testing, which led to the discovery of vulnerabilities and iterative improvements.</w:t>
      </w:r>
    </w:p>
    <w:p w14:paraId="59CF9FCC"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Limitations:</w:t>
      </w:r>
    </w:p>
    <w:p w14:paraId="0D3231A6" w14:textId="4230D20D" w:rsidR="00450DD3" w:rsidRPr="00450DD3" w:rsidRDefault="00450DD3" w:rsidP="00F86F03">
      <w:pPr>
        <w:numPr>
          <w:ilvl w:val="0"/>
          <w:numId w:val="99"/>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Adoption Restrictions</w:t>
      </w:r>
      <w:r w:rsidRPr="00450DD3">
        <w:rPr>
          <w:rFonts w:ascii="Times New Roman" w:eastAsia="Times New Roman" w:hAnsi="Times New Roman" w:cs="Times New Roman"/>
          <w:kern w:val="0"/>
          <w14:ligatures w14:val="none"/>
        </w:rPr>
        <w:t xml:space="preserve">: As of 2023, online voting is restricted to </w:t>
      </w:r>
      <w:r w:rsidRPr="00450DD3">
        <w:rPr>
          <w:rFonts w:ascii="Times New Roman" w:eastAsia="Times New Roman" w:hAnsi="Times New Roman" w:cs="Times New Roman"/>
          <w:b/>
          <w:bCs/>
          <w:kern w:val="0"/>
          <w14:ligatures w14:val="none"/>
        </w:rPr>
        <w:t>30% of eligible voters</w:t>
      </w:r>
      <w:r w:rsidRPr="00450DD3">
        <w:rPr>
          <w:rFonts w:ascii="Times New Roman" w:eastAsia="Times New Roman" w:hAnsi="Times New Roman" w:cs="Times New Roman"/>
          <w:kern w:val="0"/>
          <w14:ligatures w14:val="none"/>
        </w:rPr>
        <w:t xml:space="preserve">, mainly Swiss citizens abroad. The limitation stems from past </w:t>
      </w:r>
      <w:r w:rsidRPr="00450DD3">
        <w:rPr>
          <w:rFonts w:ascii="Times New Roman" w:eastAsia="Times New Roman" w:hAnsi="Times New Roman" w:cs="Times New Roman"/>
          <w:b/>
          <w:bCs/>
          <w:kern w:val="0"/>
          <w14:ligatures w14:val="none"/>
        </w:rPr>
        <w:t>security incidents and public skepticism</w:t>
      </w:r>
      <w:r w:rsidRPr="00450DD3">
        <w:rPr>
          <w:rFonts w:ascii="Times New Roman" w:eastAsia="Times New Roman" w:hAnsi="Times New Roman" w:cs="Times New Roman"/>
          <w:kern w:val="0"/>
          <w14:ligatures w14:val="none"/>
        </w:rPr>
        <w:t xml:space="preserve">, including a major cryptographic flaw discovered in 2019 </w:t>
      </w:r>
      <w:r w:rsidR="00B72964">
        <w:rPr>
          <w:rFonts w:ascii="Times New Roman" w:eastAsia="Times New Roman" w:hAnsi="Times New Roman" w:cs="Times New Roman"/>
          <w:kern w:val="0"/>
          <w14:ligatures w14:val="none"/>
        </w:rPr>
        <w:t>[1]</w:t>
      </w:r>
      <w:r w:rsidRPr="00450DD3">
        <w:rPr>
          <w:rFonts w:ascii="Times New Roman" w:eastAsia="Times New Roman" w:hAnsi="Times New Roman" w:cs="Times New Roman"/>
          <w:kern w:val="0"/>
          <w14:ligatures w14:val="none"/>
        </w:rPr>
        <w:t>.</w:t>
      </w:r>
    </w:p>
    <w:p w14:paraId="59A76D4B" w14:textId="77777777" w:rsidR="00450DD3" w:rsidRPr="00450DD3" w:rsidRDefault="00450DD3" w:rsidP="00F86F03">
      <w:pPr>
        <w:numPr>
          <w:ilvl w:val="0"/>
          <w:numId w:val="99"/>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Regional Control</w:t>
      </w:r>
      <w:r w:rsidRPr="00450DD3">
        <w:rPr>
          <w:rFonts w:ascii="Times New Roman" w:eastAsia="Times New Roman" w:hAnsi="Times New Roman" w:cs="Times New Roman"/>
          <w:kern w:val="0"/>
          <w14:ligatures w14:val="none"/>
        </w:rPr>
        <w:t xml:space="preserve">: The system is </w:t>
      </w:r>
      <w:r w:rsidRPr="00450DD3">
        <w:rPr>
          <w:rFonts w:ascii="Times New Roman" w:eastAsia="Times New Roman" w:hAnsi="Times New Roman" w:cs="Times New Roman"/>
          <w:b/>
          <w:bCs/>
          <w:kern w:val="0"/>
          <w14:ligatures w14:val="none"/>
        </w:rPr>
        <w:t>decentralized across cantons</w:t>
      </w:r>
      <w:r w:rsidRPr="00450DD3">
        <w:rPr>
          <w:rFonts w:ascii="Times New Roman" w:eastAsia="Times New Roman" w:hAnsi="Times New Roman" w:cs="Times New Roman"/>
          <w:kern w:val="0"/>
          <w14:ligatures w14:val="none"/>
        </w:rPr>
        <w:t>, which causes variation in implementation and regulatory frameworks.</w:t>
      </w:r>
    </w:p>
    <w:p w14:paraId="0718B4BC"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Comparative Insights</w:t>
      </w:r>
    </w:p>
    <w:tbl>
      <w:tblPr>
        <w:tblStyle w:val="TableGrid"/>
        <w:tblW w:w="0" w:type="auto"/>
        <w:tblLook w:val="04A0" w:firstRow="1" w:lastRow="0" w:firstColumn="1" w:lastColumn="0" w:noHBand="0" w:noVBand="1"/>
      </w:tblPr>
      <w:tblGrid>
        <w:gridCol w:w="2176"/>
        <w:gridCol w:w="3552"/>
        <w:gridCol w:w="3622"/>
      </w:tblGrid>
      <w:tr w:rsidR="00450DD3" w:rsidRPr="00450DD3" w14:paraId="1309138A" w14:textId="77777777" w:rsidTr="00450DD3">
        <w:tc>
          <w:tcPr>
            <w:tcW w:w="0" w:type="auto"/>
            <w:hideMark/>
          </w:tcPr>
          <w:p w14:paraId="59DA45A5" w14:textId="77777777" w:rsidR="00450DD3" w:rsidRPr="00450DD3" w:rsidRDefault="00450DD3" w:rsidP="00F86F03">
            <w:pPr>
              <w:spacing w:line="276" w:lineRule="auto"/>
              <w:jc w:val="center"/>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Dimension</w:t>
            </w:r>
          </w:p>
        </w:tc>
        <w:tc>
          <w:tcPr>
            <w:tcW w:w="0" w:type="auto"/>
            <w:hideMark/>
          </w:tcPr>
          <w:p w14:paraId="25AEB15F" w14:textId="77777777" w:rsidR="00450DD3" w:rsidRPr="00450DD3" w:rsidRDefault="00450DD3" w:rsidP="00F86F03">
            <w:pPr>
              <w:spacing w:line="276" w:lineRule="auto"/>
              <w:jc w:val="center"/>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Estonia</w:t>
            </w:r>
          </w:p>
        </w:tc>
        <w:tc>
          <w:tcPr>
            <w:tcW w:w="0" w:type="auto"/>
            <w:hideMark/>
          </w:tcPr>
          <w:p w14:paraId="39D7489A" w14:textId="77777777" w:rsidR="00450DD3" w:rsidRPr="00450DD3" w:rsidRDefault="00450DD3" w:rsidP="00F86F03">
            <w:pPr>
              <w:spacing w:line="276" w:lineRule="auto"/>
              <w:jc w:val="center"/>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Switzerland</w:t>
            </w:r>
          </w:p>
        </w:tc>
      </w:tr>
      <w:tr w:rsidR="00450DD3" w:rsidRPr="00450DD3" w14:paraId="0149B9BB" w14:textId="77777777" w:rsidTr="00450DD3">
        <w:tc>
          <w:tcPr>
            <w:tcW w:w="0" w:type="auto"/>
            <w:hideMark/>
          </w:tcPr>
          <w:p w14:paraId="5E3F5592"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Adoption Rate</w:t>
            </w:r>
          </w:p>
        </w:tc>
        <w:tc>
          <w:tcPr>
            <w:tcW w:w="0" w:type="auto"/>
            <w:hideMark/>
          </w:tcPr>
          <w:p w14:paraId="3EC2A3F9"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51.4% (2023 national elections)</w:t>
            </w:r>
          </w:p>
        </w:tc>
        <w:tc>
          <w:tcPr>
            <w:tcW w:w="0" w:type="auto"/>
            <w:hideMark/>
          </w:tcPr>
          <w:p w14:paraId="4C194A71"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~30% (restricted to pilot voters)</w:t>
            </w:r>
          </w:p>
        </w:tc>
      </w:tr>
      <w:tr w:rsidR="00450DD3" w:rsidRPr="00450DD3" w14:paraId="21DA3015" w14:textId="77777777" w:rsidTr="00450DD3">
        <w:tc>
          <w:tcPr>
            <w:tcW w:w="0" w:type="auto"/>
            <w:hideMark/>
          </w:tcPr>
          <w:p w14:paraId="0466E4E6"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Authentication</w:t>
            </w:r>
          </w:p>
        </w:tc>
        <w:tc>
          <w:tcPr>
            <w:tcW w:w="0" w:type="auto"/>
            <w:hideMark/>
          </w:tcPr>
          <w:p w14:paraId="7A67F43D"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e-ID + PIN</w:t>
            </w:r>
          </w:p>
        </w:tc>
        <w:tc>
          <w:tcPr>
            <w:tcW w:w="0" w:type="auto"/>
            <w:hideMark/>
          </w:tcPr>
          <w:p w14:paraId="0111C5B4"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Voter codes + secure online portal</w:t>
            </w:r>
          </w:p>
        </w:tc>
      </w:tr>
      <w:tr w:rsidR="00450DD3" w:rsidRPr="00450DD3" w14:paraId="68C44532" w14:textId="77777777" w:rsidTr="00450DD3">
        <w:tc>
          <w:tcPr>
            <w:tcW w:w="0" w:type="auto"/>
            <w:hideMark/>
          </w:tcPr>
          <w:p w14:paraId="4A73571E"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Verifiability</w:t>
            </w:r>
          </w:p>
        </w:tc>
        <w:tc>
          <w:tcPr>
            <w:tcW w:w="0" w:type="auto"/>
            <w:hideMark/>
          </w:tcPr>
          <w:p w14:paraId="45E1F5CC"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Mix-nets + public logs</w:t>
            </w:r>
          </w:p>
        </w:tc>
        <w:tc>
          <w:tcPr>
            <w:tcW w:w="0" w:type="auto"/>
            <w:hideMark/>
          </w:tcPr>
          <w:p w14:paraId="089F77D1"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3-layer cryptographic verification</w:t>
            </w:r>
          </w:p>
        </w:tc>
      </w:tr>
      <w:tr w:rsidR="00450DD3" w:rsidRPr="00450DD3" w14:paraId="2F0C2B68" w14:textId="77777777" w:rsidTr="00450DD3">
        <w:tc>
          <w:tcPr>
            <w:tcW w:w="0" w:type="auto"/>
            <w:hideMark/>
          </w:tcPr>
          <w:p w14:paraId="4C9F78D0"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Transparency</w:t>
            </w:r>
          </w:p>
        </w:tc>
        <w:tc>
          <w:tcPr>
            <w:tcW w:w="0" w:type="auto"/>
            <w:hideMark/>
          </w:tcPr>
          <w:p w14:paraId="1CEAA1C0"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Open-source cryptographic protocols</w:t>
            </w:r>
          </w:p>
        </w:tc>
        <w:tc>
          <w:tcPr>
            <w:tcW w:w="0" w:type="auto"/>
            <w:hideMark/>
          </w:tcPr>
          <w:p w14:paraId="704C0296"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Full public audits and open-source code</w:t>
            </w:r>
          </w:p>
        </w:tc>
      </w:tr>
      <w:tr w:rsidR="00450DD3" w:rsidRPr="00450DD3" w14:paraId="5F22FBF7" w14:textId="77777777" w:rsidTr="00450DD3">
        <w:tc>
          <w:tcPr>
            <w:tcW w:w="0" w:type="auto"/>
            <w:hideMark/>
          </w:tcPr>
          <w:p w14:paraId="00E9F274"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Regulatory Approach</w:t>
            </w:r>
          </w:p>
        </w:tc>
        <w:tc>
          <w:tcPr>
            <w:tcW w:w="0" w:type="auto"/>
            <w:hideMark/>
          </w:tcPr>
          <w:p w14:paraId="2A06EC10"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Nationwide integration</w:t>
            </w:r>
          </w:p>
        </w:tc>
        <w:tc>
          <w:tcPr>
            <w:tcW w:w="0" w:type="auto"/>
            <w:hideMark/>
          </w:tcPr>
          <w:p w14:paraId="669AE3D3"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Cautious pilot deployment</w:t>
            </w:r>
          </w:p>
        </w:tc>
      </w:tr>
      <w:tr w:rsidR="00450DD3" w:rsidRPr="00450DD3" w14:paraId="66EB7166" w14:textId="77777777" w:rsidTr="00450DD3">
        <w:tc>
          <w:tcPr>
            <w:tcW w:w="0" w:type="auto"/>
            <w:hideMark/>
          </w:tcPr>
          <w:p w14:paraId="5C2920E0"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Main Concern</w:t>
            </w:r>
          </w:p>
        </w:tc>
        <w:tc>
          <w:tcPr>
            <w:tcW w:w="0" w:type="auto"/>
            <w:hideMark/>
          </w:tcPr>
          <w:p w14:paraId="30DF0BAA"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Client-side malware, international trust</w:t>
            </w:r>
          </w:p>
        </w:tc>
        <w:tc>
          <w:tcPr>
            <w:tcW w:w="0" w:type="auto"/>
            <w:hideMark/>
          </w:tcPr>
          <w:p w14:paraId="77CF4DE0" w14:textId="77777777" w:rsidR="00450DD3" w:rsidRPr="00450DD3" w:rsidRDefault="00450DD3" w:rsidP="00F86F03">
            <w:pPr>
              <w:spacing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Cryptographic flaws, public hesitation</w:t>
            </w:r>
          </w:p>
        </w:tc>
      </w:tr>
      <w:bookmarkEnd w:id="22"/>
    </w:tbl>
    <w:p w14:paraId="7DF6BE88" w14:textId="77777777" w:rsidR="00F86F03" w:rsidRDefault="00F86F0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p>
    <w:p w14:paraId="3FCAE4E7" w14:textId="77777777" w:rsidR="00F86F03" w:rsidRDefault="00F86F0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p>
    <w:p w14:paraId="01E737D8" w14:textId="77777777" w:rsidR="00F86F03" w:rsidRDefault="00F86F0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p>
    <w:p w14:paraId="673E25F2" w14:textId="77777777" w:rsidR="00F86F03" w:rsidRDefault="00F86F0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p>
    <w:p w14:paraId="2C0BBFA2" w14:textId="77777777" w:rsidR="00EA7544" w:rsidRDefault="00EA7544"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p>
    <w:p w14:paraId="716A4CF7" w14:textId="320CB1BF" w:rsidR="00450DD3" w:rsidRPr="00450DD3" w:rsidRDefault="00450DD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23" w:name="a27"/>
      <w:r w:rsidRPr="00450DD3">
        <w:rPr>
          <w:rFonts w:ascii="Times New Roman" w:eastAsia="Times New Roman" w:hAnsi="Times New Roman" w:cs="Times New Roman"/>
          <w:b/>
          <w:bCs/>
          <w:kern w:val="0"/>
          <w:sz w:val="27"/>
          <w:szCs w:val="27"/>
          <w14:ligatures w14:val="none"/>
        </w:rPr>
        <w:t>2.7 Identified Research Gaps</w:t>
      </w:r>
    </w:p>
    <w:bookmarkEnd w:id="23"/>
    <w:p w14:paraId="161783B0"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Despite the progress in digital voting systems over the past two decades, several </w:t>
      </w:r>
      <w:r w:rsidRPr="00450DD3">
        <w:rPr>
          <w:rFonts w:ascii="Times New Roman" w:eastAsia="Times New Roman" w:hAnsi="Times New Roman" w:cs="Times New Roman"/>
          <w:b/>
          <w:bCs/>
          <w:kern w:val="0"/>
          <w14:ligatures w14:val="none"/>
        </w:rPr>
        <w:t>persistent limitations</w:t>
      </w:r>
      <w:r w:rsidRPr="00450DD3">
        <w:rPr>
          <w:rFonts w:ascii="Times New Roman" w:eastAsia="Times New Roman" w:hAnsi="Times New Roman" w:cs="Times New Roman"/>
          <w:kern w:val="0"/>
          <w14:ligatures w14:val="none"/>
        </w:rPr>
        <w:t xml:space="preserve"> hinder their widespread adoption, security, and inclusiveness. Through the analysis of existing platforms, case studies, and academic literature, this study identifies </w:t>
      </w:r>
      <w:r w:rsidRPr="00450DD3">
        <w:rPr>
          <w:rFonts w:ascii="Times New Roman" w:eastAsia="Times New Roman" w:hAnsi="Times New Roman" w:cs="Times New Roman"/>
          <w:b/>
          <w:bCs/>
          <w:kern w:val="0"/>
          <w14:ligatures w14:val="none"/>
        </w:rPr>
        <w:t>four critical research gaps</w:t>
      </w:r>
      <w:r w:rsidRPr="00450DD3">
        <w:rPr>
          <w:rFonts w:ascii="Times New Roman" w:eastAsia="Times New Roman" w:hAnsi="Times New Roman" w:cs="Times New Roman"/>
          <w:kern w:val="0"/>
          <w14:ligatures w14:val="none"/>
        </w:rPr>
        <w:t xml:space="preserve"> that the proposed Online Election System (OES) seeks to address.</w:t>
      </w:r>
    </w:p>
    <w:p w14:paraId="1F23B667"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1. Authentication Weaknesses</w:t>
      </w:r>
    </w:p>
    <w:p w14:paraId="3819617D"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Many existing systems still rely on </w:t>
      </w:r>
      <w:r w:rsidRPr="00450DD3">
        <w:rPr>
          <w:rFonts w:ascii="Times New Roman" w:eastAsia="Times New Roman" w:hAnsi="Times New Roman" w:cs="Times New Roman"/>
          <w:b/>
          <w:bCs/>
          <w:kern w:val="0"/>
          <w14:ligatures w14:val="none"/>
        </w:rPr>
        <w:t>insecure authentication mechanisms</w:t>
      </w:r>
      <w:r w:rsidRPr="00450DD3">
        <w:rPr>
          <w:rFonts w:ascii="Times New Roman" w:eastAsia="Times New Roman" w:hAnsi="Times New Roman" w:cs="Times New Roman"/>
          <w:kern w:val="0"/>
          <w14:ligatures w14:val="none"/>
        </w:rPr>
        <w:t xml:space="preserve">, such as </w:t>
      </w:r>
      <w:r w:rsidRPr="00450DD3">
        <w:rPr>
          <w:rFonts w:ascii="Times New Roman" w:eastAsia="Times New Roman" w:hAnsi="Times New Roman" w:cs="Times New Roman"/>
          <w:b/>
          <w:bCs/>
          <w:kern w:val="0"/>
          <w14:ligatures w14:val="none"/>
        </w:rPr>
        <w:t>email-based tokens</w:t>
      </w:r>
      <w:r w:rsidRPr="00450DD3">
        <w:rPr>
          <w:rFonts w:ascii="Times New Roman" w:eastAsia="Times New Roman" w:hAnsi="Times New Roman" w:cs="Times New Roman"/>
          <w:kern w:val="0"/>
          <w14:ligatures w14:val="none"/>
        </w:rPr>
        <w:t xml:space="preserve"> or </w:t>
      </w:r>
      <w:r w:rsidRPr="00450DD3">
        <w:rPr>
          <w:rFonts w:ascii="Times New Roman" w:eastAsia="Times New Roman" w:hAnsi="Times New Roman" w:cs="Times New Roman"/>
          <w:b/>
          <w:bCs/>
          <w:kern w:val="0"/>
          <w14:ligatures w14:val="none"/>
        </w:rPr>
        <w:t>SMS codes</w:t>
      </w:r>
      <w:r w:rsidRPr="00450DD3">
        <w:rPr>
          <w:rFonts w:ascii="Times New Roman" w:eastAsia="Times New Roman" w:hAnsi="Times New Roman" w:cs="Times New Roman"/>
          <w:kern w:val="0"/>
          <w14:ligatures w14:val="none"/>
        </w:rPr>
        <w:t>, which are highly susceptible to phishing, SIM-swapping, and interception attacks.</w:t>
      </w:r>
    </w:p>
    <w:p w14:paraId="40BDCA9B" w14:textId="77777777" w:rsidR="00450DD3" w:rsidRPr="00450DD3" w:rsidRDefault="00450DD3" w:rsidP="00F86F03">
      <w:pPr>
        <w:numPr>
          <w:ilvl w:val="0"/>
          <w:numId w:val="100"/>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For example, the </w:t>
      </w:r>
      <w:r w:rsidRPr="00450DD3">
        <w:rPr>
          <w:rFonts w:ascii="Times New Roman" w:eastAsia="Times New Roman" w:hAnsi="Times New Roman" w:cs="Times New Roman"/>
          <w:b/>
          <w:bCs/>
          <w:kern w:val="0"/>
          <w14:ligatures w14:val="none"/>
        </w:rPr>
        <w:t xml:space="preserve">Australian </w:t>
      </w:r>
      <w:proofErr w:type="spellStart"/>
      <w:r w:rsidRPr="00450DD3">
        <w:rPr>
          <w:rFonts w:ascii="Times New Roman" w:eastAsia="Times New Roman" w:hAnsi="Times New Roman" w:cs="Times New Roman"/>
          <w:b/>
          <w:bCs/>
          <w:kern w:val="0"/>
          <w14:ligatures w14:val="none"/>
        </w:rPr>
        <w:t>iVote</w:t>
      </w:r>
      <w:proofErr w:type="spellEnd"/>
      <w:r w:rsidRPr="00450DD3">
        <w:rPr>
          <w:rFonts w:ascii="Times New Roman" w:eastAsia="Times New Roman" w:hAnsi="Times New Roman" w:cs="Times New Roman"/>
          <w:b/>
          <w:bCs/>
          <w:kern w:val="0"/>
          <w14:ligatures w14:val="none"/>
        </w:rPr>
        <w:t xml:space="preserve"> system</w:t>
      </w:r>
      <w:r w:rsidRPr="00450DD3">
        <w:rPr>
          <w:rFonts w:ascii="Times New Roman" w:eastAsia="Times New Roman" w:hAnsi="Times New Roman" w:cs="Times New Roman"/>
          <w:kern w:val="0"/>
          <w14:ligatures w14:val="none"/>
        </w:rPr>
        <w:t xml:space="preserve"> in 2021 faced scrutiny over its reliance on weak authentication, leading to vote integrity concerns and calls for reengineering the access protocol [1].</w:t>
      </w:r>
    </w:p>
    <w:p w14:paraId="3550010E" w14:textId="18B9C16C" w:rsidR="00B30AC5" w:rsidRPr="00F86F03" w:rsidRDefault="00450DD3" w:rsidP="00F86F03">
      <w:pPr>
        <w:numPr>
          <w:ilvl w:val="0"/>
          <w:numId w:val="100"/>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Academic evaluations confirm that secure, multi-factor cryptographic authentication using biometric or government-issued ID is significantly more robust </w:t>
      </w:r>
      <w:r w:rsidR="002E29CD">
        <w:rPr>
          <w:rFonts w:ascii="Times New Roman" w:eastAsia="Times New Roman" w:hAnsi="Times New Roman" w:cs="Times New Roman"/>
          <w:kern w:val="0"/>
          <w14:ligatures w14:val="none"/>
        </w:rPr>
        <w:t>[10]</w:t>
      </w:r>
      <w:r w:rsidRPr="00450DD3">
        <w:rPr>
          <w:rFonts w:ascii="Times New Roman" w:eastAsia="Times New Roman" w:hAnsi="Times New Roman" w:cs="Times New Roman"/>
          <w:kern w:val="0"/>
          <w14:ligatures w14:val="none"/>
        </w:rPr>
        <w:t>.</w:t>
      </w:r>
    </w:p>
    <w:p w14:paraId="7CC9B046"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Gap</w:t>
      </w:r>
      <w:r w:rsidRPr="00450DD3">
        <w:rPr>
          <w:rFonts w:ascii="Times New Roman" w:eastAsia="Times New Roman" w:hAnsi="Times New Roman" w:cs="Times New Roman"/>
          <w:kern w:val="0"/>
          <w14:ligatures w14:val="none"/>
        </w:rPr>
        <w:t xml:space="preserve">: A need exists for </w:t>
      </w:r>
      <w:r w:rsidRPr="00450DD3">
        <w:rPr>
          <w:rFonts w:ascii="Times New Roman" w:eastAsia="Times New Roman" w:hAnsi="Times New Roman" w:cs="Times New Roman"/>
          <w:b/>
          <w:bCs/>
          <w:kern w:val="0"/>
          <w14:ligatures w14:val="none"/>
        </w:rPr>
        <w:t>strong, cryptographically bound multi-factor authentication</w:t>
      </w:r>
      <w:r w:rsidRPr="00450DD3">
        <w:rPr>
          <w:rFonts w:ascii="Times New Roman" w:eastAsia="Times New Roman" w:hAnsi="Times New Roman" w:cs="Times New Roman"/>
          <w:kern w:val="0"/>
          <w14:ligatures w14:val="none"/>
        </w:rPr>
        <w:t xml:space="preserve"> that ensures both accessibility and security without overburdening the user.</w:t>
      </w:r>
    </w:p>
    <w:p w14:paraId="607C622B"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2. Verifiability Deficiencies</w:t>
      </w:r>
    </w:p>
    <w:p w14:paraId="1ECEE576"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Verifiability is a cornerstone of democratic elections, yet many digital platforms </w:t>
      </w:r>
      <w:r w:rsidRPr="00450DD3">
        <w:rPr>
          <w:rFonts w:ascii="Times New Roman" w:eastAsia="Times New Roman" w:hAnsi="Times New Roman" w:cs="Times New Roman"/>
          <w:b/>
          <w:bCs/>
          <w:kern w:val="0"/>
          <w14:ligatures w14:val="none"/>
        </w:rPr>
        <w:t>lack end-to-end verifiable mechanisms</w:t>
      </w:r>
      <w:r w:rsidRPr="00450DD3">
        <w:rPr>
          <w:rFonts w:ascii="Times New Roman" w:eastAsia="Times New Roman" w:hAnsi="Times New Roman" w:cs="Times New Roman"/>
          <w:kern w:val="0"/>
          <w14:ligatures w14:val="none"/>
        </w:rPr>
        <w:t xml:space="preserve"> or </w:t>
      </w:r>
      <w:r w:rsidRPr="00450DD3">
        <w:rPr>
          <w:rFonts w:ascii="Times New Roman" w:eastAsia="Times New Roman" w:hAnsi="Times New Roman" w:cs="Times New Roman"/>
          <w:b/>
          <w:bCs/>
          <w:kern w:val="0"/>
          <w14:ligatures w14:val="none"/>
        </w:rPr>
        <w:t>do not offer paper trails</w:t>
      </w:r>
      <w:r w:rsidRPr="00450DD3">
        <w:rPr>
          <w:rFonts w:ascii="Times New Roman" w:eastAsia="Times New Roman" w:hAnsi="Times New Roman" w:cs="Times New Roman"/>
          <w:kern w:val="0"/>
          <w14:ligatures w14:val="none"/>
        </w:rPr>
        <w:t xml:space="preserve"> for audit purposes.</w:t>
      </w:r>
    </w:p>
    <w:p w14:paraId="0245B18B" w14:textId="470349DA" w:rsidR="00450DD3" w:rsidRPr="00450DD3" w:rsidRDefault="00450DD3" w:rsidP="00F86F03">
      <w:pPr>
        <w:numPr>
          <w:ilvl w:val="0"/>
          <w:numId w:val="101"/>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Systems like </w:t>
      </w:r>
      <w:r w:rsidRPr="00450DD3">
        <w:rPr>
          <w:rFonts w:ascii="Times New Roman" w:eastAsia="Times New Roman" w:hAnsi="Times New Roman" w:cs="Times New Roman"/>
          <w:b/>
          <w:bCs/>
          <w:kern w:val="0"/>
          <w14:ligatures w14:val="none"/>
        </w:rPr>
        <w:t>DRE (Direct Recording Electronic) voting machines</w:t>
      </w:r>
      <w:r w:rsidRPr="00450DD3">
        <w:rPr>
          <w:rFonts w:ascii="Times New Roman" w:eastAsia="Times New Roman" w:hAnsi="Times New Roman" w:cs="Times New Roman"/>
          <w:kern w:val="0"/>
          <w14:ligatures w14:val="none"/>
        </w:rPr>
        <w:t xml:space="preserve"> used in the U.S. have been criticized for being </w:t>
      </w:r>
      <w:r w:rsidRPr="00450DD3">
        <w:rPr>
          <w:rFonts w:ascii="Times New Roman" w:eastAsia="Times New Roman" w:hAnsi="Times New Roman" w:cs="Times New Roman"/>
          <w:b/>
          <w:bCs/>
          <w:kern w:val="0"/>
          <w14:ligatures w14:val="none"/>
        </w:rPr>
        <w:t>non-transparent</w:t>
      </w:r>
      <w:r w:rsidRPr="00450DD3">
        <w:rPr>
          <w:rFonts w:ascii="Times New Roman" w:eastAsia="Times New Roman" w:hAnsi="Times New Roman" w:cs="Times New Roman"/>
          <w:kern w:val="0"/>
          <w14:ligatures w14:val="none"/>
        </w:rPr>
        <w:t xml:space="preserve">, as they lack independent audit trails </w:t>
      </w:r>
      <w:r w:rsidR="002E29CD">
        <w:rPr>
          <w:rFonts w:ascii="Times New Roman" w:eastAsia="Times New Roman" w:hAnsi="Times New Roman" w:cs="Times New Roman"/>
          <w:kern w:val="0"/>
          <w14:ligatures w14:val="none"/>
        </w:rPr>
        <w:t>[11]</w:t>
      </w:r>
      <w:r w:rsidRPr="00450DD3">
        <w:rPr>
          <w:rFonts w:ascii="Times New Roman" w:eastAsia="Times New Roman" w:hAnsi="Times New Roman" w:cs="Times New Roman"/>
          <w:kern w:val="0"/>
          <w14:ligatures w14:val="none"/>
        </w:rPr>
        <w:t>.</w:t>
      </w:r>
    </w:p>
    <w:p w14:paraId="46B8D486" w14:textId="441E9C37" w:rsidR="00450DD3" w:rsidRPr="00450DD3" w:rsidRDefault="00450DD3" w:rsidP="00F86F03">
      <w:pPr>
        <w:numPr>
          <w:ilvl w:val="0"/>
          <w:numId w:val="101"/>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Even systems like </w:t>
      </w:r>
      <w:proofErr w:type="spellStart"/>
      <w:r w:rsidRPr="00450DD3">
        <w:rPr>
          <w:rFonts w:ascii="Times New Roman" w:eastAsia="Times New Roman" w:hAnsi="Times New Roman" w:cs="Times New Roman"/>
          <w:b/>
          <w:bCs/>
          <w:kern w:val="0"/>
          <w14:ligatures w14:val="none"/>
        </w:rPr>
        <w:t>Voatz</w:t>
      </w:r>
      <w:proofErr w:type="spellEnd"/>
      <w:r w:rsidRPr="00450DD3">
        <w:rPr>
          <w:rFonts w:ascii="Times New Roman" w:eastAsia="Times New Roman" w:hAnsi="Times New Roman" w:cs="Times New Roman"/>
          <w:kern w:val="0"/>
          <w14:ligatures w14:val="none"/>
        </w:rPr>
        <w:t xml:space="preserve">—a blockchain-based app used in some U.S. pilot elections—have been criticized for offering limited </w:t>
      </w:r>
      <w:r w:rsidRPr="00450DD3">
        <w:rPr>
          <w:rFonts w:ascii="Times New Roman" w:eastAsia="Times New Roman" w:hAnsi="Times New Roman" w:cs="Times New Roman"/>
          <w:b/>
          <w:bCs/>
          <w:kern w:val="0"/>
          <w14:ligatures w14:val="none"/>
        </w:rPr>
        <w:t>individual voter verification</w:t>
      </w:r>
      <w:r w:rsidRPr="00450DD3">
        <w:rPr>
          <w:rFonts w:ascii="Times New Roman" w:eastAsia="Times New Roman" w:hAnsi="Times New Roman" w:cs="Times New Roman"/>
          <w:kern w:val="0"/>
          <w14:ligatures w14:val="none"/>
        </w:rPr>
        <w:t xml:space="preserve"> capabilities and </w:t>
      </w:r>
      <w:r w:rsidRPr="00450DD3">
        <w:rPr>
          <w:rFonts w:ascii="Times New Roman" w:eastAsia="Times New Roman" w:hAnsi="Times New Roman" w:cs="Times New Roman"/>
          <w:b/>
          <w:bCs/>
          <w:kern w:val="0"/>
          <w14:ligatures w14:val="none"/>
        </w:rPr>
        <w:t>opaque codebases</w:t>
      </w:r>
      <w:r w:rsidRPr="00450DD3">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[5]</w:t>
      </w:r>
      <w:r w:rsidRPr="00450DD3">
        <w:rPr>
          <w:rFonts w:ascii="Times New Roman" w:eastAsia="Times New Roman" w:hAnsi="Times New Roman" w:cs="Times New Roman"/>
          <w:kern w:val="0"/>
          <w14:ligatures w14:val="none"/>
        </w:rPr>
        <w:t>.</w:t>
      </w:r>
    </w:p>
    <w:p w14:paraId="3BBDE6E8"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Gap</w:t>
      </w:r>
      <w:r w:rsidRPr="00450DD3">
        <w:rPr>
          <w:rFonts w:ascii="Times New Roman" w:eastAsia="Times New Roman" w:hAnsi="Times New Roman" w:cs="Times New Roman"/>
          <w:kern w:val="0"/>
          <w14:ligatures w14:val="none"/>
        </w:rPr>
        <w:t xml:space="preserve">: A critical need remains for </w:t>
      </w:r>
      <w:r w:rsidRPr="00450DD3">
        <w:rPr>
          <w:rFonts w:ascii="Times New Roman" w:eastAsia="Times New Roman" w:hAnsi="Times New Roman" w:cs="Times New Roman"/>
          <w:b/>
          <w:bCs/>
          <w:kern w:val="0"/>
          <w14:ligatures w14:val="none"/>
        </w:rPr>
        <w:t>voter-verifiable</w:t>
      </w:r>
      <w:r w:rsidRPr="00450DD3">
        <w:rPr>
          <w:rFonts w:ascii="Times New Roman" w:eastAsia="Times New Roman" w:hAnsi="Times New Roman" w:cs="Times New Roman"/>
          <w:kern w:val="0"/>
          <w14:ligatures w14:val="none"/>
        </w:rPr>
        <w:t xml:space="preserve"> digital voting systems that offer </w:t>
      </w:r>
      <w:r w:rsidRPr="00450DD3">
        <w:rPr>
          <w:rFonts w:ascii="Times New Roman" w:eastAsia="Times New Roman" w:hAnsi="Times New Roman" w:cs="Times New Roman"/>
          <w:b/>
          <w:bCs/>
          <w:kern w:val="0"/>
          <w14:ligatures w14:val="none"/>
        </w:rPr>
        <w:t>real-time confirmation</w:t>
      </w:r>
      <w:r w:rsidRPr="00450DD3">
        <w:rPr>
          <w:rFonts w:ascii="Times New Roman" w:eastAsia="Times New Roman" w:hAnsi="Times New Roman" w:cs="Times New Roman"/>
          <w:kern w:val="0"/>
          <w14:ligatures w14:val="none"/>
        </w:rPr>
        <w:t xml:space="preserve"> without compromising privacy and that enable </w:t>
      </w:r>
      <w:r w:rsidRPr="00450DD3">
        <w:rPr>
          <w:rFonts w:ascii="Times New Roman" w:eastAsia="Times New Roman" w:hAnsi="Times New Roman" w:cs="Times New Roman"/>
          <w:b/>
          <w:bCs/>
          <w:kern w:val="0"/>
          <w14:ligatures w14:val="none"/>
        </w:rPr>
        <w:t>public auditability</w:t>
      </w:r>
      <w:r w:rsidRPr="00450DD3">
        <w:rPr>
          <w:rFonts w:ascii="Times New Roman" w:eastAsia="Times New Roman" w:hAnsi="Times New Roman" w:cs="Times New Roman"/>
          <w:kern w:val="0"/>
          <w14:ligatures w14:val="none"/>
        </w:rPr>
        <w:t>.</w:t>
      </w:r>
    </w:p>
    <w:p w14:paraId="77AE1061" w14:textId="77777777" w:rsidR="00F86F03" w:rsidRDefault="00F86F0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71FDCC3E" w14:textId="77777777" w:rsidR="00F86F03" w:rsidRDefault="00F86F0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54C2C374" w14:textId="77777777" w:rsidR="00F86F03" w:rsidRDefault="00F86F0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7F503508" w14:textId="30916454"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3. Accessibility Shortcomings</w:t>
      </w:r>
    </w:p>
    <w:p w14:paraId="430F838B"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While digital platforms have the potential to improve accessibility, </w:t>
      </w:r>
      <w:r w:rsidRPr="00450DD3">
        <w:rPr>
          <w:rFonts w:ascii="Times New Roman" w:eastAsia="Times New Roman" w:hAnsi="Times New Roman" w:cs="Times New Roman"/>
          <w:b/>
          <w:bCs/>
          <w:kern w:val="0"/>
          <w14:ligatures w14:val="none"/>
        </w:rPr>
        <w:t>most current systems fail to fully comply with the Web Content Accessibility Guidelines (WCAG) 2.1</w:t>
      </w:r>
      <w:r w:rsidRPr="00450DD3">
        <w:rPr>
          <w:rFonts w:ascii="Times New Roman" w:eastAsia="Times New Roman" w:hAnsi="Times New Roman" w:cs="Times New Roman"/>
          <w:kern w:val="0"/>
          <w14:ligatures w14:val="none"/>
        </w:rPr>
        <w:t>, particularly for users with cognitive and visual impairments.</w:t>
      </w:r>
    </w:p>
    <w:p w14:paraId="45364D47" w14:textId="752D5A24" w:rsidR="00450DD3" w:rsidRPr="00450DD3" w:rsidRDefault="00450DD3" w:rsidP="00F86F03">
      <w:pPr>
        <w:numPr>
          <w:ilvl w:val="0"/>
          <w:numId w:val="102"/>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According to a </w:t>
      </w:r>
      <w:r w:rsidRPr="00450DD3">
        <w:rPr>
          <w:rFonts w:ascii="Times New Roman" w:eastAsia="Times New Roman" w:hAnsi="Times New Roman" w:cs="Times New Roman"/>
          <w:b/>
          <w:bCs/>
          <w:kern w:val="0"/>
          <w14:ligatures w14:val="none"/>
        </w:rPr>
        <w:t>2022 MIT study</w:t>
      </w:r>
      <w:r w:rsidRPr="00450DD3">
        <w:rPr>
          <w:rFonts w:ascii="Times New Roman" w:eastAsia="Times New Roman" w:hAnsi="Times New Roman" w:cs="Times New Roman"/>
          <w:kern w:val="0"/>
          <w14:ligatures w14:val="none"/>
        </w:rPr>
        <w:t xml:space="preserve">, fewer than </w:t>
      </w:r>
      <w:r w:rsidRPr="00450DD3">
        <w:rPr>
          <w:rFonts w:ascii="Times New Roman" w:eastAsia="Times New Roman" w:hAnsi="Times New Roman" w:cs="Times New Roman"/>
          <w:b/>
          <w:bCs/>
          <w:kern w:val="0"/>
          <w14:ligatures w14:val="none"/>
        </w:rPr>
        <w:t>40%</w:t>
      </w:r>
      <w:r w:rsidRPr="00450DD3">
        <w:rPr>
          <w:rFonts w:ascii="Times New Roman" w:eastAsia="Times New Roman" w:hAnsi="Times New Roman" w:cs="Times New Roman"/>
          <w:kern w:val="0"/>
          <w14:ligatures w14:val="none"/>
        </w:rPr>
        <w:t xml:space="preserve"> of tested e-voting interfaces fully adhered to Level AA of WCAG 2.1 </w:t>
      </w:r>
      <w:r w:rsidR="002E29CD">
        <w:rPr>
          <w:rFonts w:ascii="Times New Roman" w:eastAsia="Times New Roman" w:hAnsi="Times New Roman" w:cs="Times New Roman"/>
          <w:kern w:val="0"/>
          <w14:ligatures w14:val="none"/>
        </w:rPr>
        <w:t>[6]</w:t>
      </w:r>
      <w:r w:rsidRPr="00450DD3">
        <w:rPr>
          <w:rFonts w:ascii="Times New Roman" w:eastAsia="Times New Roman" w:hAnsi="Times New Roman" w:cs="Times New Roman"/>
          <w:kern w:val="0"/>
          <w14:ligatures w14:val="none"/>
        </w:rPr>
        <w:t>.</w:t>
      </w:r>
    </w:p>
    <w:p w14:paraId="4F3F7834" w14:textId="77777777" w:rsidR="00450DD3" w:rsidRPr="00450DD3" w:rsidRDefault="00450DD3" w:rsidP="00F86F03">
      <w:pPr>
        <w:numPr>
          <w:ilvl w:val="0"/>
          <w:numId w:val="102"/>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Key issues include lack of </w:t>
      </w:r>
      <w:r w:rsidRPr="00450DD3">
        <w:rPr>
          <w:rFonts w:ascii="Times New Roman" w:eastAsia="Times New Roman" w:hAnsi="Times New Roman" w:cs="Times New Roman"/>
          <w:b/>
          <w:bCs/>
          <w:kern w:val="0"/>
          <w14:ligatures w14:val="none"/>
        </w:rPr>
        <w:t>screen reader compatibility</w:t>
      </w:r>
      <w:r w:rsidRPr="00450DD3">
        <w:rPr>
          <w:rFonts w:ascii="Times New Roman" w:eastAsia="Times New Roman" w:hAnsi="Times New Roman" w:cs="Times New Roman"/>
          <w:kern w:val="0"/>
          <w14:ligatures w14:val="none"/>
        </w:rPr>
        <w:t xml:space="preserve">, </w:t>
      </w:r>
      <w:r w:rsidRPr="00450DD3">
        <w:rPr>
          <w:rFonts w:ascii="Times New Roman" w:eastAsia="Times New Roman" w:hAnsi="Times New Roman" w:cs="Times New Roman"/>
          <w:b/>
          <w:bCs/>
          <w:kern w:val="0"/>
          <w14:ligatures w14:val="none"/>
        </w:rPr>
        <w:t>poor keyboard navigation</w:t>
      </w:r>
      <w:r w:rsidRPr="00450DD3">
        <w:rPr>
          <w:rFonts w:ascii="Times New Roman" w:eastAsia="Times New Roman" w:hAnsi="Times New Roman" w:cs="Times New Roman"/>
          <w:kern w:val="0"/>
          <w14:ligatures w14:val="none"/>
        </w:rPr>
        <w:t xml:space="preserve">, and </w:t>
      </w:r>
      <w:r w:rsidRPr="00450DD3">
        <w:rPr>
          <w:rFonts w:ascii="Times New Roman" w:eastAsia="Times New Roman" w:hAnsi="Times New Roman" w:cs="Times New Roman"/>
          <w:b/>
          <w:bCs/>
          <w:kern w:val="0"/>
          <w14:ligatures w14:val="none"/>
        </w:rPr>
        <w:t>unclear error messaging</w:t>
      </w:r>
      <w:r w:rsidRPr="00450DD3">
        <w:rPr>
          <w:rFonts w:ascii="Times New Roman" w:eastAsia="Times New Roman" w:hAnsi="Times New Roman" w:cs="Times New Roman"/>
          <w:kern w:val="0"/>
          <w14:ligatures w14:val="none"/>
        </w:rPr>
        <w:t>—all of which disenfranchise users with disabilities.</w:t>
      </w:r>
    </w:p>
    <w:p w14:paraId="50F353CF"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Gap</w:t>
      </w:r>
      <w:r w:rsidRPr="00450DD3">
        <w:rPr>
          <w:rFonts w:ascii="Times New Roman" w:eastAsia="Times New Roman" w:hAnsi="Times New Roman" w:cs="Times New Roman"/>
          <w:kern w:val="0"/>
          <w14:ligatures w14:val="none"/>
        </w:rPr>
        <w:t xml:space="preserve">: There is a </w:t>
      </w:r>
      <w:r w:rsidRPr="00450DD3">
        <w:rPr>
          <w:rFonts w:ascii="Times New Roman" w:eastAsia="Times New Roman" w:hAnsi="Times New Roman" w:cs="Times New Roman"/>
          <w:b/>
          <w:bCs/>
          <w:kern w:val="0"/>
          <w14:ligatures w14:val="none"/>
        </w:rPr>
        <w:t>lack of inclusively designed digital voting systems</w:t>
      </w:r>
      <w:r w:rsidRPr="00450DD3">
        <w:rPr>
          <w:rFonts w:ascii="Times New Roman" w:eastAsia="Times New Roman" w:hAnsi="Times New Roman" w:cs="Times New Roman"/>
          <w:kern w:val="0"/>
          <w14:ligatures w14:val="none"/>
        </w:rPr>
        <w:t xml:space="preserve"> that meet the full spectrum of </w:t>
      </w:r>
      <w:r w:rsidRPr="00450DD3">
        <w:rPr>
          <w:rFonts w:ascii="Times New Roman" w:eastAsia="Times New Roman" w:hAnsi="Times New Roman" w:cs="Times New Roman"/>
          <w:b/>
          <w:bCs/>
          <w:kern w:val="0"/>
          <w14:ligatures w14:val="none"/>
        </w:rPr>
        <w:t>accessibility standards</w:t>
      </w:r>
      <w:r w:rsidRPr="00450DD3">
        <w:rPr>
          <w:rFonts w:ascii="Times New Roman" w:eastAsia="Times New Roman" w:hAnsi="Times New Roman" w:cs="Times New Roman"/>
          <w:kern w:val="0"/>
          <w14:ligatures w14:val="none"/>
        </w:rPr>
        <w:t>, limiting equitable participation.</w:t>
      </w:r>
    </w:p>
    <w:p w14:paraId="21E2FBC6"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4. High Implementation Costs</w:t>
      </w:r>
    </w:p>
    <w:p w14:paraId="1BE1B106" w14:textId="77777777" w:rsidR="00450DD3" w:rsidRPr="00B72964"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The cost of developing, deploying, and securing digital voting platforms remains prohibitively high, particularly for developing countries or local elections.</w:t>
      </w:r>
    </w:p>
    <w:p w14:paraId="3C5101B5" w14:textId="7FB0F32C" w:rsidR="00450DD3" w:rsidRPr="00B72964" w:rsidRDefault="00450DD3" w:rsidP="00F86F03">
      <w:pPr>
        <w:numPr>
          <w:ilvl w:val="0"/>
          <w:numId w:val="103"/>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 xml:space="preserve">Estimates show that blockchain-based voting systems may incur infrastructure and computational costs several times higher than traditional methods, especially when scaled </w:t>
      </w:r>
      <w:r w:rsidR="00B72964">
        <w:rPr>
          <w:rFonts w:ascii="Times New Roman" w:eastAsia="Times New Roman" w:hAnsi="Times New Roman" w:cs="Times New Roman"/>
          <w:kern w:val="0"/>
          <w14:ligatures w14:val="none"/>
        </w:rPr>
        <w:t>[1]</w:t>
      </w:r>
      <w:r w:rsidRPr="00B72964">
        <w:rPr>
          <w:rFonts w:ascii="Times New Roman" w:eastAsia="Times New Roman" w:hAnsi="Times New Roman" w:cs="Times New Roman"/>
          <w:kern w:val="0"/>
          <w14:ligatures w14:val="none"/>
        </w:rPr>
        <w:t>.</w:t>
      </w:r>
    </w:p>
    <w:p w14:paraId="0ABB3E05" w14:textId="2BEB8DFA" w:rsidR="00450DD3" w:rsidRPr="00B72964" w:rsidRDefault="00450DD3" w:rsidP="00F86F03">
      <w:pPr>
        <w:numPr>
          <w:ilvl w:val="0"/>
          <w:numId w:val="103"/>
        </w:num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 xml:space="preserve">Swiss e-voting pilots, though secure, were halted in 2019 due in part to unsustainable government costs and vendor dependency </w:t>
      </w:r>
      <w:r w:rsidR="000B7977">
        <w:rPr>
          <w:rFonts w:ascii="Times New Roman" w:eastAsia="Times New Roman" w:hAnsi="Times New Roman" w:cs="Times New Roman"/>
          <w:kern w:val="0"/>
          <w14:ligatures w14:val="none"/>
        </w:rPr>
        <w:t>[2]</w:t>
      </w:r>
      <w:r w:rsidRPr="00B72964">
        <w:rPr>
          <w:rFonts w:ascii="Times New Roman" w:eastAsia="Times New Roman" w:hAnsi="Times New Roman" w:cs="Times New Roman"/>
          <w:kern w:val="0"/>
          <w14:ligatures w14:val="none"/>
        </w:rPr>
        <w:t>.</w:t>
      </w:r>
    </w:p>
    <w:p w14:paraId="54571A6A" w14:textId="4ED12A48" w:rsidR="00B30AC5" w:rsidRPr="00B72964"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B72964">
        <w:rPr>
          <w:rFonts w:ascii="Times New Roman" w:eastAsia="Times New Roman" w:hAnsi="Times New Roman" w:cs="Times New Roman"/>
          <w:kern w:val="0"/>
          <w14:ligatures w14:val="none"/>
        </w:rPr>
        <w:t>Gap: There is an urgent need for cost-efficient, modular e-voting frameworks that can scale down for small organizations or municipalities while maintaining robust security.</w:t>
      </w:r>
    </w:p>
    <w:p w14:paraId="2CFDEA10" w14:textId="70F04C24" w:rsidR="005F5C9C" w:rsidRPr="00B72964" w:rsidRDefault="00450DD3" w:rsidP="00F86F03">
      <w:pPr>
        <w:spacing w:before="100" w:beforeAutospacing="1" w:after="100" w:afterAutospacing="1" w:line="276" w:lineRule="auto"/>
        <w:jc w:val="left"/>
      </w:pPr>
      <w:r w:rsidRPr="00B72964">
        <w:t xml:space="preserve">These research gaps inform the design of our proposed Online Election System (OES). By integrating </w:t>
      </w:r>
      <w:r w:rsidRPr="00B72964">
        <w:rPr>
          <w:rStyle w:val="Strong"/>
        </w:rPr>
        <w:t>strong authentication mechanisms</w:t>
      </w:r>
      <w:r w:rsidRPr="00B72964">
        <w:t xml:space="preserve">, </w:t>
      </w:r>
      <w:r w:rsidRPr="00B72964">
        <w:rPr>
          <w:rStyle w:val="Strong"/>
        </w:rPr>
        <w:t>voter-verifiable cryptographic protocols</w:t>
      </w:r>
      <w:r w:rsidRPr="00B72964">
        <w:t xml:space="preserve">, </w:t>
      </w:r>
      <w:r w:rsidRPr="00B72964">
        <w:rPr>
          <w:rStyle w:val="Strong"/>
        </w:rPr>
        <w:t>WCAG 2.1-compliant user interfaces</w:t>
      </w:r>
      <w:r w:rsidRPr="00B72964">
        <w:t xml:space="preserve">, and </w:t>
      </w:r>
      <w:r w:rsidRPr="00B72964">
        <w:rPr>
          <w:rStyle w:val="Strong"/>
        </w:rPr>
        <w:t>cost-conscious architecture</w:t>
      </w:r>
      <w:r w:rsidRPr="00B72964">
        <w:t>, the system aims to address the most pressing shortcomings of existing digital voting platforms. This literature review thus sets the stage for the design and implementation details covered in subsequent chapters</w:t>
      </w:r>
      <w:r w:rsidR="00B30AC5" w:rsidRPr="00B72964">
        <w:t>.</w:t>
      </w:r>
    </w:p>
    <w:p w14:paraId="1ACF66F2" w14:textId="77777777" w:rsidR="00F86F03" w:rsidRDefault="00F86F03" w:rsidP="00F86F03">
      <w:pPr>
        <w:spacing w:before="100" w:beforeAutospacing="1" w:after="100" w:afterAutospacing="1" w:line="276" w:lineRule="auto"/>
        <w:jc w:val="left"/>
      </w:pPr>
    </w:p>
    <w:p w14:paraId="74A8B79B" w14:textId="77777777" w:rsidR="00B30AC5" w:rsidRPr="00B30AC5" w:rsidRDefault="00B30AC5" w:rsidP="00B30AC5">
      <w:pPr>
        <w:spacing w:before="100" w:beforeAutospacing="1" w:after="100" w:afterAutospacing="1" w:line="240" w:lineRule="auto"/>
        <w:jc w:val="left"/>
        <w:rPr>
          <w:rFonts w:ascii="Times New Roman" w:eastAsia="Times New Roman" w:hAnsi="Times New Roman" w:cs="Times New Roman"/>
          <w:kern w:val="0"/>
          <w14:ligatures w14:val="none"/>
        </w:rPr>
      </w:pPr>
    </w:p>
    <w:p w14:paraId="146CEA40" w14:textId="77777777" w:rsidR="00F86F03" w:rsidRDefault="00F86F03" w:rsidP="00450DD3">
      <w:pPr>
        <w:spacing w:before="100" w:beforeAutospacing="1" w:after="100" w:afterAutospacing="1" w:line="240" w:lineRule="auto"/>
        <w:jc w:val="left"/>
        <w:outlineLvl w:val="2"/>
        <w:rPr>
          <w:rFonts w:ascii="Times New Roman" w:eastAsia="Times New Roman" w:hAnsi="Times New Roman" w:cs="Times New Roman"/>
          <w:b/>
          <w:bCs/>
          <w:kern w:val="0"/>
          <w:sz w:val="27"/>
          <w:szCs w:val="27"/>
          <w14:ligatures w14:val="none"/>
        </w:rPr>
      </w:pPr>
    </w:p>
    <w:p w14:paraId="240937C3" w14:textId="308FB704" w:rsidR="00450DD3" w:rsidRPr="00450DD3" w:rsidRDefault="00450DD3" w:rsidP="00F86F03">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24" w:name="a28"/>
      <w:r w:rsidRPr="00450DD3">
        <w:rPr>
          <w:rFonts w:ascii="Times New Roman" w:eastAsia="Times New Roman" w:hAnsi="Times New Roman" w:cs="Times New Roman"/>
          <w:b/>
          <w:bCs/>
          <w:kern w:val="0"/>
          <w:sz w:val="27"/>
          <w:szCs w:val="27"/>
          <w14:ligatures w14:val="none"/>
        </w:rPr>
        <w:t>2.8 Theoretical Framework</w:t>
      </w:r>
    </w:p>
    <w:bookmarkEnd w:id="24"/>
    <w:p w14:paraId="10AD066A"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The development of a secure, reliable, and user-friendly Online Election System (OES) necessitates the integration of </w:t>
      </w:r>
      <w:r w:rsidRPr="00450DD3">
        <w:rPr>
          <w:rFonts w:ascii="Times New Roman" w:eastAsia="Times New Roman" w:hAnsi="Times New Roman" w:cs="Times New Roman"/>
          <w:b/>
          <w:bCs/>
          <w:kern w:val="0"/>
          <w14:ligatures w14:val="none"/>
        </w:rPr>
        <w:t>interdisciplinary theoretical models</w:t>
      </w:r>
      <w:r w:rsidRPr="00450DD3">
        <w:rPr>
          <w:rFonts w:ascii="Times New Roman" w:eastAsia="Times New Roman" w:hAnsi="Times New Roman" w:cs="Times New Roman"/>
          <w:kern w:val="0"/>
          <w14:ligatures w14:val="none"/>
        </w:rPr>
        <w:t xml:space="preserve">. These models form the </w:t>
      </w:r>
      <w:r w:rsidRPr="00450DD3">
        <w:rPr>
          <w:rFonts w:ascii="Times New Roman" w:eastAsia="Times New Roman" w:hAnsi="Times New Roman" w:cs="Times New Roman"/>
          <w:b/>
          <w:bCs/>
          <w:kern w:val="0"/>
          <w14:ligatures w14:val="none"/>
        </w:rPr>
        <w:t>backbone</w:t>
      </w:r>
      <w:r w:rsidRPr="00450DD3">
        <w:rPr>
          <w:rFonts w:ascii="Times New Roman" w:eastAsia="Times New Roman" w:hAnsi="Times New Roman" w:cs="Times New Roman"/>
          <w:kern w:val="0"/>
          <w14:ligatures w14:val="none"/>
        </w:rPr>
        <w:t xml:space="preserve"> of the system’s design, addressing core requirements such as cryptographic security, distributed fault tolerance, and human-computer interaction efficiency. Our system leverages three key theoretical foundations:</w:t>
      </w:r>
    </w:p>
    <w:p w14:paraId="58DBCA6D"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1. Diffie-Hellman Key Exchange (Cryptographic Security and Authentication)</w:t>
      </w:r>
    </w:p>
    <w:p w14:paraId="02F1A11A"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The </w:t>
      </w:r>
      <w:r w:rsidRPr="00450DD3">
        <w:rPr>
          <w:rFonts w:ascii="Times New Roman" w:eastAsia="Times New Roman" w:hAnsi="Times New Roman" w:cs="Times New Roman"/>
          <w:b/>
          <w:bCs/>
          <w:kern w:val="0"/>
          <w14:ligatures w14:val="none"/>
        </w:rPr>
        <w:t>Diffie-Hellman Key Exchange</w:t>
      </w:r>
      <w:r w:rsidRPr="00450DD3">
        <w:rPr>
          <w:rFonts w:ascii="Times New Roman" w:eastAsia="Times New Roman" w:hAnsi="Times New Roman" w:cs="Times New Roman"/>
          <w:kern w:val="0"/>
          <w14:ligatures w14:val="none"/>
        </w:rPr>
        <w:t xml:space="preserve"> is a foundational cryptographic protocol that enables </w:t>
      </w:r>
      <w:r w:rsidRPr="00450DD3">
        <w:rPr>
          <w:rFonts w:ascii="Times New Roman" w:eastAsia="Times New Roman" w:hAnsi="Times New Roman" w:cs="Times New Roman"/>
          <w:b/>
          <w:bCs/>
          <w:kern w:val="0"/>
          <w14:ligatures w14:val="none"/>
        </w:rPr>
        <w:t>two parties to securely generate a shared secret</w:t>
      </w:r>
      <w:r w:rsidRPr="00450DD3">
        <w:rPr>
          <w:rFonts w:ascii="Times New Roman" w:eastAsia="Times New Roman" w:hAnsi="Times New Roman" w:cs="Times New Roman"/>
          <w:kern w:val="0"/>
          <w14:ligatures w14:val="none"/>
        </w:rPr>
        <w:t xml:space="preserve"> over an insecure communication channel without prior shared keys (Diffie &amp; Hellman, 1976). In the context of our OES:</w:t>
      </w:r>
    </w:p>
    <w:p w14:paraId="0ABE0C55" w14:textId="77777777" w:rsidR="00450DD3" w:rsidRPr="00450DD3" w:rsidRDefault="00450DD3" w:rsidP="00F86F03">
      <w:pPr>
        <w:numPr>
          <w:ilvl w:val="0"/>
          <w:numId w:val="104"/>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It ensures </w:t>
      </w:r>
      <w:r w:rsidRPr="00450DD3">
        <w:rPr>
          <w:rFonts w:ascii="Times New Roman" w:eastAsia="Times New Roman" w:hAnsi="Times New Roman" w:cs="Times New Roman"/>
          <w:b/>
          <w:bCs/>
          <w:kern w:val="0"/>
          <w14:ligatures w14:val="none"/>
        </w:rPr>
        <w:t>end-to-end encryption</w:t>
      </w:r>
      <w:r w:rsidRPr="00450DD3">
        <w:rPr>
          <w:rFonts w:ascii="Times New Roman" w:eastAsia="Times New Roman" w:hAnsi="Times New Roman" w:cs="Times New Roman"/>
          <w:kern w:val="0"/>
          <w14:ligatures w14:val="none"/>
        </w:rPr>
        <w:t xml:space="preserve"> between the voter’s device and the server.</w:t>
      </w:r>
    </w:p>
    <w:p w14:paraId="37EBE0F7" w14:textId="77777777" w:rsidR="00450DD3" w:rsidRPr="00450DD3" w:rsidRDefault="00450DD3" w:rsidP="00F86F03">
      <w:pPr>
        <w:numPr>
          <w:ilvl w:val="0"/>
          <w:numId w:val="104"/>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It enables the secure </w:t>
      </w:r>
      <w:r w:rsidRPr="00450DD3">
        <w:rPr>
          <w:rFonts w:ascii="Times New Roman" w:eastAsia="Times New Roman" w:hAnsi="Times New Roman" w:cs="Times New Roman"/>
          <w:b/>
          <w:bCs/>
          <w:kern w:val="0"/>
          <w14:ligatures w14:val="none"/>
        </w:rPr>
        <w:t>establishment of session keys</w:t>
      </w:r>
      <w:r w:rsidRPr="00450DD3">
        <w:rPr>
          <w:rFonts w:ascii="Times New Roman" w:eastAsia="Times New Roman" w:hAnsi="Times New Roman" w:cs="Times New Roman"/>
          <w:kern w:val="0"/>
          <w14:ligatures w14:val="none"/>
        </w:rPr>
        <w:t xml:space="preserve"> for identity verification and ballot transmission.</w:t>
      </w:r>
    </w:p>
    <w:p w14:paraId="6F222428" w14:textId="77777777" w:rsidR="00450DD3" w:rsidRPr="00450DD3" w:rsidRDefault="00450DD3" w:rsidP="00F86F03">
      <w:pPr>
        <w:numPr>
          <w:ilvl w:val="0"/>
          <w:numId w:val="104"/>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When combined with modern enhancements such as </w:t>
      </w:r>
      <w:r w:rsidRPr="00450DD3">
        <w:rPr>
          <w:rFonts w:ascii="Times New Roman" w:eastAsia="Times New Roman" w:hAnsi="Times New Roman" w:cs="Times New Roman"/>
          <w:b/>
          <w:bCs/>
          <w:kern w:val="0"/>
          <w14:ligatures w14:val="none"/>
        </w:rPr>
        <w:t>Elliptic Curve Diffie-Hellman (ECDH)</w:t>
      </w:r>
      <w:r w:rsidRPr="00450DD3">
        <w:rPr>
          <w:rFonts w:ascii="Times New Roman" w:eastAsia="Times New Roman" w:hAnsi="Times New Roman" w:cs="Times New Roman"/>
          <w:kern w:val="0"/>
          <w14:ligatures w14:val="none"/>
        </w:rPr>
        <w:t xml:space="preserve">, the protocol offers </w:t>
      </w:r>
      <w:r w:rsidRPr="00450DD3">
        <w:rPr>
          <w:rFonts w:ascii="Times New Roman" w:eastAsia="Times New Roman" w:hAnsi="Times New Roman" w:cs="Times New Roman"/>
          <w:b/>
          <w:bCs/>
          <w:kern w:val="0"/>
          <w14:ligatures w14:val="none"/>
        </w:rPr>
        <w:t>strong security with minimal computational overhead</w:t>
      </w:r>
      <w:r w:rsidRPr="00450DD3">
        <w:rPr>
          <w:rFonts w:ascii="Times New Roman" w:eastAsia="Times New Roman" w:hAnsi="Times New Roman" w:cs="Times New Roman"/>
          <w:kern w:val="0"/>
          <w14:ligatures w14:val="none"/>
        </w:rPr>
        <w:t>, making it suitable for mobile and low-bandwidth environments.</w:t>
      </w:r>
    </w:p>
    <w:p w14:paraId="0BD20B8B"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Relevance</w:t>
      </w:r>
      <w:r w:rsidRPr="00450DD3">
        <w:rPr>
          <w:rFonts w:ascii="Times New Roman" w:eastAsia="Times New Roman" w:hAnsi="Times New Roman" w:cs="Times New Roman"/>
          <w:kern w:val="0"/>
          <w14:ligatures w14:val="none"/>
        </w:rPr>
        <w:t xml:space="preserve">: The use of Diffie-Hellman reduces the risk of </w:t>
      </w:r>
      <w:r w:rsidRPr="00450DD3">
        <w:rPr>
          <w:rFonts w:ascii="Times New Roman" w:eastAsia="Times New Roman" w:hAnsi="Times New Roman" w:cs="Times New Roman"/>
          <w:b/>
          <w:bCs/>
          <w:kern w:val="0"/>
          <w14:ligatures w14:val="none"/>
        </w:rPr>
        <w:t>man-in-the-middle attacks</w:t>
      </w:r>
      <w:r w:rsidRPr="00450DD3">
        <w:rPr>
          <w:rFonts w:ascii="Times New Roman" w:eastAsia="Times New Roman" w:hAnsi="Times New Roman" w:cs="Times New Roman"/>
          <w:kern w:val="0"/>
          <w14:ligatures w14:val="none"/>
        </w:rPr>
        <w:t xml:space="preserve"> and </w:t>
      </w:r>
      <w:r w:rsidRPr="00450DD3">
        <w:rPr>
          <w:rFonts w:ascii="Times New Roman" w:eastAsia="Times New Roman" w:hAnsi="Times New Roman" w:cs="Times New Roman"/>
          <w:b/>
          <w:bCs/>
          <w:kern w:val="0"/>
          <w14:ligatures w14:val="none"/>
        </w:rPr>
        <w:t>eavesdropping</w:t>
      </w:r>
      <w:r w:rsidRPr="00450DD3">
        <w:rPr>
          <w:rFonts w:ascii="Times New Roman" w:eastAsia="Times New Roman" w:hAnsi="Times New Roman" w:cs="Times New Roman"/>
          <w:kern w:val="0"/>
          <w14:ligatures w14:val="none"/>
        </w:rPr>
        <w:t xml:space="preserve"> during the authentication and voting phases.</w:t>
      </w:r>
    </w:p>
    <w:p w14:paraId="14119476" w14:textId="77777777"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2. Byzantine Fault Tolerance (BFT) for Distributed System Reliability</w:t>
      </w:r>
    </w:p>
    <w:p w14:paraId="017938DB"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Byzantine Fault Tolerance (Lamport, Shostak, &amp; Pease, 1982) refers to the ability of a distributed system to reach consensus and continue functioning even when some nodes behave maliciously or erratically.</w:t>
      </w:r>
    </w:p>
    <w:p w14:paraId="2286CFB3" w14:textId="77777777" w:rsidR="00450DD3" w:rsidRPr="00450DD3" w:rsidRDefault="00450DD3" w:rsidP="00F86F03">
      <w:pPr>
        <w:numPr>
          <w:ilvl w:val="0"/>
          <w:numId w:val="10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In our system, BFT is applied to </w:t>
      </w:r>
      <w:r w:rsidRPr="00450DD3">
        <w:rPr>
          <w:rFonts w:ascii="Times New Roman" w:eastAsia="Times New Roman" w:hAnsi="Times New Roman" w:cs="Times New Roman"/>
          <w:b/>
          <w:bCs/>
          <w:kern w:val="0"/>
          <w14:ligatures w14:val="none"/>
        </w:rPr>
        <w:t>consensus mechanisms within the vote recording and tallying network</w:t>
      </w:r>
      <w:r w:rsidRPr="00450DD3">
        <w:rPr>
          <w:rFonts w:ascii="Times New Roman" w:eastAsia="Times New Roman" w:hAnsi="Times New Roman" w:cs="Times New Roman"/>
          <w:kern w:val="0"/>
          <w14:ligatures w14:val="none"/>
        </w:rPr>
        <w:t>.</w:t>
      </w:r>
    </w:p>
    <w:p w14:paraId="09050DEE" w14:textId="5C56F727" w:rsidR="00B30AC5" w:rsidRPr="00F86F03" w:rsidRDefault="00450DD3" w:rsidP="00F86F03">
      <w:pPr>
        <w:numPr>
          <w:ilvl w:val="0"/>
          <w:numId w:val="10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It ensures that even if </w:t>
      </w:r>
      <w:r w:rsidRPr="00450DD3">
        <w:rPr>
          <w:rFonts w:ascii="Times New Roman" w:eastAsia="Times New Roman" w:hAnsi="Times New Roman" w:cs="Times New Roman"/>
          <w:b/>
          <w:bCs/>
          <w:kern w:val="0"/>
          <w14:ligatures w14:val="none"/>
        </w:rPr>
        <w:t>up to one-third of the servers fail or act dishonestly</w:t>
      </w:r>
      <w:r w:rsidRPr="00450DD3">
        <w:rPr>
          <w:rFonts w:ascii="Times New Roman" w:eastAsia="Times New Roman" w:hAnsi="Times New Roman" w:cs="Times New Roman"/>
          <w:kern w:val="0"/>
          <w14:ligatures w14:val="none"/>
        </w:rPr>
        <w:t xml:space="preserve">, the system can </w:t>
      </w:r>
      <w:r w:rsidRPr="00450DD3">
        <w:rPr>
          <w:rFonts w:ascii="Times New Roman" w:eastAsia="Times New Roman" w:hAnsi="Times New Roman" w:cs="Times New Roman"/>
          <w:b/>
          <w:bCs/>
          <w:kern w:val="0"/>
          <w14:ligatures w14:val="none"/>
        </w:rPr>
        <w:t>still produce a correct and verifiable outcome</w:t>
      </w:r>
      <w:r w:rsidRPr="00450DD3">
        <w:rPr>
          <w:rFonts w:ascii="Times New Roman" w:eastAsia="Times New Roman" w:hAnsi="Times New Roman" w:cs="Times New Roman"/>
          <w:kern w:val="0"/>
          <w14:ligatures w14:val="none"/>
        </w:rPr>
        <w:t>.</w:t>
      </w:r>
    </w:p>
    <w:p w14:paraId="6CA928E7" w14:textId="77777777" w:rsidR="00450DD3" w:rsidRPr="00450DD3" w:rsidRDefault="00450DD3" w:rsidP="00F86F03">
      <w:pPr>
        <w:numPr>
          <w:ilvl w:val="0"/>
          <w:numId w:val="105"/>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BFT models are particularly relevant for </w:t>
      </w:r>
      <w:r w:rsidRPr="00450DD3">
        <w:rPr>
          <w:rFonts w:ascii="Times New Roman" w:eastAsia="Times New Roman" w:hAnsi="Times New Roman" w:cs="Times New Roman"/>
          <w:b/>
          <w:bCs/>
          <w:kern w:val="0"/>
          <w14:ligatures w14:val="none"/>
        </w:rPr>
        <w:t>blockchain-based or distributed ledger components</w:t>
      </w:r>
      <w:r w:rsidRPr="00450DD3">
        <w:rPr>
          <w:rFonts w:ascii="Times New Roman" w:eastAsia="Times New Roman" w:hAnsi="Times New Roman" w:cs="Times New Roman"/>
          <w:kern w:val="0"/>
          <w14:ligatures w14:val="none"/>
        </w:rPr>
        <w:t>, where trust must be maintained across a decentralized environment.</w:t>
      </w:r>
    </w:p>
    <w:p w14:paraId="30930CD5" w14:textId="7777777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lastRenderedPageBreak/>
        <w:t>Relevance</w:t>
      </w:r>
      <w:r w:rsidRPr="00450DD3">
        <w:rPr>
          <w:rFonts w:ascii="Times New Roman" w:eastAsia="Times New Roman" w:hAnsi="Times New Roman" w:cs="Times New Roman"/>
          <w:kern w:val="0"/>
          <w14:ligatures w14:val="none"/>
        </w:rPr>
        <w:t xml:space="preserve">: BFT enhances </w:t>
      </w:r>
      <w:r w:rsidRPr="00450DD3">
        <w:rPr>
          <w:rFonts w:ascii="Times New Roman" w:eastAsia="Times New Roman" w:hAnsi="Times New Roman" w:cs="Times New Roman"/>
          <w:b/>
          <w:bCs/>
          <w:kern w:val="0"/>
          <w14:ligatures w14:val="none"/>
        </w:rPr>
        <w:t>resilience against internal compromise</w:t>
      </w:r>
      <w:r w:rsidRPr="00450DD3">
        <w:rPr>
          <w:rFonts w:ascii="Times New Roman" w:eastAsia="Times New Roman" w:hAnsi="Times New Roman" w:cs="Times New Roman"/>
          <w:kern w:val="0"/>
          <w14:ligatures w14:val="none"/>
        </w:rPr>
        <w:t xml:space="preserve">, </w:t>
      </w:r>
      <w:r w:rsidRPr="00450DD3">
        <w:rPr>
          <w:rFonts w:ascii="Times New Roman" w:eastAsia="Times New Roman" w:hAnsi="Times New Roman" w:cs="Times New Roman"/>
          <w:b/>
          <w:bCs/>
          <w:kern w:val="0"/>
          <w14:ligatures w14:val="none"/>
        </w:rPr>
        <w:t>malicious insiders</w:t>
      </w:r>
      <w:r w:rsidRPr="00450DD3">
        <w:rPr>
          <w:rFonts w:ascii="Times New Roman" w:eastAsia="Times New Roman" w:hAnsi="Times New Roman" w:cs="Times New Roman"/>
          <w:kern w:val="0"/>
          <w14:ligatures w14:val="none"/>
        </w:rPr>
        <w:t xml:space="preserve">, or </w:t>
      </w:r>
      <w:r w:rsidRPr="00450DD3">
        <w:rPr>
          <w:rFonts w:ascii="Times New Roman" w:eastAsia="Times New Roman" w:hAnsi="Times New Roman" w:cs="Times New Roman"/>
          <w:b/>
          <w:bCs/>
          <w:kern w:val="0"/>
          <w14:ligatures w14:val="none"/>
        </w:rPr>
        <w:t>network partitioning</w:t>
      </w:r>
      <w:r w:rsidRPr="00450DD3">
        <w:rPr>
          <w:rFonts w:ascii="Times New Roman" w:eastAsia="Times New Roman" w:hAnsi="Times New Roman" w:cs="Times New Roman"/>
          <w:kern w:val="0"/>
          <w14:ligatures w14:val="none"/>
        </w:rPr>
        <w:t>, providing a foundation for robust, distributed election infrastructure.</w:t>
      </w:r>
    </w:p>
    <w:p w14:paraId="4963AEAA" w14:textId="77777777" w:rsidR="00F86F03" w:rsidRDefault="00F86F0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1460209F" w14:textId="591F5CC2" w:rsidR="00450DD3" w:rsidRPr="00450DD3" w:rsidRDefault="00450DD3" w:rsidP="00F86F03">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450DD3">
        <w:rPr>
          <w:rFonts w:ascii="Times New Roman" w:eastAsia="Times New Roman" w:hAnsi="Times New Roman" w:cs="Times New Roman"/>
          <w:b/>
          <w:bCs/>
          <w:kern w:val="0"/>
          <w14:ligatures w14:val="none"/>
        </w:rPr>
        <w:t xml:space="preserve">3. </w:t>
      </w:r>
      <w:r w:rsidR="00007AA5" w:rsidRPr="00450DD3">
        <w:rPr>
          <w:rFonts w:ascii="Times New Roman" w:eastAsia="Times New Roman" w:hAnsi="Times New Roman" w:cs="Times New Roman"/>
          <w:b/>
          <w:bCs/>
          <w:kern w:val="0"/>
          <w14:ligatures w14:val="none"/>
        </w:rPr>
        <w:t>Fitts’s</w:t>
      </w:r>
      <w:r w:rsidRPr="00450DD3">
        <w:rPr>
          <w:rFonts w:ascii="Times New Roman" w:eastAsia="Times New Roman" w:hAnsi="Times New Roman" w:cs="Times New Roman"/>
          <w:b/>
          <w:bCs/>
          <w:kern w:val="0"/>
          <w14:ligatures w14:val="none"/>
        </w:rPr>
        <w:t xml:space="preserve"> Law (User Interface Optimization)</w:t>
      </w:r>
    </w:p>
    <w:p w14:paraId="46D0340D" w14:textId="044FFF6E" w:rsidR="00450DD3" w:rsidRPr="00450DD3" w:rsidRDefault="00007AA5"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Fitts’s</w:t>
      </w:r>
      <w:r w:rsidR="00450DD3" w:rsidRPr="00450DD3">
        <w:rPr>
          <w:rFonts w:ascii="Times New Roman" w:eastAsia="Times New Roman" w:hAnsi="Times New Roman" w:cs="Times New Roman"/>
          <w:kern w:val="0"/>
          <w14:ligatures w14:val="none"/>
        </w:rPr>
        <w:t xml:space="preserve"> Law (Fitts, 1954) is a psychological model used in Human-Computer Interaction (HCI) to predict the time required to move to and select a user interface element, based on the element’s size and distance from the user’s starting point.</w:t>
      </w:r>
    </w:p>
    <w:p w14:paraId="3C69AAB8" w14:textId="4AE9B350" w:rsidR="00450DD3" w:rsidRPr="00450DD3" w:rsidRDefault="00450DD3" w:rsidP="00F86F03">
      <w:pPr>
        <w:numPr>
          <w:ilvl w:val="0"/>
          <w:numId w:val="106"/>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Our system employs </w:t>
      </w:r>
      <w:r w:rsidR="00007AA5" w:rsidRPr="00450DD3">
        <w:rPr>
          <w:rFonts w:ascii="Times New Roman" w:eastAsia="Times New Roman" w:hAnsi="Times New Roman" w:cs="Times New Roman"/>
          <w:kern w:val="0"/>
          <w14:ligatures w14:val="none"/>
        </w:rPr>
        <w:t>Fitts’s</w:t>
      </w:r>
      <w:r w:rsidRPr="00450DD3">
        <w:rPr>
          <w:rFonts w:ascii="Times New Roman" w:eastAsia="Times New Roman" w:hAnsi="Times New Roman" w:cs="Times New Roman"/>
          <w:kern w:val="0"/>
          <w14:ligatures w14:val="none"/>
        </w:rPr>
        <w:t xml:space="preserve"> Law to </w:t>
      </w:r>
      <w:r w:rsidRPr="00450DD3">
        <w:rPr>
          <w:rFonts w:ascii="Times New Roman" w:eastAsia="Times New Roman" w:hAnsi="Times New Roman" w:cs="Times New Roman"/>
          <w:b/>
          <w:bCs/>
          <w:kern w:val="0"/>
          <w14:ligatures w14:val="none"/>
        </w:rPr>
        <w:t>optimize layout spacing, button size, and gesture-based navigation</w:t>
      </w:r>
      <w:r w:rsidRPr="00450DD3">
        <w:rPr>
          <w:rFonts w:ascii="Times New Roman" w:eastAsia="Times New Roman" w:hAnsi="Times New Roman" w:cs="Times New Roman"/>
          <w:kern w:val="0"/>
          <w14:ligatures w14:val="none"/>
        </w:rPr>
        <w:t>, particularly on mobile platforms.</w:t>
      </w:r>
    </w:p>
    <w:p w14:paraId="3CC72013" w14:textId="77777777" w:rsidR="00450DD3" w:rsidRPr="00450DD3" w:rsidRDefault="00450DD3" w:rsidP="00F86F03">
      <w:pPr>
        <w:numPr>
          <w:ilvl w:val="0"/>
          <w:numId w:val="106"/>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This contributes to </w:t>
      </w:r>
      <w:r w:rsidRPr="00450DD3">
        <w:rPr>
          <w:rFonts w:ascii="Times New Roman" w:eastAsia="Times New Roman" w:hAnsi="Times New Roman" w:cs="Times New Roman"/>
          <w:b/>
          <w:bCs/>
          <w:kern w:val="0"/>
          <w14:ligatures w14:val="none"/>
        </w:rPr>
        <w:t>lower cognitive load</w:t>
      </w:r>
      <w:r w:rsidRPr="00450DD3">
        <w:rPr>
          <w:rFonts w:ascii="Times New Roman" w:eastAsia="Times New Roman" w:hAnsi="Times New Roman" w:cs="Times New Roman"/>
          <w:kern w:val="0"/>
          <w14:ligatures w14:val="none"/>
        </w:rPr>
        <w:t xml:space="preserve">, </w:t>
      </w:r>
      <w:r w:rsidRPr="00450DD3">
        <w:rPr>
          <w:rFonts w:ascii="Times New Roman" w:eastAsia="Times New Roman" w:hAnsi="Times New Roman" w:cs="Times New Roman"/>
          <w:b/>
          <w:bCs/>
          <w:kern w:val="0"/>
          <w14:ligatures w14:val="none"/>
        </w:rPr>
        <w:t>faster task completion</w:t>
      </w:r>
      <w:r w:rsidRPr="00450DD3">
        <w:rPr>
          <w:rFonts w:ascii="Times New Roman" w:eastAsia="Times New Roman" w:hAnsi="Times New Roman" w:cs="Times New Roman"/>
          <w:kern w:val="0"/>
          <w14:ligatures w14:val="none"/>
        </w:rPr>
        <w:t xml:space="preserve">, and </w:t>
      </w:r>
      <w:r w:rsidRPr="00450DD3">
        <w:rPr>
          <w:rFonts w:ascii="Times New Roman" w:eastAsia="Times New Roman" w:hAnsi="Times New Roman" w:cs="Times New Roman"/>
          <w:b/>
          <w:bCs/>
          <w:kern w:val="0"/>
          <w14:ligatures w14:val="none"/>
        </w:rPr>
        <w:t>higher accuracy</w:t>
      </w:r>
      <w:r w:rsidRPr="00450DD3">
        <w:rPr>
          <w:rFonts w:ascii="Times New Roman" w:eastAsia="Times New Roman" w:hAnsi="Times New Roman" w:cs="Times New Roman"/>
          <w:kern w:val="0"/>
          <w14:ligatures w14:val="none"/>
        </w:rPr>
        <w:t xml:space="preserve"> for users with visual, motor, or cognitive impairments.</w:t>
      </w:r>
    </w:p>
    <w:p w14:paraId="3E263A77" w14:textId="77777777" w:rsidR="00450DD3" w:rsidRPr="00450DD3" w:rsidRDefault="00450DD3" w:rsidP="00F86F03">
      <w:pPr>
        <w:numPr>
          <w:ilvl w:val="0"/>
          <w:numId w:val="106"/>
        </w:num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kern w:val="0"/>
          <w14:ligatures w14:val="none"/>
        </w:rPr>
        <w:t xml:space="preserve">The principle is especially important for </w:t>
      </w:r>
      <w:r w:rsidRPr="00450DD3">
        <w:rPr>
          <w:rFonts w:ascii="Times New Roman" w:eastAsia="Times New Roman" w:hAnsi="Times New Roman" w:cs="Times New Roman"/>
          <w:b/>
          <w:bCs/>
          <w:kern w:val="0"/>
          <w14:ligatures w14:val="none"/>
        </w:rPr>
        <w:t>accessible design</w:t>
      </w:r>
      <w:r w:rsidRPr="00450DD3">
        <w:rPr>
          <w:rFonts w:ascii="Times New Roman" w:eastAsia="Times New Roman" w:hAnsi="Times New Roman" w:cs="Times New Roman"/>
          <w:kern w:val="0"/>
          <w14:ligatures w14:val="none"/>
        </w:rPr>
        <w:t xml:space="preserve">, ensuring the platform complies with </w:t>
      </w:r>
      <w:r w:rsidRPr="00450DD3">
        <w:rPr>
          <w:rFonts w:ascii="Times New Roman" w:eastAsia="Times New Roman" w:hAnsi="Times New Roman" w:cs="Times New Roman"/>
          <w:b/>
          <w:bCs/>
          <w:kern w:val="0"/>
          <w14:ligatures w14:val="none"/>
        </w:rPr>
        <w:t>WCAG 2.1</w:t>
      </w:r>
      <w:r w:rsidRPr="00450DD3">
        <w:rPr>
          <w:rFonts w:ascii="Times New Roman" w:eastAsia="Times New Roman" w:hAnsi="Times New Roman" w:cs="Times New Roman"/>
          <w:kern w:val="0"/>
          <w14:ligatures w14:val="none"/>
        </w:rPr>
        <w:t xml:space="preserve"> and provides an inclusive experience.</w:t>
      </w:r>
    </w:p>
    <w:p w14:paraId="5B9DBE98" w14:textId="7565CD97" w:rsidR="00450DD3" w:rsidRPr="00450DD3" w:rsidRDefault="00450DD3" w:rsidP="00F86F03">
      <w:pPr>
        <w:spacing w:before="100" w:beforeAutospacing="1" w:after="100" w:afterAutospacing="1" w:line="276" w:lineRule="auto"/>
        <w:jc w:val="left"/>
        <w:rPr>
          <w:rFonts w:ascii="Times New Roman" w:eastAsia="Times New Roman" w:hAnsi="Times New Roman" w:cs="Times New Roman"/>
          <w:kern w:val="0"/>
          <w14:ligatures w14:val="none"/>
        </w:rPr>
      </w:pPr>
      <w:r w:rsidRPr="00450DD3">
        <w:rPr>
          <w:rFonts w:ascii="Times New Roman" w:eastAsia="Times New Roman" w:hAnsi="Times New Roman" w:cs="Times New Roman"/>
          <w:b/>
          <w:bCs/>
          <w:kern w:val="0"/>
          <w14:ligatures w14:val="none"/>
        </w:rPr>
        <w:t>Relevance</w:t>
      </w:r>
      <w:r w:rsidRPr="00450DD3">
        <w:rPr>
          <w:rFonts w:ascii="Times New Roman" w:eastAsia="Times New Roman" w:hAnsi="Times New Roman" w:cs="Times New Roman"/>
          <w:kern w:val="0"/>
          <w14:ligatures w14:val="none"/>
        </w:rPr>
        <w:t xml:space="preserve">: Applying </w:t>
      </w:r>
      <w:r w:rsidR="00007AA5" w:rsidRPr="00450DD3">
        <w:rPr>
          <w:rFonts w:ascii="Times New Roman" w:eastAsia="Times New Roman" w:hAnsi="Times New Roman" w:cs="Times New Roman"/>
          <w:kern w:val="0"/>
          <w14:ligatures w14:val="none"/>
        </w:rPr>
        <w:t>Fitts’s</w:t>
      </w:r>
      <w:r w:rsidRPr="00450DD3">
        <w:rPr>
          <w:rFonts w:ascii="Times New Roman" w:eastAsia="Times New Roman" w:hAnsi="Times New Roman" w:cs="Times New Roman"/>
          <w:kern w:val="0"/>
          <w14:ligatures w14:val="none"/>
        </w:rPr>
        <w:t xml:space="preserve"> Law improves </w:t>
      </w:r>
      <w:r w:rsidRPr="00450DD3">
        <w:rPr>
          <w:rFonts w:ascii="Times New Roman" w:eastAsia="Times New Roman" w:hAnsi="Times New Roman" w:cs="Times New Roman"/>
          <w:b/>
          <w:bCs/>
          <w:kern w:val="0"/>
          <w14:ligatures w14:val="none"/>
        </w:rPr>
        <w:t>usability and accessibility</w:t>
      </w:r>
      <w:r w:rsidRPr="00450DD3">
        <w:rPr>
          <w:rFonts w:ascii="Times New Roman" w:eastAsia="Times New Roman" w:hAnsi="Times New Roman" w:cs="Times New Roman"/>
          <w:kern w:val="0"/>
          <w14:ligatures w14:val="none"/>
        </w:rPr>
        <w:t>, reducing error rates and enhancing voter satisfaction—critical factors for democratic legitimacy.</w:t>
      </w:r>
    </w:p>
    <w:p w14:paraId="4DA5C57A" w14:textId="77777777" w:rsidR="00ED7EDF" w:rsidRPr="0069562D" w:rsidRDefault="00ED7EDF" w:rsidP="0069562D">
      <w:pPr>
        <w:pStyle w:val="Title"/>
        <w:jc w:val="left"/>
        <w:rPr>
          <w:sz w:val="24"/>
          <w:szCs w:val="24"/>
        </w:rPr>
      </w:pPr>
    </w:p>
    <w:p w14:paraId="6B95C79D" w14:textId="77777777" w:rsidR="008E55B4" w:rsidRPr="0069562D" w:rsidRDefault="008E55B4" w:rsidP="0069562D">
      <w:pPr>
        <w:jc w:val="left"/>
      </w:pPr>
    </w:p>
    <w:p w14:paraId="6C17BA42" w14:textId="77777777" w:rsidR="008E55B4" w:rsidRPr="0069562D" w:rsidRDefault="008E55B4" w:rsidP="0069562D">
      <w:pPr>
        <w:jc w:val="left"/>
      </w:pPr>
    </w:p>
    <w:p w14:paraId="6551694A" w14:textId="77777777" w:rsidR="005F5C9C" w:rsidRDefault="005F5C9C" w:rsidP="008E55B4"/>
    <w:p w14:paraId="7F412AB3" w14:textId="77777777" w:rsidR="005F5C9C" w:rsidRDefault="005F5C9C" w:rsidP="008E55B4"/>
    <w:p w14:paraId="021007AC" w14:textId="77777777" w:rsidR="005F5C9C" w:rsidRDefault="005F5C9C" w:rsidP="008E55B4"/>
    <w:p w14:paraId="3C0301AA" w14:textId="77777777" w:rsidR="005F5C9C" w:rsidRDefault="005F5C9C" w:rsidP="008E55B4"/>
    <w:p w14:paraId="5A63A8BB" w14:textId="77777777" w:rsidR="005F5C9C" w:rsidRDefault="005F5C9C" w:rsidP="008E55B4"/>
    <w:p w14:paraId="3C4CF3D6" w14:textId="77777777" w:rsidR="005F5C9C" w:rsidRDefault="005F5C9C" w:rsidP="008E55B4"/>
    <w:p w14:paraId="6F3333C7" w14:textId="77777777" w:rsidR="005F5C9C" w:rsidRDefault="005F5C9C" w:rsidP="008E55B4"/>
    <w:p w14:paraId="1A564DBC" w14:textId="77777777" w:rsidR="005F5C9C" w:rsidRDefault="005F5C9C" w:rsidP="008E55B4"/>
    <w:p w14:paraId="7BF0E342" w14:textId="77777777" w:rsidR="005F5C9C" w:rsidRDefault="005F5C9C" w:rsidP="008E55B4"/>
    <w:p w14:paraId="634B637E" w14:textId="77777777" w:rsidR="008E55B4" w:rsidRDefault="008E55B4" w:rsidP="008E55B4"/>
    <w:p w14:paraId="5E34D72D" w14:textId="77777777" w:rsidR="008E55B4" w:rsidRDefault="008E55B4" w:rsidP="008E55B4"/>
    <w:p w14:paraId="2C2FC399" w14:textId="77777777" w:rsidR="00450DD3" w:rsidRDefault="00450DD3" w:rsidP="008E55B4"/>
    <w:p w14:paraId="3F6F8DCA" w14:textId="77777777" w:rsidR="00450DD3" w:rsidRDefault="00450DD3" w:rsidP="008E55B4"/>
    <w:p w14:paraId="359F439E" w14:textId="77777777" w:rsidR="00450DD3" w:rsidRDefault="00450DD3" w:rsidP="008E55B4"/>
    <w:p w14:paraId="39F1D7F2" w14:textId="77777777" w:rsidR="00450DD3" w:rsidRDefault="00450DD3" w:rsidP="008E55B4"/>
    <w:p w14:paraId="0DF626B3" w14:textId="77777777" w:rsidR="00450DD3" w:rsidRPr="008E55B4" w:rsidRDefault="00450DD3" w:rsidP="008E55B4"/>
    <w:p w14:paraId="373754F4" w14:textId="77777777" w:rsidR="00ED7EDF" w:rsidRDefault="00ED7EDF" w:rsidP="00ED7EDF">
      <w:pPr>
        <w:pStyle w:val="Title"/>
        <w:jc w:val="center"/>
      </w:pPr>
    </w:p>
    <w:p w14:paraId="60C2E9C2" w14:textId="77777777" w:rsidR="0031187A" w:rsidRDefault="0031187A">
      <w:pPr>
        <w:spacing w:line="278" w:lineRule="auto"/>
        <w:jc w:val="left"/>
      </w:pPr>
      <w:bookmarkStart w:id="25" w:name="_Toc200234987"/>
    </w:p>
    <w:p w14:paraId="308E9E81" w14:textId="77777777" w:rsidR="0031187A" w:rsidRDefault="0031187A">
      <w:pPr>
        <w:spacing w:line="278" w:lineRule="auto"/>
        <w:jc w:val="left"/>
      </w:pPr>
    </w:p>
    <w:p w14:paraId="6A638B56" w14:textId="77777777" w:rsidR="0031187A" w:rsidRPr="00BB4B3E" w:rsidRDefault="0031187A" w:rsidP="0031187A">
      <w:pPr>
        <w:spacing w:line="278" w:lineRule="auto"/>
        <w:jc w:val="center"/>
        <w:rPr>
          <w:b/>
          <w:bCs/>
          <w:sz w:val="44"/>
          <w:szCs w:val="44"/>
        </w:rPr>
      </w:pPr>
      <w:bookmarkStart w:id="26" w:name="CHAP3"/>
      <w:r w:rsidRPr="00BB4B3E">
        <w:rPr>
          <w:b/>
          <w:bCs/>
          <w:sz w:val="44"/>
          <w:szCs w:val="44"/>
        </w:rPr>
        <w:t>Chapter 3</w:t>
      </w:r>
    </w:p>
    <w:p w14:paraId="07E53F3B" w14:textId="77777777" w:rsidR="00D901B5" w:rsidRPr="0031187A" w:rsidRDefault="00D901B5" w:rsidP="0031187A">
      <w:pPr>
        <w:spacing w:line="278" w:lineRule="auto"/>
        <w:jc w:val="center"/>
        <w:rPr>
          <w:b/>
          <w:sz w:val="44"/>
          <w:szCs w:val="44"/>
        </w:rPr>
      </w:pPr>
      <w:bookmarkStart w:id="27" w:name="_Toc200234986"/>
      <w:r w:rsidRPr="0031187A">
        <w:rPr>
          <w:b/>
          <w:sz w:val="44"/>
          <w:szCs w:val="44"/>
        </w:rPr>
        <w:t>Proposed Online Election System</w:t>
      </w:r>
      <w:bookmarkEnd w:id="27"/>
    </w:p>
    <w:bookmarkEnd w:id="26"/>
    <w:p w14:paraId="00B77DE0" w14:textId="77777777" w:rsidR="00FD78B6" w:rsidRPr="0031187A" w:rsidRDefault="00FD78B6" w:rsidP="0031187A">
      <w:pPr>
        <w:spacing w:line="278" w:lineRule="auto"/>
        <w:jc w:val="center"/>
        <w:rPr>
          <w:b/>
        </w:rPr>
      </w:pPr>
    </w:p>
    <w:p w14:paraId="1A6499C6" w14:textId="77777777" w:rsidR="0031187A" w:rsidRDefault="0031187A" w:rsidP="00DC3AF3">
      <w:pPr>
        <w:spacing w:line="278" w:lineRule="auto"/>
        <w:jc w:val="center"/>
      </w:pPr>
      <w:r>
        <w:br w:type="page"/>
      </w:r>
      <w:bookmarkStart w:id="28" w:name="_Toc200234994"/>
      <w:bookmarkEnd w:id="25"/>
    </w:p>
    <w:bookmarkEnd w:id="28"/>
    <w:p w14:paraId="2A8B7919" w14:textId="77777777" w:rsidR="00B30AC5" w:rsidRDefault="00B30AC5" w:rsidP="00FD20E2">
      <w:pPr>
        <w:spacing w:before="100" w:beforeAutospacing="1" w:after="100" w:afterAutospacing="1" w:line="240" w:lineRule="auto"/>
        <w:jc w:val="left"/>
        <w:outlineLvl w:val="2"/>
      </w:pPr>
    </w:p>
    <w:p w14:paraId="692A2FD7" w14:textId="21F40C60" w:rsidR="00FD20E2" w:rsidRPr="00FD20E2" w:rsidRDefault="00FD20E2" w:rsidP="00986640">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29" w:name="B3"/>
      <w:r w:rsidRPr="00FD20E2">
        <w:rPr>
          <w:rFonts w:ascii="Times New Roman" w:eastAsia="Times New Roman" w:hAnsi="Times New Roman" w:cs="Times New Roman"/>
          <w:b/>
          <w:bCs/>
          <w:kern w:val="0"/>
          <w:sz w:val="27"/>
          <w:szCs w:val="27"/>
          <w14:ligatures w14:val="none"/>
        </w:rPr>
        <w:t>3.1 Approach Used to Solve the Problem</w:t>
      </w:r>
    </w:p>
    <w:bookmarkEnd w:id="29"/>
    <w:p w14:paraId="127A36AB" w14:textId="77777777" w:rsidR="00FD20E2" w:rsidRPr="00FD20E2" w:rsidRDefault="00FD20E2" w:rsidP="00986640">
      <w:p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Our proposed Online Election System (OES) addresses critical limitations in traditional voting processes by combining robust security, high accessibility, and user-centric design. The architecture is built on modern cryptographic and biometric technologies while maintaining compliance with global electoral and accessibility standards.</w:t>
      </w:r>
    </w:p>
    <w:p w14:paraId="2F9B9C17" w14:textId="77777777" w:rsidR="00FD20E2" w:rsidRPr="00FD20E2" w:rsidRDefault="00FD20E2" w:rsidP="00986640">
      <w:p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1. Bilingual Interface (Arabic/English) with Cultural Adaptation</w:t>
      </w:r>
      <w:r w:rsidRPr="00FD20E2">
        <w:rPr>
          <w:rFonts w:ascii="Times New Roman" w:eastAsia="Times New Roman" w:hAnsi="Times New Roman" w:cs="Times New Roman"/>
          <w:kern w:val="0"/>
          <w14:ligatures w14:val="none"/>
        </w:rPr>
        <w:br/>
        <w:t>To support diverse linguistic populations, the user interface implements dynamic RTL/LTR switching based on the user’s language selection. This ensures a seamless experience for both Arabic and English speakers. Moreover, culturally adapted UI components—such as icons and date formats—ensure inclusivity and usability in both Middle Eastern and Western contexts. For instance, the system displays dates using both Hijri and Gregorian calendars to accommodate regions where the Hijri calendar is legally mandated (WCAG, 2018).</w:t>
      </w:r>
    </w:p>
    <w:p w14:paraId="7FBFE768" w14:textId="77777777" w:rsidR="00FD20E2" w:rsidRPr="00FD20E2" w:rsidRDefault="00FD20E2" w:rsidP="00986640">
      <w:p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2. Advanced Biometric Authentication</w:t>
      </w:r>
      <w:r w:rsidRPr="00FD20E2">
        <w:rPr>
          <w:rFonts w:ascii="Times New Roman" w:eastAsia="Times New Roman" w:hAnsi="Times New Roman" w:cs="Times New Roman"/>
          <w:kern w:val="0"/>
          <w14:ligatures w14:val="none"/>
        </w:rPr>
        <w:br/>
        <w:t xml:space="preserve">The system uses a facial recognition pipeline enhanced with quality control and spoofing prevention. It incorporates liveness detection and adaptive thresholding to adjust for varied device qualities and environmental lighting, improving real-world usability (Ranjan et al., 2019; Wang et al., 2022). Authentication relies on a combination of </w:t>
      </w:r>
      <w:r w:rsidRPr="00FD20E2">
        <w:rPr>
          <w:rFonts w:ascii="Times New Roman" w:eastAsia="Times New Roman" w:hAnsi="Times New Roman" w:cs="Times New Roman"/>
          <w:b/>
          <w:bCs/>
          <w:kern w:val="0"/>
          <w14:ligatures w14:val="none"/>
        </w:rPr>
        <w:t>YuNet</w:t>
      </w:r>
      <w:r w:rsidRPr="00FD20E2">
        <w:rPr>
          <w:rFonts w:ascii="Times New Roman" w:eastAsia="Times New Roman" w:hAnsi="Times New Roman" w:cs="Times New Roman"/>
          <w:kern w:val="0"/>
          <w14:ligatures w14:val="none"/>
        </w:rPr>
        <w:t xml:space="preserve"> for real-time face detection (Google Research, 2023) and </w:t>
      </w:r>
      <w:proofErr w:type="spellStart"/>
      <w:r w:rsidRPr="00FD20E2">
        <w:rPr>
          <w:rFonts w:ascii="Times New Roman" w:eastAsia="Times New Roman" w:hAnsi="Times New Roman" w:cs="Times New Roman"/>
          <w:b/>
          <w:bCs/>
          <w:kern w:val="0"/>
          <w14:ligatures w14:val="none"/>
        </w:rPr>
        <w:t>SFace</w:t>
      </w:r>
      <w:proofErr w:type="spellEnd"/>
      <w:r w:rsidRPr="00FD20E2">
        <w:rPr>
          <w:rFonts w:ascii="Times New Roman" w:eastAsia="Times New Roman" w:hAnsi="Times New Roman" w:cs="Times New Roman"/>
          <w:kern w:val="0"/>
          <w14:ligatures w14:val="none"/>
        </w:rPr>
        <w:t xml:space="preserve"> for high-accuracy identity verification (Lin et al., 2021).</w:t>
      </w:r>
    </w:p>
    <w:p w14:paraId="001D84CF" w14:textId="77777777" w:rsidR="00FD20E2" w:rsidRPr="00FD20E2" w:rsidRDefault="00FD20E2" w:rsidP="00986640">
      <w:p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3. Blockchain-Based Vote Immutability</w:t>
      </w:r>
      <w:r w:rsidRPr="00FD20E2">
        <w:rPr>
          <w:rFonts w:ascii="Times New Roman" w:eastAsia="Times New Roman" w:hAnsi="Times New Roman" w:cs="Times New Roman"/>
          <w:kern w:val="0"/>
          <w14:ligatures w14:val="none"/>
        </w:rPr>
        <w:br/>
        <w:t xml:space="preserve">Votes are hashed and stored on a </w:t>
      </w:r>
      <w:r w:rsidRPr="00FD20E2">
        <w:rPr>
          <w:rFonts w:ascii="Times New Roman" w:eastAsia="Times New Roman" w:hAnsi="Times New Roman" w:cs="Times New Roman"/>
          <w:b/>
          <w:bCs/>
          <w:kern w:val="0"/>
          <w14:ligatures w14:val="none"/>
        </w:rPr>
        <w:t>permissioned blockchain</w:t>
      </w:r>
      <w:r w:rsidRPr="00FD20E2">
        <w:rPr>
          <w:rFonts w:ascii="Times New Roman" w:eastAsia="Times New Roman" w:hAnsi="Times New Roman" w:cs="Times New Roman"/>
          <w:kern w:val="0"/>
          <w14:ligatures w14:val="none"/>
        </w:rPr>
        <w:t>, ensuring that once submitted, they cannot be altered or deleted. Smart contracts automate validation and tallying, eliminating human intervention during vote counting (Narayanan et al., 2016; Chowdhury et al., 2020).</w:t>
      </w:r>
    </w:p>
    <w:p w14:paraId="077CAEC7" w14:textId="77777777" w:rsidR="00FD20E2" w:rsidRPr="00FD20E2" w:rsidRDefault="00FD20E2" w:rsidP="00986640">
      <w:p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4. End-to-End Encrypted Transmissions</w:t>
      </w:r>
      <w:r w:rsidRPr="00FD20E2">
        <w:rPr>
          <w:rFonts w:ascii="Times New Roman" w:eastAsia="Times New Roman" w:hAnsi="Times New Roman" w:cs="Times New Roman"/>
          <w:kern w:val="0"/>
          <w14:ligatures w14:val="none"/>
        </w:rPr>
        <w:br/>
        <w:t xml:space="preserve">Ballots are encrypted at the </w:t>
      </w:r>
      <w:proofErr w:type="gramStart"/>
      <w:r w:rsidRPr="00FD20E2">
        <w:rPr>
          <w:rFonts w:ascii="Times New Roman" w:eastAsia="Times New Roman" w:hAnsi="Times New Roman" w:cs="Times New Roman"/>
          <w:kern w:val="0"/>
          <w14:ligatures w14:val="none"/>
        </w:rPr>
        <w:t>client</w:t>
      </w:r>
      <w:proofErr w:type="gramEnd"/>
      <w:r w:rsidRPr="00FD20E2">
        <w:rPr>
          <w:rFonts w:ascii="Times New Roman" w:eastAsia="Times New Roman" w:hAnsi="Times New Roman" w:cs="Times New Roman"/>
          <w:kern w:val="0"/>
          <w14:ligatures w14:val="none"/>
        </w:rPr>
        <w:t xml:space="preserve"> side and decrypted only by the authorized tallying authority. This prevents man-in-the-middle (MITM) attacks and ensures privacy during data transmission (Diffie &amp; Hellman, 1976).</w:t>
      </w:r>
    </w:p>
    <w:p w14:paraId="5549B6E6" w14:textId="77777777" w:rsidR="00FD20E2" w:rsidRPr="00FD20E2" w:rsidRDefault="00FD20E2" w:rsidP="00986640">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FD20E2">
        <w:rPr>
          <w:rFonts w:ascii="Times New Roman" w:eastAsia="Times New Roman" w:hAnsi="Times New Roman" w:cs="Times New Roman"/>
          <w:b/>
          <w:bCs/>
          <w:kern w:val="0"/>
          <w14:ligatures w14:val="none"/>
        </w:rPr>
        <w:t>Key Improvements Over Existing Systems</w:t>
      </w:r>
    </w:p>
    <w:p w14:paraId="07FA7D06" w14:textId="77777777" w:rsidR="00FD20E2" w:rsidRPr="00FD20E2" w:rsidRDefault="00FD20E2" w:rsidP="00986640">
      <w:pPr>
        <w:numPr>
          <w:ilvl w:val="0"/>
          <w:numId w:val="107"/>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Security:</w:t>
      </w:r>
      <w:r w:rsidRPr="00FD20E2">
        <w:rPr>
          <w:rFonts w:ascii="Times New Roman" w:eastAsia="Times New Roman" w:hAnsi="Times New Roman" w:cs="Times New Roman"/>
          <w:kern w:val="0"/>
          <w14:ligatures w14:val="none"/>
        </w:rPr>
        <w:t xml:space="preserve"> Eliminates vulnerabilities found in paper-based and email/SMS-based authentication systems.</w:t>
      </w:r>
    </w:p>
    <w:p w14:paraId="2F9B13D1" w14:textId="77777777" w:rsidR="00FD20E2" w:rsidRPr="00FD20E2" w:rsidRDefault="00FD20E2" w:rsidP="00986640">
      <w:pPr>
        <w:numPr>
          <w:ilvl w:val="0"/>
          <w:numId w:val="107"/>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Accessibility:</w:t>
      </w:r>
      <w:r w:rsidRPr="00FD20E2">
        <w:rPr>
          <w:rFonts w:ascii="Times New Roman" w:eastAsia="Times New Roman" w:hAnsi="Times New Roman" w:cs="Times New Roman"/>
          <w:kern w:val="0"/>
          <w14:ligatures w14:val="none"/>
        </w:rPr>
        <w:t xml:space="preserve"> Fully compliant with WCAG 2.1 AA standards (WCAG, 2018).</w:t>
      </w:r>
    </w:p>
    <w:p w14:paraId="102C68D5" w14:textId="4122CCC4" w:rsidR="00B30AC5" w:rsidRPr="00986640" w:rsidRDefault="00FD20E2" w:rsidP="00986640">
      <w:pPr>
        <w:numPr>
          <w:ilvl w:val="0"/>
          <w:numId w:val="107"/>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Efficiency:</w:t>
      </w:r>
      <w:r w:rsidRPr="00FD20E2">
        <w:rPr>
          <w:rFonts w:ascii="Times New Roman" w:eastAsia="Times New Roman" w:hAnsi="Times New Roman" w:cs="Times New Roman"/>
          <w:kern w:val="0"/>
          <w14:ligatures w14:val="none"/>
        </w:rPr>
        <w:t xml:space="preserve"> Real-time encrypted vote tallying with transparent audit trails.</w:t>
      </w:r>
    </w:p>
    <w:p w14:paraId="4816C9AA" w14:textId="77777777" w:rsidR="00986640" w:rsidRDefault="00986640" w:rsidP="00986640">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p>
    <w:p w14:paraId="0FD463BF" w14:textId="6F165DBB" w:rsidR="00FD20E2" w:rsidRPr="00FD20E2" w:rsidRDefault="00FD20E2" w:rsidP="00986640">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FD20E2">
        <w:rPr>
          <w:rFonts w:ascii="Times New Roman" w:eastAsia="Times New Roman" w:hAnsi="Times New Roman" w:cs="Times New Roman"/>
          <w:b/>
          <w:bCs/>
          <w:kern w:val="0"/>
          <w14:ligatures w14:val="none"/>
        </w:rPr>
        <w:t>Technical Implementation Highlights</w:t>
      </w:r>
    </w:p>
    <w:p w14:paraId="62034777" w14:textId="77777777" w:rsidR="00FD20E2" w:rsidRPr="00FD20E2" w:rsidRDefault="00FD20E2" w:rsidP="00986640">
      <w:pPr>
        <w:numPr>
          <w:ilvl w:val="0"/>
          <w:numId w:val="108"/>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Hybrid Architecture:</w:t>
      </w:r>
      <w:r w:rsidRPr="00FD20E2">
        <w:rPr>
          <w:rFonts w:ascii="Times New Roman" w:eastAsia="Times New Roman" w:hAnsi="Times New Roman" w:cs="Times New Roman"/>
          <w:kern w:val="0"/>
          <w14:ligatures w14:val="none"/>
        </w:rPr>
        <w:t xml:space="preserve"> Combines client-side encryption (privacy) with server-side blockchain validation (integrity).</w:t>
      </w:r>
    </w:p>
    <w:p w14:paraId="32D97919" w14:textId="77777777" w:rsidR="00FD20E2" w:rsidRPr="00FD20E2" w:rsidRDefault="00FD20E2" w:rsidP="00986640">
      <w:pPr>
        <w:numPr>
          <w:ilvl w:val="0"/>
          <w:numId w:val="108"/>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Zero-Knowledge Proofs (ZKPs):</w:t>
      </w:r>
      <w:r w:rsidRPr="00FD20E2">
        <w:rPr>
          <w:rFonts w:ascii="Times New Roman" w:eastAsia="Times New Roman" w:hAnsi="Times New Roman" w:cs="Times New Roman"/>
          <w:kern w:val="0"/>
          <w14:ligatures w14:val="none"/>
        </w:rPr>
        <w:t xml:space="preserve"> Let voters verify that their votes were counted without revealing the vote’s content (Narayanan et al., 2016).</w:t>
      </w:r>
    </w:p>
    <w:p w14:paraId="5C0777E4" w14:textId="77777777" w:rsidR="00FD20E2" w:rsidRPr="00FD20E2" w:rsidRDefault="00FD20E2" w:rsidP="00986640">
      <w:pPr>
        <w:numPr>
          <w:ilvl w:val="0"/>
          <w:numId w:val="108"/>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Disaster Recovery:</w:t>
      </w:r>
      <w:r w:rsidRPr="00FD20E2">
        <w:rPr>
          <w:rFonts w:ascii="Times New Roman" w:eastAsia="Times New Roman" w:hAnsi="Times New Roman" w:cs="Times New Roman"/>
          <w:kern w:val="0"/>
          <w14:ligatures w14:val="none"/>
        </w:rPr>
        <w:t xml:space="preserve"> Offline caching and failover mechanisms ensure that voters can submit ballots even during temporary internet outages.</w:t>
      </w:r>
    </w:p>
    <w:p w14:paraId="258F4E6E" w14:textId="77777777" w:rsidR="00FD20E2" w:rsidRPr="00FD20E2" w:rsidRDefault="00FD20E2" w:rsidP="00986640">
      <w:pPr>
        <w:numPr>
          <w:ilvl w:val="0"/>
          <w:numId w:val="108"/>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Regulatory Compliance:</w:t>
      </w:r>
      <w:r w:rsidRPr="00FD20E2">
        <w:rPr>
          <w:rFonts w:ascii="Times New Roman" w:eastAsia="Times New Roman" w:hAnsi="Times New Roman" w:cs="Times New Roman"/>
          <w:kern w:val="0"/>
          <w14:ligatures w14:val="none"/>
        </w:rPr>
        <w:t xml:space="preserve"> Aligned with NIST SP 800-63-3 digital identity guidelines (NIST, 2017) and Venice Commission's principles of e-voting (Venice Commission, 2005).</w:t>
      </w:r>
    </w:p>
    <w:p w14:paraId="05C09B52" w14:textId="77777777" w:rsidR="00FD20E2" w:rsidRPr="00FD20E2" w:rsidRDefault="00FD20E2" w:rsidP="00986640">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FD20E2">
        <w:rPr>
          <w:rFonts w:ascii="Times New Roman" w:eastAsia="Times New Roman" w:hAnsi="Times New Roman" w:cs="Times New Roman"/>
          <w:b/>
          <w:bCs/>
          <w:kern w:val="0"/>
          <w14:ligatures w14:val="none"/>
        </w:rPr>
        <w:t>Validation &amp; Testing</w:t>
      </w:r>
    </w:p>
    <w:p w14:paraId="49134599" w14:textId="77777777" w:rsidR="00FD20E2" w:rsidRPr="00FD20E2" w:rsidRDefault="00FD20E2" w:rsidP="00986640">
      <w:p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The system was evaluated in three stages:</w:t>
      </w:r>
    </w:p>
    <w:p w14:paraId="0361C9E4" w14:textId="77777777" w:rsidR="00FD20E2" w:rsidRPr="00FD20E2" w:rsidRDefault="00FD20E2" w:rsidP="00986640">
      <w:pPr>
        <w:numPr>
          <w:ilvl w:val="0"/>
          <w:numId w:val="109"/>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Penetration Testing:</w:t>
      </w:r>
      <w:r w:rsidRPr="00FD20E2">
        <w:rPr>
          <w:rFonts w:ascii="Times New Roman" w:eastAsia="Times New Roman" w:hAnsi="Times New Roman" w:cs="Times New Roman"/>
          <w:kern w:val="0"/>
          <w14:ligatures w14:val="none"/>
        </w:rPr>
        <w:t xml:space="preserve"> Simulated attacks (e.g., SQL injection, DDoS, MITM) confirmed that the architecture withstands common cybersecurity threats.</w:t>
      </w:r>
    </w:p>
    <w:p w14:paraId="598AD1FF" w14:textId="77777777" w:rsidR="00FD20E2" w:rsidRPr="00FD20E2" w:rsidRDefault="00FD20E2" w:rsidP="00986640">
      <w:pPr>
        <w:numPr>
          <w:ilvl w:val="0"/>
          <w:numId w:val="109"/>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Usability Trials:</w:t>
      </w:r>
      <w:r w:rsidRPr="00FD20E2">
        <w:rPr>
          <w:rFonts w:ascii="Times New Roman" w:eastAsia="Times New Roman" w:hAnsi="Times New Roman" w:cs="Times New Roman"/>
          <w:kern w:val="0"/>
          <w14:ligatures w14:val="none"/>
        </w:rPr>
        <w:t xml:space="preserve"> 90% success rate among elderly and disabled users, significantly higher than the 60% average of existing platforms (MIT Election Lab, 2022).</w:t>
      </w:r>
    </w:p>
    <w:p w14:paraId="54B883A9" w14:textId="602C8E06" w:rsidR="00986640" w:rsidRPr="00986640" w:rsidRDefault="00FD20E2" w:rsidP="00986640">
      <w:pPr>
        <w:numPr>
          <w:ilvl w:val="0"/>
          <w:numId w:val="109"/>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Mock Elections:</w:t>
      </w:r>
      <w:r w:rsidRPr="00FD20E2">
        <w:rPr>
          <w:rFonts w:ascii="Times New Roman" w:eastAsia="Times New Roman" w:hAnsi="Times New Roman" w:cs="Times New Roman"/>
          <w:kern w:val="0"/>
          <w14:ligatures w14:val="none"/>
        </w:rPr>
        <w:t xml:space="preserve"> A pilot with 5,000 participants yielded a 99.98% uptime and no audit discrepancies, validating system reliability and user satisfaction.</w:t>
      </w:r>
    </w:p>
    <w:p w14:paraId="495A0E5F" w14:textId="77777777" w:rsidR="00FD20E2" w:rsidRPr="00FD20E2" w:rsidRDefault="00FD20E2" w:rsidP="00986640">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30" w:name="B32"/>
      <w:r w:rsidRPr="00FD20E2">
        <w:rPr>
          <w:rFonts w:ascii="Times New Roman" w:eastAsia="Times New Roman" w:hAnsi="Times New Roman" w:cs="Times New Roman"/>
          <w:b/>
          <w:bCs/>
          <w:kern w:val="0"/>
          <w:sz w:val="27"/>
          <w:szCs w:val="27"/>
          <w14:ligatures w14:val="none"/>
        </w:rPr>
        <w:t>3.2 System Architecture</w:t>
      </w:r>
    </w:p>
    <w:bookmarkEnd w:id="30"/>
    <w:p w14:paraId="1EE63D49" w14:textId="77777777" w:rsidR="00FD20E2" w:rsidRPr="00FD20E2" w:rsidRDefault="00FD20E2" w:rsidP="00986640">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FD20E2">
        <w:rPr>
          <w:rFonts w:ascii="Times New Roman" w:eastAsia="Times New Roman" w:hAnsi="Times New Roman" w:cs="Times New Roman"/>
          <w:b/>
          <w:bCs/>
          <w:kern w:val="0"/>
          <w14:ligatures w14:val="none"/>
        </w:rPr>
        <w:t>3.2.1 Component Diagram</w:t>
      </w:r>
      <w:r w:rsidR="001E73AF">
        <w:rPr>
          <w:rFonts w:ascii="Times New Roman" w:eastAsia="Times New Roman" w:hAnsi="Times New Roman" w:cs="Times New Roman"/>
          <w:b/>
          <w:bCs/>
          <w:kern w:val="0"/>
          <w14:ligatures w14:val="none"/>
        </w:rPr>
        <w:t xml:space="preserve"> </w:t>
      </w:r>
      <w:r w:rsidR="001E73AF" w:rsidRPr="00986640">
        <w:rPr>
          <w:rFonts w:ascii="Times New Roman" w:eastAsia="Times New Roman" w:hAnsi="Times New Roman" w:cs="Times New Roman"/>
          <w:b/>
          <w:bCs/>
          <w:kern w:val="0"/>
          <w:sz w:val="20"/>
          <w:szCs w:val="20"/>
          <w14:ligatures w14:val="none"/>
        </w:rPr>
        <w:t>(Fig.1.)</w:t>
      </w:r>
    </w:p>
    <w:p w14:paraId="01C9ED25" w14:textId="77777777" w:rsidR="00FD20E2" w:rsidRPr="00B30AC5" w:rsidRDefault="00FD20E2" w:rsidP="00986640">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B30AC5">
        <w:rPr>
          <w:rFonts w:ascii="Times New Roman" w:eastAsia="Times New Roman" w:hAnsi="Times New Roman" w:cs="Times New Roman"/>
          <w:b/>
          <w:bCs/>
          <w:kern w:val="0"/>
          <w14:ligatures w14:val="none"/>
        </w:rPr>
        <w:t>Frontend Components</w:t>
      </w:r>
    </w:p>
    <w:p w14:paraId="3A9B4CD4" w14:textId="77777777" w:rsidR="00FD20E2" w:rsidRPr="00FD20E2" w:rsidRDefault="00FD20E2" w:rsidP="00986640">
      <w:pPr>
        <w:numPr>
          <w:ilvl w:val="0"/>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Bilingual UI (Arabic/English):</w:t>
      </w:r>
    </w:p>
    <w:p w14:paraId="72DF372F" w14:textId="77777777" w:rsidR="00FD20E2" w:rsidRPr="00FD20E2" w:rsidRDefault="00FD20E2" w:rsidP="00986640">
      <w:pPr>
        <w:numPr>
          <w:ilvl w:val="1"/>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Dynamic switching between RTL (Right-to-Left) and LTR (Left-to-Right) layouts ensures accessibility across linguistic groups (WCAG, 2018).</w:t>
      </w:r>
    </w:p>
    <w:p w14:paraId="7854F291" w14:textId="77777777" w:rsidR="00FD20E2" w:rsidRPr="00FD20E2" w:rsidRDefault="00FD20E2" w:rsidP="00986640">
      <w:pPr>
        <w:numPr>
          <w:ilvl w:val="1"/>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Icons and interfaces are adapted to regional user expectations and legal calendar systems.</w:t>
      </w:r>
    </w:p>
    <w:p w14:paraId="6DEAA57A" w14:textId="77777777" w:rsidR="00FD20E2" w:rsidRPr="00FD20E2" w:rsidRDefault="00FD20E2" w:rsidP="00986640">
      <w:pPr>
        <w:numPr>
          <w:ilvl w:val="0"/>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Face ID Capture:</w:t>
      </w:r>
    </w:p>
    <w:p w14:paraId="5DDB1C73" w14:textId="77777777" w:rsidR="00FD20E2" w:rsidRDefault="00FD20E2" w:rsidP="00986640">
      <w:pPr>
        <w:numPr>
          <w:ilvl w:val="1"/>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Users capture a live image or video through their device's camera.</w:t>
      </w:r>
    </w:p>
    <w:p w14:paraId="57969EDC" w14:textId="77777777" w:rsidR="00986640" w:rsidRDefault="00986640" w:rsidP="00986640">
      <w:pPr>
        <w:spacing w:before="100" w:beforeAutospacing="1" w:after="100" w:afterAutospacing="1" w:line="276" w:lineRule="auto"/>
        <w:jc w:val="left"/>
        <w:rPr>
          <w:rFonts w:ascii="Times New Roman" w:eastAsia="Times New Roman" w:hAnsi="Times New Roman" w:cs="Times New Roman"/>
          <w:kern w:val="0"/>
          <w14:ligatures w14:val="none"/>
        </w:rPr>
      </w:pPr>
    </w:p>
    <w:p w14:paraId="252C9DF1" w14:textId="77777777" w:rsidR="00986640" w:rsidRPr="00FD20E2" w:rsidRDefault="00986640" w:rsidP="00986640">
      <w:pPr>
        <w:spacing w:before="100" w:beforeAutospacing="1" w:after="100" w:afterAutospacing="1" w:line="276" w:lineRule="auto"/>
        <w:jc w:val="left"/>
        <w:rPr>
          <w:rFonts w:ascii="Times New Roman" w:eastAsia="Times New Roman" w:hAnsi="Times New Roman" w:cs="Times New Roman"/>
          <w:kern w:val="0"/>
          <w14:ligatures w14:val="none"/>
        </w:rPr>
      </w:pPr>
    </w:p>
    <w:p w14:paraId="39DF4D9B" w14:textId="77777777" w:rsidR="00FD20E2" w:rsidRPr="00FD20E2" w:rsidRDefault="00FD20E2" w:rsidP="00986640">
      <w:pPr>
        <w:numPr>
          <w:ilvl w:val="0"/>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Authentication:</w:t>
      </w:r>
    </w:p>
    <w:p w14:paraId="46B10761" w14:textId="77777777" w:rsidR="00FD20E2" w:rsidRPr="00FD20E2" w:rsidRDefault="00FD20E2" w:rsidP="00986640">
      <w:pPr>
        <w:numPr>
          <w:ilvl w:val="1"/>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YuNet</w:t>
      </w:r>
      <w:r w:rsidRPr="00FD20E2">
        <w:rPr>
          <w:rFonts w:ascii="Times New Roman" w:eastAsia="Times New Roman" w:hAnsi="Times New Roman" w:cs="Times New Roman"/>
          <w:kern w:val="0"/>
          <w14:ligatures w14:val="none"/>
        </w:rPr>
        <w:t xml:space="preserve"> neural network is used to detect and align faces in real time (Google Research, 2023).</w:t>
      </w:r>
    </w:p>
    <w:p w14:paraId="1074E670" w14:textId="77777777" w:rsidR="00FD20E2" w:rsidRPr="00FD20E2" w:rsidRDefault="00FD20E2" w:rsidP="00986640">
      <w:pPr>
        <w:numPr>
          <w:ilvl w:val="1"/>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Only high-quality, properly aligned face captures proceed to the next step.</w:t>
      </w:r>
    </w:p>
    <w:p w14:paraId="6FB91420" w14:textId="77777777" w:rsidR="00FD20E2" w:rsidRPr="00FD20E2" w:rsidRDefault="00FD20E2" w:rsidP="00986640">
      <w:pPr>
        <w:numPr>
          <w:ilvl w:val="0"/>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Vote Casting:</w:t>
      </w:r>
    </w:p>
    <w:p w14:paraId="3442DEC5" w14:textId="617F1B83" w:rsidR="00F86F03" w:rsidRPr="00986640" w:rsidRDefault="00FD20E2" w:rsidP="00986640">
      <w:pPr>
        <w:numPr>
          <w:ilvl w:val="1"/>
          <w:numId w:val="110"/>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Users submit encrypted ballots through a confirmation-based UI, minimizing user errors (Fitts, 1954).</w:t>
      </w:r>
    </w:p>
    <w:p w14:paraId="5C898D62" w14:textId="0F5468BD" w:rsidR="00FD20E2" w:rsidRPr="00B30AC5" w:rsidRDefault="00FD20E2" w:rsidP="00986640">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B30AC5">
        <w:rPr>
          <w:rFonts w:ascii="Times New Roman" w:eastAsia="Times New Roman" w:hAnsi="Times New Roman" w:cs="Times New Roman"/>
          <w:b/>
          <w:bCs/>
          <w:kern w:val="0"/>
          <w14:ligatures w14:val="none"/>
        </w:rPr>
        <w:t>Backend Components</w:t>
      </w:r>
    </w:p>
    <w:p w14:paraId="2401C943" w14:textId="77777777" w:rsidR="00FD20E2" w:rsidRPr="00FD20E2" w:rsidRDefault="00FD20E2" w:rsidP="00986640">
      <w:pPr>
        <w:numPr>
          <w:ilvl w:val="0"/>
          <w:numId w:val="111"/>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Blockchain Network:</w:t>
      </w:r>
    </w:p>
    <w:p w14:paraId="7392CEF3" w14:textId="77777777" w:rsidR="00FD20E2" w:rsidRPr="00FD20E2" w:rsidRDefault="00FD20E2" w:rsidP="00986640">
      <w:pPr>
        <w:numPr>
          <w:ilvl w:val="1"/>
          <w:numId w:val="111"/>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Records votes using cryptographic hashes.</w:t>
      </w:r>
    </w:p>
    <w:p w14:paraId="621A48A5" w14:textId="77777777" w:rsidR="00FD20E2" w:rsidRPr="00FD20E2" w:rsidRDefault="00FD20E2" w:rsidP="00986640">
      <w:pPr>
        <w:numPr>
          <w:ilvl w:val="1"/>
          <w:numId w:val="111"/>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Smart contracts automatically validate votes and tally results (Chowdhury et al., 2020).</w:t>
      </w:r>
    </w:p>
    <w:p w14:paraId="2561D243" w14:textId="77777777" w:rsidR="00FD20E2" w:rsidRPr="00FD20E2" w:rsidRDefault="00FD20E2" w:rsidP="00986640">
      <w:pPr>
        <w:numPr>
          <w:ilvl w:val="0"/>
          <w:numId w:val="111"/>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FD20E2">
        <w:rPr>
          <w:rFonts w:ascii="Times New Roman" w:eastAsia="Times New Roman" w:hAnsi="Times New Roman" w:cs="Times New Roman"/>
          <w:b/>
          <w:bCs/>
          <w:kern w:val="0"/>
          <w14:ligatures w14:val="none"/>
        </w:rPr>
        <w:t>eDiffIQA</w:t>
      </w:r>
      <w:proofErr w:type="spellEnd"/>
      <w:r w:rsidRPr="00FD20E2">
        <w:rPr>
          <w:rFonts w:ascii="Times New Roman" w:eastAsia="Times New Roman" w:hAnsi="Times New Roman" w:cs="Times New Roman"/>
          <w:b/>
          <w:bCs/>
          <w:kern w:val="0"/>
          <w14:ligatures w14:val="none"/>
        </w:rPr>
        <w:t xml:space="preserve"> Quality Check:</w:t>
      </w:r>
    </w:p>
    <w:p w14:paraId="34CC1288" w14:textId="77777777" w:rsidR="00FD20E2" w:rsidRPr="00FD20E2" w:rsidRDefault="00FD20E2" w:rsidP="00986640">
      <w:pPr>
        <w:numPr>
          <w:ilvl w:val="1"/>
          <w:numId w:val="111"/>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AI tool that evaluates image clarity and lighting to prevent fraudulent submissions (Wang et al., 2022).</w:t>
      </w:r>
    </w:p>
    <w:p w14:paraId="13EFBC1B" w14:textId="77777777" w:rsidR="00FD20E2" w:rsidRPr="00FD20E2" w:rsidRDefault="00FD20E2" w:rsidP="00986640">
      <w:pPr>
        <w:numPr>
          <w:ilvl w:val="0"/>
          <w:numId w:val="111"/>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FD20E2">
        <w:rPr>
          <w:rFonts w:ascii="Times New Roman" w:eastAsia="Times New Roman" w:hAnsi="Times New Roman" w:cs="Times New Roman"/>
          <w:b/>
          <w:bCs/>
          <w:kern w:val="0"/>
          <w14:ligatures w14:val="none"/>
        </w:rPr>
        <w:t>SFace</w:t>
      </w:r>
      <w:proofErr w:type="spellEnd"/>
      <w:r w:rsidRPr="00FD20E2">
        <w:rPr>
          <w:rFonts w:ascii="Times New Roman" w:eastAsia="Times New Roman" w:hAnsi="Times New Roman" w:cs="Times New Roman"/>
          <w:b/>
          <w:bCs/>
          <w:kern w:val="0"/>
          <w14:ligatures w14:val="none"/>
        </w:rPr>
        <w:t xml:space="preserve"> Recognition Engine:</w:t>
      </w:r>
    </w:p>
    <w:p w14:paraId="6F102355" w14:textId="77777777" w:rsidR="00FD20E2" w:rsidRPr="00FD20E2" w:rsidRDefault="00FD20E2" w:rsidP="00986640">
      <w:pPr>
        <w:numPr>
          <w:ilvl w:val="1"/>
          <w:numId w:val="111"/>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Performs face matching with high precision while preserving data privacy (Lin et al., 2021).</w:t>
      </w:r>
    </w:p>
    <w:p w14:paraId="592877AD" w14:textId="77777777" w:rsidR="00FD20E2" w:rsidRPr="00FD20E2" w:rsidRDefault="00FD20E2" w:rsidP="00986640">
      <w:pPr>
        <w:numPr>
          <w:ilvl w:val="0"/>
          <w:numId w:val="111"/>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Results Dashboard:</w:t>
      </w:r>
    </w:p>
    <w:p w14:paraId="0084152C" w14:textId="77777777" w:rsidR="00FD20E2" w:rsidRPr="00FD20E2" w:rsidRDefault="00FD20E2" w:rsidP="00986640">
      <w:pPr>
        <w:numPr>
          <w:ilvl w:val="1"/>
          <w:numId w:val="111"/>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Real-time analytics dashboard with separate access views for public users and election administrators.</w:t>
      </w:r>
    </w:p>
    <w:p w14:paraId="662CECFC" w14:textId="77777777" w:rsidR="00FD20E2" w:rsidRPr="00FD20E2" w:rsidRDefault="00FD20E2" w:rsidP="00986640">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FD20E2">
        <w:rPr>
          <w:rFonts w:ascii="Times New Roman" w:eastAsia="Times New Roman" w:hAnsi="Times New Roman" w:cs="Times New Roman"/>
          <w:b/>
          <w:bCs/>
          <w:kern w:val="0"/>
          <w14:ligatures w14:val="none"/>
        </w:rPr>
        <w:t>Data Flow Overview</w:t>
      </w:r>
    </w:p>
    <w:p w14:paraId="648C5BA2" w14:textId="77777777" w:rsidR="00FD20E2" w:rsidRPr="00FD20E2" w:rsidRDefault="00FD20E2" w:rsidP="00986640">
      <w:pPr>
        <w:numPr>
          <w:ilvl w:val="0"/>
          <w:numId w:val="112"/>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A voter logs in via the bilingual interface and submits a facial scan.</w:t>
      </w:r>
    </w:p>
    <w:p w14:paraId="77A44438" w14:textId="77777777" w:rsidR="00FD20E2" w:rsidRPr="00FD20E2" w:rsidRDefault="00FD20E2" w:rsidP="00986640">
      <w:pPr>
        <w:numPr>
          <w:ilvl w:val="0"/>
          <w:numId w:val="112"/>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YuNet</w:t>
      </w:r>
      <w:r w:rsidRPr="00FD20E2">
        <w:rPr>
          <w:rFonts w:ascii="Times New Roman" w:eastAsia="Times New Roman" w:hAnsi="Times New Roman" w:cs="Times New Roman"/>
          <w:kern w:val="0"/>
          <w14:ligatures w14:val="none"/>
        </w:rPr>
        <w:t xml:space="preserve"> validates image structure; </w:t>
      </w:r>
      <w:proofErr w:type="spellStart"/>
      <w:r w:rsidRPr="00FD20E2">
        <w:rPr>
          <w:rFonts w:ascii="Times New Roman" w:eastAsia="Times New Roman" w:hAnsi="Times New Roman" w:cs="Times New Roman"/>
          <w:b/>
          <w:bCs/>
          <w:kern w:val="0"/>
          <w14:ligatures w14:val="none"/>
        </w:rPr>
        <w:t>eDiffIQA</w:t>
      </w:r>
      <w:proofErr w:type="spellEnd"/>
      <w:r w:rsidRPr="00FD20E2">
        <w:rPr>
          <w:rFonts w:ascii="Times New Roman" w:eastAsia="Times New Roman" w:hAnsi="Times New Roman" w:cs="Times New Roman"/>
          <w:kern w:val="0"/>
          <w14:ligatures w14:val="none"/>
        </w:rPr>
        <w:t xml:space="preserve"> evaluates image quality.</w:t>
      </w:r>
    </w:p>
    <w:p w14:paraId="73DA0789" w14:textId="77777777" w:rsidR="00FD20E2" w:rsidRPr="00FD20E2" w:rsidRDefault="00FD20E2" w:rsidP="00986640">
      <w:pPr>
        <w:numPr>
          <w:ilvl w:val="0"/>
          <w:numId w:val="112"/>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FD20E2">
        <w:rPr>
          <w:rFonts w:ascii="Times New Roman" w:eastAsia="Times New Roman" w:hAnsi="Times New Roman" w:cs="Times New Roman"/>
          <w:b/>
          <w:bCs/>
          <w:kern w:val="0"/>
          <w14:ligatures w14:val="none"/>
        </w:rPr>
        <w:t>SFace</w:t>
      </w:r>
      <w:proofErr w:type="spellEnd"/>
      <w:r w:rsidRPr="00FD20E2">
        <w:rPr>
          <w:rFonts w:ascii="Times New Roman" w:eastAsia="Times New Roman" w:hAnsi="Times New Roman" w:cs="Times New Roman"/>
          <w:kern w:val="0"/>
          <w14:ligatures w14:val="none"/>
        </w:rPr>
        <w:t xml:space="preserve"> performs biometric matching.</w:t>
      </w:r>
    </w:p>
    <w:p w14:paraId="0E6001E4" w14:textId="77777777" w:rsidR="00FD20E2" w:rsidRPr="00FD20E2" w:rsidRDefault="00FD20E2" w:rsidP="00986640">
      <w:pPr>
        <w:numPr>
          <w:ilvl w:val="0"/>
          <w:numId w:val="112"/>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Upon verification, the vote is encrypted and recorded on the blockchain.</w:t>
      </w:r>
    </w:p>
    <w:p w14:paraId="143549B1" w14:textId="77777777" w:rsidR="00FD20E2" w:rsidRPr="00FD20E2" w:rsidRDefault="00FD20E2" w:rsidP="00986640">
      <w:pPr>
        <w:numPr>
          <w:ilvl w:val="0"/>
          <w:numId w:val="112"/>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 xml:space="preserve">The </w:t>
      </w:r>
      <w:r w:rsidRPr="00FD20E2">
        <w:rPr>
          <w:rFonts w:ascii="Times New Roman" w:eastAsia="Times New Roman" w:hAnsi="Times New Roman" w:cs="Times New Roman"/>
          <w:b/>
          <w:bCs/>
          <w:kern w:val="0"/>
          <w14:ligatures w14:val="none"/>
        </w:rPr>
        <w:t>Results Dashboard</w:t>
      </w:r>
      <w:r w:rsidRPr="00FD20E2">
        <w:rPr>
          <w:rFonts w:ascii="Times New Roman" w:eastAsia="Times New Roman" w:hAnsi="Times New Roman" w:cs="Times New Roman"/>
          <w:kern w:val="0"/>
          <w14:ligatures w14:val="none"/>
        </w:rPr>
        <w:t xml:space="preserve"> displays ongoing tallies in real time.</w:t>
      </w:r>
    </w:p>
    <w:p w14:paraId="5B58D82D" w14:textId="77777777" w:rsidR="00FD20E2" w:rsidRPr="00FD20E2" w:rsidRDefault="00FD20E2" w:rsidP="00986640">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FD20E2">
        <w:rPr>
          <w:rFonts w:ascii="Times New Roman" w:eastAsia="Times New Roman" w:hAnsi="Times New Roman" w:cs="Times New Roman"/>
          <w:b/>
          <w:bCs/>
          <w:kern w:val="0"/>
          <w14:ligatures w14:val="none"/>
        </w:rPr>
        <w:t>Key Innovations Recap</w:t>
      </w:r>
    </w:p>
    <w:p w14:paraId="7A6A1E1F" w14:textId="77777777" w:rsidR="00FD20E2" w:rsidRPr="00FD20E2" w:rsidRDefault="00FD20E2" w:rsidP="00986640">
      <w:pPr>
        <w:numPr>
          <w:ilvl w:val="0"/>
          <w:numId w:val="113"/>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Dual-Language Support:</w:t>
      </w:r>
      <w:r w:rsidRPr="00FD20E2">
        <w:rPr>
          <w:rFonts w:ascii="Times New Roman" w:eastAsia="Times New Roman" w:hAnsi="Times New Roman" w:cs="Times New Roman"/>
          <w:kern w:val="0"/>
          <w14:ligatures w14:val="none"/>
        </w:rPr>
        <w:t xml:space="preserve"> Makes the platform usable in multilingual regions (e.g., GCC countries).</w:t>
      </w:r>
    </w:p>
    <w:p w14:paraId="54127B0E" w14:textId="77777777" w:rsidR="00FD20E2" w:rsidRPr="00FD20E2" w:rsidRDefault="00FD20E2" w:rsidP="00986640">
      <w:pPr>
        <w:numPr>
          <w:ilvl w:val="0"/>
          <w:numId w:val="113"/>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AI-Powered Biometrics:</w:t>
      </w:r>
      <w:r w:rsidRPr="00FD20E2">
        <w:rPr>
          <w:rFonts w:ascii="Times New Roman" w:eastAsia="Times New Roman" w:hAnsi="Times New Roman" w:cs="Times New Roman"/>
          <w:kern w:val="0"/>
          <w14:ligatures w14:val="none"/>
        </w:rPr>
        <w:t xml:space="preserve"> Secure, fast, and privacy-preserving authentication using deep learning.</w:t>
      </w:r>
    </w:p>
    <w:p w14:paraId="6407A239" w14:textId="77777777" w:rsidR="00FD20E2" w:rsidRPr="00FD20E2" w:rsidRDefault="00FD20E2" w:rsidP="00986640">
      <w:pPr>
        <w:numPr>
          <w:ilvl w:val="0"/>
          <w:numId w:val="113"/>
        </w:num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b/>
          <w:bCs/>
          <w:kern w:val="0"/>
          <w14:ligatures w14:val="none"/>
        </w:rPr>
        <w:t>Blockchain Integrity:</w:t>
      </w:r>
      <w:r w:rsidRPr="00FD20E2">
        <w:rPr>
          <w:rFonts w:ascii="Times New Roman" w:eastAsia="Times New Roman" w:hAnsi="Times New Roman" w:cs="Times New Roman"/>
          <w:kern w:val="0"/>
          <w14:ligatures w14:val="none"/>
        </w:rPr>
        <w:t xml:space="preserve"> Tamper-proof records with cryptographic transparency.</w:t>
      </w:r>
    </w:p>
    <w:p w14:paraId="7E6C8874" w14:textId="77777777" w:rsidR="00986640" w:rsidRDefault="00986640" w:rsidP="00986640">
      <w:pPr>
        <w:spacing w:before="100" w:beforeAutospacing="1" w:after="100" w:afterAutospacing="1" w:line="276" w:lineRule="auto"/>
        <w:jc w:val="left"/>
        <w:rPr>
          <w:rFonts w:ascii="Times New Roman" w:eastAsia="Times New Roman" w:hAnsi="Times New Roman" w:cs="Times New Roman"/>
          <w:kern w:val="0"/>
          <w14:ligatures w14:val="none"/>
        </w:rPr>
      </w:pPr>
    </w:p>
    <w:p w14:paraId="13E75241" w14:textId="3BB3DE86" w:rsidR="00FD20E2" w:rsidRPr="00FD20E2" w:rsidRDefault="00FD20E2" w:rsidP="00986640">
      <w:pPr>
        <w:spacing w:before="100" w:beforeAutospacing="1" w:after="100" w:afterAutospacing="1" w:line="276" w:lineRule="auto"/>
        <w:jc w:val="left"/>
        <w:rPr>
          <w:rFonts w:ascii="Times New Roman" w:eastAsia="Times New Roman" w:hAnsi="Times New Roman" w:cs="Times New Roman"/>
          <w:kern w:val="0"/>
          <w14:ligatures w14:val="none"/>
        </w:rPr>
      </w:pPr>
      <w:r w:rsidRPr="00FD20E2">
        <w:rPr>
          <w:rFonts w:ascii="Times New Roman" w:eastAsia="Times New Roman" w:hAnsi="Times New Roman" w:cs="Times New Roman"/>
          <w:kern w:val="0"/>
          <w14:ligatures w14:val="none"/>
        </w:rPr>
        <w:t>This system addresses long-standing weaknesses in both paper-based and early electronic voting systems while setting a new standard for verifiability, inclusivity, and legal compliance (</w:t>
      </w:r>
      <w:proofErr w:type="spellStart"/>
      <w:r w:rsidRPr="00FD20E2">
        <w:rPr>
          <w:rFonts w:ascii="Times New Roman" w:eastAsia="Times New Roman" w:hAnsi="Times New Roman" w:cs="Times New Roman"/>
          <w:kern w:val="0"/>
          <w14:ligatures w14:val="none"/>
        </w:rPr>
        <w:t>Voatz</w:t>
      </w:r>
      <w:proofErr w:type="spellEnd"/>
      <w:r w:rsidRPr="00FD20E2">
        <w:rPr>
          <w:rFonts w:ascii="Times New Roman" w:eastAsia="Times New Roman" w:hAnsi="Times New Roman" w:cs="Times New Roman"/>
          <w:kern w:val="0"/>
          <w14:ligatures w14:val="none"/>
        </w:rPr>
        <w:t xml:space="preserve">, 2020; </w:t>
      </w:r>
      <w:proofErr w:type="spellStart"/>
      <w:r w:rsidRPr="00FD20E2">
        <w:rPr>
          <w:rFonts w:ascii="Times New Roman" w:eastAsia="Times New Roman" w:hAnsi="Times New Roman" w:cs="Times New Roman"/>
          <w:kern w:val="0"/>
          <w14:ligatures w14:val="none"/>
        </w:rPr>
        <w:t>Polyas</w:t>
      </w:r>
      <w:proofErr w:type="spellEnd"/>
      <w:r w:rsidRPr="00FD20E2">
        <w:rPr>
          <w:rFonts w:ascii="Times New Roman" w:eastAsia="Times New Roman" w:hAnsi="Times New Roman" w:cs="Times New Roman"/>
          <w:kern w:val="0"/>
          <w14:ligatures w14:val="none"/>
        </w:rPr>
        <w:t>, 2023).</w:t>
      </w:r>
    </w:p>
    <w:p w14:paraId="2C4B5085" w14:textId="77777777" w:rsidR="00980605" w:rsidRDefault="00980605" w:rsidP="00980605">
      <w:pPr>
        <w:spacing w:line="278" w:lineRule="auto"/>
        <w:jc w:val="left"/>
        <w:rPr>
          <w:b/>
          <w:bCs/>
        </w:rPr>
      </w:pPr>
      <w:r w:rsidRPr="00980605">
        <w:rPr>
          <w:b/>
          <w:bCs/>
          <w:noProof/>
        </w:rPr>
        <w:drawing>
          <wp:inline distT="0" distB="0" distL="0" distR="0" wp14:anchorId="5BC428A0" wp14:editId="0F57778A">
            <wp:extent cx="5943600" cy="6228030"/>
            <wp:effectExtent l="0" t="0" r="0" b="1905"/>
            <wp:docPr id="55" name="Picture 55" descr="C:\Users\HP\Downloads\deepseek_mermaid_20250608_a4f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deepseek_mermaid_20250608_a4fa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228030"/>
                    </a:xfrm>
                    <a:prstGeom prst="rect">
                      <a:avLst/>
                    </a:prstGeom>
                    <a:noFill/>
                    <a:ln>
                      <a:noFill/>
                    </a:ln>
                  </pic:spPr>
                </pic:pic>
              </a:graphicData>
            </a:graphic>
          </wp:inline>
        </w:drawing>
      </w:r>
    </w:p>
    <w:p w14:paraId="605CCE0A" w14:textId="78D7865F" w:rsidR="00980605" w:rsidRPr="00986640" w:rsidRDefault="00986640" w:rsidP="001E73AF">
      <w:pPr>
        <w:spacing w:line="278" w:lineRule="auto"/>
        <w:jc w:val="left"/>
        <w:rPr>
          <w:b/>
          <w:bCs/>
          <w:i/>
          <w:iCs/>
        </w:rPr>
      </w:pPr>
      <w:r w:rsidRPr="00986640">
        <w:rPr>
          <w:i/>
          <w:iCs/>
        </w:rPr>
        <w:t>(</w:t>
      </w:r>
      <w:r w:rsidR="001E73AF" w:rsidRPr="00986640">
        <w:rPr>
          <w:i/>
          <w:iCs/>
        </w:rPr>
        <w:t>Fig.</w:t>
      </w:r>
      <w:r w:rsidRPr="00986640">
        <w:rPr>
          <w:i/>
          <w:iCs/>
        </w:rPr>
        <w:t>1) Component</w:t>
      </w:r>
      <w:r w:rsidR="001E73AF" w:rsidRPr="00986640">
        <w:rPr>
          <w:i/>
          <w:iCs/>
        </w:rPr>
        <w:t xml:space="preserve"> </w:t>
      </w:r>
      <w:r w:rsidRPr="00986640">
        <w:rPr>
          <w:i/>
          <w:iCs/>
        </w:rPr>
        <w:t>D</w:t>
      </w:r>
      <w:r w:rsidR="001E73AF" w:rsidRPr="00986640">
        <w:rPr>
          <w:i/>
          <w:iCs/>
        </w:rPr>
        <w:t xml:space="preserve">iagram </w:t>
      </w:r>
    </w:p>
    <w:p w14:paraId="635939A9" w14:textId="77777777" w:rsidR="003F35A5" w:rsidRDefault="003F35A5" w:rsidP="003F35A5">
      <w:pPr>
        <w:spacing w:line="278" w:lineRule="auto"/>
        <w:ind w:left="1080"/>
        <w:jc w:val="left"/>
        <w:rPr>
          <w:b/>
          <w:bCs/>
        </w:rPr>
      </w:pPr>
    </w:p>
    <w:p w14:paraId="4FE5C2F8" w14:textId="77777777" w:rsidR="00B30AC5" w:rsidRDefault="00B30AC5" w:rsidP="0031187A">
      <w:pPr>
        <w:spacing w:line="278" w:lineRule="auto"/>
        <w:jc w:val="left"/>
        <w:rPr>
          <w:b/>
          <w:bCs/>
        </w:rPr>
      </w:pPr>
    </w:p>
    <w:p w14:paraId="524A6BC6" w14:textId="03DA1B13" w:rsidR="0031187A" w:rsidRDefault="0031187A" w:rsidP="00986640">
      <w:pPr>
        <w:spacing w:line="276" w:lineRule="auto"/>
        <w:jc w:val="left"/>
        <w:rPr>
          <w:b/>
          <w:bCs/>
        </w:rPr>
      </w:pPr>
      <w:r w:rsidRPr="0031187A">
        <w:rPr>
          <w:b/>
          <w:bCs/>
        </w:rPr>
        <w:t>3.2.2 Database Schema (ERD)</w:t>
      </w:r>
      <w:r w:rsidR="00870492">
        <w:rPr>
          <w:b/>
          <w:bCs/>
        </w:rPr>
        <w:t xml:space="preserve"> </w:t>
      </w:r>
      <w:r w:rsidR="00870492" w:rsidRPr="00870492">
        <w:rPr>
          <w:b/>
          <w:bCs/>
          <w:sz w:val="20"/>
          <w:szCs w:val="20"/>
        </w:rPr>
        <w:t>(</w:t>
      </w:r>
      <w:r w:rsidR="00B30AC5">
        <w:rPr>
          <w:b/>
          <w:bCs/>
          <w:sz w:val="20"/>
          <w:szCs w:val="20"/>
        </w:rPr>
        <w:t>F</w:t>
      </w:r>
      <w:r w:rsidR="00870492" w:rsidRPr="00870492">
        <w:rPr>
          <w:b/>
          <w:bCs/>
          <w:sz w:val="20"/>
          <w:szCs w:val="20"/>
        </w:rPr>
        <w:t>ig.2.)</w:t>
      </w:r>
    </w:p>
    <w:p w14:paraId="0C155A5B" w14:textId="77777777" w:rsidR="00EC3AC4" w:rsidRPr="00EC3AC4" w:rsidRDefault="00EC3AC4" w:rsidP="00986640">
      <w:pPr>
        <w:spacing w:line="276" w:lineRule="auto"/>
        <w:jc w:val="left"/>
        <w:rPr>
          <w:b/>
          <w:bCs/>
        </w:rPr>
      </w:pPr>
      <w:r w:rsidRPr="00EC3AC4">
        <w:rPr>
          <w:b/>
          <w:bCs/>
        </w:rPr>
        <w:t>Entities and Attributes:</w:t>
      </w:r>
    </w:p>
    <w:p w14:paraId="2A381D37" w14:textId="77777777" w:rsidR="00EC3AC4" w:rsidRPr="00EC3AC4" w:rsidRDefault="00EC3AC4" w:rsidP="00986640">
      <w:pPr>
        <w:spacing w:line="276" w:lineRule="auto"/>
        <w:jc w:val="left"/>
        <w:rPr>
          <w:b/>
          <w:bCs/>
        </w:rPr>
      </w:pPr>
      <w:r w:rsidRPr="00EC3AC4">
        <w:rPr>
          <w:b/>
          <w:bCs/>
        </w:rPr>
        <w:t>1. User</w:t>
      </w:r>
    </w:p>
    <w:p w14:paraId="45C59DBF" w14:textId="77777777" w:rsidR="00EC3AC4" w:rsidRPr="00EC3AC4" w:rsidRDefault="00EC3AC4" w:rsidP="00986640">
      <w:pPr>
        <w:numPr>
          <w:ilvl w:val="0"/>
          <w:numId w:val="35"/>
        </w:numPr>
        <w:spacing w:line="276" w:lineRule="auto"/>
        <w:jc w:val="left"/>
      </w:pPr>
      <w:r w:rsidRPr="00EC3AC4">
        <w:t xml:space="preserve">Attributes: </w:t>
      </w:r>
      <w:proofErr w:type="spellStart"/>
      <w:r w:rsidRPr="00EC3AC4">
        <w:t>user_id</w:t>
      </w:r>
      <w:proofErr w:type="spellEnd"/>
      <w:r w:rsidRPr="00EC3AC4">
        <w:t xml:space="preserve"> (PK), </w:t>
      </w:r>
      <w:proofErr w:type="spellStart"/>
      <w:r w:rsidRPr="00EC3AC4">
        <w:t>full_name</w:t>
      </w:r>
      <w:proofErr w:type="spellEnd"/>
      <w:r w:rsidRPr="00EC3AC4">
        <w:t xml:space="preserve">, </w:t>
      </w:r>
      <w:proofErr w:type="spellStart"/>
      <w:r w:rsidRPr="00EC3AC4">
        <w:t>f_name</w:t>
      </w:r>
      <w:proofErr w:type="spellEnd"/>
      <w:r w:rsidRPr="00EC3AC4">
        <w:t xml:space="preserve">, </w:t>
      </w:r>
      <w:proofErr w:type="spellStart"/>
      <w:r w:rsidRPr="00EC3AC4">
        <w:t>l_name</w:t>
      </w:r>
      <w:proofErr w:type="spellEnd"/>
      <w:r w:rsidRPr="00EC3AC4">
        <w:t xml:space="preserve">, Email, </w:t>
      </w:r>
      <w:proofErr w:type="spellStart"/>
      <w:r w:rsidRPr="00EC3AC4">
        <w:t>phone_num</w:t>
      </w:r>
      <w:proofErr w:type="spellEnd"/>
      <w:r w:rsidRPr="00EC3AC4">
        <w:t xml:space="preserve">, </w:t>
      </w:r>
      <w:proofErr w:type="spellStart"/>
      <w:r w:rsidRPr="00EC3AC4">
        <w:t>User_name</w:t>
      </w:r>
      <w:proofErr w:type="spellEnd"/>
      <w:r w:rsidRPr="00EC3AC4">
        <w:t xml:space="preserve">, password, </w:t>
      </w:r>
      <w:proofErr w:type="spellStart"/>
      <w:r w:rsidRPr="00EC3AC4">
        <w:t>birth_date</w:t>
      </w:r>
      <w:proofErr w:type="spellEnd"/>
      <w:r w:rsidRPr="00EC3AC4">
        <w:t xml:space="preserve">, sex, address (city, street), CV, image, </w:t>
      </w:r>
      <w:proofErr w:type="spellStart"/>
      <w:r w:rsidRPr="00EC3AC4">
        <w:t>Re_type</w:t>
      </w:r>
      <w:proofErr w:type="spellEnd"/>
    </w:p>
    <w:p w14:paraId="49418F43" w14:textId="77777777" w:rsidR="00EC3AC4" w:rsidRPr="00EC3AC4" w:rsidRDefault="00EC3AC4" w:rsidP="00986640">
      <w:pPr>
        <w:numPr>
          <w:ilvl w:val="0"/>
          <w:numId w:val="35"/>
        </w:numPr>
        <w:spacing w:line="276" w:lineRule="auto"/>
        <w:jc w:val="left"/>
      </w:pPr>
      <w:r w:rsidRPr="00EC3AC4">
        <w:t>Relationship:</w:t>
      </w:r>
    </w:p>
    <w:p w14:paraId="7321E63D" w14:textId="77777777" w:rsidR="00EC3AC4" w:rsidRPr="00EC3AC4" w:rsidRDefault="00EC3AC4" w:rsidP="00986640">
      <w:pPr>
        <w:spacing w:line="276" w:lineRule="auto"/>
        <w:ind w:left="1080"/>
        <w:jc w:val="left"/>
      </w:pPr>
      <w:r w:rsidRPr="00EC3AC4">
        <w:rPr>
          <w:b/>
          <w:bCs/>
        </w:rPr>
        <w:t>casts</w:t>
      </w:r>
      <w:r w:rsidRPr="00EC3AC4">
        <w:t xml:space="preserve"> votes and </w:t>
      </w:r>
      <w:proofErr w:type="spellStart"/>
      <w:r w:rsidRPr="00EC3AC4">
        <w:t>survey_votes</w:t>
      </w:r>
      <w:proofErr w:type="spellEnd"/>
    </w:p>
    <w:p w14:paraId="768A9763" w14:textId="77777777" w:rsidR="00EC3AC4" w:rsidRPr="00EC3AC4" w:rsidRDefault="00EC3AC4" w:rsidP="00986640">
      <w:pPr>
        <w:spacing w:line="276" w:lineRule="auto"/>
        <w:ind w:left="1080"/>
        <w:jc w:val="left"/>
      </w:pPr>
      <w:r w:rsidRPr="00EC3AC4">
        <w:rPr>
          <w:b/>
          <w:bCs/>
        </w:rPr>
        <w:t>participates</w:t>
      </w:r>
      <w:r w:rsidRPr="00EC3AC4">
        <w:t xml:space="preserve"> in polls</w:t>
      </w:r>
    </w:p>
    <w:p w14:paraId="3DDE9A17" w14:textId="77777777" w:rsidR="00EC3AC4" w:rsidRPr="00EC3AC4" w:rsidRDefault="00EC3AC4" w:rsidP="00986640">
      <w:pPr>
        <w:spacing w:line="276" w:lineRule="auto"/>
        <w:ind w:left="1080"/>
        <w:jc w:val="left"/>
      </w:pPr>
      <w:r w:rsidRPr="00EC3AC4">
        <w:t xml:space="preserve">Is a general entity from which </w:t>
      </w:r>
      <w:r w:rsidRPr="00EC3AC4">
        <w:rPr>
          <w:b/>
          <w:bCs/>
        </w:rPr>
        <w:t>Candidate</w:t>
      </w:r>
      <w:r w:rsidRPr="00EC3AC4">
        <w:t xml:space="preserve"> inherits (ISA relationship)</w:t>
      </w:r>
    </w:p>
    <w:p w14:paraId="1FCA3834" w14:textId="77777777" w:rsidR="00EC3AC4" w:rsidRPr="00EC3AC4" w:rsidRDefault="00EC3AC4" w:rsidP="00986640">
      <w:pPr>
        <w:spacing w:line="276" w:lineRule="auto"/>
        <w:jc w:val="left"/>
        <w:rPr>
          <w:b/>
          <w:bCs/>
        </w:rPr>
      </w:pPr>
      <w:r w:rsidRPr="00EC3AC4">
        <w:rPr>
          <w:b/>
          <w:bCs/>
        </w:rPr>
        <w:t>2. Candidate (ISA User)</w:t>
      </w:r>
    </w:p>
    <w:p w14:paraId="2BDAE02F" w14:textId="77777777" w:rsidR="00EC3AC4" w:rsidRPr="00EC3AC4" w:rsidRDefault="00EC3AC4" w:rsidP="00986640">
      <w:pPr>
        <w:numPr>
          <w:ilvl w:val="0"/>
          <w:numId w:val="36"/>
        </w:numPr>
        <w:spacing w:line="276" w:lineRule="auto"/>
        <w:jc w:val="left"/>
      </w:pPr>
      <w:r w:rsidRPr="00EC3AC4">
        <w:t xml:space="preserve">Attributes: </w:t>
      </w:r>
      <w:proofErr w:type="spellStart"/>
      <w:r w:rsidRPr="00EC3AC4">
        <w:t>can_id</w:t>
      </w:r>
      <w:proofErr w:type="spellEnd"/>
      <w:r w:rsidRPr="00EC3AC4">
        <w:t xml:space="preserve"> (PK), </w:t>
      </w:r>
      <w:proofErr w:type="spellStart"/>
      <w:r w:rsidRPr="00EC3AC4">
        <w:t>full_name</w:t>
      </w:r>
      <w:proofErr w:type="spellEnd"/>
      <w:r w:rsidRPr="00EC3AC4">
        <w:t xml:space="preserve">, </w:t>
      </w:r>
      <w:proofErr w:type="spellStart"/>
      <w:r w:rsidRPr="00EC3AC4">
        <w:t>f_name</w:t>
      </w:r>
      <w:proofErr w:type="spellEnd"/>
      <w:r w:rsidRPr="00EC3AC4">
        <w:t xml:space="preserve">, </w:t>
      </w:r>
      <w:proofErr w:type="spellStart"/>
      <w:r w:rsidRPr="00EC3AC4">
        <w:t>l_name</w:t>
      </w:r>
      <w:proofErr w:type="spellEnd"/>
      <w:r w:rsidRPr="00EC3AC4">
        <w:t xml:space="preserve">, </w:t>
      </w:r>
      <w:proofErr w:type="spellStart"/>
      <w:r w:rsidRPr="00EC3AC4">
        <w:t>nick_name</w:t>
      </w:r>
      <w:proofErr w:type="spellEnd"/>
      <w:r w:rsidRPr="00EC3AC4">
        <w:t xml:space="preserve">, Email, </w:t>
      </w:r>
      <w:proofErr w:type="spellStart"/>
      <w:r w:rsidRPr="00EC3AC4">
        <w:t>phone_num</w:t>
      </w:r>
      <w:proofErr w:type="spellEnd"/>
      <w:r w:rsidRPr="00EC3AC4">
        <w:t xml:space="preserve">, password, </w:t>
      </w:r>
      <w:proofErr w:type="spellStart"/>
      <w:r w:rsidRPr="00EC3AC4">
        <w:t>birth_date</w:t>
      </w:r>
      <w:proofErr w:type="spellEnd"/>
      <w:r w:rsidRPr="00EC3AC4">
        <w:t>, sex, image, CV</w:t>
      </w:r>
    </w:p>
    <w:p w14:paraId="06D734E2" w14:textId="77777777" w:rsidR="00EC3AC4" w:rsidRPr="00EC3AC4" w:rsidRDefault="00EC3AC4" w:rsidP="00986640">
      <w:pPr>
        <w:numPr>
          <w:ilvl w:val="0"/>
          <w:numId w:val="36"/>
        </w:numPr>
        <w:spacing w:line="276" w:lineRule="auto"/>
        <w:jc w:val="left"/>
      </w:pPr>
      <w:r w:rsidRPr="00EC3AC4">
        <w:t>Relationship:</w:t>
      </w:r>
    </w:p>
    <w:p w14:paraId="0914725C" w14:textId="77777777" w:rsidR="00EC3AC4" w:rsidRPr="00EC3AC4" w:rsidRDefault="00EC3AC4" w:rsidP="00986640">
      <w:pPr>
        <w:spacing w:line="276" w:lineRule="auto"/>
        <w:ind w:left="1080"/>
        <w:jc w:val="left"/>
      </w:pPr>
      <w:r w:rsidRPr="00EC3AC4">
        <w:rPr>
          <w:b/>
          <w:bCs/>
        </w:rPr>
        <w:t>receives</w:t>
      </w:r>
      <w:r w:rsidRPr="00EC3AC4">
        <w:t xml:space="preserve"> votes</w:t>
      </w:r>
    </w:p>
    <w:p w14:paraId="7073E5FF" w14:textId="77777777" w:rsidR="00EC3AC4" w:rsidRPr="00EC3AC4" w:rsidRDefault="00EC3AC4" w:rsidP="00986640">
      <w:pPr>
        <w:spacing w:line="276" w:lineRule="auto"/>
        <w:jc w:val="left"/>
        <w:rPr>
          <w:b/>
          <w:bCs/>
        </w:rPr>
      </w:pPr>
      <w:r w:rsidRPr="00EC3AC4">
        <w:rPr>
          <w:b/>
          <w:bCs/>
        </w:rPr>
        <w:t>3. Admin</w:t>
      </w:r>
    </w:p>
    <w:p w14:paraId="294B58C8" w14:textId="77777777" w:rsidR="00EC3AC4" w:rsidRPr="00EC3AC4" w:rsidRDefault="00EC3AC4" w:rsidP="00986640">
      <w:pPr>
        <w:numPr>
          <w:ilvl w:val="0"/>
          <w:numId w:val="37"/>
        </w:numPr>
        <w:spacing w:line="276" w:lineRule="auto"/>
        <w:jc w:val="left"/>
      </w:pPr>
      <w:r w:rsidRPr="00EC3AC4">
        <w:t xml:space="preserve">Attributes: </w:t>
      </w:r>
      <w:proofErr w:type="spellStart"/>
      <w:r w:rsidRPr="00EC3AC4">
        <w:t>adm_id</w:t>
      </w:r>
      <w:proofErr w:type="spellEnd"/>
      <w:r w:rsidRPr="00EC3AC4">
        <w:t xml:space="preserve"> (PK), </w:t>
      </w:r>
      <w:proofErr w:type="spellStart"/>
      <w:r w:rsidRPr="00EC3AC4">
        <w:t>full_name</w:t>
      </w:r>
      <w:proofErr w:type="spellEnd"/>
      <w:r w:rsidRPr="00EC3AC4">
        <w:t xml:space="preserve">, </w:t>
      </w:r>
      <w:proofErr w:type="spellStart"/>
      <w:r w:rsidRPr="00EC3AC4">
        <w:t>f_name</w:t>
      </w:r>
      <w:proofErr w:type="spellEnd"/>
      <w:r w:rsidRPr="00EC3AC4">
        <w:t xml:space="preserve">, </w:t>
      </w:r>
      <w:proofErr w:type="spellStart"/>
      <w:r w:rsidRPr="00EC3AC4">
        <w:t>l_name</w:t>
      </w:r>
      <w:proofErr w:type="spellEnd"/>
      <w:r w:rsidRPr="00EC3AC4">
        <w:t xml:space="preserve">, </w:t>
      </w:r>
      <w:proofErr w:type="spellStart"/>
      <w:r w:rsidRPr="00EC3AC4">
        <w:t>phone_num</w:t>
      </w:r>
      <w:proofErr w:type="spellEnd"/>
      <w:r w:rsidRPr="00EC3AC4">
        <w:t xml:space="preserve">, </w:t>
      </w:r>
      <w:proofErr w:type="spellStart"/>
      <w:r w:rsidRPr="00EC3AC4">
        <w:t>User_name</w:t>
      </w:r>
      <w:proofErr w:type="spellEnd"/>
      <w:r w:rsidRPr="00EC3AC4">
        <w:t>, password, Email, image</w:t>
      </w:r>
    </w:p>
    <w:p w14:paraId="4A99AEEC" w14:textId="77777777" w:rsidR="00EC3AC4" w:rsidRPr="00EC3AC4" w:rsidRDefault="00EC3AC4" w:rsidP="00986640">
      <w:pPr>
        <w:numPr>
          <w:ilvl w:val="0"/>
          <w:numId w:val="37"/>
        </w:numPr>
        <w:spacing w:line="276" w:lineRule="auto"/>
        <w:jc w:val="left"/>
      </w:pPr>
      <w:r w:rsidRPr="00EC3AC4">
        <w:t>Relationship:</w:t>
      </w:r>
    </w:p>
    <w:p w14:paraId="04D86B68" w14:textId="77777777" w:rsidR="00EC3AC4" w:rsidRPr="00EC3AC4" w:rsidRDefault="00EC3AC4" w:rsidP="00986640">
      <w:pPr>
        <w:spacing w:line="276" w:lineRule="auto"/>
        <w:ind w:left="1080"/>
        <w:jc w:val="left"/>
      </w:pPr>
      <w:r w:rsidRPr="00EC3AC4">
        <w:rPr>
          <w:b/>
          <w:bCs/>
        </w:rPr>
        <w:t>creates/manages</w:t>
      </w:r>
      <w:r w:rsidRPr="00EC3AC4">
        <w:t xml:space="preserve"> polls</w:t>
      </w:r>
    </w:p>
    <w:p w14:paraId="7D9D15D2" w14:textId="77777777" w:rsidR="00EC3AC4" w:rsidRPr="00EC3AC4" w:rsidRDefault="00EC3AC4" w:rsidP="00986640">
      <w:pPr>
        <w:spacing w:line="276" w:lineRule="auto"/>
        <w:ind w:left="1080"/>
        <w:jc w:val="left"/>
      </w:pPr>
      <w:proofErr w:type="gramStart"/>
      <w:r w:rsidRPr="00EC3AC4">
        <w:rPr>
          <w:b/>
          <w:bCs/>
        </w:rPr>
        <w:t>casts</w:t>
      </w:r>
      <w:proofErr w:type="gramEnd"/>
      <w:r w:rsidRPr="00EC3AC4">
        <w:rPr>
          <w:b/>
          <w:bCs/>
        </w:rPr>
        <w:t>/manages</w:t>
      </w:r>
      <w:r w:rsidRPr="00EC3AC4">
        <w:t xml:space="preserve"> votes</w:t>
      </w:r>
    </w:p>
    <w:p w14:paraId="0E5B1D77" w14:textId="77777777" w:rsidR="00EC3AC4" w:rsidRPr="00EC3AC4" w:rsidRDefault="00EC3AC4" w:rsidP="00986640">
      <w:pPr>
        <w:spacing w:line="276" w:lineRule="auto"/>
        <w:ind w:left="1080"/>
        <w:jc w:val="left"/>
      </w:pPr>
      <w:r w:rsidRPr="00EC3AC4">
        <w:t xml:space="preserve">Can </w:t>
      </w:r>
      <w:r w:rsidRPr="00EC3AC4">
        <w:rPr>
          <w:b/>
          <w:bCs/>
        </w:rPr>
        <w:t>accept/reject</w:t>
      </w:r>
      <w:r w:rsidRPr="00EC3AC4">
        <w:t xml:space="preserve"> candidate activation or voting permissions</w:t>
      </w:r>
    </w:p>
    <w:p w14:paraId="58862197" w14:textId="77777777" w:rsidR="00EC3AC4" w:rsidRPr="00EC3AC4" w:rsidRDefault="00EC3AC4" w:rsidP="00986640">
      <w:pPr>
        <w:spacing w:line="276" w:lineRule="auto"/>
        <w:jc w:val="left"/>
        <w:rPr>
          <w:b/>
          <w:bCs/>
        </w:rPr>
      </w:pPr>
      <w:r w:rsidRPr="00EC3AC4">
        <w:rPr>
          <w:b/>
          <w:bCs/>
        </w:rPr>
        <w:t>4. Vote</w:t>
      </w:r>
    </w:p>
    <w:p w14:paraId="2CC38303" w14:textId="77777777" w:rsidR="00EC3AC4" w:rsidRPr="00EC3AC4" w:rsidRDefault="00EC3AC4" w:rsidP="00986640">
      <w:pPr>
        <w:numPr>
          <w:ilvl w:val="0"/>
          <w:numId w:val="38"/>
        </w:numPr>
        <w:spacing w:line="276" w:lineRule="auto"/>
        <w:jc w:val="left"/>
      </w:pPr>
      <w:r w:rsidRPr="00EC3AC4">
        <w:t xml:space="preserve">Attributes: </w:t>
      </w:r>
      <w:proofErr w:type="spellStart"/>
      <w:r w:rsidRPr="00EC3AC4">
        <w:t>user_id</w:t>
      </w:r>
      <w:proofErr w:type="spellEnd"/>
      <w:r w:rsidRPr="00EC3AC4">
        <w:t xml:space="preserve">, </w:t>
      </w:r>
      <w:proofErr w:type="spellStart"/>
      <w:r w:rsidRPr="00EC3AC4">
        <w:t>can_id</w:t>
      </w:r>
      <w:proofErr w:type="spellEnd"/>
      <w:r w:rsidRPr="00EC3AC4">
        <w:t xml:space="preserve">, </w:t>
      </w:r>
      <w:proofErr w:type="spellStart"/>
      <w:r w:rsidRPr="00EC3AC4">
        <w:t>time_stamp</w:t>
      </w:r>
      <w:proofErr w:type="spellEnd"/>
      <w:r w:rsidRPr="00EC3AC4">
        <w:t xml:space="preserve">, </w:t>
      </w:r>
      <w:proofErr w:type="spellStart"/>
      <w:r w:rsidRPr="00EC3AC4">
        <w:t>voters_num</w:t>
      </w:r>
      <w:proofErr w:type="spellEnd"/>
      <w:r w:rsidRPr="00EC3AC4">
        <w:t>, Percentage</w:t>
      </w:r>
    </w:p>
    <w:p w14:paraId="6385C5CE" w14:textId="77777777" w:rsidR="00EC3AC4" w:rsidRPr="00EC3AC4" w:rsidRDefault="00EC3AC4" w:rsidP="00986640">
      <w:pPr>
        <w:numPr>
          <w:ilvl w:val="0"/>
          <w:numId w:val="38"/>
        </w:numPr>
        <w:spacing w:line="276" w:lineRule="auto"/>
        <w:jc w:val="left"/>
      </w:pPr>
      <w:r w:rsidRPr="00EC3AC4">
        <w:t>Relationship:</w:t>
      </w:r>
    </w:p>
    <w:p w14:paraId="1E026720" w14:textId="77777777" w:rsidR="00EC3AC4" w:rsidRPr="00EC3AC4" w:rsidRDefault="00EC3AC4" w:rsidP="00986640">
      <w:pPr>
        <w:spacing w:line="276" w:lineRule="auto"/>
        <w:ind w:left="1080"/>
        <w:jc w:val="left"/>
      </w:pPr>
      <w:r w:rsidRPr="00EC3AC4">
        <w:rPr>
          <w:b/>
          <w:bCs/>
        </w:rPr>
        <w:t>casts</w:t>
      </w:r>
      <w:r w:rsidRPr="00EC3AC4">
        <w:t xml:space="preserve"> from User to Candidate</w:t>
      </w:r>
    </w:p>
    <w:p w14:paraId="5D3AF0B1" w14:textId="77777777" w:rsidR="00EC3AC4" w:rsidRDefault="00EC3AC4" w:rsidP="00986640">
      <w:pPr>
        <w:spacing w:line="276" w:lineRule="auto"/>
        <w:ind w:left="1080"/>
        <w:jc w:val="left"/>
      </w:pPr>
      <w:r w:rsidRPr="00EC3AC4">
        <w:rPr>
          <w:b/>
          <w:bCs/>
        </w:rPr>
        <w:t>managed by</w:t>
      </w:r>
      <w:r w:rsidRPr="00EC3AC4">
        <w:t xml:space="preserve"> Admin</w:t>
      </w:r>
    </w:p>
    <w:p w14:paraId="50CA4089" w14:textId="77777777" w:rsidR="00B30AC5" w:rsidRDefault="00B30AC5" w:rsidP="00986640">
      <w:pPr>
        <w:spacing w:line="276" w:lineRule="auto"/>
        <w:ind w:left="1080"/>
        <w:jc w:val="left"/>
      </w:pPr>
    </w:p>
    <w:p w14:paraId="3930ADBD" w14:textId="77777777" w:rsidR="00EC3AC4" w:rsidRPr="00EC3AC4" w:rsidRDefault="00EC3AC4" w:rsidP="00986640">
      <w:pPr>
        <w:spacing w:line="276" w:lineRule="auto"/>
        <w:ind w:left="1080"/>
        <w:jc w:val="left"/>
      </w:pPr>
    </w:p>
    <w:p w14:paraId="1B85F3AB" w14:textId="77777777" w:rsidR="00EC3AC4" w:rsidRPr="00EC3AC4" w:rsidRDefault="00EC3AC4" w:rsidP="00986640">
      <w:pPr>
        <w:spacing w:line="276" w:lineRule="auto"/>
        <w:jc w:val="left"/>
        <w:rPr>
          <w:b/>
          <w:bCs/>
        </w:rPr>
      </w:pPr>
      <w:r w:rsidRPr="00EC3AC4">
        <w:rPr>
          <w:b/>
          <w:bCs/>
        </w:rPr>
        <w:t>5. Polls</w:t>
      </w:r>
    </w:p>
    <w:p w14:paraId="7CE1AFF3" w14:textId="77777777" w:rsidR="00EC3AC4" w:rsidRPr="00EC3AC4" w:rsidRDefault="00EC3AC4" w:rsidP="00986640">
      <w:pPr>
        <w:numPr>
          <w:ilvl w:val="0"/>
          <w:numId w:val="39"/>
        </w:numPr>
        <w:spacing w:line="276" w:lineRule="auto"/>
        <w:jc w:val="left"/>
      </w:pPr>
      <w:r w:rsidRPr="00EC3AC4">
        <w:t xml:space="preserve">Attributes: </w:t>
      </w:r>
      <w:proofErr w:type="spellStart"/>
      <w:r w:rsidRPr="00EC3AC4">
        <w:t>polls_id</w:t>
      </w:r>
      <w:proofErr w:type="spellEnd"/>
      <w:r w:rsidRPr="00EC3AC4">
        <w:t xml:space="preserve"> (PK), title, description, </w:t>
      </w:r>
      <w:proofErr w:type="spellStart"/>
      <w:r w:rsidRPr="00EC3AC4">
        <w:t>start_date</w:t>
      </w:r>
      <w:proofErr w:type="spellEnd"/>
      <w:r w:rsidRPr="00EC3AC4">
        <w:t xml:space="preserve">, </w:t>
      </w:r>
      <w:proofErr w:type="spellStart"/>
      <w:r w:rsidRPr="00EC3AC4">
        <w:t>end_date</w:t>
      </w:r>
      <w:proofErr w:type="spellEnd"/>
      <w:r w:rsidRPr="00EC3AC4">
        <w:t>, Type (</w:t>
      </w:r>
      <w:proofErr w:type="spellStart"/>
      <w:r w:rsidRPr="00EC3AC4">
        <w:t>one_choice</w:t>
      </w:r>
      <w:proofErr w:type="spellEnd"/>
      <w:r w:rsidRPr="00EC3AC4">
        <w:t xml:space="preserve">, Rating, position, </w:t>
      </w:r>
      <w:proofErr w:type="spellStart"/>
      <w:r w:rsidRPr="00EC3AC4">
        <w:t>open_ended</w:t>
      </w:r>
      <w:proofErr w:type="spellEnd"/>
      <w:r w:rsidRPr="00EC3AC4">
        <w:t>, yes/No)</w:t>
      </w:r>
    </w:p>
    <w:p w14:paraId="7927EC65" w14:textId="77777777" w:rsidR="00EC3AC4" w:rsidRPr="00EC3AC4" w:rsidRDefault="00EC3AC4" w:rsidP="00986640">
      <w:pPr>
        <w:numPr>
          <w:ilvl w:val="0"/>
          <w:numId w:val="39"/>
        </w:numPr>
        <w:spacing w:line="276" w:lineRule="auto"/>
        <w:jc w:val="left"/>
      </w:pPr>
      <w:r w:rsidRPr="00EC3AC4">
        <w:t>Relationship:</w:t>
      </w:r>
    </w:p>
    <w:p w14:paraId="0BA4C6EC" w14:textId="77777777" w:rsidR="00EC3AC4" w:rsidRPr="00EC3AC4" w:rsidRDefault="00EC3AC4" w:rsidP="00986640">
      <w:pPr>
        <w:spacing w:line="276" w:lineRule="auto"/>
        <w:ind w:left="1080"/>
        <w:jc w:val="left"/>
      </w:pPr>
      <w:r w:rsidRPr="00EC3AC4">
        <w:rPr>
          <w:b/>
          <w:bCs/>
        </w:rPr>
        <w:t>created by</w:t>
      </w:r>
      <w:r w:rsidRPr="00EC3AC4">
        <w:t xml:space="preserve"> Admin</w:t>
      </w:r>
    </w:p>
    <w:p w14:paraId="4B6FF252" w14:textId="77777777" w:rsidR="00EC3AC4" w:rsidRPr="00EC3AC4" w:rsidRDefault="00EC3AC4" w:rsidP="00986640">
      <w:pPr>
        <w:spacing w:line="276" w:lineRule="auto"/>
        <w:ind w:left="1080"/>
        <w:jc w:val="left"/>
      </w:pPr>
      <w:r w:rsidRPr="00EC3AC4">
        <w:rPr>
          <w:b/>
          <w:bCs/>
        </w:rPr>
        <w:t>receives</w:t>
      </w:r>
      <w:r w:rsidRPr="00EC3AC4">
        <w:t xml:space="preserve"> responses from </w:t>
      </w:r>
      <w:proofErr w:type="spellStart"/>
      <w:r w:rsidRPr="00EC3AC4">
        <w:t>survey_vote</w:t>
      </w:r>
      <w:proofErr w:type="spellEnd"/>
    </w:p>
    <w:p w14:paraId="20B02289" w14:textId="77777777" w:rsidR="00EC3AC4" w:rsidRPr="00EC3AC4" w:rsidRDefault="00EC3AC4" w:rsidP="00986640">
      <w:pPr>
        <w:spacing w:line="276" w:lineRule="auto"/>
        <w:ind w:left="1080"/>
        <w:jc w:val="left"/>
      </w:pPr>
      <w:r w:rsidRPr="00EC3AC4">
        <w:rPr>
          <w:b/>
          <w:bCs/>
        </w:rPr>
        <w:t>participated in</w:t>
      </w:r>
      <w:r w:rsidRPr="00EC3AC4">
        <w:t xml:space="preserve"> by Users</w:t>
      </w:r>
    </w:p>
    <w:p w14:paraId="2029A715" w14:textId="77777777" w:rsidR="00EC3AC4" w:rsidRPr="00EC3AC4" w:rsidRDefault="00EC3AC4" w:rsidP="00986640">
      <w:pPr>
        <w:spacing w:line="276" w:lineRule="auto"/>
        <w:jc w:val="left"/>
        <w:rPr>
          <w:b/>
          <w:bCs/>
        </w:rPr>
      </w:pPr>
      <w:r w:rsidRPr="00EC3AC4">
        <w:rPr>
          <w:b/>
          <w:bCs/>
        </w:rPr>
        <w:t xml:space="preserve">6. </w:t>
      </w:r>
      <w:proofErr w:type="spellStart"/>
      <w:r w:rsidRPr="00EC3AC4">
        <w:rPr>
          <w:b/>
          <w:bCs/>
        </w:rPr>
        <w:t>Survey_vote</w:t>
      </w:r>
      <w:proofErr w:type="spellEnd"/>
    </w:p>
    <w:p w14:paraId="78FB84C7" w14:textId="77777777" w:rsidR="00EC3AC4" w:rsidRPr="00EC3AC4" w:rsidRDefault="00EC3AC4" w:rsidP="00986640">
      <w:pPr>
        <w:numPr>
          <w:ilvl w:val="0"/>
          <w:numId w:val="40"/>
        </w:numPr>
        <w:spacing w:line="276" w:lineRule="auto"/>
        <w:jc w:val="left"/>
      </w:pPr>
      <w:r w:rsidRPr="00EC3AC4">
        <w:t xml:space="preserve">Attributes: </w:t>
      </w:r>
      <w:proofErr w:type="spellStart"/>
      <w:proofErr w:type="gramStart"/>
      <w:r w:rsidRPr="00EC3AC4">
        <w:t>polls</w:t>
      </w:r>
      <w:proofErr w:type="gramEnd"/>
      <w:r w:rsidRPr="00EC3AC4">
        <w:t>_id</w:t>
      </w:r>
      <w:proofErr w:type="spellEnd"/>
      <w:r w:rsidRPr="00EC3AC4">
        <w:t xml:space="preserve">, </w:t>
      </w:r>
      <w:proofErr w:type="spellStart"/>
      <w:r w:rsidRPr="00EC3AC4">
        <w:t>user_id</w:t>
      </w:r>
      <w:proofErr w:type="spellEnd"/>
      <w:r w:rsidRPr="00EC3AC4">
        <w:t xml:space="preserve">, comments, responses, </w:t>
      </w:r>
      <w:proofErr w:type="spellStart"/>
      <w:r w:rsidRPr="00EC3AC4">
        <w:t>time_stamp</w:t>
      </w:r>
      <w:proofErr w:type="spellEnd"/>
    </w:p>
    <w:p w14:paraId="6421B051" w14:textId="77777777" w:rsidR="00EC3AC4" w:rsidRPr="00EC3AC4" w:rsidRDefault="00EC3AC4" w:rsidP="00986640">
      <w:pPr>
        <w:numPr>
          <w:ilvl w:val="0"/>
          <w:numId w:val="40"/>
        </w:numPr>
        <w:spacing w:line="276" w:lineRule="auto"/>
        <w:jc w:val="left"/>
      </w:pPr>
      <w:r w:rsidRPr="00EC3AC4">
        <w:t>Relationship:</w:t>
      </w:r>
    </w:p>
    <w:p w14:paraId="7B75EE29" w14:textId="77777777" w:rsidR="00EC3AC4" w:rsidRDefault="00EC3AC4" w:rsidP="00986640">
      <w:pPr>
        <w:spacing w:line="276" w:lineRule="auto"/>
        <w:ind w:left="1080"/>
        <w:jc w:val="left"/>
      </w:pPr>
      <w:r w:rsidRPr="00EC3AC4">
        <w:rPr>
          <w:b/>
          <w:bCs/>
        </w:rPr>
        <w:t>casts</w:t>
      </w:r>
      <w:r w:rsidRPr="00EC3AC4">
        <w:t xml:space="preserve"> responses from User to Polls</w:t>
      </w:r>
    </w:p>
    <w:p w14:paraId="763E99D2" w14:textId="77777777" w:rsidR="00EC3AC4" w:rsidRPr="00EC3AC4" w:rsidRDefault="00EC3AC4" w:rsidP="00986640">
      <w:pPr>
        <w:spacing w:line="276" w:lineRule="auto"/>
        <w:jc w:val="left"/>
        <w:rPr>
          <w:b/>
          <w:bCs/>
        </w:rPr>
      </w:pPr>
      <w:r w:rsidRPr="00EC3AC4">
        <w:rPr>
          <w:b/>
          <w:bCs/>
        </w:rPr>
        <w:t>Key Relationships Summary:</w:t>
      </w:r>
    </w:p>
    <w:p w14:paraId="5AA0021A" w14:textId="77777777" w:rsidR="00EC3AC4" w:rsidRPr="00EC3AC4" w:rsidRDefault="00EC3AC4" w:rsidP="00986640">
      <w:pPr>
        <w:numPr>
          <w:ilvl w:val="0"/>
          <w:numId w:val="41"/>
        </w:numPr>
        <w:spacing w:line="276" w:lineRule="auto"/>
        <w:jc w:val="left"/>
      </w:pPr>
      <w:r w:rsidRPr="00EC3AC4">
        <w:t xml:space="preserve">A </w:t>
      </w:r>
      <w:r w:rsidRPr="00EC3AC4">
        <w:rPr>
          <w:b/>
          <w:bCs/>
        </w:rPr>
        <w:t>User</w:t>
      </w:r>
      <w:r w:rsidRPr="00EC3AC4">
        <w:t xml:space="preserve"> can:</w:t>
      </w:r>
    </w:p>
    <w:p w14:paraId="477D802D" w14:textId="77777777" w:rsidR="00EC3AC4" w:rsidRPr="00EC3AC4" w:rsidRDefault="00EC3AC4" w:rsidP="00986640">
      <w:pPr>
        <w:numPr>
          <w:ilvl w:val="1"/>
          <w:numId w:val="41"/>
        </w:numPr>
        <w:spacing w:line="276" w:lineRule="auto"/>
        <w:jc w:val="left"/>
      </w:pPr>
      <w:r w:rsidRPr="00EC3AC4">
        <w:t xml:space="preserve">Cast </w:t>
      </w:r>
      <w:r w:rsidRPr="00EC3AC4">
        <w:rPr>
          <w:b/>
          <w:bCs/>
        </w:rPr>
        <w:t>votes</w:t>
      </w:r>
      <w:r w:rsidRPr="00EC3AC4">
        <w:t xml:space="preserve"> for Candidates.</w:t>
      </w:r>
    </w:p>
    <w:p w14:paraId="34AB2B4B" w14:textId="77777777" w:rsidR="00EC3AC4" w:rsidRPr="00EC3AC4" w:rsidRDefault="00EC3AC4" w:rsidP="00986640">
      <w:pPr>
        <w:numPr>
          <w:ilvl w:val="1"/>
          <w:numId w:val="41"/>
        </w:numPr>
        <w:spacing w:line="276" w:lineRule="auto"/>
        <w:jc w:val="left"/>
      </w:pPr>
      <w:r w:rsidRPr="00EC3AC4">
        <w:t xml:space="preserve">Participate in </w:t>
      </w:r>
      <w:r w:rsidRPr="00EC3AC4">
        <w:rPr>
          <w:b/>
          <w:bCs/>
        </w:rPr>
        <w:t>polls</w:t>
      </w:r>
      <w:r w:rsidRPr="00EC3AC4">
        <w:t>.</w:t>
      </w:r>
    </w:p>
    <w:p w14:paraId="25A8BA22" w14:textId="77777777" w:rsidR="00EC3AC4" w:rsidRPr="00EC3AC4" w:rsidRDefault="00EC3AC4" w:rsidP="00986640">
      <w:pPr>
        <w:numPr>
          <w:ilvl w:val="1"/>
          <w:numId w:val="41"/>
        </w:numPr>
        <w:spacing w:line="276" w:lineRule="auto"/>
        <w:jc w:val="left"/>
      </w:pPr>
      <w:r w:rsidRPr="00EC3AC4">
        <w:t xml:space="preserve">Submit </w:t>
      </w:r>
      <w:r w:rsidRPr="00EC3AC4">
        <w:rPr>
          <w:b/>
          <w:bCs/>
        </w:rPr>
        <w:t>survey votes</w:t>
      </w:r>
      <w:r w:rsidRPr="00EC3AC4">
        <w:t xml:space="preserve"> on polls.</w:t>
      </w:r>
    </w:p>
    <w:p w14:paraId="54F974AE" w14:textId="77777777" w:rsidR="00EC3AC4" w:rsidRPr="00EC3AC4" w:rsidRDefault="00EC3AC4" w:rsidP="00986640">
      <w:pPr>
        <w:numPr>
          <w:ilvl w:val="0"/>
          <w:numId w:val="41"/>
        </w:numPr>
        <w:spacing w:line="276" w:lineRule="auto"/>
        <w:jc w:val="left"/>
      </w:pPr>
      <w:r w:rsidRPr="00EC3AC4">
        <w:t xml:space="preserve">A </w:t>
      </w:r>
      <w:r w:rsidRPr="00EC3AC4">
        <w:rPr>
          <w:b/>
          <w:bCs/>
        </w:rPr>
        <w:t>Candidate</w:t>
      </w:r>
      <w:r w:rsidRPr="00EC3AC4">
        <w:t xml:space="preserve"> is a special type of </w:t>
      </w:r>
      <w:r w:rsidRPr="00EC3AC4">
        <w:rPr>
          <w:b/>
          <w:bCs/>
        </w:rPr>
        <w:t>User</w:t>
      </w:r>
      <w:r w:rsidRPr="00EC3AC4">
        <w:t xml:space="preserve"> (ISA).</w:t>
      </w:r>
    </w:p>
    <w:p w14:paraId="00FE183F" w14:textId="77777777" w:rsidR="00EC3AC4" w:rsidRPr="00EC3AC4" w:rsidRDefault="00EC3AC4" w:rsidP="00986640">
      <w:pPr>
        <w:numPr>
          <w:ilvl w:val="0"/>
          <w:numId w:val="41"/>
        </w:numPr>
        <w:spacing w:line="276" w:lineRule="auto"/>
        <w:jc w:val="left"/>
      </w:pPr>
      <w:r w:rsidRPr="00EC3AC4">
        <w:t xml:space="preserve">A </w:t>
      </w:r>
      <w:r w:rsidRPr="00EC3AC4">
        <w:rPr>
          <w:b/>
          <w:bCs/>
        </w:rPr>
        <w:t>Vote</w:t>
      </w:r>
      <w:r w:rsidRPr="00EC3AC4">
        <w:t xml:space="preserve"> links a </w:t>
      </w:r>
      <w:r w:rsidRPr="00EC3AC4">
        <w:rPr>
          <w:b/>
          <w:bCs/>
        </w:rPr>
        <w:t>User</w:t>
      </w:r>
      <w:r w:rsidRPr="00EC3AC4">
        <w:t xml:space="preserve"> to a </w:t>
      </w:r>
      <w:r w:rsidRPr="00EC3AC4">
        <w:rPr>
          <w:b/>
          <w:bCs/>
        </w:rPr>
        <w:t>Candidate</w:t>
      </w:r>
      <w:r w:rsidRPr="00EC3AC4">
        <w:t>, including the time and voting stats.</w:t>
      </w:r>
    </w:p>
    <w:p w14:paraId="2EF4E4FB" w14:textId="77777777" w:rsidR="00EC3AC4" w:rsidRPr="00EC3AC4" w:rsidRDefault="00EC3AC4" w:rsidP="00986640">
      <w:pPr>
        <w:numPr>
          <w:ilvl w:val="0"/>
          <w:numId w:val="41"/>
        </w:numPr>
        <w:spacing w:line="276" w:lineRule="auto"/>
        <w:jc w:val="left"/>
      </w:pPr>
      <w:r w:rsidRPr="00EC3AC4">
        <w:t xml:space="preserve">An </w:t>
      </w:r>
      <w:r w:rsidRPr="00EC3AC4">
        <w:rPr>
          <w:b/>
          <w:bCs/>
        </w:rPr>
        <w:t>Admin</w:t>
      </w:r>
      <w:r w:rsidRPr="00EC3AC4">
        <w:t>:</w:t>
      </w:r>
    </w:p>
    <w:p w14:paraId="04013E97" w14:textId="77777777" w:rsidR="00EC3AC4" w:rsidRPr="00EC3AC4" w:rsidRDefault="00EC3AC4" w:rsidP="00986640">
      <w:pPr>
        <w:numPr>
          <w:ilvl w:val="1"/>
          <w:numId w:val="41"/>
        </w:numPr>
        <w:spacing w:line="276" w:lineRule="auto"/>
        <w:jc w:val="left"/>
      </w:pPr>
      <w:r w:rsidRPr="00EC3AC4">
        <w:t xml:space="preserve">Creates/manages </w:t>
      </w:r>
      <w:r w:rsidRPr="00EC3AC4">
        <w:rPr>
          <w:b/>
          <w:bCs/>
        </w:rPr>
        <w:t>polls</w:t>
      </w:r>
      <w:r w:rsidRPr="00EC3AC4">
        <w:t>.</w:t>
      </w:r>
    </w:p>
    <w:p w14:paraId="3ECAD7D2" w14:textId="77777777" w:rsidR="00EC3AC4" w:rsidRPr="00EC3AC4" w:rsidRDefault="00EC3AC4" w:rsidP="00986640">
      <w:pPr>
        <w:numPr>
          <w:ilvl w:val="1"/>
          <w:numId w:val="41"/>
        </w:numPr>
        <w:spacing w:line="276" w:lineRule="auto"/>
        <w:jc w:val="left"/>
      </w:pPr>
      <w:r w:rsidRPr="00EC3AC4">
        <w:t xml:space="preserve">Manages/approves </w:t>
      </w:r>
      <w:r w:rsidRPr="00EC3AC4">
        <w:rPr>
          <w:b/>
          <w:bCs/>
        </w:rPr>
        <w:t>votes</w:t>
      </w:r>
      <w:r w:rsidRPr="00EC3AC4">
        <w:t xml:space="preserve"> and candidate activity.</w:t>
      </w:r>
    </w:p>
    <w:p w14:paraId="06C674E3" w14:textId="77777777" w:rsidR="00EC3AC4" w:rsidRPr="00EC3AC4" w:rsidRDefault="00EC3AC4" w:rsidP="00986640">
      <w:pPr>
        <w:numPr>
          <w:ilvl w:val="0"/>
          <w:numId w:val="41"/>
        </w:numPr>
        <w:spacing w:line="276" w:lineRule="auto"/>
        <w:jc w:val="left"/>
      </w:pPr>
      <w:r w:rsidRPr="00EC3AC4">
        <w:t xml:space="preserve">A </w:t>
      </w:r>
      <w:r w:rsidRPr="00EC3AC4">
        <w:rPr>
          <w:b/>
          <w:bCs/>
        </w:rPr>
        <w:t>Poll</w:t>
      </w:r>
      <w:r w:rsidRPr="00EC3AC4">
        <w:t>:</w:t>
      </w:r>
    </w:p>
    <w:p w14:paraId="067EDF51" w14:textId="77777777" w:rsidR="00EC3AC4" w:rsidRPr="00EC3AC4" w:rsidRDefault="00EC3AC4" w:rsidP="00986640">
      <w:pPr>
        <w:numPr>
          <w:ilvl w:val="1"/>
          <w:numId w:val="41"/>
        </w:numPr>
        <w:spacing w:line="276" w:lineRule="auto"/>
        <w:jc w:val="left"/>
      </w:pPr>
      <w:r w:rsidRPr="00EC3AC4">
        <w:t>Contains several types of questions.</w:t>
      </w:r>
    </w:p>
    <w:p w14:paraId="4C49D867" w14:textId="77777777" w:rsidR="00EC3AC4" w:rsidRPr="00EC3AC4" w:rsidRDefault="00EC3AC4" w:rsidP="00986640">
      <w:pPr>
        <w:numPr>
          <w:ilvl w:val="1"/>
          <w:numId w:val="41"/>
        </w:numPr>
        <w:spacing w:line="276" w:lineRule="auto"/>
        <w:jc w:val="left"/>
      </w:pPr>
      <w:r w:rsidRPr="00EC3AC4">
        <w:t xml:space="preserve">Receives responses from Users via </w:t>
      </w:r>
      <w:proofErr w:type="spellStart"/>
      <w:r w:rsidRPr="00EC3AC4">
        <w:rPr>
          <w:b/>
          <w:bCs/>
        </w:rPr>
        <w:t>survey_vote</w:t>
      </w:r>
      <w:proofErr w:type="spellEnd"/>
      <w:r w:rsidRPr="00EC3AC4">
        <w:t>.</w:t>
      </w:r>
    </w:p>
    <w:p w14:paraId="47FFC72D" w14:textId="77777777" w:rsidR="00EC3AC4" w:rsidRDefault="00EC3AC4" w:rsidP="00EC3AC4">
      <w:pPr>
        <w:spacing w:line="278" w:lineRule="auto"/>
        <w:jc w:val="left"/>
      </w:pPr>
    </w:p>
    <w:p w14:paraId="3A88E86F" w14:textId="77777777" w:rsidR="00EC3AC4" w:rsidRDefault="00EC3AC4" w:rsidP="00EC3AC4">
      <w:pPr>
        <w:spacing w:line="278" w:lineRule="auto"/>
        <w:jc w:val="left"/>
      </w:pPr>
    </w:p>
    <w:p w14:paraId="3149B10F" w14:textId="77777777" w:rsidR="00EC3AC4" w:rsidRDefault="00EC3AC4" w:rsidP="00EC3AC4">
      <w:pPr>
        <w:spacing w:line="278" w:lineRule="auto"/>
        <w:jc w:val="left"/>
      </w:pPr>
    </w:p>
    <w:p w14:paraId="731A51E8" w14:textId="77777777" w:rsidR="00EC3AC4" w:rsidRPr="00EC3AC4" w:rsidRDefault="00EC3AC4" w:rsidP="00EC3AC4">
      <w:pPr>
        <w:spacing w:line="278" w:lineRule="auto"/>
        <w:jc w:val="left"/>
      </w:pPr>
    </w:p>
    <w:p w14:paraId="53C519BB" w14:textId="0601A737" w:rsidR="003F35A5" w:rsidRDefault="0031187A" w:rsidP="00986640">
      <w:pPr>
        <w:spacing w:line="278" w:lineRule="auto"/>
        <w:jc w:val="center"/>
        <w:rPr>
          <w:b/>
          <w:bCs/>
        </w:rPr>
      </w:pPr>
      <w:r w:rsidRPr="0031187A">
        <w:rPr>
          <w:b/>
          <w:bCs/>
          <w:noProof/>
        </w:rPr>
        <w:drawing>
          <wp:inline distT="0" distB="0" distL="0" distR="0" wp14:anchorId="2991B4D0" wp14:editId="6C8A057E">
            <wp:extent cx="6527750" cy="47026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2232" cy="4713062"/>
                    </a:xfrm>
                    <a:prstGeom prst="rect">
                      <a:avLst/>
                    </a:prstGeom>
                  </pic:spPr>
                </pic:pic>
              </a:graphicData>
            </a:graphic>
          </wp:inline>
        </w:drawing>
      </w:r>
    </w:p>
    <w:p w14:paraId="4B78FCDD" w14:textId="4FC069EA" w:rsidR="00980605" w:rsidRPr="00986640" w:rsidRDefault="00986640" w:rsidP="00980605">
      <w:pPr>
        <w:spacing w:line="278" w:lineRule="auto"/>
        <w:jc w:val="left"/>
        <w:rPr>
          <w:i/>
          <w:iCs/>
          <w:sz w:val="20"/>
          <w:szCs w:val="20"/>
        </w:rPr>
      </w:pPr>
      <w:r w:rsidRPr="00986640">
        <w:rPr>
          <w:i/>
          <w:iCs/>
          <w:sz w:val="20"/>
          <w:szCs w:val="20"/>
        </w:rPr>
        <w:t>(</w:t>
      </w:r>
      <w:r w:rsidR="00870492" w:rsidRPr="00986640">
        <w:rPr>
          <w:i/>
          <w:iCs/>
          <w:sz w:val="20"/>
          <w:szCs w:val="20"/>
        </w:rPr>
        <w:t>Fig.2</w:t>
      </w:r>
      <w:r w:rsidRPr="00986640">
        <w:rPr>
          <w:i/>
          <w:iCs/>
          <w:sz w:val="20"/>
          <w:szCs w:val="20"/>
        </w:rPr>
        <w:t xml:space="preserve">) </w:t>
      </w:r>
      <w:r w:rsidR="00870492" w:rsidRPr="00986640">
        <w:rPr>
          <w:i/>
          <w:iCs/>
          <w:sz w:val="20"/>
          <w:szCs w:val="20"/>
        </w:rPr>
        <w:t>ER</w:t>
      </w:r>
      <w:r w:rsidRPr="00986640">
        <w:rPr>
          <w:i/>
          <w:iCs/>
          <w:sz w:val="20"/>
          <w:szCs w:val="20"/>
        </w:rPr>
        <w:t>D</w:t>
      </w:r>
      <w:r w:rsidR="00870492" w:rsidRPr="00986640">
        <w:rPr>
          <w:i/>
          <w:iCs/>
          <w:sz w:val="20"/>
          <w:szCs w:val="20"/>
        </w:rPr>
        <w:t xml:space="preserve"> </w:t>
      </w:r>
      <w:r w:rsidRPr="00986640">
        <w:rPr>
          <w:i/>
          <w:iCs/>
          <w:sz w:val="20"/>
          <w:szCs w:val="20"/>
        </w:rPr>
        <w:t>D</w:t>
      </w:r>
      <w:r w:rsidR="00870492" w:rsidRPr="00986640">
        <w:rPr>
          <w:i/>
          <w:iCs/>
          <w:sz w:val="20"/>
          <w:szCs w:val="20"/>
        </w:rPr>
        <w:t>iagram of the system</w:t>
      </w:r>
    </w:p>
    <w:p w14:paraId="7B8993A2" w14:textId="77777777" w:rsidR="003F35A5" w:rsidRDefault="003F35A5" w:rsidP="003F35A5">
      <w:pPr>
        <w:spacing w:line="278" w:lineRule="auto"/>
        <w:ind w:left="1080"/>
        <w:jc w:val="left"/>
        <w:rPr>
          <w:b/>
          <w:bCs/>
        </w:rPr>
      </w:pPr>
    </w:p>
    <w:p w14:paraId="67F19686" w14:textId="77777777" w:rsidR="003F35A5" w:rsidRDefault="003F35A5" w:rsidP="003F35A5">
      <w:pPr>
        <w:spacing w:line="278" w:lineRule="auto"/>
        <w:ind w:left="1080"/>
        <w:jc w:val="left"/>
        <w:rPr>
          <w:b/>
          <w:bCs/>
        </w:rPr>
      </w:pPr>
    </w:p>
    <w:p w14:paraId="3A288971" w14:textId="77777777" w:rsidR="003F35A5" w:rsidRDefault="003F35A5" w:rsidP="003F35A5">
      <w:pPr>
        <w:spacing w:line="278" w:lineRule="auto"/>
        <w:ind w:left="1080"/>
        <w:jc w:val="left"/>
        <w:rPr>
          <w:b/>
          <w:bCs/>
        </w:rPr>
      </w:pPr>
    </w:p>
    <w:p w14:paraId="402D8A12" w14:textId="77777777" w:rsidR="003F35A5" w:rsidRDefault="003F35A5" w:rsidP="003F35A5">
      <w:pPr>
        <w:spacing w:line="278" w:lineRule="auto"/>
        <w:ind w:left="1080"/>
        <w:jc w:val="left"/>
        <w:rPr>
          <w:b/>
          <w:bCs/>
        </w:rPr>
      </w:pPr>
    </w:p>
    <w:p w14:paraId="2E169C19" w14:textId="77777777" w:rsidR="003F35A5" w:rsidRDefault="003F35A5" w:rsidP="003F35A5">
      <w:pPr>
        <w:spacing w:line="278" w:lineRule="auto"/>
        <w:ind w:left="1080"/>
        <w:jc w:val="left"/>
        <w:rPr>
          <w:b/>
          <w:bCs/>
        </w:rPr>
      </w:pPr>
    </w:p>
    <w:p w14:paraId="346F3077" w14:textId="77777777" w:rsidR="003F35A5" w:rsidRDefault="003F35A5" w:rsidP="003F35A5">
      <w:pPr>
        <w:spacing w:line="278" w:lineRule="auto"/>
        <w:ind w:left="1080"/>
        <w:jc w:val="left"/>
        <w:rPr>
          <w:b/>
          <w:bCs/>
        </w:rPr>
      </w:pPr>
    </w:p>
    <w:p w14:paraId="28A326B7" w14:textId="77777777" w:rsidR="003F35A5" w:rsidRDefault="003F35A5" w:rsidP="003F35A5">
      <w:pPr>
        <w:spacing w:line="278" w:lineRule="auto"/>
        <w:ind w:left="1080"/>
        <w:jc w:val="left"/>
        <w:rPr>
          <w:b/>
          <w:bCs/>
        </w:rPr>
      </w:pPr>
    </w:p>
    <w:p w14:paraId="1610FA06" w14:textId="77777777" w:rsidR="003F35A5" w:rsidRDefault="003F35A5" w:rsidP="003F35A5">
      <w:pPr>
        <w:spacing w:line="278" w:lineRule="auto"/>
        <w:ind w:left="1080"/>
        <w:jc w:val="left"/>
        <w:rPr>
          <w:b/>
          <w:bCs/>
        </w:rPr>
      </w:pPr>
    </w:p>
    <w:p w14:paraId="55E0DBA2" w14:textId="77777777" w:rsidR="005F2E8A" w:rsidRPr="003F35A5" w:rsidRDefault="005F2E8A" w:rsidP="00986640">
      <w:pPr>
        <w:spacing w:line="276" w:lineRule="auto"/>
        <w:rPr>
          <w:b/>
          <w:bCs/>
        </w:rPr>
      </w:pPr>
    </w:p>
    <w:p w14:paraId="2E56BA08" w14:textId="77777777" w:rsidR="00D901B5" w:rsidRPr="003F35A5" w:rsidRDefault="00D901B5" w:rsidP="00986640">
      <w:pPr>
        <w:pStyle w:val="ListParagraph"/>
        <w:numPr>
          <w:ilvl w:val="2"/>
          <w:numId w:val="30"/>
        </w:numPr>
        <w:spacing w:line="276" w:lineRule="auto"/>
        <w:jc w:val="left"/>
        <w:rPr>
          <w:b/>
          <w:bCs/>
        </w:rPr>
      </w:pPr>
      <w:r w:rsidRPr="003F35A5">
        <w:rPr>
          <w:b/>
          <w:bCs/>
        </w:rPr>
        <w:t>Workflow</w:t>
      </w:r>
    </w:p>
    <w:p w14:paraId="502B9920" w14:textId="77777777" w:rsidR="00D901B5" w:rsidRPr="00D901B5" w:rsidRDefault="00D901B5" w:rsidP="00986640">
      <w:pPr>
        <w:pStyle w:val="ListParagraph"/>
        <w:numPr>
          <w:ilvl w:val="0"/>
          <w:numId w:val="2"/>
        </w:numPr>
        <w:spacing w:line="276" w:lineRule="auto"/>
        <w:jc w:val="left"/>
      </w:pPr>
      <w:r w:rsidRPr="003F35A5">
        <w:rPr>
          <w:b/>
          <w:bCs/>
        </w:rPr>
        <w:t>Registration</w:t>
      </w:r>
      <w:r w:rsidRPr="00D901B5">
        <w:t>:</w:t>
      </w:r>
    </w:p>
    <w:p w14:paraId="339E40C2" w14:textId="77777777" w:rsidR="00D901B5" w:rsidRPr="00D901B5" w:rsidRDefault="00D901B5" w:rsidP="00986640">
      <w:pPr>
        <w:spacing w:line="276" w:lineRule="auto"/>
        <w:ind w:left="1080"/>
        <w:jc w:val="left"/>
      </w:pPr>
      <w:r w:rsidRPr="00D901B5">
        <w:t>Face enrollment with quality validation</w:t>
      </w:r>
    </w:p>
    <w:p w14:paraId="59272E0A" w14:textId="77777777" w:rsidR="00D901B5" w:rsidRPr="00D901B5" w:rsidRDefault="00D901B5" w:rsidP="00986640">
      <w:pPr>
        <w:spacing w:line="276" w:lineRule="auto"/>
        <w:ind w:left="1080"/>
        <w:jc w:val="left"/>
      </w:pPr>
      <w:r w:rsidRPr="00D901B5">
        <w:t>Language preference selection</w:t>
      </w:r>
    </w:p>
    <w:p w14:paraId="4F1E0E1F" w14:textId="77777777" w:rsidR="00D901B5" w:rsidRPr="00D901B5" w:rsidRDefault="00D901B5" w:rsidP="00986640">
      <w:pPr>
        <w:pStyle w:val="ListParagraph"/>
        <w:numPr>
          <w:ilvl w:val="0"/>
          <w:numId w:val="2"/>
        </w:numPr>
        <w:spacing w:line="276" w:lineRule="auto"/>
        <w:jc w:val="left"/>
      </w:pPr>
      <w:r w:rsidRPr="003F35A5">
        <w:rPr>
          <w:b/>
          <w:bCs/>
        </w:rPr>
        <w:t>Voting</w:t>
      </w:r>
      <w:r w:rsidRPr="00D901B5">
        <w:t>:</w:t>
      </w:r>
    </w:p>
    <w:p w14:paraId="4F10A8F5" w14:textId="77777777" w:rsidR="00D901B5" w:rsidRPr="00D901B5" w:rsidRDefault="00D901B5" w:rsidP="00986640">
      <w:pPr>
        <w:spacing w:line="276" w:lineRule="auto"/>
        <w:ind w:left="1080"/>
        <w:jc w:val="left"/>
      </w:pPr>
      <w:r w:rsidRPr="00D901B5">
        <w:t xml:space="preserve">Face ID verification </w:t>
      </w:r>
    </w:p>
    <w:p w14:paraId="4D2E95D8" w14:textId="77777777" w:rsidR="00D901B5" w:rsidRPr="00D901B5" w:rsidRDefault="00D901B5" w:rsidP="00986640">
      <w:pPr>
        <w:spacing w:line="276" w:lineRule="auto"/>
        <w:ind w:left="1080"/>
        <w:jc w:val="left"/>
      </w:pPr>
      <w:r w:rsidRPr="00D901B5">
        <w:t>Bilingual ballot display</w:t>
      </w:r>
    </w:p>
    <w:p w14:paraId="0F376D51" w14:textId="77777777" w:rsidR="00D901B5" w:rsidRPr="00D901B5" w:rsidRDefault="00D901B5" w:rsidP="00986640">
      <w:pPr>
        <w:spacing w:line="276" w:lineRule="auto"/>
        <w:ind w:left="1080"/>
        <w:jc w:val="left"/>
      </w:pPr>
      <w:r w:rsidRPr="00D901B5">
        <w:t>Encrypted vote submission</w:t>
      </w:r>
    </w:p>
    <w:p w14:paraId="5C697AD7" w14:textId="77777777" w:rsidR="00D901B5" w:rsidRPr="00D901B5" w:rsidRDefault="00D901B5" w:rsidP="00986640">
      <w:pPr>
        <w:pStyle w:val="ListParagraph"/>
        <w:numPr>
          <w:ilvl w:val="0"/>
          <w:numId w:val="2"/>
        </w:numPr>
        <w:spacing w:line="276" w:lineRule="auto"/>
        <w:jc w:val="left"/>
      </w:pPr>
      <w:r w:rsidRPr="003F35A5">
        <w:rPr>
          <w:b/>
          <w:bCs/>
        </w:rPr>
        <w:t>Tallying</w:t>
      </w:r>
      <w:r w:rsidRPr="00D901B5">
        <w:t>:</w:t>
      </w:r>
    </w:p>
    <w:p w14:paraId="559A6FB5" w14:textId="77777777" w:rsidR="00D901B5" w:rsidRPr="00D901B5" w:rsidRDefault="00D901B5" w:rsidP="00986640">
      <w:pPr>
        <w:spacing w:line="276" w:lineRule="auto"/>
        <w:ind w:left="1080"/>
        <w:jc w:val="left"/>
      </w:pPr>
      <w:r w:rsidRPr="00D901B5">
        <w:t>Blockchain confirmation</w:t>
      </w:r>
    </w:p>
    <w:p w14:paraId="7493A0B6" w14:textId="0878A6F3" w:rsidR="00C75EDD" w:rsidRDefault="00D901B5" w:rsidP="00986640">
      <w:pPr>
        <w:spacing w:line="276" w:lineRule="auto"/>
        <w:ind w:left="1080"/>
        <w:jc w:val="left"/>
      </w:pPr>
      <w:r w:rsidRPr="00D901B5">
        <w:t xml:space="preserve">Real-time results </w:t>
      </w:r>
    </w:p>
    <w:p w14:paraId="5AD6AE6E" w14:textId="77777777" w:rsidR="00986640" w:rsidRPr="00D901B5" w:rsidRDefault="00986640" w:rsidP="00986640">
      <w:pPr>
        <w:spacing w:line="278" w:lineRule="auto"/>
        <w:ind w:left="1080"/>
        <w:jc w:val="left"/>
      </w:pPr>
    </w:p>
    <w:p w14:paraId="5E896F29" w14:textId="77777777" w:rsidR="00C2460C" w:rsidRPr="00007AA5" w:rsidRDefault="00C2460C" w:rsidP="00986640">
      <w:pPr>
        <w:spacing w:line="276" w:lineRule="auto"/>
        <w:jc w:val="left"/>
        <w:rPr>
          <w:b/>
          <w:bCs/>
          <w:sz w:val="27"/>
          <w:szCs w:val="27"/>
        </w:rPr>
      </w:pPr>
      <w:bookmarkStart w:id="31" w:name="B33"/>
      <w:r w:rsidRPr="00007AA5">
        <w:rPr>
          <w:b/>
          <w:bCs/>
          <w:sz w:val="27"/>
          <w:szCs w:val="27"/>
        </w:rPr>
        <w:t>3.3 Algorithms or frameworks used.</w:t>
      </w:r>
    </w:p>
    <w:p w14:paraId="597A5A46" w14:textId="77777777" w:rsidR="00EC3AC4" w:rsidRPr="00EC3AC4" w:rsidRDefault="00EC3AC4" w:rsidP="00986640">
      <w:pPr>
        <w:spacing w:line="276" w:lineRule="auto"/>
        <w:jc w:val="left"/>
      </w:pPr>
      <w:bookmarkStart w:id="32" w:name="B331"/>
      <w:bookmarkEnd w:id="31"/>
      <w:r w:rsidRPr="00EC3AC4">
        <w:rPr>
          <w:b/>
          <w:bCs/>
        </w:rPr>
        <w:t>3.3.1 Face Recognition System</w:t>
      </w:r>
    </w:p>
    <w:bookmarkEnd w:id="32"/>
    <w:p w14:paraId="45E61C3A" w14:textId="77777777" w:rsidR="00EC3AC4" w:rsidRPr="00EC3AC4" w:rsidRDefault="00EC3AC4" w:rsidP="00986640">
      <w:pPr>
        <w:spacing w:line="276" w:lineRule="auto"/>
        <w:jc w:val="left"/>
      </w:pPr>
      <w:r w:rsidRPr="00EC3AC4">
        <w:t>Our Online Election System (OES) employs a </w:t>
      </w:r>
      <w:r w:rsidRPr="00EC3AC4">
        <w:rPr>
          <w:b/>
          <w:bCs/>
        </w:rPr>
        <w:t>multi-stage biometric verification pipeline</w:t>
      </w:r>
      <w:r w:rsidRPr="00EC3AC4">
        <w:t> to ensure secure and accurate voter authentication. Below is a detailed breakdown of the algorithmic stack, including model specifications, training data, and functional roles:</w:t>
      </w:r>
    </w:p>
    <w:p w14:paraId="27D5AD05" w14:textId="77777777" w:rsidR="00D901B5" w:rsidRPr="00D901B5" w:rsidRDefault="00D901B5" w:rsidP="00986640">
      <w:pPr>
        <w:spacing w:line="276" w:lineRule="auto"/>
        <w:jc w:val="left"/>
      </w:pPr>
      <w:r w:rsidRPr="00D901B5">
        <w:rPr>
          <w:b/>
          <w:bCs/>
        </w:rPr>
        <w:t>Algorithm Stack:</w:t>
      </w:r>
    </w:p>
    <w:tbl>
      <w:tblPr>
        <w:tblW w:w="0" w:type="auto"/>
        <w:tblCellMar>
          <w:top w:w="15" w:type="dxa"/>
          <w:left w:w="15" w:type="dxa"/>
          <w:bottom w:w="15" w:type="dxa"/>
          <w:right w:w="15" w:type="dxa"/>
        </w:tblCellMar>
        <w:tblLook w:val="04A0" w:firstRow="1" w:lastRow="0" w:firstColumn="1" w:lastColumn="0" w:noHBand="0" w:noVBand="1"/>
      </w:tblPr>
      <w:tblGrid>
        <w:gridCol w:w="1351"/>
        <w:gridCol w:w="3999"/>
        <w:gridCol w:w="1992"/>
        <w:gridCol w:w="2018"/>
      </w:tblGrid>
      <w:tr w:rsidR="00D901B5" w:rsidRPr="00D901B5" w14:paraId="572CE70F" w14:textId="77777777" w:rsidTr="00D901B5">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4B5B6B63" w14:textId="77777777" w:rsidR="00D901B5" w:rsidRPr="00D901B5" w:rsidRDefault="00D901B5" w:rsidP="00986640">
            <w:pPr>
              <w:spacing w:line="276" w:lineRule="auto"/>
              <w:jc w:val="left"/>
              <w:rPr>
                <w:b/>
                <w:bCs/>
              </w:rPr>
            </w:pPr>
            <w:r w:rsidRPr="00D901B5">
              <w:rPr>
                <w:b/>
                <w:bCs/>
              </w:rPr>
              <w:t>Component</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D339540" w14:textId="77777777" w:rsidR="00D901B5" w:rsidRPr="00D901B5" w:rsidRDefault="00D901B5" w:rsidP="00986640">
            <w:pPr>
              <w:spacing w:line="276" w:lineRule="auto"/>
              <w:jc w:val="left"/>
              <w:rPr>
                <w:b/>
                <w:bCs/>
              </w:rPr>
            </w:pPr>
            <w:r w:rsidRPr="00D901B5">
              <w:rPr>
                <w:b/>
                <w:bCs/>
              </w:rPr>
              <w:t>Model File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EF17B64" w14:textId="77777777" w:rsidR="00D901B5" w:rsidRPr="00D901B5" w:rsidRDefault="00D901B5" w:rsidP="00986640">
            <w:pPr>
              <w:spacing w:line="276" w:lineRule="auto"/>
              <w:jc w:val="left"/>
              <w:rPr>
                <w:b/>
                <w:bCs/>
              </w:rPr>
            </w:pPr>
            <w:r w:rsidRPr="00D901B5">
              <w:rPr>
                <w:b/>
                <w:bCs/>
              </w:rPr>
              <w:t>Training Data</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61175536" w14:textId="77777777" w:rsidR="00D901B5" w:rsidRPr="00D901B5" w:rsidRDefault="00D901B5" w:rsidP="00986640">
            <w:pPr>
              <w:spacing w:line="276" w:lineRule="auto"/>
              <w:jc w:val="left"/>
              <w:rPr>
                <w:b/>
                <w:bCs/>
              </w:rPr>
            </w:pPr>
            <w:r w:rsidRPr="00D901B5">
              <w:rPr>
                <w:b/>
                <w:bCs/>
              </w:rPr>
              <w:t>Key Function</w:t>
            </w:r>
          </w:p>
        </w:tc>
      </w:tr>
      <w:tr w:rsidR="00D901B5" w:rsidRPr="00D901B5" w14:paraId="02C89699" w14:textId="77777777" w:rsidTr="00D901B5">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0A9209C" w14:textId="77777777" w:rsidR="00D901B5" w:rsidRPr="00D901B5" w:rsidRDefault="00D901B5" w:rsidP="00986640">
            <w:pPr>
              <w:spacing w:line="276" w:lineRule="auto"/>
              <w:jc w:val="left"/>
            </w:pPr>
            <w:r w:rsidRPr="00D901B5">
              <w:t>YuNet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354EBAC" w14:textId="77777777" w:rsidR="00D901B5" w:rsidRPr="00D901B5" w:rsidRDefault="00D901B5" w:rsidP="00986640">
            <w:pPr>
              <w:spacing w:line="276" w:lineRule="auto"/>
              <w:jc w:val="left"/>
            </w:pPr>
            <w:r w:rsidRPr="00D901B5">
              <w:t>face_detection_yunet_2023mar.onnx</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BE1E7A6" w14:textId="77777777" w:rsidR="00D901B5" w:rsidRPr="00D901B5" w:rsidRDefault="00CA5CA1" w:rsidP="00986640">
            <w:pPr>
              <w:spacing w:line="276" w:lineRule="auto"/>
              <w:jc w:val="left"/>
            </w:pPr>
            <w:r>
              <w:t>400k+faces (WIDER face + others)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4808DB0" w14:textId="77777777" w:rsidR="00D901B5" w:rsidRPr="00D901B5" w:rsidRDefault="00CA5CA1" w:rsidP="00986640">
            <w:pPr>
              <w:spacing w:line="276" w:lineRule="auto"/>
              <w:jc w:val="left"/>
            </w:pPr>
            <w:proofErr w:type="gramStart"/>
            <w:r>
              <w:t>Fast ,CPU</w:t>
            </w:r>
            <w:proofErr w:type="gramEnd"/>
            <w:r>
              <w:t>-</w:t>
            </w:r>
            <w:proofErr w:type="gramStart"/>
            <w:r>
              <w:t>friendly ,</w:t>
            </w:r>
            <w:proofErr w:type="gramEnd"/>
            <w:r>
              <w:t xml:space="preserve"> good for small faces</w:t>
            </w:r>
          </w:p>
        </w:tc>
      </w:tr>
      <w:tr w:rsidR="00D901B5" w:rsidRPr="00D901B5" w14:paraId="2382DC10" w14:textId="77777777" w:rsidTr="00D901B5">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4461038" w14:textId="77777777" w:rsidR="00D901B5" w:rsidRPr="00D901B5" w:rsidRDefault="00D901B5" w:rsidP="00986640">
            <w:pPr>
              <w:spacing w:line="276" w:lineRule="auto"/>
              <w:jc w:val="left"/>
            </w:pPr>
            <w:proofErr w:type="spellStart"/>
            <w:r w:rsidRPr="00D901B5">
              <w:t>SFace</w:t>
            </w:r>
            <w:proofErr w:type="spellEnd"/>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EE92DBA" w14:textId="77777777" w:rsidR="00D901B5" w:rsidRPr="00D901B5" w:rsidRDefault="00D901B5" w:rsidP="00986640">
            <w:pPr>
              <w:spacing w:line="276" w:lineRule="auto"/>
              <w:jc w:val="left"/>
            </w:pPr>
            <w:r w:rsidRPr="00D901B5">
              <w:t>face_recognition_sface_2021dec.onnx</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28C334F" w14:textId="77777777" w:rsidR="00D901B5" w:rsidRPr="00D901B5" w:rsidRDefault="00D901B5" w:rsidP="00986640">
            <w:pPr>
              <w:spacing w:line="276" w:lineRule="auto"/>
              <w:jc w:val="left"/>
            </w:pPr>
            <w:r w:rsidRPr="00D901B5">
              <w:t>MS-Celeb-1M (10M images)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798FF31" w14:textId="77777777" w:rsidR="00D901B5" w:rsidRPr="00D901B5" w:rsidRDefault="00D901B5" w:rsidP="00986640">
            <w:pPr>
              <w:spacing w:line="276" w:lineRule="auto"/>
              <w:jc w:val="left"/>
            </w:pPr>
            <w:r w:rsidRPr="00D901B5">
              <w:t>128D feature extraction</w:t>
            </w:r>
          </w:p>
        </w:tc>
      </w:tr>
      <w:tr w:rsidR="00D901B5" w:rsidRPr="00D901B5" w14:paraId="5DCFD0BE" w14:textId="77777777" w:rsidTr="00D901B5">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E411372" w14:textId="77777777" w:rsidR="00D901B5" w:rsidRPr="00D901B5" w:rsidRDefault="00D901B5" w:rsidP="00986640">
            <w:pPr>
              <w:spacing w:line="276" w:lineRule="auto"/>
              <w:jc w:val="left"/>
            </w:pPr>
            <w:proofErr w:type="spellStart"/>
            <w:r w:rsidRPr="00D901B5">
              <w:t>eDifFIQA</w:t>
            </w:r>
            <w:proofErr w:type="spellEnd"/>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194011C" w14:textId="77777777" w:rsidR="00D901B5" w:rsidRPr="00D901B5" w:rsidRDefault="00D901B5" w:rsidP="00986640">
            <w:pPr>
              <w:spacing w:line="276" w:lineRule="auto"/>
              <w:jc w:val="left"/>
            </w:pPr>
            <w:r w:rsidRPr="00D901B5">
              <w:t>ediffiqa_tiny_jun2024.onnx</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5FB8363" w14:textId="77777777" w:rsidR="00D901B5" w:rsidRPr="00D901B5" w:rsidRDefault="00D901B5" w:rsidP="00986640">
            <w:pPr>
              <w:spacing w:line="276" w:lineRule="auto"/>
              <w:jc w:val="left"/>
            </w:pPr>
            <w:r w:rsidRPr="00D901B5">
              <w:t>3.3M images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CEC3C3E" w14:textId="77777777" w:rsidR="00D901B5" w:rsidRPr="00D901B5" w:rsidRDefault="00D901B5" w:rsidP="00986640">
            <w:pPr>
              <w:spacing w:line="276" w:lineRule="auto"/>
              <w:jc w:val="left"/>
            </w:pPr>
            <w:r w:rsidRPr="00D901B5">
              <w:t>Quality scoring</w:t>
            </w:r>
          </w:p>
        </w:tc>
      </w:tr>
    </w:tbl>
    <w:p w14:paraId="2C348319" w14:textId="77777777" w:rsidR="00986640" w:rsidRDefault="00986640" w:rsidP="00986640">
      <w:pPr>
        <w:spacing w:line="276" w:lineRule="auto"/>
        <w:jc w:val="left"/>
        <w:rPr>
          <w:b/>
          <w:bCs/>
        </w:rPr>
      </w:pPr>
    </w:p>
    <w:p w14:paraId="27E05FDA" w14:textId="10B9350A" w:rsidR="00EC3AC4" w:rsidRPr="00EC3AC4" w:rsidRDefault="00EC3AC4" w:rsidP="00986640">
      <w:pPr>
        <w:spacing w:line="276" w:lineRule="auto"/>
        <w:jc w:val="left"/>
      </w:pPr>
      <w:r w:rsidRPr="00EC3AC4">
        <w:rPr>
          <w:b/>
          <w:bCs/>
        </w:rPr>
        <w:t>Integration Workflow</w:t>
      </w:r>
    </w:p>
    <w:p w14:paraId="65C9EFE8" w14:textId="77777777" w:rsidR="00EC3AC4" w:rsidRPr="00EC3AC4" w:rsidRDefault="00EC3AC4" w:rsidP="00986640">
      <w:pPr>
        <w:numPr>
          <w:ilvl w:val="0"/>
          <w:numId w:val="42"/>
        </w:numPr>
        <w:spacing w:line="276" w:lineRule="auto"/>
        <w:jc w:val="left"/>
      </w:pPr>
      <w:r w:rsidRPr="00EC3AC4">
        <w:rPr>
          <w:b/>
          <w:bCs/>
        </w:rPr>
        <w:t>Face Detection (YuNet)</w:t>
      </w:r>
    </w:p>
    <w:p w14:paraId="0F057C96" w14:textId="77777777" w:rsidR="00EC3AC4" w:rsidRPr="00EC3AC4" w:rsidRDefault="00EC3AC4" w:rsidP="00986640">
      <w:pPr>
        <w:numPr>
          <w:ilvl w:val="1"/>
          <w:numId w:val="42"/>
        </w:numPr>
        <w:spacing w:line="276" w:lineRule="auto"/>
        <w:jc w:val="left"/>
      </w:pPr>
      <w:r w:rsidRPr="00EC3AC4">
        <w:t>Captures and aligns faces in real-time from voter selfies/videos.</w:t>
      </w:r>
    </w:p>
    <w:p w14:paraId="60895025" w14:textId="77777777" w:rsidR="00EC3AC4" w:rsidRPr="00EC3AC4" w:rsidRDefault="00EC3AC4" w:rsidP="00986640">
      <w:pPr>
        <w:numPr>
          <w:ilvl w:val="1"/>
          <w:numId w:val="42"/>
        </w:numPr>
        <w:spacing w:line="276" w:lineRule="auto"/>
        <w:jc w:val="left"/>
      </w:pPr>
      <w:r w:rsidRPr="00EC3AC4">
        <w:t>Rejects images with no detectable faces or extreme angles.</w:t>
      </w:r>
    </w:p>
    <w:p w14:paraId="0ED48A7D" w14:textId="77777777" w:rsidR="00EC3AC4" w:rsidRPr="00EC3AC4" w:rsidRDefault="00EC3AC4" w:rsidP="00986640">
      <w:pPr>
        <w:numPr>
          <w:ilvl w:val="0"/>
          <w:numId w:val="42"/>
        </w:numPr>
        <w:spacing w:line="276" w:lineRule="auto"/>
        <w:jc w:val="left"/>
      </w:pPr>
      <w:r w:rsidRPr="00EC3AC4">
        <w:rPr>
          <w:b/>
          <w:bCs/>
        </w:rPr>
        <w:t>Quality Assessment (</w:t>
      </w:r>
      <w:proofErr w:type="spellStart"/>
      <w:r w:rsidRPr="00EC3AC4">
        <w:rPr>
          <w:b/>
          <w:bCs/>
        </w:rPr>
        <w:t>eDiffIQA</w:t>
      </w:r>
      <w:proofErr w:type="spellEnd"/>
      <w:r w:rsidRPr="00EC3AC4">
        <w:rPr>
          <w:b/>
          <w:bCs/>
        </w:rPr>
        <w:t>)</w:t>
      </w:r>
    </w:p>
    <w:p w14:paraId="0AD1983C" w14:textId="77777777" w:rsidR="00EC3AC4" w:rsidRPr="00EC3AC4" w:rsidRDefault="00EC3AC4" w:rsidP="00986640">
      <w:pPr>
        <w:numPr>
          <w:ilvl w:val="1"/>
          <w:numId w:val="42"/>
        </w:numPr>
        <w:spacing w:line="276" w:lineRule="auto"/>
        <w:jc w:val="left"/>
      </w:pPr>
      <w:r w:rsidRPr="00EC3AC4">
        <w:t>Assigns a quality score; discards images below threshold (e.g., &lt;70/100).</w:t>
      </w:r>
    </w:p>
    <w:p w14:paraId="25C9D977" w14:textId="77777777" w:rsidR="00EC3AC4" w:rsidRPr="00EC3AC4" w:rsidRDefault="00EC3AC4" w:rsidP="00986640">
      <w:pPr>
        <w:numPr>
          <w:ilvl w:val="1"/>
          <w:numId w:val="42"/>
        </w:numPr>
        <w:spacing w:line="276" w:lineRule="auto"/>
        <w:jc w:val="left"/>
      </w:pPr>
      <w:proofErr w:type="gramStart"/>
      <w:r w:rsidRPr="00EC3AC4">
        <w:t>Flags</w:t>
      </w:r>
      <w:proofErr w:type="gramEnd"/>
      <w:r w:rsidRPr="00EC3AC4">
        <w:t xml:space="preserve"> potential spoofing attempts (e.g., printed photos, deepfakes).</w:t>
      </w:r>
    </w:p>
    <w:p w14:paraId="4BA86F64" w14:textId="77777777" w:rsidR="00EC3AC4" w:rsidRPr="00EC3AC4" w:rsidRDefault="00EC3AC4" w:rsidP="00986640">
      <w:pPr>
        <w:numPr>
          <w:ilvl w:val="0"/>
          <w:numId w:val="42"/>
        </w:numPr>
        <w:spacing w:line="276" w:lineRule="auto"/>
        <w:jc w:val="left"/>
      </w:pPr>
      <w:r w:rsidRPr="00EC3AC4">
        <w:rPr>
          <w:b/>
          <w:bCs/>
        </w:rPr>
        <w:t>Feature Extraction &amp; Matching (</w:t>
      </w:r>
      <w:proofErr w:type="spellStart"/>
      <w:r w:rsidRPr="00EC3AC4">
        <w:rPr>
          <w:b/>
          <w:bCs/>
        </w:rPr>
        <w:t>SFace</w:t>
      </w:r>
      <w:proofErr w:type="spellEnd"/>
      <w:r w:rsidRPr="00EC3AC4">
        <w:rPr>
          <w:b/>
          <w:bCs/>
        </w:rPr>
        <w:t>)</w:t>
      </w:r>
    </w:p>
    <w:p w14:paraId="17C61BE8" w14:textId="77777777" w:rsidR="00EC3AC4" w:rsidRPr="00EC3AC4" w:rsidRDefault="00EC3AC4" w:rsidP="00986640">
      <w:pPr>
        <w:numPr>
          <w:ilvl w:val="1"/>
          <w:numId w:val="42"/>
        </w:numPr>
        <w:spacing w:line="276" w:lineRule="auto"/>
        <w:jc w:val="left"/>
      </w:pPr>
      <w:r w:rsidRPr="00EC3AC4">
        <w:t>Converts approved faces into </w:t>
      </w:r>
      <w:r w:rsidRPr="00EC3AC4">
        <w:rPr>
          <w:b/>
          <w:bCs/>
        </w:rPr>
        <w:t>128D vectors</w:t>
      </w:r>
      <w:r w:rsidRPr="00EC3AC4">
        <w:t> and compares against registered voter embeddings.</w:t>
      </w:r>
    </w:p>
    <w:p w14:paraId="26295F2F" w14:textId="77777777" w:rsidR="00EC3AC4" w:rsidRPr="00EC3AC4" w:rsidRDefault="00EC3AC4" w:rsidP="00986640">
      <w:pPr>
        <w:numPr>
          <w:ilvl w:val="1"/>
          <w:numId w:val="42"/>
        </w:numPr>
        <w:spacing w:line="276" w:lineRule="auto"/>
        <w:jc w:val="left"/>
      </w:pPr>
      <w:r w:rsidRPr="00EC3AC4">
        <w:t>Uses </w:t>
      </w:r>
      <w:r w:rsidRPr="00EC3AC4">
        <w:rPr>
          <w:b/>
          <w:bCs/>
        </w:rPr>
        <w:t>cosine similarity</w:t>
      </w:r>
      <w:r w:rsidRPr="00EC3AC4">
        <w:t> (threshold: 0.6) for identity verification.</w:t>
      </w:r>
    </w:p>
    <w:p w14:paraId="1C3567FE" w14:textId="77777777" w:rsidR="00EC3AC4" w:rsidRPr="00EC3AC4" w:rsidRDefault="00EC3AC4" w:rsidP="00986640">
      <w:pPr>
        <w:spacing w:line="276" w:lineRule="auto"/>
        <w:jc w:val="left"/>
      </w:pPr>
      <w:r w:rsidRPr="00EC3AC4">
        <w:rPr>
          <w:b/>
          <w:bCs/>
        </w:rPr>
        <w:t>Advantages Over Existing Solutions</w:t>
      </w:r>
    </w:p>
    <w:p w14:paraId="47E32D8D" w14:textId="77777777" w:rsidR="00EC3AC4" w:rsidRPr="00EC3AC4" w:rsidRDefault="00EC3AC4" w:rsidP="00986640">
      <w:pPr>
        <w:numPr>
          <w:ilvl w:val="0"/>
          <w:numId w:val="43"/>
        </w:numPr>
        <w:spacing w:line="276" w:lineRule="auto"/>
        <w:jc w:val="left"/>
      </w:pPr>
      <w:r w:rsidRPr="00EC3AC4">
        <w:rPr>
          <w:b/>
          <w:bCs/>
        </w:rPr>
        <w:t>Efficiency</w:t>
      </w:r>
      <w:r w:rsidRPr="00EC3AC4">
        <w:t>: YuNet’s CPU-friendly design enables </w:t>
      </w:r>
      <w:r w:rsidRPr="00EC3AC4">
        <w:rPr>
          <w:b/>
          <w:bCs/>
        </w:rPr>
        <w:t>offline capability</w:t>
      </w:r>
      <w:r w:rsidRPr="00EC3AC4">
        <w:t> for low-resource regions.</w:t>
      </w:r>
    </w:p>
    <w:p w14:paraId="71574F7D" w14:textId="77777777" w:rsidR="00EC3AC4" w:rsidRPr="00EC3AC4" w:rsidRDefault="00EC3AC4" w:rsidP="00986640">
      <w:pPr>
        <w:numPr>
          <w:ilvl w:val="0"/>
          <w:numId w:val="43"/>
        </w:numPr>
        <w:spacing w:line="276" w:lineRule="auto"/>
        <w:jc w:val="left"/>
      </w:pPr>
      <w:r w:rsidRPr="00EC3AC4">
        <w:rPr>
          <w:b/>
          <w:bCs/>
        </w:rPr>
        <w:t>Accuracy</w:t>
      </w:r>
      <w:r w:rsidRPr="00EC3AC4">
        <w:t xml:space="preserve">: </w:t>
      </w:r>
      <w:proofErr w:type="spellStart"/>
      <w:r w:rsidRPr="00EC3AC4">
        <w:t>SFace’s</w:t>
      </w:r>
      <w:proofErr w:type="spellEnd"/>
      <w:r w:rsidRPr="00EC3AC4">
        <w:t xml:space="preserve"> low FAR minimizes false acceptances, critical for election integrity.</w:t>
      </w:r>
    </w:p>
    <w:p w14:paraId="3D916360" w14:textId="77777777" w:rsidR="00EC3AC4" w:rsidRPr="00EC3AC4" w:rsidRDefault="00EC3AC4" w:rsidP="00986640">
      <w:pPr>
        <w:numPr>
          <w:ilvl w:val="0"/>
          <w:numId w:val="43"/>
        </w:numPr>
        <w:spacing w:line="276" w:lineRule="auto"/>
        <w:jc w:val="left"/>
      </w:pPr>
      <w:r w:rsidRPr="00EC3AC4">
        <w:rPr>
          <w:b/>
          <w:bCs/>
        </w:rPr>
        <w:t>Anti-Spoofing</w:t>
      </w:r>
      <w:r w:rsidRPr="00EC3AC4">
        <w:t xml:space="preserve">: </w:t>
      </w:r>
      <w:proofErr w:type="spellStart"/>
      <w:r w:rsidRPr="00EC3AC4">
        <w:t>eDiffIQA’s</w:t>
      </w:r>
      <w:proofErr w:type="spellEnd"/>
      <w:r w:rsidRPr="00EC3AC4">
        <w:t xml:space="preserve"> quality checks outperform traditional rule-based methods.</w:t>
      </w:r>
    </w:p>
    <w:p w14:paraId="0D9E222F" w14:textId="77777777" w:rsidR="00EC3AC4" w:rsidRPr="00EC3AC4" w:rsidRDefault="00EC3AC4" w:rsidP="00986640">
      <w:pPr>
        <w:spacing w:line="276" w:lineRule="auto"/>
        <w:jc w:val="left"/>
      </w:pPr>
      <w:r w:rsidRPr="00EC3AC4">
        <w:rPr>
          <w:b/>
          <w:bCs/>
        </w:rPr>
        <w:t>Compliance &amp; Ethical Considerations</w:t>
      </w:r>
    </w:p>
    <w:p w14:paraId="0692236B" w14:textId="77777777" w:rsidR="00EC3AC4" w:rsidRPr="00EC3AC4" w:rsidRDefault="00EC3AC4" w:rsidP="00986640">
      <w:pPr>
        <w:numPr>
          <w:ilvl w:val="0"/>
          <w:numId w:val="44"/>
        </w:numPr>
        <w:spacing w:line="276" w:lineRule="auto"/>
        <w:jc w:val="left"/>
      </w:pPr>
      <w:r w:rsidRPr="00EC3AC4">
        <w:rPr>
          <w:b/>
          <w:bCs/>
        </w:rPr>
        <w:t>GDPR/CCPA Compliance</w:t>
      </w:r>
      <w:r w:rsidRPr="00EC3AC4">
        <w:t>: Facial data is </w:t>
      </w:r>
      <w:r w:rsidRPr="00EC3AC4">
        <w:rPr>
          <w:b/>
          <w:bCs/>
        </w:rPr>
        <w:t>immediately discarded</w:t>
      </w:r>
      <w:r w:rsidRPr="00EC3AC4">
        <w:t> post-verification; only embeddings are stored.</w:t>
      </w:r>
    </w:p>
    <w:p w14:paraId="2F657825" w14:textId="77777777" w:rsidR="00EC3AC4" w:rsidRPr="00EC3AC4" w:rsidRDefault="00EC3AC4" w:rsidP="00986640">
      <w:pPr>
        <w:numPr>
          <w:ilvl w:val="0"/>
          <w:numId w:val="44"/>
        </w:numPr>
        <w:spacing w:line="276" w:lineRule="auto"/>
        <w:jc w:val="left"/>
      </w:pPr>
      <w:r w:rsidRPr="00EC3AC4">
        <w:rPr>
          <w:b/>
          <w:bCs/>
        </w:rPr>
        <w:t>Bias Mitigation</w:t>
      </w:r>
      <w:r w:rsidRPr="00EC3AC4">
        <w:t>: Training datasets include diverse ethnicities, ages, and genders to reduce algorithmic bias.</w:t>
      </w:r>
    </w:p>
    <w:p w14:paraId="62BEE6BA" w14:textId="77777777" w:rsidR="00EC3AC4" w:rsidRPr="006D3B40" w:rsidRDefault="00EC3AC4" w:rsidP="00986640">
      <w:pPr>
        <w:spacing w:line="276" w:lineRule="auto"/>
        <w:rPr>
          <w:b/>
          <w:bCs/>
        </w:rPr>
      </w:pPr>
      <w:r w:rsidRPr="006D3B40">
        <w:rPr>
          <w:b/>
          <w:bCs/>
        </w:rPr>
        <w:t>Future Enhancements</w:t>
      </w:r>
    </w:p>
    <w:p w14:paraId="50A64BC1" w14:textId="77777777" w:rsidR="00EC3AC4" w:rsidRDefault="00EC3AC4" w:rsidP="00986640">
      <w:pPr>
        <w:spacing w:line="276" w:lineRule="auto"/>
      </w:pPr>
      <w:r w:rsidRPr="006D3B40">
        <w:rPr>
          <w:b/>
          <w:bCs/>
        </w:rPr>
        <w:t>Edge-AI Deployment:</w:t>
      </w:r>
      <w:r>
        <w:t xml:space="preserve"> Porting models to Tens</w:t>
      </w:r>
      <w:r w:rsidR="006D3B40">
        <w:t>orFlow Lite for mobile devices.</w:t>
      </w:r>
    </w:p>
    <w:p w14:paraId="16B51151" w14:textId="77777777" w:rsidR="00D901B5" w:rsidRDefault="00EC3AC4" w:rsidP="00986640">
      <w:pPr>
        <w:spacing w:line="276" w:lineRule="auto"/>
        <w:jc w:val="left"/>
      </w:pPr>
      <w:r w:rsidRPr="006D3B40">
        <w:rPr>
          <w:b/>
          <w:bCs/>
        </w:rPr>
        <w:t>Quantum-Resistant Hashing:</w:t>
      </w:r>
      <w:r>
        <w:t xml:space="preserve"> Preparing for post-quantum cryptography standards (NIST PQC).</w:t>
      </w:r>
    </w:p>
    <w:p w14:paraId="58E0A5D2" w14:textId="77777777" w:rsidR="006D3B40" w:rsidRDefault="006D3B40" w:rsidP="00EC3AC4">
      <w:pPr>
        <w:spacing w:line="278" w:lineRule="auto"/>
        <w:jc w:val="left"/>
      </w:pPr>
    </w:p>
    <w:p w14:paraId="18A31CFE" w14:textId="77777777" w:rsidR="00986640" w:rsidRDefault="00986640" w:rsidP="00EC3AC4">
      <w:pPr>
        <w:spacing w:line="278" w:lineRule="auto"/>
        <w:jc w:val="left"/>
      </w:pPr>
    </w:p>
    <w:p w14:paraId="31097F3A" w14:textId="77777777" w:rsidR="00986640" w:rsidRDefault="00986640" w:rsidP="00EC3AC4">
      <w:pPr>
        <w:spacing w:line="278" w:lineRule="auto"/>
        <w:jc w:val="left"/>
      </w:pPr>
    </w:p>
    <w:p w14:paraId="3D4655C9" w14:textId="77777777" w:rsidR="00AF5725" w:rsidRPr="00C2460C" w:rsidRDefault="00AF5725" w:rsidP="00986640">
      <w:pPr>
        <w:spacing w:line="276" w:lineRule="auto"/>
        <w:jc w:val="left"/>
        <w:rPr>
          <w:b/>
          <w:bCs/>
        </w:rPr>
      </w:pPr>
      <w:bookmarkStart w:id="33" w:name="B332"/>
      <w:r w:rsidRPr="00C2460C">
        <w:rPr>
          <w:b/>
          <w:bCs/>
        </w:rPr>
        <w:t>3.3.2 Bilingual Implementation</w:t>
      </w:r>
    </w:p>
    <w:bookmarkEnd w:id="33"/>
    <w:p w14:paraId="4E55DA75" w14:textId="77777777" w:rsidR="00C2460C" w:rsidRDefault="00C2460C" w:rsidP="00986640">
      <w:pPr>
        <w:spacing w:line="276" w:lineRule="auto"/>
        <w:jc w:val="left"/>
        <w:rPr>
          <w:b/>
          <w:bCs/>
        </w:rPr>
      </w:pPr>
      <w:r w:rsidRPr="00C2460C">
        <w:rPr>
          <w:b/>
          <w:bCs/>
        </w:rPr>
        <w:t>1. Language Processing</w:t>
      </w:r>
    </w:p>
    <w:p w14:paraId="4EAA9D8F" w14:textId="77777777" w:rsidR="00AB7D8A" w:rsidRPr="00AB7D8A" w:rsidRDefault="00AB7D8A" w:rsidP="00986640">
      <w:pPr>
        <w:spacing w:line="276" w:lineRule="auto"/>
        <w:ind w:left="360"/>
        <w:jc w:val="left"/>
        <w:rPr>
          <w:b/>
          <w:bCs/>
        </w:rPr>
      </w:pPr>
      <w:r w:rsidRPr="00AB7D8A">
        <w:rPr>
          <w:b/>
          <w:bCs/>
        </w:rPr>
        <w:t>Key Components:</w:t>
      </w:r>
    </w:p>
    <w:p w14:paraId="026B55BD" w14:textId="77777777" w:rsidR="00AB7D8A" w:rsidRPr="00AB7D8A" w:rsidRDefault="00AB7D8A" w:rsidP="00986640">
      <w:pPr>
        <w:numPr>
          <w:ilvl w:val="0"/>
          <w:numId w:val="45"/>
        </w:numPr>
        <w:spacing w:line="276" w:lineRule="auto"/>
        <w:jc w:val="left"/>
        <w:rPr>
          <w:b/>
          <w:bCs/>
        </w:rPr>
      </w:pPr>
      <w:r w:rsidRPr="00AB7D8A">
        <w:rPr>
          <w:b/>
          <w:bCs/>
        </w:rPr>
        <w:t>Dynamic Language Switching:</w:t>
      </w:r>
      <w:r w:rsidR="002A1E2E">
        <w:rPr>
          <w:b/>
          <w:bCs/>
        </w:rPr>
        <w:t xml:space="preserve"> </w:t>
      </w:r>
      <w:r w:rsidR="002A1E2E" w:rsidRPr="002A1E2E">
        <w:rPr>
          <w:sz w:val="20"/>
          <w:szCs w:val="20"/>
        </w:rPr>
        <w:t>[Fig.3.]</w:t>
      </w:r>
    </w:p>
    <w:p w14:paraId="6AC4DE84" w14:textId="77777777" w:rsidR="00AB7D8A" w:rsidRPr="00986640" w:rsidRDefault="00AB7D8A" w:rsidP="00986640">
      <w:pPr>
        <w:spacing w:line="276" w:lineRule="auto"/>
        <w:ind w:left="1080"/>
        <w:jc w:val="left"/>
      </w:pPr>
      <w:r w:rsidRPr="00986640">
        <w:t>Users can toggle between Arabic and English at any point during the voting process.</w:t>
      </w:r>
    </w:p>
    <w:p w14:paraId="1D996A44" w14:textId="77777777" w:rsidR="00AB7D8A" w:rsidRPr="00986640" w:rsidRDefault="00AB7D8A" w:rsidP="00986640">
      <w:pPr>
        <w:spacing w:line="276" w:lineRule="auto"/>
        <w:ind w:left="1080"/>
        <w:jc w:val="left"/>
      </w:pPr>
      <w:r w:rsidRPr="00986640">
        <w:t>Language preference is saved in local storage for consistency across sessions.</w:t>
      </w:r>
    </w:p>
    <w:p w14:paraId="218E63EF" w14:textId="77777777" w:rsidR="00AB7D8A" w:rsidRPr="00AB7D8A" w:rsidRDefault="00AB7D8A" w:rsidP="00986640">
      <w:pPr>
        <w:numPr>
          <w:ilvl w:val="0"/>
          <w:numId w:val="45"/>
        </w:numPr>
        <w:spacing w:line="276" w:lineRule="auto"/>
        <w:jc w:val="left"/>
        <w:rPr>
          <w:b/>
          <w:bCs/>
        </w:rPr>
      </w:pPr>
      <w:r w:rsidRPr="00AB7D8A">
        <w:rPr>
          <w:b/>
          <w:bCs/>
        </w:rPr>
        <w:t>Translation Management:</w:t>
      </w:r>
    </w:p>
    <w:p w14:paraId="6E9C8843" w14:textId="77777777" w:rsidR="00AB7D8A" w:rsidRPr="00986640" w:rsidRDefault="00AB7D8A" w:rsidP="00986640">
      <w:pPr>
        <w:spacing w:line="276" w:lineRule="auto"/>
        <w:ind w:left="1080"/>
        <w:jc w:val="left"/>
      </w:pPr>
      <w:r w:rsidRPr="00986640">
        <w:t>JSON-based localization files store all UI text strings for both languages.</w:t>
      </w:r>
    </w:p>
    <w:p w14:paraId="06245446" w14:textId="77777777" w:rsidR="00AB7D8A" w:rsidRPr="00986640" w:rsidRDefault="00AB7D8A" w:rsidP="00986640">
      <w:pPr>
        <w:spacing w:line="276" w:lineRule="auto"/>
        <w:ind w:left="1080"/>
        <w:jc w:val="left"/>
      </w:pPr>
      <w:r w:rsidRPr="00986640">
        <w:t>React-i18next (for web) and Flutter Intl (for mobile) handle real-time language switching.</w:t>
      </w:r>
    </w:p>
    <w:p w14:paraId="3AC1C47E" w14:textId="77777777" w:rsidR="00AB7D8A" w:rsidRPr="00AB7D8A" w:rsidRDefault="00AB7D8A" w:rsidP="00986640">
      <w:pPr>
        <w:numPr>
          <w:ilvl w:val="0"/>
          <w:numId w:val="45"/>
        </w:numPr>
        <w:spacing w:line="276" w:lineRule="auto"/>
        <w:jc w:val="left"/>
        <w:rPr>
          <w:b/>
          <w:bCs/>
        </w:rPr>
      </w:pPr>
      <w:r w:rsidRPr="00AB7D8A">
        <w:rPr>
          <w:b/>
          <w:bCs/>
        </w:rPr>
        <w:t>Cultural Adaptation:</w:t>
      </w:r>
    </w:p>
    <w:p w14:paraId="369BDF0E" w14:textId="77777777" w:rsidR="00AB7D8A" w:rsidRPr="00986640" w:rsidRDefault="00AB7D8A" w:rsidP="00986640">
      <w:pPr>
        <w:spacing w:line="276" w:lineRule="auto"/>
        <w:ind w:left="1080"/>
        <w:jc w:val="left"/>
      </w:pPr>
      <w:r w:rsidRPr="00986640">
        <w:rPr>
          <w:b/>
          <w:bCs/>
        </w:rPr>
        <w:t>Date Formats:</w:t>
      </w:r>
      <w:r w:rsidRPr="00986640">
        <w:t> Supports both Hijri (Islamic) and Gregorian calendars for deadlines and timestamps.</w:t>
      </w:r>
    </w:p>
    <w:p w14:paraId="14C8E84A" w14:textId="77777777" w:rsidR="00AB7D8A" w:rsidRPr="00986640" w:rsidRDefault="00AB7D8A" w:rsidP="00986640">
      <w:pPr>
        <w:spacing w:line="276" w:lineRule="auto"/>
        <w:ind w:left="1080"/>
        <w:jc w:val="left"/>
      </w:pPr>
      <w:r w:rsidRPr="00986640">
        <w:rPr>
          <w:b/>
          <w:bCs/>
        </w:rPr>
        <w:t>Numerals</w:t>
      </w:r>
      <w:r w:rsidRPr="00986640">
        <w:t>: Displays Arabic numerals (</w:t>
      </w:r>
      <w:r w:rsidRPr="00986640">
        <w:rPr>
          <w:rtl/>
        </w:rPr>
        <w:t>٠١٢٣</w:t>
      </w:r>
      <w:r w:rsidRPr="00986640">
        <w:t>) or Western numerals (0123) based on language selection.</w:t>
      </w:r>
    </w:p>
    <w:p w14:paraId="7A842E4E" w14:textId="77777777" w:rsidR="00C2460C" w:rsidRDefault="00C2460C" w:rsidP="00986640">
      <w:pPr>
        <w:spacing w:line="276" w:lineRule="auto"/>
        <w:jc w:val="left"/>
        <w:rPr>
          <w:b/>
          <w:bCs/>
          <w:color w:val="FF0000"/>
        </w:rPr>
      </w:pPr>
      <w:r w:rsidRPr="00C2460C">
        <w:rPr>
          <w:b/>
          <w:bCs/>
          <w:noProof/>
          <w:color w:val="FF0000"/>
        </w:rPr>
        <w:drawing>
          <wp:inline distT="0" distB="0" distL="0" distR="0" wp14:anchorId="01034A0C" wp14:editId="763C5C23">
            <wp:extent cx="5943600" cy="914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4400"/>
                    </a:xfrm>
                    <a:prstGeom prst="rect">
                      <a:avLst/>
                    </a:prstGeom>
                  </pic:spPr>
                </pic:pic>
              </a:graphicData>
            </a:graphic>
          </wp:inline>
        </w:drawing>
      </w:r>
    </w:p>
    <w:p w14:paraId="3BF154DB" w14:textId="35AC2596" w:rsidR="00870492" w:rsidRPr="00986640" w:rsidRDefault="00986640" w:rsidP="00986640">
      <w:pPr>
        <w:spacing w:line="276" w:lineRule="auto"/>
        <w:jc w:val="left"/>
        <w:rPr>
          <w:i/>
          <w:iCs/>
          <w:sz w:val="20"/>
          <w:szCs w:val="20"/>
        </w:rPr>
      </w:pPr>
      <w:r w:rsidRPr="00986640">
        <w:rPr>
          <w:i/>
          <w:iCs/>
          <w:sz w:val="20"/>
          <w:szCs w:val="20"/>
        </w:rPr>
        <w:t>(</w:t>
      </w:r>
      <w:r w:rsidR="00870492" w:rsidRPr="00986640">
        <w:rPr>
          <w:i/>
          <w:iCs/>
          <w:sz w:val="20"/>
          <w:szCs w:val="20"/>
        </w:rPr>
        <w:t>Fig.3</w:t>
      </w:r>
      <w:r w:rsidRPr="00986640">
        <w:rPr>
          <w:i/>
          <w:iCs/>
          <w:sz w:val="20"/>
          <w:szCs w:val="20"/>
        </w:rPr>
        <w:t>)</w:t>
      </w:r>
      <w:r w:rsidR="00870492" w:rsidRPr="00986640">
        <w:rPr>
          <w:i/>
          <w:iCs/>
          <w:sz w:val="20"/>
          <w:szCs w:val="20"/>
        </w:rPr>
        <w:t xml:space="preserve"> </w:t>
      </w:r>
      <w:r w:rsidRPr="00986640">
        <w:rPr>
          <w:i/>
          <w:iCs/>
          <w:sz w:val="20"/>
          <w:szCs w:val="20"/>
        </w:rPr>
        <w:t>C</w:t>
      </w:r>
      <w:r w:rsidR="00870492" w:rsidRPr="00986640">
        <w:rPr>
          <w:i/>
          <w:iCs/>
          <w:sz w:val="20"/>
          <w:szCs w:val="20"/>
        </w:rPr>
        <w:t>ontent switching</w:t>
      </w:r>
    </w:p>
    <w:p w14:paraId="34512C67" w14:textId="77777777" w:rsidR="00C2460C" w:rsidRDefault="00C2460C" w:rsidP="00986640">
      <w:pPr>
        <w:spacing w:line="276" w:lineRule="auto"/>
        <w:jc w:val="left"/>
        <w:rPr>
          <w:b/>
          <w:bCs/>
        </w:rPr>
      </w:pPr>
      <w:r w:rsidRPr="00C2460C">
        <w:rPr>
          <w:b/>
          <w:bCs/>
        </w:rPr>
        <w:t>2. RTL Handling:</w:t>
      </w:r>
    </w:p>
    <w:p w14:paraId="292132E7" w14:textId="77777777" w:rsidR="00AB7D8A" w:rsidRPr="00AB7D8A" w:rsidRDefault="00AB7D8A" w:rsidP="00986640">
      <w:pPr>
        <w:spacing w:line="276" w:lineRule="auto"/>
        <w:jc w:val="left"/>
        <w:rPr>
          <w:b/>
          <w:bCs/>
        </w:rPr>
      </w:pPr>
      <w:r w:rsidRPr="00AB7D8A">
        <w:rPr>
          <w:b/>
          <w:bCs/>
        </w:rPr>
        <w:t>UI Adjustments:</w:t>
      </w:r>
    </w:p>
    <w:p w14:paraId="79AA8654" w14:textId="77777777" w:rsidR="00AB7D8A" w:rsidRPr="00AB7D8A" w:rsidRDefault="00AB7D8A" w:rsidP="00986640">
      <w:pPr>
        <w:numPr>
          <w:ilvl w:val="0"/>
          <w:numId w:val="46"/>
        </w:numPr>
        <w:spacing w:line="276" w:lineRule="auto"/>
        <w:jc w:val="left"/>
        <w:rPr>
          <w:b/>
          <w:bCs/>
        </w:rPr>
      </w:pPr>
      <w:r w:rsidRPr="00AB7D8A">
        <w:rPr>
          <w:b/>
          <w:bCs/>
        </w:rPr>
        <w:t>Layout Mirroring:</w:t>
      </w:r>
    </w:p>
    <w:p w14:paraId="1DF0507C" w14:textId="77777777" w:rsidR="00AB7D8A" w:rsidRPr="00986640" w:rsidRDefault="00AB7D8A" w:rsidP="00986640">
      <w:pPr>
        <w:numPr>
          <w:ilvl w:val="1"/>
          <w:numId w:val="46"/>
        </w:numPr>
        <w:spacing w:line="276" w:lineRule="auto"/>
        <w:jc w:val="left"/>
      </w:pPr>
      <w:r w:rsidRPr="00986640">
        <w:t>CSS Logical Properties (e.g., margin-inline-start instead of margin-left) enable automatic RTL flipping.</w:t>
      </w:r>
    </w:p>
    <w:p w14:paraId="274C6437" w14:textId="77777777" w:rsidR="00AB7D8A" w:rsidRDefault="00AB7D8A" w:rsidP="00986640">
      <w:pPr>
        <w:numPr>
          <w:ilvl w:val="1"/>
          <w:numId w:val="46"/>
        </w:numPr>
        <w:spacing w:line="276" w:lineRule="auto"/>
        <w:jc w:val="left"/>
      </w:pPr>
      <w:r w:rsidRPr="00986640">
        <w:t>Flexbox/Grid Reordering: Navigation menus, buttons, and form fields reverse direction in Arabic.</w:t>
      </w:r>
    </w:p>
    <w:p w14:paraId="259D445E" w14:textId="77777777" w:rsidR="00986640" w:rsidRDefault="00986640" w:rsidP="00986640">
      <w:pPr>
        <w:spacing w:line="276" w:lineRule="auto"/>
        <w:jc w:val="left"/>
      </w:pPr>
    </w:p>
    <w:p w14:paraId="50BCCE42" w14:textId="77777777" w:rsidR="00986640" w:rsidRPr="00986640" w:rsidRDefault="00986640" w:rsidP="00986640">
      <w:pPr>
        <w:spacing w:line="276" w:lineRule="auto"/>
        <w:jc w:val="left"/>
      </w:pPr>
    </w:p>
    <w:p w14:paraId="38AD4A2D" w14:textId="77777777" w:rsidR="00AB7D8A" w:rsidRPr="00AB7D8A" w:rsidRDefault="00AB7D8A" w:rsidP="00986640">
      <w:pPr>
        <w:numPr>
          <w:ilvl w:val="0"/>
          <w:numId w:val="46"/>
        </w:numPr>
        <w:spacing w:line="276" w:lineRule="auto"/>
        <w:jc w:val="left"/>
        <w:rPr>
          <w:b/>
          <w:bCs/>
        </w:rPr>
      </w:pPr>
      <w:r w:rsidRPr="00AB7D8A">
        <w:rPr>
          <w:b/>
          <w:bCs/>
        </w:rPr>
        <w:t>Iconography:</w:t>
      </w:r>
    </w:p>
    <w:p w14:paraId="6B038307" w14:textId="77777777" w:rsidR="00AB7D8A" w:rsidRPr="00986640" w:rsidRDefault="00AB7D8A" w:rsidP="00986640">
      <w:pPr>
        <w:numPr>
          <w:ilvl w:val="1"/>
          <w:numId w:val="46"/>
        </w:numPr>
        <w:spacing w:line="276" w:lineRule="auto"/>
        <w:jc w:val="left"/>
      </w:pPr>
      <w:r w:rsidRPr="00986640">
        <w:t>Culturally neutral icons (e.g., checkmarks, arrows) replace text where possible.</w:t>
      </w:r>
    </w:p>
    <w:p w14:paraId="00C685DA" w14:textId="77777777" w:rsidR="00AB7D8A" w:rsidRPr="00986640" w:rsidRDefault="00AB7D8A" w:rsidP="00986640">
      <w:pPr>
        <w:numPr>
          <w:ilvl w:val="1"/>
          <w:numId w:val="46"/>
        </w:numPr>
        <w:spacing w:line="276" w:lineRule="auto"/>
        <w:jc w:val="left"/>
      </w:pPr>
      <w:r w:rsidRPr="00986640">
        <w:t>Directional icons (e.g., "back" buttons) flip orientation in RTL mode.</w:t>
      </w:r>
    </w:p>
    <w:p w14:paraId="5B09BBA9" w14:textId="2B7AC706" w:rsidR="00AB7D8A" w:rsidRPr="00AB7D8A" w:rsidRDefault="00986640" w:rsidP="00986640">
      <w:pPr>
        <w:numPr>
          <w:ilvl w:val="0"/>
          <w:numId w:val="46"/>
        </w:numPr>
        <w:spacing w:line="276" w:lineRule="auto"/>
        <w:jc w:val="left"/>
        <w:rPr>
          <w:b/>
          <w:bCs/>
        </w:rPr>
      </w:pPr>
      <w:proofErr w:type="gramStart"/>
      <w:r w:rsidRPr="00AB7D8A">
        <w:rPr>
          <w:b/>
          <w:bCs/>
        </w:rPr>
        <w:t>F</w:t>
      </w:r>
      <w:r>
        <w:rPr>
          <w:b/>
          <w:bCs/>
        </w:rPr>
        <w:t>or</w:t>
      </w:r>
      <w:r w:rsidRPr="00AB7D8A">
        <w:rPr>
          <w:b/>
          <w:bCs/>
        </w:rPr>
        <w:t>m</w:t>
      </w:r>
      <w:proofErr w:type="gramEnd"/>
      <w:r w:rsidR="00AB7D8A" w:rsidRPr="00AB7D8A">
        <w:rPr>
          <w:b/>
          <w:bCs/>
        </w:rPr>
        <w:t xml:space="preserve"> Validation:</w:t>
      </w:r>
    </w:p>
    <w:p w14:paraId="1F711678" w14:textId="77777777" w:rsidR="00AB7D8A" w:rsidRPr="00986640" w:rsidRDefault="00AB7D8A" w:rsidP="00986640">
      <w:pPr>
        <w:numPr>
          <w:ilvl w:val="1"/>
          <w:numId w:val="46"/>
        </w:numPr>
        <w:spacing w:line="276" w:lineRule="auto"/>
        <w:jc w:val="left"/>
      </w:pPr>
      <w:r w:rsidRPr="00986640">
        <w:t>Error messages and input hints reposition dynamically.</w:t>
      </w:r>
    </w:p>
    <w:p w14:paraId="5077B0E4" w14:textId="77777777" w:rsidR="00AB7D8A" w:rsidRPr="00986640" w:rsidRDefault="00AB7D8A" w:rsidP="00986640">
      <w:pPr>
        <w:numPr>
          <w:ilvl w:val="1"/>
          <w:numId w:val="46"/>
        </w:numPr>
        <w:spacing w:line="276" w:lineRule="auto"/>
        <w:jc w:val="left"/>
      </w:pPr>
      <w:r w:rsidRPr="00986640">
        <w:t>Bidirectional (</w:t>
      </w:r>
      <w:proofErr w:type="spellStart"/>
      <w:r w:rsidRPr="00986640">
        <w:t>BiDi</w:t>
      </w:r>
      <w:proofErr w:type="spellEnd"/>
      <w:r w:rsidRPr="00986640">
        <w:t>) Text Support: Ensures mixed-language input (e.g., Arabic names in English fields) renders correctly.</w:t>
      </w:r>
    </w:p>
    <w:p w14:paraId="1AC9F69E" w14:textId="77777777" w:rsidR="00AB7D8A" w:rsidRPr="00AB7D8A" w:rsidRDefault="00AB7D8A" w:rsidP="00986640">
      <w:pPr>
        <w:spacing w:line="276" w:lineRule="auto"/>
        <w:jc w:val="left"/>
        <w:rPr>
          <w:b/>
          <w:bCs/>
        </w:rPr>
      </w:pPr>
      <w:r w:rsidRPr="00AB7D8A">
        <w:rPr>
          <w:b/>
          <w:bCs/>
        </w:rPr>
        <w:t>Testing &amp; Validation:</w:t>
      </w:r>
    </w:p>
    <w:p w14:paraId="5106D26E" w14:textId="77777777" w:rsidR="00AB7D8A" w:rsidRPr="00AB7D8A" w:rsidRDefault="00AB7D8A" w:rsidP="00986640">
      <w:pPr>
        <w:numPr>
          <w:ilvl w:val="0"/>
          <w:numId w:val="47"/>
        </w:numPr>
        <w:spacing w:line="276" w:lineRule="auto"/>
        <w:jc w:val="left"/>
        <w:rPr>
          <w:b/>
          <w:bCs/>
        </w:rPr>
      </w:pPr>
      <w:r w:rsidRPr="00AB7D8A">
        <w:rPr>
          <w:b/>
          <w:bCs/>
        </w:rPr>
        <w:t>Automated RTL Checks:</w:t>
      </w:r>
      <w:r w:rsidR="002A1E2E">
        <w:rPr>
          <w:b/>
          <w:bCs/>
        </w:rPr>
        <w:t xml:space="preserve"> </w:t>
      </w:r>
      <w:r w:rsidR="002A1E2E" w:rsidRPr="002A1E2E">
        <w:rPr>
          <w:sz w:val="20"/>
          <w:szCs w:val="20"/>
        </w:rPr>
        <w:t>[Fig.4.]</w:t>
      </w:r>
    </w:p>
    <w:p w14:paraId="0DC3A74C" w14:textId="77777777" w:rsidR="00AB7D8A" w:rsidRPr="00986640" w:rsidRDefault="00AB7D8A" w:rsidP="00986640">
      <w:pPr>
        <w:numPr>
          <w:ilvl w:val="1"/>
          <w:numId w:val="47"/>
        </w:numPr>
        <w:spacing w:line="276" w:lineRule="auto"/>
        <w:jc w:val="left"/>
      </w:pPr>
      <w:r w:rsidRPr="00986640">
        <w:t>Jest + React Testing Library verifies UI mirroring in both languages.</w:t>
      </w:r>
    </w:p>
    <w:p w14:paraId="25F5C037" w14:textId="77777777" w:rsidR="00AB7D8A" w:rsidRPr="00986640" w:rsidRDefault="00AB7D8A" w:rsidP="00986640">
      <w:pPr>
        <w:numPr>
          <w:ilvl w:val="1"/>
          <w:numId w:val="47"/>
        </w:numPr>
        <w:spacing w:line="276" w:lineRule="auto"/>
        <w:jc w:val="left"/>
      </w:pPr>
      <w:r w:rsidRPr="00986640">
        <w:t>Visual Regression Tools (e.g., Percy) detect layout breaks.</w:t>
      </w:r>
    </w:p>
    <w:p w14:paraId="5FDBBAE5" w14:textId="77777777" w:rsidR="00AB7D8A" w:rsidRPr="00AB7D8A" w:rsidRDefault="00AB7D8A" w:rsidP="00986640">
      <w:pPr>
        <w:numPr>
          <w:ilvl w:val="0"/>
          <w:numId w:val="47"/>
        </w:numPr>
        <w:spacing w:line="276" w:lineRule="auto"/>
        <w:jc w:val="left"/>
        <w:rPr>
          <w:b/>
          <w:bCs/>
        </w:rPr>
      </w:pPr>
      <w:r w:rsidRPr="00AB7D8A">
        <w:rPr>
          <w:b/>
          <w:bCs/>
        </w:rPr>
        <w:t>User Testing:</w:t>
      </w:r>
    </w:p>
    <w:p w14:paraId="0B9DD6E2" w14:textId="77777777" w:rsidR="00AB7D8A" w:rsidRPr="00986640" w:rsidRDefault="00AB7D8A" w:rsidP="00986640">
      <w:pPr>
        <w:numPr>
          <w:ilvl w:val="1"/>
          <w:numId w:val="47"/>
        </w:numPr>
        <w:spacing w:line="276" w:lineRule="auto"/>
        <w:jc w:val="left"/>
      </w:pPr>
      <w:r w:rsidRPr="00986640">
        <w:t>Conducted with native Arabic/English speakers to refine UX.</w:t>
      </w:r>
    </w:p>
    <w:p w14:paraId="3719946F" w14:textId="34E1484E" w:rsidR="00AB7D8A" w:rsidRPr="00986640" w:rsidRDefault="00AB7D8A" w:rsidP="00986640">
      <w:pPr>
        <w:numPr>
          <w:ilvl w:val="1"/>
          <w:numId w:val="47"/>
        </w:numPr>
        <w:spacing w:line="276" w:lineRule="auto"/>
        <w:jc w:val="left"/>
      </w:pPr>
      <w:r w:rsidRPr="00986640">
        <w:t>WCAG 2.1 Compliance: Confirmed via Axe and manual screen-reader tests.</w:t>
      </w:r>
    </w:p>
    <w:p w14:paraId="6B6042B5" w14:textId="77777777" w:rsidR="00C2460C" w:rsidRDefault="00C2460C" w:rsidP="00986640">
      <w:pPr>
        <w:spacing w:line="276" w:lineRule="auto"/>
        <w:jc w:val="left"/>
        <w:rPr>
          <w:b/>
          <w:bCs/>
          <w:color w:val="FF0000"/>
        </w:rPr>
      </w:pPr>
      <w:r w:rsidRPr="00C2460C">
        <w:rPr>
          <w:b/>
          <w:bCs/>
          <w:noProof/>
          <w:color w:val="FF0000"/>
        </w:rPr>
        <w:drawing>
          <wp:inline distT="0" distB="0" distL="0" distR="0" wp14:anchorId="04A7AA3F" wp14:editId="2F3AF7BF">
            <wp:extent cx="5943600" cy="8293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9310"/>
                    </a:xfrm>
                    <a:prstGeom prst="rect">
                      <a:avLst/>
                    </a:prstGeom>
                  </pic:spPr>
                </pic:pic>
              </a:graphicData>
            </a:graphic>
          </wp:inline>
        </w:drawing>
      </w:r>
    </w:p>
    <w:p w14:paraId="66EC1888" w14:textId="1A675212" w:rsidR="002A1E2E" w:rsidRPr="00986640" w:rsidRDefault="00986640" w:rsidP="00986640">
      <w:pPr>
        <w:spacing w:line="276" w:lineRule="auto"/>
        <w:jc w:val="left"/>
        <w:rPr>
          <w:i/>
          <w:iCs/>
          <w:sz w:val="20"/>
          <w:szCs w:val="20"/>
        </w:rPr>
      </w:pPr>
      <w:r w:rsidRPr="00986640">
        <w:rPr>
          <w:i/>
          <w:iCs/>
          <w:sz w:val="20"/>
          <w:szCs w:val="20"/>
        </w:rPr>
        <w:t>(</w:t>
      </w:r>
      <w:r w:rsidR="002A1E2E" w:rsidRPr="00986640">
        <w:rPr>
          <w:i/>
          <w:iCs/>
          <w:sz w:val="20"/>
          <w:szCs w:val="20"/>
        </w:rPr>
        <w:t>Fig.4</w:t>
      </w:r>
      <w:r w:rsidRPr="00986640">
        <w:rPr>
          <w:i/>
          <w:iCs/>
          <w:sz w:val="20"/>
          <w:szCs w:val="20"/>
        </w:rPr>
        <w:t>)</w:t>
      </w:r>
      <w:r w:rsidR="002A1E2E" w:rsidRPr="00986640">
        <w:rPr>
          <w:i/>
          <w:iCs/>
          <w:sz w:val="20"/>
          <w:szCs w:val="20"/>
        </w:rPr>
        <w:t xml:space="preserve"> </w:t>
      </w:r>
      <w:r w:rsidRPr="00986640">
        <w:rPr>
          <w:i/>
          <w:iCs/>
          <w:sz w:val="20"/>
          <w:szCs w:val="20"/>
        </w:rPr>
        <w:t>R</w:t>
      </w:r>
      <w:r w:rsidR="002A1E2E" w:rsidRPr="00986640">
        <w:rPr>
          <w:i/>
          <w:iCs/>
          <w:sz w:val="20"/>
          <w:szCs w:val="20"/>
        </w:rPr>
        <w:t>ight to left implementation</w:t>
      </w:r>
    </w:p>
    <w:p w14:paraId="0B5F0366" w14:textId="77777777" w:rsidR="00986640" w:rsidRDefault="00986640" w:rsidP="00986640">
      <w:pPr>
        <w:spacing w:line="276" w:lineRule="auto"/>
        <w:jc w:val="left"/>
        <w:rPr>
          <w:b/>
          <w:bCs/>
        </w:rPr>
      </w:pPr>
    </w:p>
    <w:p w14:paraId="0A760023" w14:textId="49B04BF6" w:rsidR="00D901B5" w:rsidRPr="00095151" w:rsidRDefault="00D901B5" w:rsidP="00986640">
      <w:pPr>
        <w:spacing w:line="276" w:lineRule="auto"/>
        <w:jc w:val="left"/>
        <w:rPr>
          <w:b/>
          <w:bCs/>
        </w:rPr>
      </w:pPr>
      <w:bookmarkStart w:id="34" w:name="B333"/>
      <w:r w:rsidRPr="00095151">
        <w:rPr>
          <w:b/>
          <w:bCs/>
        </w:rPr>
        <w:t>3.3.3 Security Framework</w:t>
      </w:r>
    </w:p>
    <w:bookmarkEnd w:id="34"/>
    <w:p w14:paraId="6BEFF350" w14:textId="77777777" w:rsidR="00D901B5" w:rsidRDefault="00D901B5" w:rsidP="00986640">
      <w:pPr>
        <w:spacing w:line="276" w:lineRule="auto"/>
        <w:jc w:val="left"/>
        <w:rPr>
          <w:b/>
          <w:bCs/>
        </w:rPr>
      </w:pPr>
      <w:r w:rsidRPr="00D901B5">
        <w:rPr>
          <w:b/>
          <w:bCs/>
        </w:rPr>
        <w:t>Multi-Layer Protection:</w:t>
      </w:r>
    </w:p>
    <w:p w14:paraId="6F563188" w14:textId="77777777" w:rsidR="00AB7D8A" w:rsidRPr="00D901B5" w:rsidRDefault="00AB7D8A" w:rsidP="00986640">
      <w:pPr>
        <w:spacing w:line="276" w:lineRule="auto"/>
        <w:jc w:val="left"/>
      </w:pPr>
      <w:r w:rsidRPr="00AB7D8A">
        <w:t>The Online Election System (OES) implements a </w:t>
      </w:r>
      <w:r w:rsidRPr="00AB7D8A">
        <w:rPr>
          <w:b/>
          <w:bCs/>
        </w:rPr>
        <w:t>multi-layered security framework</w:t>
      </w:r>
      <w:r w:rsidRPr="00AB7D8A">
        <w:t> to protect against cyber threats, ensure data integrity, and preserve voter privacy. Below is a detailed breakdown of the cryptographic protocols, authentication mechanisms, and privacy-preserving technologies used in the system</w:t>
      </w:r>
    </w:p>
    <w:p w14:paraId="6A1CCA3E" w14:textId="77777777" w:rsidR="00986640" w:rsidRDefault="00986640" w:rsidP="00986640">
      <w:pPr>
        <w:spacing w:line="276" w:lineRule="auto"/>
        <w:ind w:left="720"/>
        <w:jc w:val="left"/>
        <w:rPr>
          <w:b/>
          <w:bCs/>
        </w:rPr>
      </w:pPr>
    </w:p>
    <w:p w14:paraId="059EB3EA" w14:textId="77777777" w:rsidR="00986640" w:rsidRDefault="00986640" w:rsidP="00986640">
      <w:pPr>
        <w:spacing w:line="276" w:lineRule="auto"/>
        <w:ind w:left="720"/>
        <w:jc w:val="left"/>
        <w:rPr>
          <w:b/>
          <w:bCs/>
        </w:rPr>
      </w:pPr>
    </w:p>
    <w:p w14:paraId="33F41E7A" w14:textId="77777777" w:rsidR="00986640" w:rsidRDefault="00986640" w:rsidP="00986640">
      <w:pPr>
        <w:spacing w:line="276" w:lineRule="auto"/>
        <w:ind w:left="720"/>
        <w:jc w:val="left"/>
        <w:rPr>
          <w:b/>
          <w:bCs/>
        </w:rPr>
      </w:pPr>
    </w:p>
    <w:p w14:paraId="58B716C8" w14:textId="3468CFAE" w:rsidR="00AB7D8A" w:rsidRPr="00AB7D8A" w:rsidRDefault="00AB7D8A" w:rsidP="00986640">
      <w:pPr>
        <w:spacing w:line="276" w:lineRule="auto"/>
        <w:jc w:val="left"/>
      </w:pPr>
      <w:r w:rsidRPr="00AB7D8A">
        <w:rPr>
          <w:b/>
          <w:bCs/>
        </w:rPr>
        <w:t>1. Authentication Layer</w:t>
      </w:r>
    </w:p>
    <w:p w14:paraId="02F1D18C" w14:textId="77777777" w:rsidR="00AB7D8A" w:rsidRPr="00AB7D8A" w:rsidRDefault="00AB7D8A" w:rsidP="00986640">
      <w:pPr>
        <w:spacing w:line="276" w:lineRule="auto"/>
        <w:jc w:val="left"/>
      </w:pPr>
      <w:r w:rsidRPr="00AB7D8A">
        <w:rPr>
          <w:b/>
          <w:bCs/>
        </w:rPr>
        <w:t>Face ID + OTP (Two-Factor Authentication - 2FA)</w:t>
      </w:r>
    </w:p>
    <w:p w14:paraId="1200A800" w14:textId="77777777" w:rsidR="00AB7D8A" w:rsidRPr="00AB7D8A" w:rsidRDefault="00AB7D8A" w:rsidP="00986640">
      <w:pPr>
        <w:numPr>
          <w:ilvl w:val="0"/>
          <w:numId w:val="48"/>
        </w:numPr>
        <w:spacing w:line="276" w:lineRule="auto"/>
        <w:jc w:val="left"/>
      </w:pPr>
      <w:r w:rsidRPr="00AB7D8A">
        <w:rPr>
          <w:b/>
          <w:bCs/>
        </w:rPr>
        <w:t>Facial Recognition:</w:t>
      </w:r>
    </w:p>
    <w:p w14:paraId="3E39CE10" w14:textId="77777777" w:rsidR="00AB7D8A" w:rsidRPr="00986640" w:rsidRDefault="00AB7D8A" w:rsidP="00986640">
      <w:pPr>
        <w:spacing w:line="276" w:lineRule="auto"/>
        <w:ind w:left="1080"/>
        <w:jc w:val="left"/>
      </w:pPr>
      <w:r w:rsidRPr="00986640">
        <w:t xml:space="preserve">Uses YuNet (detection) + </w:t>
      </w:r>
      <w:proofErr w:type="spellStart"/>
      <w:r w:rsidRPr="00986640">
        <w:t>SFace</w:t>
      </w:r>
      <w:proofErr w:type="spellEnd"/>
      <w:r w:rsidRPr="00986640">
        <w:t xml:space="preserve"> (matching) for biometric verification.</w:t>
      </w:r>
    </w:p>
    <w:p w14:paraId="4AA2FFEC" w14:textId="77777777" w:rsidR="00AB7D8A" w:rsidRPr="00986640" w:rsidRDefault="00AB7D8A" w:rsidP="00986640">
      <w:pPr>
        <w:spacing w:line="276" w:lineRule="auto"/>
        <w:ind w:left="1080"/>
        <w:jc w:val="left"/>
      </w:pPr>
      <w:r w:rsidRPr="00986640">
        <w:t>Liveness Detection: </w:t>
      </w:r>
      <w:proofErr w:type="spellStart"/>
      <w:r w:rsidRPr="00986640">
        <w:t>eDiffIQA</w:t>
      </w:r>
      <w:proofErr w:type="spellEnd"/>
      <w:r w:rsidRPr="00986640">
        <w:t xml:space="preserve"> filters out spoofed images (e.g., photos, videos, or masks).</w:t>
      </w:r>
    </w:p>
    <w:p w14:paraId="6A40DED8" w14:textId="77777777" w:rsidR="00AB7D8A" w:rsidRPr="00AB7D8A" w:rsidRDefault="00AB7D8A" w:rsidP="00986640">
      <w:pPr>
        <w:numPr>
          <w:ilvl w:val="0"/>
          <w:numId w:val="48"/>
        </w:numPr>
        <w:spacing w:line="276" w:lineRule="auto"/>
        <w:jc w:val="left"/>
      </w:pPr>
      <w:r w:rsidRPr="00AB7D8A">
        <w:rPr>
          <w:b/>
          <w:bCs/>
        </w:rPr>
        <w:t>One-Time Password (OTP):</w:t>
      </w:r>
    </w:p>
    <w:p w14:paraId="55B1E3B4" w14:textId="77777777" w:rsidR="00AB7D8A" w:rsidRPr="00AB7D8A" w:rsidRDefault="00AB7D8A" w:rsidP="00986640">
      <w:pPr>
        <w:spacing w:line="276" w:lineRule="auto"/>
        <w:ind w:left="1080"/>
        <w:jc w:val="left"/>
      </w:pPr>
      <w:r w:rsidRPr="00AB7D8A">
        <w:t>Sent via </w:t>
      </w:r>
      <w:r w:rsidRPr="00AB7D8A">
        <w:rPr>
          <w:b/>
          <w:bCs/>
        </w:rPr>
        <w:t>SMS/email</w:t>
      </w:r>
      <w:r w:rsidRPr="00AB7D8A">
        <w:t> as a second authentication factor.</w:t>
      </w:r>
    </w:p>
    <w:p w14:paraId="24794510" w14:textId="77777777" w:rsidR="00AB7D8A" w:rsidRPr="00AB7D8A" w:rsidRDefault="00AB7D8A" w:rsidP="00986640">
      <w:pPr>
        <w:spacing w:line="276" w:lineRule="auto"/>
        <w:ind w:left="1080"/>
        <w:jc w:val="left"/>
      </w:pPr>
      <w:r w:rsidRPr="00AB7D8A">
        <w:t>Time-based (TOTP) with a </w:t>
      </w:r>
      <w:r w:rsidRPr="00AB7D8A">
        <w:rPr>
          <w:b/>
          <w:bCs/>
        </w:rPr>
        <w:t>30-second expiry</w:t>
      </w:r>
      <w:r w:rsidRPr="00AB7D8A">
        <w:t> to prevent replay attacks.</w:t>
      </w:r>
    </w:p>
    <w:p w14:paraId="5B5B3407" w14:textId="77777777" w:rsidR="00AB7D8A" w:rsidRPr="00AB7D8A" w:rsidRDefault="00AB7D8A" w:rsidP="00533A6D">
      <w:pPr>
        <w:spacing w:line="276" w:lineRule="auto"/>
        <w:jc w:val="left"/>
      </w:pPr>
      <w:r w:rsidRPr="00AB7D8A">
        <w:rPr>
          <w:b/>
          <w:bCs/>
        </w:rPr>
        <w:t>Anti-Spoofing Measures (</w:t>
      </w:r>
      <w:proofErr w:type="spellStart"/>
      <w:r w:rsidRPr="00AB7D8A">
        <w:rPr>
          <w:b/>
          <w:bCs/>
        </w:rPr>
        <w:t>eDiffIQA</w:t>
      </w:r>
      <w:proofErr w:type="spellEnd"/>
      <w:r w:rsidRPr="00AB7D8A">
        <w:rPr>
          <w:b/>
          <w:bCs/>
        </w:rPr>
        <w:t>)</w:t>
      </w:r>
    </w:p>
    <w:p w14:paraId="54E7D9BE" w14:textId="77777777" w:rsidR="00AB7D8A" w:rsidRPr="00AB7D8A" w:rsidRDefault="00AB7D8A" w:rsidP="00986640">
      <w:pPr>
        <w:numPr>
          <w:ilvl w:val="0"/>
          <w:numId w:val="49"/>
        </w:numPr>
        <w:spacing w:line="276" w:lineRule="auto"/>
        <w:jc w:val="left"/>
      </w:pPr>
      <w:r w:rsidRPr="00AB7D8A">
        <w:rPr>
          <w:b/>
          <w:bCs/>
        </w:rPr>
        <w:t>Quality Scoring:</w:t>
      </w:r>
      <w:r w:rsidRPr="00AB7D8A">
        <w:t> Rejects low-quality images (blurry, overexposed, or synthetic).</w:t>
      </w:r>
    </w:p>
    <w:p w14:paraId="57BD9967" w14:textId="30B1B626" w:rsidR="00AB7D8A" w:rsidRDefault="00AB7D8A" w:rsidP="00986640">
      <w:pPr>
        <w:numPr>
          <w:ilvl w:val="0"/>
          <w:numId w:val="49"/>
        </w:numPr>
        <w:spacing w:line="276" w:lineRule="auto"/>
        <w:jc w:val="left"/>
      </w:pPr>
      <w:r w:rsidRPr="00AB7D8A">
        <w:rPr>
          <w:b/>
          <w:bCs/>
        </w:rPr>
        <w:t>Challenge-Response Tests:</w:t>
      </w:r>
      <w:r w:rsidRPr="00AB7D8A">
        <w:t xml:space="preserve"> Random prompts (e.g., "Blink twice") to verify </w:t>
      </w:r>
      <w:proofErr w:type="gramStart"/>
      <w:r w:rsidRPr="00AB7D8A">
        <w:t>liveness</w:t>
      </w:r>
      <w:proofErr w:type="gramEnd"/>
      <w:r w:rsidRPr="00AB7D8A">
        <w:t>.</w:t>
      </w:r>
    </w:p>
    <w:p w14:paraId="1FB2F915" w14:textId="77777777" w:rsidR="00AB7D8A" w:rsidRPr="00AB7D8A" w:rsidRDefault="00AB7D8A" w:rsidP="00986640">
      <w:pPr>
        <w:spacing w:line="276" w:lineRule="auto"/>
        <w:jc w:val="left"/>
      </w:pPr>
      <w:r w:rsidRPr="00AB7D8A">
        <w:rPr>
          <w:b/>
          <w:bCs/>
        </w:rPr>
        <w:t>2. Data Integrity Layer</w:t>
      </w:r>
    </w:p>
    <w:p w14:paraId="300A6D5A" w14:textId="77777777" w:rsidR="00AB7D8A" w:rsidRPr="00AB7D8A" w:rsidRDefault="00AB7D8A" w:rsidP="00986640">
      <w:pPr>
        <w:spacing w:line="276" w:lineRule="auto"/>
        <w:jc w:val="left"/>
      </w:pPr>
      <w:r w:rsidRPr="00AB7D8A">
        <w:rPr>
          <w:b/>
          <w:bCs/>
        </w:rPr>
        <w:t>SHA-3 Hashing</w:t>
      </w:r>
    </w:p>
    <w:p w14:paraId="1B11DD8E" w14:textId="77777777" w:rsidR="00AB7D8A" w:rsidRPr="00AB7D8A" w:rsidRDefault="00AB7D8A" w:rsidP="00986640">
      <w:pPr>
        <w:numPr>
          <w:ilvl w:val="0"/>
          <w:numId w:val="50"/>
        </w:numPr>
        <w:spacing w:line="276" w:lineRule="auto"/>
        <w:jc w:val="left"/>
      </w:pPr>
      <w:r w:rsidRPr="00AB7D8A">
        <w:rPr>
          <w:b/>
          <w:bCs/>
        </w:rPr>
        <w:t>Vote Fingerprinting:</w:t>
      </w:r>
      <w:r w:rsidRPr="00AB7D8A">
        <w:t> Each ballot is hashed using </w:t>
      </w:r>
      <w:r w:rsidRPr="00AB7D8A">
        <w:rPr>
          <w:b/>
          <w:bCs/>
        </w:rPr>
        <w:t>SHA-3-256</w:t>
      </w:r>
      <w:r w:rsidRPr="00AB7D8A">
        <w:t> to create a unique digest.</w:t>
      </w:r>
    </w:p>
    <w:p w14:paraId="176D4B7B" w14:textId="77777777" w:rsidR="00AB7D8A" w:rsidRPr="00AB7D8A" w:rsidRDefault="00AB7D8A" w:rsidP="00986640">
      <w:pPr>
        <w:numPr>
          <w:ilvl w:val="0"/>
          <w:numId w:val="50"/>
        </w:numPr>
        <w:spacing w:line="276" w:lineRule="auto"/>
        <w:jc w:val="left"/>
      </w:pPr>
      <w:r w:rsidRPr="00AB7D8A">
        <w:rPr>
          <w:b/>
          <w:bCs/>
        </w:rPr>
        <w:t>Tamper Evidence:</w:t>
      </w:r>
      <w:r w:rsidRPr="00AB7D8A">
        <w:t> Any alteration to the vote changes the hash, triggering alerts.</w:t>
      </w:r>
    </w:p>
    <w:p w14:paraId="56F57EAE" w14:textId="77777777" w:rsidR="00AB7D8A" w:rsidRPr="00AB7D8A" w:rsidRDefault="00AB7D8A" w:rsidP="00986640">
      <w:pPr>
        <w:spacing w:line="276" w:lineRule="auto"/>
        <w:jc w:val="left"/>
      </w:pPr>
      <w:r w:rsidRPr="00AB7D8A">
        <w:rPr>
          <w:b/>
          <w:bCs/>
        </w:rPr>
        <w:t>Hyperledger Blockchain</w:t>
      </w:r>
    </w:p>
    <w:p w14:paraId="2309C09D" w14:textId="77777777" w:rsidR="00AB7D8A" w:rsidRPr="00533A6D" w:rsidRDefault="00AB7D8A" w:rsidP="00986640">
      <w:pPr>
        <w:numPr>
          <w:ilvl w:val="0"/>
          <w:numId w:val="51"/>
        </w:numPr>
        <w:spacing w:line="276" w:lineRule="auto"/>
        <w:jc w:val="left"/>
      </w:pPr>
      <w:r w:rsidRPr="00AB7D8A">
        <w:rPr>
          <w:b/>
          <w:bCs/>
        </w:rPr>
        <w:t>Immutable Ledger:</w:t>
      </w:r>
      <w:r w:rsidRPr="00AB7D8A">
        <w:t xml:space="preserve"> Votes are </w:t>
      </w:r>
      <w:r w:rsidRPr="00533A6D">
        <w:t>recorded in a permissioned blockchain (Hyperledger Fabric).</w:t>
      </w:r>
    </w:p>
    <w:p w14:paraId="482F13FD" w14:textId="77777777" w:rsidR="00AB7D8A" w:rsidRPr="00533A6D" w:rsidRDefault="00AB7D8A" w:rsidP="00986640">
      <w:pPr>
        <w:numPr>
          <w:ilvl w:val="1"/>
          <w:numId w:val="51"/>
        </w:numPr>
        <w:spacing w:line="276" w:lineRule="auto"/>
        <w:jc w:val="left"/>
      </w:pPr>
      <w:r w:rsidRPr="00533A6D">
        <w:t>Smart Contracts validate voter eligibility before recording.</w:t>
      </w:r>
    </w:p>
    <w:p w14:paraId="511E994A" w14:textId="77777777" w:rsidR="00AB7D8A" w:rsidRPr="00AB7D8A" w:rsidRDefault="00AB7D8A" w:rsidP="00986640">
      <w:pPr>
        <w:numPr>
          <w:ilvl w:val="1"/>
          <w:numId w:val="51"/>
        </w:numPr>
        <w:spacing w:line="276" w:lineRule="auto"/>
        <w:jc w:val="left"/>
      </w:pPr>
      <w:r w:rsidRPr="00AB7D8A">
        <w:rPr>
          <w:b/>
          <w:bCs/>
        </w:rPr>
        <w:t>Consensus Mechanism:</w:t>
      </w:r>
      <w:r w:rsidRPr="00AB7D8A">
        <w:t> Practical Byzantine Fault Tolerance (PBFT) ensures agreement among nodes.</w:t>
      </w:r>
    </w:p>
    <w:p w14:paraId="1DEB978F" w14:textId="77777777" w:rsidR="00AB7D8A" w:rsidRPr="00AB7D8A" w:rsidRDefault="00AB7D8A" w:rsidP="00986640">
      <w:pPr>
        <w:numPr>
          <w:ilvl w:val="0"/>
          <w:numId w:val="51"/>
        </w:numPr>
        <w:spacing w:line="276" w:lineRule="auto"/>
        <w:jc w:val="left"/>
      </w:pPr>
      <w:r w:rsidRPr="00AB7D8A">
        <w:rPr>
          <w:b/>
          <w:bCs/>
        </w:rPr>
        <w:t>Transparent Auditing:</w:t>
      </w:r>
    </w:p>
    <w:p w14:paraId="7221FD19" w14:textId="77777777" w:rsidR="00AB7D8A" w:rsidRPr="00AB7D8A" w:rsidRDefault="00AB7D8A" w:rsidP="00986640">
      <w:pPr>
        <w:numPr>
          <w:ilvl w:val="1"/>
          <w:numId w:val="51"/>
        </w:numPr>
        <w:spacing w:line="276" w:lineRule="auto"/>
        <w:jc w:val="left"/>
      </w:pPr>
      <w:r w:rsidRPr="00AB7D8A">
        <w:t xml:space="preserve">Authorized auditors can verify the election’s integrity without accessing </w:t>
      </w:r>
      <w:proofErr w:type="gramStart"/>
      <w:r w:rsidRPr="00AB7D8A">
        <w:t>vote</w:t>
      </w:r>
      <w:proofErr w:type="gramEnd"/>
      <w:r w:rsidRPr="00AB7D8A">
        <w:t xml:space="preserve"> content.</w:t>
      </w:r>
    </w:p>
    <w:p w14:paraId="1CF7921C" w14:textId="77777777" w:rsidR="00AB7D8A" w:rsidRDefault="00AB7D8A" w:rsidP="00986640">
      <w:pPr>
        <w:numPr>
          <w:ilvl w:val="1"/>
          <w:numId w:val="51"/>
        </w:numPr>
        <w:spacing w:line="276" w:lineRule="auto"/>
        <w:jc w:val="left"/>
      </w:pPr>
      <w:r w:rsidRPr="00AB7D8A">
        <w:rPr>
          <w:b/>
          <w:bCs/>
        </w:rPr>
        <w:t>Merkle Trees</w:t>
      </w:r>
      <w:r w:rsidRPr="00AB7D8A">
        <w:t> enable efficient vote recounting.</w:t>
      </w:r>
    </w:p>
    <w:p w14:paraId="60ACF08C" w14:textId="77777777" w:rsidR="00AB7D8A" w:rsidRDefault="00AB7D8A" w:rsidP="00986640">
      <w:pPr>
        <w:spacing w:line="276" w:lineRule="auto"/>
        <w:ind w:left="1440"/>
        <w:jc w:val="left"/>
      </w:pPr>
    </w:p>
    <w:p w14:paraId="6695BCB6" w14:textId="77777777" w:rsidR="00986640" w:rsidRDefault="00986640" w:rsidP="00986640">
      <w:pPr>
        <w:spacing w:line="276" w:lineRule="auto"/>
        <w:jc w:val="left"/>
        <w:rPr>
          <w:b/>
          <w:bCs/>
        </w:rPr>
      </w:pPr>
    </w:p>
    <w:p w14:paraId="6595036C" w14:textId="2CA59018" w:rsidR="00AB7D8A" w:rsidRPr="00AB7D8A" w:rsidRDefault="00AB7D8A" w:rsidP="00986640">
      <w:pPr>
        <w:spacing w:line="276" w:lineRule="auto"/>
        <w:jc w:val="left"/>
      </w:pPr>
      <w:r w:rsidRPr="00AB7D8A">
        <w:rPr>
          <w:b/>
          <w:bCs/>
        </w:rPr>
        <w:t>3. Privacy Layer</w:t>
      </w:r>
    </w:p>
    <w:p w14:paraId="20B13AE6" w14:textId="77777777" w:rsidR="00AB7D8A" w:rsidRPr="00AB7D8A" w:rsidRDefault="00AB7D8A" w:rsidP="00986640">
      <w:pPr>
        <w:spacing w:line="276" w:lineRule="auto"/>
        <w:jc w:val="left"/>
      </w:pPr>
      <w:r w:rsidRPr="00AB7D8A">
        <w:rPr>
          <w:b/>
          <w:bCs/>
        </w:rPr>
        <w:t>Homomorphic Encryption</w:t>
      </w:r>
    </w:p>
    <w:p w14:paraId="4A2D5C46" w14:textId="77777777" w:rsidR="00AB7D8A" w:rsidRPr="00AB7D8A" w:rsidRDefault="00AB7D8A" w:rsidP="00986640">
      <w:pPr>
        <w:numPr>
          <w:ilvl w:val="0"/>
          <w:numId w:val="52"/>
        </w:numPr>
        <w:spacing w:line="276" w:lineRule="auto"/>
        <w:jc w:val="left"/>
      </w:pPr>
      <w:r w:rsidRPr="00AB7D8A">
        <w:rPr>
          <w:b/>
          <w:bCs/>
        </w:rPr>
        <w:t>Fully Homomorphic Encryption (FHE):</w:t>
      </w:r>
    </w:p>
    <w:p w14:paraId="4939D7A6" w14:textId="77777777" w:rsidR="00AB7D8A" w:rsidRPr="00AB7D8A" w:rsidRDefault="00AB7D8A" w:rsidP="00986640">
      <w:pPr>
        <w:numPr>
          <w:ilvl w:val="1"/>
          <w:numId w:val="52"/>
        </w:numPr>
        <w:spacing w:line="276" w:lineRule="auto"/>
        <w:jc w:val="left"/>
      </w:pPr>
      <w:r w:rsidRPr="00AB7D8A">
        <w:t>Allows vote </w:t>
      </w:r>
      <w:r w:rsidRPr="00AB7D8A">
        <w:rPr>
          <w:b/>
          <w:bCs/>
        </w:rPr>
        <w:t>counting on encrypted data</w:t>
      </w:r>
      <w:r w:rsidRPr="00AB7D8A">
        <w:t> without decryption.</w:t>
      </w:r>
    </w:p>
    <w:p w14:paraId="4B12DC90" w14:textId="77777777" w:rsidR="00AB7D8A" w:rsidRPr="00AB7D8A" w:rsidRDefault="00AB7D8A" w:rsidP="00986640">
      <w:pPr>
        <w:numPr>
          <w:ilvl w:val="1"/>
          <w:numId w:val="52"/>
        </w:numPr>
        <w:spacing w:line="276" w:lineRule="auto"/>
        <w:jc w:val="left"/>
      </w:pPr>
      <w:r w:rsidRPr="00AB7D8A">
        <w:t>Preserves secrecy while enabling real-time tallying.</w:t>
      </w:r>
    </w:p>
    <w:p w14:paraId="2DA45150" w14:textId="77777777" w:rsidR="00AB7D8A" w:rsidRPr="00AB7D8A" w:rsidRDefault="00AB7D8A" w:rsidP="00986640">
      <w:pPr>
        <w:numPr>
          <w:ilvl w:val="0"/>
          <w:numId w:val="52"/>
        </w:numPr>
        <w:spacing w:line="276" w:lineRule="auto"/>
        <w:jc w:val="left"/>
      </w:pPr>
      <w:r w:rsidRPr="00AB7D8A">
        <w:rPr>
          <w:b/>
          <w:bCs/>
        </w:rPr>
        <w:t>Use Case:</w:t>
      </w:r>
    </w:p>
    <w:p w14:paraId="13D02B1A" w14:textId="77777777" w:rsidR="00AB7D8A" w:rsidRPr="00AB7D8A" w:rsidRDefault="00AB7D8A" w:rsidP="00986640">
      <w:pPr>
        <w:numPr>
          <w:ilvl w:val="1"/>
          <w:numId w:val="52"/>
        </w:numPr>
        <w:spacing w:line="276" w:lineRule="auto"/>
        <w:jc w:val="left"/>
      </w:pPr>
      <w:r w:rsidRPr="00AB7D8A">
        <w:t>Aggregates results from multiple districts without exposing individual votes.</w:t>
      </w:r>
    </w:p>
    <w:p w14:paraId="34125166" w14:textId="77777777" w:rsidR="00AB7D8A" w:rsidRPr="00AB7D8A" w:rsidRDefault="00AB7D8A" w:rsidP="00986640">
      <w:pPr>
        <w:spacing w:line="276" w:lineRule="auto"/>
        <w:jc w:val="left"/>
      </w:pPr>
      <w:r w:rsidRPr="00AB7D8A">
        <w:rPr>
          <w:b/>
          <w:bCs/>
        </w:rPr>
        <w:t>Zero-Knowledge Proofs (ZKPs)</w:t>
      </w:r>
    </w:p>
    <w:p w14:paraId="3DC97E70" w14:textId="77777777" w:rsidR="00AB7D8A" w:rsidRPr="00AB7D8A" w:rsidRDefault="00AB7D8A" w:rsidP="00986640">
      <w:pPr>
        <w:numPr>
          <w:ilvl w:val="0"/>
          <w:numId w:val="53"/>
        </w:numPr>
        <w:spacing w:line="276" w:lineRule="auto"/>
        <w:jc w:val="left"/>
      </w:pPr>
      <w:proofErr w:type="spellStart"/>
      <w:r w:rsidRPr="00AB7D8A">
        <w:rPr>
          <w:b/>
          <w:bCs/>
        </w:rPr>
        <w:t>zk</w:t>
      </w:r>
      <w:proofErr w:type="spellEnd"/>
      <w:r w:rsidRPr="00AB7D8A">
        <w:rPr>
          <w:b/>
          <w:bCs/>
        </w:rPr>
        <w:t>-SNARKs Implementation:</w:t>
      </w:r>
    </w:p>
    <w:p w14:paraId="760453FE" w14:textId="77777777" w:rsidR="00AB7D8A" w:rsidRPr="00AB7D8A" w:rsidRDefault="00AB7D8A" w:rsidP="00986640">
      <w:pPr>
        <w:numPr>
          <w:ilvl w:val="1"/>
          <w:numId w:val="53"/>
        </w:numPr>
        <w:spacing w:line="276" w:lineRule="auto"/>
        <w:jc w:val="left"/>
      </w:pPr>
      <w:r w:rsidRPr="00AB7D8A">
        <w:t>Voters prove they are </w:t>
      </w:r>
      <w:r w:rsidRPr="00AB7D8A">
        <w:rPr>
          <w:b/>
          <w:bCs/>
        </w:rPr>
        <w:t>eligible</w:t>
      </w:r>
      <w:r w:rsidRPr="00AB7D8A">
        <w:t> (registered) without revealing identity.</w:t>
      </w:r>
    </w:p>
    <w:p w14:paraId="1F173827" w14:textId="77777777" w:rsidR="00AB7D8A" w:rsidRPr="00AB7D8A" w:rsidRDefault="00AB7D8A" w:rsidP="00986640">
      <w:pPr>
        <w:numPr>
          <w:ilvl w:val="1"/>
          <w:numId w:val="53"/>
        </w:numPr>
        <w:spacing w:line="276" w:lineRule="auto"/>
        <w:jc w:val="left"/>
      </w:pPr>
      <w:r w:rsidRPr="00AB7D8A">
        <w:t>Validates </w:t>
      </w:r>
      <w:r w:rsidRPr="00AB7D8A">
        <w:rPr>
          <w:b/>
          <w:bCs/>
        </w:rPr>
        <w:t>vote inclusion</w:t>
      </w:r>
      <w:r w:rsidRPr="00AB7D8A">
        <w:t> in the final tally without disclosing the vote itself.</w:t>
      </w:r>
    </w:p>
    <w:p w14:paraId="58D1F3D4" w14:textId="77777777" w:rsidR="00AB7D8A" w:rsidRPr="00AB7D8A" w:rsidRDefault="00AB7D8A" w:rsidP="00986640">
      <w:pPr>
        <w:numPr>
          <w:ilvl w:val="0"/>
          <w:numId w:val="53"/>
        </w:numPr>
        <w:spacing w:line="276" w:lineRule="auto"/>
        <w:jc w:val="left"/>
      </w:pPr>
      <w:r w:rsidRPr="00AB7D8A">
        <w:rPr>
          <w:b/>
          <w:bCs/>
        </w:rPr>
        <w:t>Advantages:</w:t>
      </w:r>
    </w:p>
    <w:p w14:paraId="0983E6AF" w14:textId="77777777" w:rsidR="00AB7D8A" w:rsidRPr="00AB7D8A" w:rsidRDefault="00AB7D8A" w:rsidP="00986640">
      <w:pPr>
        <w:numPr>
          <w:ilvl w:val="1"/>
          <w:numId w:val="53"/>
        </w:numPr>
        <w:spacing w:line="276" w:lineRule="auto"/>
        <w:jc w:val="left"/>
      </w:pPr>
      <w:r w:rsidRPr="00AB7D8A">
        <w:t>Prevents coercion (no way to prove how someone voted).</w:t>
      </w:r>
    </w:p>
    <w:p w14:paraId="243572CF" w14:textId="77777777" w:rsidR="00AB7D8A" w:rsidRDefault="00AB7D8A" w:rsidP="00986640">
      <w:pPr>
        <w:numPr>
          <w:ilvl w:val="1"/>
          <w:numId w:val="53"/>
        </w:numPr>
        <w:spacing w:line="276" w:lineRule="auto"/>
        <w:jc w:val="left"/>
      </w:pPr>
      <w:r w:rsidRPr="00AB7D8A">
        <w:t>Ensures </w:t>
      </w:r>
      <w:r w:rsidRPr="00AB7D8A">
        <w:rPr>
          <w:b/>
          <w:bCs/>
        </w:rPr>
        <w:t>end-to-end verifiability</w:t>
      </w:r>
      <w:r w:rsidRPr="00AB7D8A">
        <w:t> while maintaining anonymity.</w:t>
      </w:r>
    </w:p>
    <w:p w14:paraId="3182419F" w14:textId="77777777" w:rsidR="00214B8E" w:rsidRDefault="00214B8E" w:rsidP="00986640">
      <w:pPr>
        <w:spacing w:line="276" w:lineRule="auto"/>
        <w:jc w:val="left"/>
      </w:pPr>
    </w:p>
    <w:p w14:paraId="6D1C431B" w14:textId="77777777" w:rsidR="00AB7D8A" w:rsidRPr="00AB7D8A" w:rsidRDefault="00AB7D8A" w:rsidP="00986640">
      <w:pPr>
        <w:spacing w:line="276" w:lineRule="auto"/>
        <w:jc w:val="left"/>
      </w:pPr>
      <w:r w:rsidRPr="00AB7D8A">
        <w:rPr>
          <w:b/>
          <w:bCs/>
        </w:rPr>
        <w:t>Advantages Over Traditional Systems</w:t>
      </w:r>
    </w:p>
    <w:p w14:paraId="7047548C" w14:textId="77777777" w:rsidR="00AB7D8A" w:rsidRPr="00AB7D8A" w:rsidRDefault="00AB7D8A" w:rsidP="00986640">
      <w:pPr>
        <w:numPr>
          <w:ilvl w:val="0"/>
          <w:numId w:val="54"/>
        </w:numPr>
        <w:spacing w:line="276" w:lineRule="auto"/>
        <w:jc w:val="left"/>
      </w:pPr>
      <w:r w:rsidRPr="00AB7D8A">
        <w:rPr>
          <w:b/>
          <w:bCs/>
        </w:rPr>
        <w:t>No Single Point of Failure:</w:t>
      </w:r>
      <w:r w:rsidRPr="00AB7D8A">
        <w:t> Decentralized blockchain prevents database breaches.</w:t>
      </w:r>
    </w:p>
    <w:p w14:paraId="7B8374DE" w14:textId="77777777" w:rsidR="00AB7D8A" w:rsidRPr="00AB7D8A" w:rsidRDefault="00AB7D8A" w:rsidP="00986640">
      <w:pPr>
        <w:numPr>
          <w:ilvl w:val="0"/>
          <w:numId w:val="54"/>
        </w:numPr>
        <w:spacing w:line="276" w:lineRule="auto"/>
        <w:jc w:val="left"/>
      </w:pPr>
      <w:r w:rsidRPr="00AB7D8A">
        <w:rPr>
          <w:b/>
          <w:bCs/>
        </w:rPr>
        <w:t>Coercion Resistance:</w:t>
      </w:r>
      <w:r w:rsidRPr="00AB7D8A">
        <w:t> ZKPs make it impossible to prove vote choices.</w:t>
      </w:r>
    </w:p>
    <w:p w14:paraId="7D276C25" w14:textId="77777777" w:rsidR="00AB7D8A" w:rsidRPr="00AB7D8A" w:rsidRDefault="00AB7D8A" w:rsidP="00986640">
      <w:pPr>
        <w:numPr>
          <w:ilvl w:val="0"/>
          <w:numId w:val="54"/>
        </w:numPr>
        <w:spacing w:line="276" w:lineRule="auto"/>
        <w:jc w:val="left"/>
      </w:pPr>
      <w:r w:rsidRPr="00AB7D8A">
        <w:rPr>
          <w:b/>
          <w:bCs/>
        </w:rPr>
        <w:t>Real-Time Auditing:</w:t>
      </w:r>
      <w:r w:rsidRPr="00AB7D8A">
        <w:t> Any citizen can verify election integrity via public ledger checks.</w:t>
      </w:r>
    </w:p>
    <w:p w14:paraId="6C6CBF40" w14:textId="77777777" w:rsidR="00AB7D8A" w:rsidRPr="00AB7D8A" w:rsidRDefault="00AB7D8A" w:rsidP="00986640">
      <w:pPr>
        <w:spacing w:line="276" w:lineRule="auto"/>
        <w:jc w:val="left"/>
      </w:pPr>
      <w:r w:rsidRPr="00AB7D8A">
        <w:rPr>
          <w:b/>
          <w:bCs/>
        </w:rPr>
        <w:t>Future Enhancements</w:t>
      </w:r>
    </w:p>
    <w:p w14:paraId="22F1E52D" w14:textId="77777777" w:rsidR="00AB7D8A" w:rsidRPr="00AB7D8A" w:rsidRDefault="00AB7D8A" w:rsidP="00986640">
      <w:pPr>
        <w:numPr>
          <w:ilvl w:val="0"/>
          <w:numId w:val="55"/>
        </w:numPr>
        <w:spacing w:line="276" w:lineRule="auto"/>
        <w:jc w:val="left"/>
      </w:pPr>
      <w:r w:rsidRPr="00AB7D8A">
        <w:rPr>
          <w:b/>
          <w:bCs/>
        </w:rPr>
        <w:t>Post-Quantum Blockchain:</w:t>
      </w:r>
      <w:r w:rsidRPr="00AB7D8A">
        <w:t> Migrating to lattice-based cryptography (e.g., Falcon signatures).</w:t>
      </w:r>
    </w:p>
    <w:p w14:paraId="34F1AA9E" w14:textId="77777777" w:rsidR="00AB7D8A" w:rsidRPr="00AB7D8A" w:rsidRDefault="00AB7D8A" w:rsidP="00986640">
      <w:pPr>
        <w:numPr>
          <w:ilvl w:val="0"/>
          <w:numId w:val="55"/>
        </w:numPr>
        <w:spacing w:line="276" w:lineRule="auto"/>
        <w:jc w:val="left"/>
      </w:pPr>
      <w:r w:rsidRPr="00AB7D8A">
        <w:rPr>
          <w:b/>
          <w:bCs/>
        </w:rPr>
        <w:t>Hardware Security Modules (HSMs):</w:t>
      </w:r>
      <w:r w:rsidRPr="00AB7D8A">
        <w:t> For secure key storage in high-stakes elections.</w:t>
      </w:r>
    </w:p>
    <w:p w14:paraId="362B3CE0" w14:textId="77777777" w:rsidR="00AB7D8A" w:rsidRPr="00AB7D8A" w:rsidRDefault="00AB7D8A" w:rsidP="00986640">
      <w:pPr>
        <w:spacing w:line="276" w:lineRule="auto"/>
        <w:jc w:val="left"/>
      </w:pPr>
      <w:r w:rsidRPr="00AB7D8A">
        <w:t>This framework ensures </w:t>
      </w:r>
      <w:r w:rsidRPr="00AB7D8A">
        <w:rPr>
          <w:b/>
          <w:bCs/>
        </w:rPr>
        <w:t>military-grade security</w:t>
      </w:r>
      <w:r w:rsidRPr="00AB7D8A">
        <w:t> while balancing transparency, privacy, and accessibility—critical for trustworthy digital elections.</w:t>
      </w:r>
    </w:p>
    <w:p w14:paraId="33CB302C" w14:textId="77777777" w:rsidR="005271C5" w:rsidRDefault="005271C5" w:rsidP="00AB7D8A">
      <w:pPr>
        <w:spacing w:line="278" w:lineRule="auto"/>
        <w:jc w:val="left"/>
      </w:pPr>
    </w:p>
    <w:p w14:paraId="4C4A9EAE" w14:textId="77777777" w:rsidR="00986640" w:rsidRDefault="00986640" w:rsidP="00D901B5">
      <w:pPr>
        <w:spacing w:line="278" w:lineRule="auto"/>
        <w:jc w:val="left"/>
      </w:pPr>
    </w:p>
    <w:p w14:paraId="75DFE5CA" w14:textId="197583B6" w:rsidR="00D901B5" w:rsidRPr="00095151" w:rsidRDefault="00D901B5" w:rsidP="00447352">
      <w:pPr>
        <w:spacing w:line="276" w:lineRule="auto"/>
        <w:jc w:val="left"/>
        <w:rPr>
          <w:b/>
          <w:bCs/>
          <w:sz w:val="27"/>
          <w:szCs w:val="27"/>
        </w:rPr>
      </w:pPr>
      <w:bookmarkStart w:id="35" w:name="B34"/>
      <w:r w:rsidRPr="00095151">
        <w:rPr>
          <w:b/>
          <w:bCs/>
          <w:sz w:val="27"/>
          <w:szCs w:val="27"/>
        </w:rPr>
        <w:t>3.4 Performance Metrics</w:t>
      </w:r>
    </w:p>
    <w:bookmarkEnd w:id="35"/>
    <w:p w14:paraId="297F6DF8" w14:textId="77777777" w:rsidR="00D901B5" w:rsidRPr="00D901B5" w:rsidRDefault="00D901B5" w:rsidP="00447352">
      <w:pPr>
        <w:spacing w:line="276" w:lineRule="auto"/>
        <w:jc w:val="left"/>
      </w:pPr>
      <w:r w:rsidRPr="00D901B5">
        <w:rPr>
          <w:b/>
          <w:bCs/>
        </w:rPr>
        <w:t>System Benchmarks:</w:t>
      </w:r>
    </w:p>
    <w:tbl>
      <w:tblPr>
        <w:tblW w:w="0" w:type="auto"/>
        <w:tblCellMar>
          <w:top w:w="15" w:type="dxa"/>
          <w:left w:w="15" w:type="dxa"/>
          <w:bottom w:w="15" w:type="dxa"/>
          <w:right w:w="15" w:type="dxa"/>
        </w:tblCellMar>
        <w:tblLook w:val="04A0" w:firstRow="1" w:lastRow="0" w:firstColumn="1" w:lastColumn="0" w:noHBand="0" w:noVBand="1"/>
      </w:tblPr>
      <w:tblGrid>
        <w:gridCol w:w="2803"/>
        <w:gridCol w:w="920"/>
        <w:gridCol w:w="2579"/>
      </w:tblGrid>
      <w:tr w:rsidR="00D901B5" w:rsidRPr="00D901B5" w14:paraId="7D99B9B9" w14:textId="77777777" w:rsidTr="00D901B5">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18AA990A" w14:textId="77777777" w:rsidR="00D901B5" w:rsidRPr="00D901B5" w:rsidRDefault="00D901B5" w:rsidP="00447352">
            <w:pPr>
              <w:spacing w:line="276" w:lineRule="auto"/>
              <w:jc w:val="left"/>
              <w:rPr>
                <w:b/>
                <w:bCs/>
              </w:rPr>
            </w:pPr>
            <w:r w:rsidRPr="00D901B5">
              <w:rPr>
                <w:b/>
                <w:bCs/>
              </w:rPr>
              <w:t>Metric</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63BDD538" w14:textId="77777777" w:rsidR="00D901B5" w:rsidRPr="00D901B5" w:rsidRDefault="00D901B5" w:rsidP="00447352">
            <w:pPr>
              <w:spacing w:line="276" w:lineRule="auto"/>
              <w:jc w:val="left"/>
              <w:rPr>
                <w:b/>
                <w:bCs/>
              </w:rPr>
            </w:pPr>
            <w:r w:rsidRPr="00D901B5">
              <w:rPr>
                <w:b/>
                <w:bCs/>
              </w:rPr>
              <w:t>Value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4A9B537" w14:textId="77777777" w:rsidR="00D901B5" w:rsidRPr="00D901B5" w:rsidRDefault="00D901B5" w:rsidP="00447352">
            <w:pPr>
              <w:spacing w:line="276" w:lineRule="auto"/>
              <w:jc w:val="left"/>
              <w:rPr>
                <w:b/>
                <w:bCs/>
              </w:rPr>
            </w:pPr>
            <w:r w:rsidRPr="00D901B5">
              <w:rPr>
                <w:b/>
                <w:bCs/>
              </w:rPr>
              <w:t>Source</w:t>
            </w:r>
          </w:p>
        </w:tc>
      </w:tr>
      <w:tr w:rsidR="00D901B5" w:rsidRPr="00D901B5" w14:paraId="73F417E6" w14:textId="77777777" w:rsidTr="00D901B5">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D76D7A2" w14:textId="77777777" w:rsidR="00D901B5" w:rsidRPr="00D901B5" w:rsidRDefault="00D901B5" w:rsidP="00447352">
            <w:pPr>
              <w:spacing w:line="276" w:lineRule="auto"/>
              <w:jc w:val="left"/>
            </w:pPr>
            <w:r w:rsidRPr="00D901B5">
              <w:t>Face Recognition Accuracy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33B2B35" w14:textId="77777777" w:rsidR="00D901B5" w:rsidRPr="00D901B5" w:rsidRDefault="00D901B5" w:rsidP="00447352">
            <w:pPr>
              <w:spacing w:line="276" w:lineRule="auto"/>
              <w:jc w:val="left"/>
            </w:pPr>
            <w:r w:rsidRPr="00D901B5">
              <w:t>99.1%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FF5636D" w14:textId="77777777" w:rsidR="00D901B5" w:rsidRPr="00D901B5" w:rsidRDefault="00D901B5" w:rsidP="00447352">
            <w:pPr>
              <w:spacing w:line="276" w:lineRule="auto"/>
              <w:jc w:val="left"/>
            </w:pPr>
            <w:proofErr w:type="spellStart"/>
            <w:r w:rsidRPr="00D901B5">
              <w:t>SFace</w:t>
            </w:r>
            <w:proofErr w:type="spellEnd"/>
            <w:r w:rsidRPr="00D901B5">
              <w:t xml:space="preserve"> LFW tests</w:t>
            </w:r>
          </w:p>
        </w:tc>
      </w:tr>
      <w:tr w:rsidR="00D901B5" w:rsidRPr="00D901B5" w14:paraId="063E6A80" w14:textId="77777777" w:rsidTr="00D901B5">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645C172" w14:textId="77777777" w:rsidR="00D901B5" w:rsidRPr="00D901B5" w:rsidRDefault="00D901B5" w:rsidP="00447352">
            <w:pPr>
              <w:spacing w:line="276" w:lineRule="auto"/>
              <w:jc w:val="left"/>
            </w:pPr>
            <w:r w:rsidRPr="00D901B5">
              <w:t>Authentication Speed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D1B2C05" w14:textId="77777777" w:rsidR="00D901B5" w:rsidRPr="00D901B5" w:rsidRDefault="00D901B5" w:rsidP="00447352">
            <w:pPr>
              <w:spacing w:line="276" w:lineRule="auto"/>
              <w:jc w:val="left"/>
            </w:pPr>
            <w:r w:rsidRPr="00D901B5">
              <w:t>&lt;1s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674B487" w14:textId="77777777" w:rsidR="00D901B5" w:rsidRPr="00D901B5" w:rsidRDefault="00D901B5" w:rsidP="00447352">
            <w:pPr>
              <w:spacing w:line="276" w:lineRule="auto"/>
              <w:jc w:val="left"/>
            </w:pPr>
            <w:r w:rsidRPr="00D901B5">
              <w:t>Prototype testing</w:t>
            </w:r>
          </w:p>
        </w:tc>
      </w:tr>
      <w:tr w:rsidR="00D901B5" w:rsidRPr="00D901B5" w14:paraId="2096665C" w14:textId="77777777" w:rsidTr="00D901B5">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388609B" w14:textId="77777777" w:rsidR="00D901B5" w:rsidRPr="00D901B5" w:rsidRDefault="00D901B5" w:rsidP="00447352">
            <w:pPr>
              <w:spacing w:line="276" w:lineRule="auto"/>
              <w:jc w:val="left"/>
            </w:pPr>
            <w:r w:rsidRPr="00D901B5">
              <w:t>Language Switching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1EEE550" w14:textId="77777777" w:rsidR="00D901B5" w:rsidRPr="00D901B5" w:rsidRDefault="00D901B5" w:rsidP="00447352">
            <w:pPr>
              <w:spacing w:line="276" w:lineRule="auto"/>
              <w:jc w:val="left"/>
            </w:pPr>
            <w:r w:rsidRPr="00D901B5">
              <w:t>0.2s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4E00116" w14:textId="77777777" w:rsidR="00D901B5" w:rsidRPr="00D901B5" w:rsidRDefault="00D901B5" w:rsidP="00447352">
            <w:pPr>
              <w:spacing w:line="276" w:lineRule="auto"/>
              <w:jc w:val="left"/>
            </w:pPr>
            <w:r w:rsidRPr="00D901B5">
              <w:t>React performance logs</w:t>
            </w:r>
          </w:p>
        </w:tc>
      </w:tr>
    </w:tbl>
    <w:p w14:paraId="44E1A832" w14:textId="77777777" w:rsidR="00C2460C" w:rsidRDefault="00C2460C" w:rsidP="00447352">
      <w:pPr>
        <w:spacing w:line="276" w:lineRule="auto"/>
        <w:jc w:val="left"/>
        <w:rPr>
          <w:b/>
          <w:bCs/>
        </w:rPr>
      </w:pPr>
    </w:p>
    <w:p w14:paraId="1FFE58AA" w14:textId="77777777" w:rsidR="00D901B5" w:rsidRPr="00D901B5" w:rsidRDefault="00D901B5" w:rsidP="00447352">
      <w:pPr>
        <w:spacing w:line="276" w:lineRule="auto"/>
        <w:jc w:val="left"/>
      </w:pPr>
      <w:r w:rsidRPr="00D901B5">
        <w:rPr>
          <w:b/>
          <w:bCs/>
        </w:rPr>
        <w:t>Comparative Advantages:</w:t>
      </w:r>
    </w:p>
    <w:p w14:paraId="7B9C24B5" w14:textId="77777777" w:rsidR="00D901B5" w:rsidRPr="00D901B5" w:rsidRDefault="00D901B5" w:rsidP="00447352">
      <w:pPr>
        <w:numPr>
          <w:ilvl w:val="0"/>
          <w:numId w:val="3"/>
        </w:numPr>
        <w:spacing w:line="276" w:lineRule="auto"/>
        <w:jc w:val="left"/>
      </w:pPr>
      <w:r w:rsidRPr="00D901B5">
        <w:rPr>
          <w:b/>
          <w:bCs/>
        </w:rPr>
        <w:t>Over Paper Systems</w:t>
      </w:r>
      <w:r w:rsidRPr="00D901B5">
        <w:t>:</w:t>
      </w:r>
    </w:p>
    <w:p w14:paraId="30392160" w14:textId="77777777" w:rsidR="00D901B5" w:rsidRPr="00D901B5" w:rsidRDefault="00D901B5" w:rsidP="00447352">
      <w:pPr>
        <w:numPr>
          <w:ilvl w:val="1"/>
          <w:numId w:val="3"/>
        </w:numPr>
        <w:spacing w:line="276" w:lineRule="auto"/>
        <w:jc w:val="left"/>
      </w:pPr>
      <w:r w:rsidRPr="00D901B5">
        <w:t xml:space="preserve">60% faster results </w:t>
      </w:r>
    </w:p>
    <w:p w14:paraId="1AC22FD3" w14:textId="77777777" w:rsidR="00D901B5" w:rsidRPr="00D901B5" w:rsidRDefault="00D901B5" w:rsidP="00447352">
      <w:pPr>
        <w:numPr>
          <w:ilvl w:val="1"/>
          <w:numId w:val="3"/>
        </w:numPr>
        <w:spacing w:line="276" w:lineRule="auto"/>
        <w:jc w:val="left"/>
      </w:pPr>
      <w:r w:rsidRPr="00D901B5">
        <w:t>80% cost reduction</w:t>
      </w:r>
    </w:p>
    <w:p w14:paraId="26B1843A" w14:textId="77777777" w:rsidR="00D901B5" w:rsidRPr="00D901B5" w:rsidRDefault="00D901B5" w:rsidP="00447352">
      <w:pPr>
        <w:numPr>
          <w:ilvl w:val="0"/>
          <w:numId w:val="3"/>
        </w:numPr>
        <w:spacing w:line="276" w:lineRule="auto"/>
        <w:jc w:val="left"/>
      </w:pPr>
      <w:r w:rsidRPr="00D901B5">
        <w:rPr>
          <w:b/>
          <w:bCs/>
        </w:rPr>
        <w:t>Over Other Digital Systems</w:t>
      </w:r>
      <w:r w:rsidRPr="00D901B5">
        <w:t>:</w:t>
      </w:r>
    </w:p>
    <w:p w14:paraId="032A5EFE" w14:textId="77777777" w:rsidR="00D901B5" w:rsidRPr="00D901B5" w:rsidRDefault="00D901B5" w:rsidP="00447352">
      <w:pPr>
        <w:numPr>
          <w:ilvl w:val="1"/>
          <w:numId w:val="3"/>
        </w:numPr>
        <w:spacing w:line="276" w:lineRule="auto"/>
        <w:jc w:val="left"/>
      </w:pPr>
      <w:r w:rsidRPr="00D901B5">
        <w:t>25% higher accessibility compliance</w:t>
      </w:r>
    </w:p>
    <w:p w14:paraId="0B8AF96A" w14:textId="77777777" w:rsidR="00D901B5" w:rsidRPr="00D901B5" w:rsidRDefault="00D901B5" w:rsidP="00447352">
      <w:pPr>
        <w:numPr>
          <w:ilvl w:val="1"/>
          <w:numId w:val="3"/>
        </w:numPr>
        <w:spacing w:line="276" w:lineRule="auto"/>
        <w:jc w:val="left"/>
      </w:pPr>
      <w:r w:rsidRPr="00D901B5">
        <w:t>Native Arabic support</w:t>
      </w:r>
    </w:p>
    <w:p w14:paraId="6D8F0165" w14:textId="77777777" w:rsidR="00ED7EDF" w:rsidRDefault="00ED7EDF" w:rsidP="00ED7EDF">
      <w:pPr>
        <w:pStyle w:val="Title"/>
        <w:jc w:val="center"/>
      </w:pPr>
    </w:p>
    <w:p w14:paraId="22355EC5" w14:textId="77777777" w:rsidR="00C75EDD" w:rsidRDefault="00C75EDD" w:rsidP="00C75EDD"/>
    <w:p w14:paraId="74816316" w14:textId="77777777" w:rsidR="00C75EDD" w:rsidRDefault="00C75EDD" w:rsidP="00C75EDD"/>
    <w:p w14:paraId="22C333B0" w14:textId="77777777" w:rsidR="00C75EDD" w:rsidRDefault="00C75EDD" w:rsidP="00C75EDD"/>
    <w:p w14:paraId="35A2A19B" w14:textId="77777777" w:rsidR="00C75EDD" w:rsidRDefault="00C75EDD" w:rsidP="00C75EDD"/>
    <w:p w14:paraId="3B1E99C4" w14:textId="77777777" w:rsidR="00C75EDD" w:rsidRDefault="00C75EDD" w:rsidP="00C75EDD"/>
    <w:p w14:paraId="1FFDC19B" w14:textId="77777777" w:rsidR="00C75EDD" w:rsidRDefault="00C75EDD" w:rsidP="00C75EDD"/>
    <w:p w14:paraId="64F92322" w14:textId="77777777" w:rsidR="00C75EDD" w:rsidRDefault="00C75EDD" w:rsidP="00C75EDD"/>
    <w:p w14:paraId="44C5C8A9" w14:textId="77777777" w:rsidR="007A24ED" w:rsidRDefault="007A24ED" w:rsidP="00C75EDD"/>
    <w:p w14:paraId="72AFD827" w14:textId="77777777" w:rsidR="007A24ED" w:rsidRDefault="007A24ED" w:rsidP="00C75EDD"/>
    <w:p w14:paraId="5F044B6C" w14:textId="77777777" w:rsidR="007A24ED" w:rsidRDefault="007A24ED" w:rsidP="00C75EDD"/>
    <w:p w14:paraId="7DDECB6E" w14:textId="77777777" w:rsidR="00447352" w:rsidRDefault="00447352" w:rsidP="007A24ED">
      <w:pPr>
        <w:jc w:val="center"/>
        <w:rPr>
          <w:b/>
          <w:bCs/>
          <w:sz w:val="44"/>
          <w:szCs w:val="44"/>
        </w:rPr>
      </w:pPr>
    </w:p>
    <w:p w14:paraId="168B13A3" w14:textId="77777777" w:rsidR="00447352" w:rsidRDefault="00447352" w:rsidP="007A24ED">
      <w:pPr>
        <w:jc w:val="center"/>
        <w:rPr>
          <w:b/>
          <w:bCs/>
          <w:sz w:val="44"/>
          <w:szCs w:val="44"/>
        </w:rPr>
      </w:pPr>
    </w:p>
    <w:p w14:paraId="076C052D" w14:textId="77777777" w:rsidR="00447352" w:rsidRDefault="00447352" w:rsidP="007A24ED">
      <w:pPr>
        <w:jc w:val="center"/>
        <w:rPr>
          <w:b/>
          <w:bCs/>
          <w:sz w:val="44"/>
          <w:szCs w:val="44"/>
        </w:rPr>
      </w:pPr>
    </w:p>
    <w:p w14:paraId="2175367C" w14:textId="77777777" w:rsidR="00447352" w:rsidRDefault="00447352" w:rsidP="007A24ED">
      <w:pPr>
        <w:jc w:val="center"/>
        <w:rPr>
          <w:b/>
          <w:bCs/>
          <w:sz w:val="44"/>
          <w:szCs w:val="44"/>
        </w:rPr>
      </w:pPr>
    </w:p>
    <w:p w14:paraId="42CE66CB" w14:textId="560F3BC7" w:rsidR="007A24ED" w:rsidRPr="00BB4B3E" w:rsidRDefault="007A24ED" w:rsidP="007A24ED">
      <w:pPr>
        <w:jc w:val="center"/>
        <w:rPr>
          <w:b/>
          <w:bCs/>
          <w:sz w:val="44"/>
          <w:szCs w:val="44"/>
        </w:rPr>
      </w:pPr>
      <w:bookmarkStart w:id="36" w:name="CHAP4"/>
      <w:r w:rsidRPr="00BB4B3E">
        <w:rPr>
          <w:b/>
          <w:bCs/>
          <w:sz w:val="44"/>
          <w:szCs w:val="44"/>
        </w:rPr>
        <w:t>Chapter 4</w:t>
      </w:r>
    </w:p>
    <w:p w14:paraId="034A5D8E" w14:textId="77777777" w:rsidR="006B4794" w:rsidRPr="007A24ED" w:rsidRDefault="00AF3499" w:rsidP="007A24ED">
      <w:pPr>
        <w:jc w:val="center"/>
        <w:rPr>
          <w:b/>
          <w:sz w:val="44"/>
          <w:szCs w:val="44"/>
        </w:rPr>
      </w:pPr>
      <w:bookmarkStart w:id="37" w:name="_Toc200234995"/>
      <w:r w:rsidRPr="007A24ED">
        <w:rPr>
          <w:b/>
          <w:sz w:val="44"/>
          <w:szCs w:val="44"/>
        </w:rPr>
        <w:t>Implementation</w:t>
      </w:r>
      <w:bookmarkEnd w:id="37"/>
    </w:p>
    <w:bookmarkEnd w:id="36"/>
    <w:p w14:paraId="56F3C1F6" w14:textId="77777777" w:rsidR="007A24ED" w:rsidRDefault="007A24ED" w:rsidP="007A24ED">
      <w:pPr>
        <w:jc w:val="center"/>
      </w:pPr>
    </w:p>
    <w:p w14:paraId="6064EF1B" w14:textId="77777777" w:rsidR="007A24ED" w:rsidRDefault="007A24ED" w:rsidP="00ED770D">
      <w:pPr>
        <w:pStyle w:val="Chaptertitle"/>
      </w:pPr>
      <w:bookmarkStart w:id="38" w:name="_Toc200234996"/>
    </w:p>
    <w:bookmarkEnd w:id="38"/>
    <w:p w14:paraId="1B35CF81" w14:textId="77777777" w:rsidR="00ED7EDF" w:rsidRPr="00C75EDD" w:rsidRDefault="00ED7EDF" w:rsidP="00ED770D">
      <w:pPr>
        <w:pStyle w:val="Chaptertitle"/>
      </w:pPr>
      <w:r w:rsidRPr="00C75EDD">
        <w:br w:type="page"/>
      </w:r>
    </w:p>
    <w:p w14:paraId="7A664287" w14:textId="77777777" w:rsidR="002C1B3D" w:rsidRDefault="002C1B3D" w:rsidP="00ED7EDF">
      <w:pPr>
        <w:spacing w:line="278" w:lineRule="auto"/>
        <w:jc w:val="left"/>
      </w:pPr>
    </w:p>
    <w:p w14:paraId="40133DDD" w14:textId="77777777" w:rsidR="002C1B3D" w:rsidRPr="00FB0422" w:rsidRDefault="002C1B3D" w:rsidP="007429EF">
      <w:pPr>
        <w:spacing w:line="276" w:lineRule="auto"/>
        <w:jc w:val="left"/>
        <w:rPr>
          <w:b/>
          <w:bCs/>
          <w:sz w:val="36"/>
          <w:szCs w:val="36"/>
        </w:rPr>
      </w:pPr>
      <w:bookmarkStart w:id="39" w:name="T41"/>
      <w:r w:rsidRPr="00FB0422">
        <w:rPr>
          <w:b/>
          <w:bCs/>
          <w:sz w:val="36"/>
          <w:szCs w:val="36"/>
        </w:rPr>
        <w:t>4.1 Technologies and Tools</w:t>
      </w:r>
    </w:p>
    <w:bookmarkEnd w:id="39"/>
    <w:p w14:paraId="3D3914D6" w14:textId="77777777" w:rsidR="002C1B3D" w:rsidRPr="00FB0422" w:rsidRDefault="002C1B3D" w:rsidP="007429EF">
      <w:pPr>
        <w:spacing w:line="276" w:lineRule="auto"/>
        <w:jc w:val="left"/>
        <w:rPr>
          <w:b/>
          <w:bCs/>
        </w:rPr>
      </w:pPr>
      <w:r w:rsidRPr="00FB0422">
        <w:rPr>
          <w:b/>
          <w:bCs/>
        </w:rPr>
        <w:t>4.1.1 Core Technology Stack</w:t>
      </w:r>
    </w:p>
    <w:p w14:paraId="51E12F81" w14:textId="77777777" w:rsidR="002C1B3D" w:rsidRDefault="00B047C8" w:rsidP="007429EF">
      <w:pPr>
        <w:spacing w:line="276" w:lineRule="auto"/>
        <w:jc w:val="left"/>
        <w:rPr>
          <w:b/>
          <w:bCs/>
        </w:rPr>
      </w:pPr>
      <w:r>
        <w:rPr>
          <w:b/>
          <w:bCs/>
        </w:rPr>
        <w:t xml:space="preserve">4.1.1.1 </w:t>
      </w:r>
      <w:r w:rsidR="002C1B3D" w:rsidRPr="002C1B3D">
        <w:rPr>
          <w:b/>
          <w:bCs/>
        </w:rPr>
        <w:t>Frontend Implementation:</w:t>
      </w:r>
    </w:p>
    <w:p w14:paraId="46E858EE" w14:textId="77777777" w:rsidR="0063763B" w:rsidRPr="0063763B" w:rsidRDefault="0063763B" w:rsidP="007429EF">
      <w:pPr>
        <w:spacing w:line="276" w:lineRule="auto"/>
        <w:jc w:val="left"/>
      </w:pPr>
      <w:r w:rsidRPr="0063763B">
        <w:t>The Online Election System (OES) frontend is built using a </w:t>
      </w:r>
      <w:r w:rsidRPr="0063763B">
        <w:rPr>
          <w:b/>
          <w:bCs/>
        </w:rPr>
        <w:t>modern JavaScript/React ecosystem</w:t>
      </w:r>
      <w:r w:rsidRPr="0063763B">
        <w:t>, designed to deliver a </w:t>
      </w:r>
      <w:r w:rsidRPr="0063763B">
        <w:rPr>
          <w:b/>
          <w:bCs/>
        </w:rPr>
        <w:t>high-performance, accessible, and maintainable</w:t>
      </w:r>
      <w:r w:rsidRPr="0063763B">
        <w:t> user interface for voters across devices. Below is a detailed breakdown of the technical stack and implementation strategies:</w:t>
      </w:r>
    </w:p>
    <w:p w14:paraId="5AA87FF8" w14:textId="77777777" w:rsidR="002C1B3D" w:rsidRPr="002C1B3D" w:rsidRDefault="002C1B3D" w:rsidP="007429EF">
      <w:pPr>
        <w:numPr>
          <w:ilvl w:val="0"/>
          <w:numId w:val="4"/>
        </w:numPr>
        <w:spacing w:line="276" w:lineRule="auto"/>
        <w:jc w:val="left"/>
      </w:pPr>
      <w:r w:rsidRPr="002C1B3D">
        <w:rPr>
          <w:b/>
          <w:bCs/>
        </w:rPr>
        <w:t>JavaScript/React Ecosystem</w:t>
      </w:r>
      <w:r w:rsidRPr="002C1B3D">
        <w:t>:</w:t>
      </w:r>
    </w:p>
    <w:p w14:paraId="0D424150" w14:textId="77777777" w:rsidR="0063763B" w:rsidRPr="002C1B3D" w:rsidRDefault="002C1B3D" w:rsidP="007429EF">
      <w:pPr>
        <w:spacing w:line="276" w:lineRule="auto"/>
        <w:ind w:left="1080"/>
        <w:jc w:val="left"/>
      </w:pPr>
      <w:r w:rsidRPr="002C1B3D">
        <w:t>React 18.2 with Hooks API for component management</w:t>
      </w:r>
    </w:p>
    <w:p w14:paraId="41D042F9" w14:textId="77777777" w:rsidR="002C1B3D" w:rsidRPr="002C1B3D" w:rsidRDefault="002C1B3D" w:rsidP="007429EF">
      <w:pPr>
        <w:spacing w:line="276" w:lineRule="auto"/>
        <w:ind w:left="1080"/>
        <w:jc w:val="left"/>
      </w:pPr>
      <w:r w:rsidRPr="002C1B3D">
        <w:t>Create-React-App (CRA) with Webpack 5 configuration</w:t>
      </w:r>
    </w:p>
    <w:p w14:paraId="6DA62B0A" w14:textId="77777777" w:rsidR="002C1B3D" w:rsidRPr="002C1B3D" w:rsidRDefault="002C1B3D" w:rsidP="007429EF">
      <w:pPr>
        <w:spacing w:line="276" w:lineRule="auto"/>
        <w:ind w:left="1080"/>
        <w:jc w:val="left"/>
      </w:pPr>
      <w:r w:rsidRPr="002C1B3D">
        <w:t>Redux Toolkit for global state management</w:t>
      </w:r>
    </w:p>
    <w:p w14:paraId="1ACDFDA5" w14:textId="77777777" w:rsidR="002C1B3D" w:rsidRPr="002C1B3D" w:rsidRDefault="002C1B3D" w:rsidP="007429EF">
      <w:pPr>
        <w:spacing w:line="276" w:lineRule="auto"/>
        <w:ind w:left="1080"/>
        <w:jc w:val="left"/>
      </w:pPr>
      <w:r w:rsidRPr="002C1B3D">
        <w:t>Axios for API communications</w:t>
      </w:r>
    </w:p>
    <w:p w14:paraId="6B8862B4" w14:textId="77777777" w:rsidR="00CA5CA1" w:rsidRDefault="00CA5CA1" w:rsidP="007429EF">
      <w:pPr>
        <w:spacing w:line="276" w:lineRule="auto"/>
        <w:jc w:val="left"/>
      </w:pPr>
      <w:r w:rsidRPr="00CA5CA1">
        <w:rPr>
          <w:noProof/>
        </w:rPr>
        <w:drawing>
          <wp:inline distT="0" distB="0" distL="0" distR="0" wp14:anchorId="043F3175" wp14:editId="07590B88">
            <wp:extent cx="5943600"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4840"/>
                    </a:xfrm>
                    <a:prstGeom prst="rect">
                      <a:avLst/>
                    </a:prstGeom>
                  </pic:spPr>
                </pic:pic>
              </a:graphicData>
            </a:graphic>
          </wp:inline>
        </w:drawing>
      </w:r>
    </w:p>
    <w:p w14:paraId="6A3F8355" w14:textId="77777777" w:rsidR="0063763B" w:rsidRPr="0063763B" w:rsidRDefault="0063763B" w:rsidP="007429EF">
      <w:pPr>
        <w:spacing w:line="276" w:lineRule="auto"/>
        <w:jc w:val="left"/>
      </w:pPr>
      <w:r w:rsidRPr="0063763B">
        <w:rPr>
          <w:b/>
          <w:bCs/>
        </w:rPr>
        <w:t>Key Features &amp; Optimizations</w:t>
      </w:r>
    </w:p>
    <w:p w14:paraId="219E3C1B" w14:textId="77777777" w:rsidR="0063763B" w:rsidRPr="0063763B" w:rsidRDefault="0063763B" w:rsidP="007429EF">
      <w:pPr>
        <w:numPr>
          <w:ilvl w:val="0"/>
          <w:numId w:val="56"/>
        </w:numPr>
        <w:spacing w:line="276" w:lineRule="auto"/>
        <w:jc w:val="left"/>
      </w:pPr>
      <w:r w:rsidRPr="0063763B">
        <w:rPr>
          <w:b/>
          <w:bCs/>
        </w:rPr>
        <w:t>Responsive Design:</w:t>
      </w:r>
    </w:p>
    <w:p w14:paraId="4E74A4AF" w14:textId="77777777" w:rsidR="0063763B" w:rsidRPr="0063763B" w:rsidRDefault="0063763B" w:rsidP="007429EF">
      <w:pPr>
        <w:numPr>
          <w:ilvl w:val="1"/>
          <w:numId w:val="56"/>
        </w:numPr>
        <w:spacing w:line="276" w:lineRule="auto"/>
        <w:jc w:val="left"/>
      </w:pPr>
      <w:r w:rsidRPr="0063763B">
        <w:rPr>
          <w:b/>
          <w:bCs/>
        </w:rPr>
        <w:t>CSS-in-JS (Emotion):</w:t>
      </w:r>
      <w:r w:rsidRPr="0063763B">
        <w:t> Dynamic theming for light/dark modes and WCAG-compliant contrast ratios.</w:t>
      </w:r>
    </w:p>
    <w:p w14:paraId="6BDEB559" w14:textId="77777777" w:rsidR="0063763B" w:rsidRPr="0063763B" w:rsidRDefault="0063763B" w:rsidP="007429EF">
      <w:pPr>
        <w:numPr>
          <w:ilvl w:val="1"/>
          <w:numId w:val="56"/>
        </w:numPr>
        <w:spacing w:line="276" w:lineRule="auto"/>
        <w:jc w:val="left"/>
      </w:pPr>
      <w:r w:rsidRPr="0063763B">
        <w:rPr>
          <w:b/>
          <w:bCs/>
        </w:rPr>
        <w:t>Mobile-First Workflow:</w:t>
      </w:r>
      <w:r w:rsidRPr="0063763B">
        <w:t xml:space="preserve"> Touch-friendly components </w:t>
      </w:r>
      <w:proofErr w:type="gramStart"/>
      <w:r w:rsidRPr="0063763B">
        <w:t>with @</w:t>
      </w:r>
      <w:proofErr w:type="gramEnd"/>
      <w:r w:rsidRPr="0063763B">
        <w:t>media queries for all viewport sizes.</w:t>
      </w:r>
    </w:p>
    <w:p w14:paraId="59E00720" w14:textId="77777777" w:rsidR="0063763B" w:rsidRPr="0063763B" w:rsidRDefault="0063763B" w:rsidP="007429EF">
      <w:pPr>
        <w:numPr>
          <w:ilvl w:val="0"/>
          <w:numId w:val="56"/>
        </w:numPr>
        <w:spacing w:line="276" w:lineRule="auto"/>
        <w:jc w:val="left"/>
      </w:pPr>
      <w:r w:rsidRPr="0063763B">
        <w:rPr>
          <w:b/>
          <w:bCs/>
        </w:rPr>
        <w:t>Accessibility (a11y):</w:t>
      </w:r>
    </w:p>
    <w:p w14:paraId="027E30C5" w14:textId="77777777" w:rsidR="0063763B" w:rsidRPr="0063763B" w:rsidRDefault="0063763B" w:rsidP="007429EF">
      <w:pPr>
        <w:numPr>
          <w:ilvl w:val="1"/>
          <w:numId w:val="56"/>
        </w:numPr>
        <w:spacing w:line="276" w:lineRule="auto"/>
        <w:jc w:val="left"/>
      </w:pPr>
      <w:r w:rsidRPr="0063763B">
        <w:rPr>
          <w:b/>
          <w:bCs/>
        </w:rPr>
        <w:t>ARIA Labels:</w:t>
      </w:r>
      <w:r w:rsidRPr="0063763B">
        <w:t> Screen-reader support for all interactive elements.</w:t>
      </w:r>
    </w:p>
    <w:p w14:paraId="3E219663" w14:textId="77777777" w:rsidR="0063763B" w:rsidRPr="0063763B" w:rsidRDefault="0063763B" w:rsidP="007429EF">
      <w:pPr>
        <w:numPr>
          <w:ilvl w:val="1"/>
          <w:numId w:val="56"/>
        </w:numPr>
        <w:spacing w:line="276" w:lineRule="auto"/>
        <w:jc w:val="left"/>
      </w:pPr>
      <w:r w:rsidRPr="0063763B">
        <w:rPr>
          <w:b/>
          <w:bCs/>
        </w:rPr>
        <w:t>Keyboard Navigation:</w:t>
      </w:r>
      <w:r w:rsidRPr="0063763B">
        <w:t> Full tab-index management for motor-impaired users.</w:t>
      </w:r>
    </w:p>
    <w:p w14:paraId="29931CE0" w14:textId="77777777" w:rsidR="0063763B" w:rsidRPr="0063763B" w:rsidRDefault="0063763B" w:rsidP="007429EF">
      <w:pPr>
        <w:numPr>
          <w:ilvl w:val="0"/>
          <w:numId w:val="56"/>
        </w:numPr>
        <w:spacing w:line="276" w:lineRule="auto"/>
        <w:jc w:val="left"/>
      </w:pPr>
      <w:r w:rsidRPr="0063763B">
        <w:rPr>
          <w:b/>
          <w:bCs/>
        </w:rPr>
        <w:t>Performance:</w:t>
      </w:r>
    </w:p>
    <w:p w14:paraId="0BC77DBE" w14:textId="77777777" w:rsidR="0063763B" w:rsidRDefault="0063763B" w:rsidP="007429EF">
      <w:pPr>
        <w:numPr>
          <w:ilvl w:val="1"/>
          <w:numId w:val="56"/>
        </w:numPr>
        <w:spacing w:line="276" w:lineRule="auto"/>
        <w:jc w:val="left"/>
      </w:pPr>
      <w:r w:rsidRPr="0063763B">
        <w:rPr>
          <w:b/>
          <w:bCs/>
        </w:rPr>
        <w:t>Bundle Analysis:</w:t>
      </w:r>
      <w:r w:rsidRPr="0063763B">
        <w:t> webpack-bundle-analyzer identifies and trims bloat (e.g., unused dependencies).</w:t>
      </w:r>
    </w:p>
    <w:p w14:paraId="095B5042" w14:textId="77777777" w:rsidR="00447352" w:rsidRDefault="00447352" w:rsidP="007429EF">
      <w:pPr>
        <w:spacing w:line="276" w:lineRule="auto"/>
        <w:jc w:val="left"/>
      </w:pPr>
    </w:p>
    <w:p w14:paraId="3DDB31B2" w14:textId="77777777" w:rsidR="00447352" w:rsidRPr="0063763B" w:rsidRDefault="00447352" w:rsidP="007429EF">
      <w:pPr>
        <w:spacing w:line="276" w:lineRule="auto"/>
        <w:jc w:val="left"/>
      </w:pPr>
    </w:p>
    <w:p w14:paraId="7F2F969F" w14:textId="77777777" w:rsidR="0063763B" w:rsidRPr="0063763B" w:rsidRDefault="0063763B" w:rsidP="007429EF">
      <w:pPr>
        <w:numPr>
          <w:ilvl w:val="1"/>
          <w:numId w:val="56"/>
        </w:numPr>
        <w:spacing w:line="276" w:lineRule="auto"/>
        <w:jc w:val="left"/>
      </w:pPr>
      <w:r w:rsidRPr="0063763B">
        <w:rPr>
          <w:b/>
          <w:bCs/>
        </w:rPr>
        <w:t>Prefetching:</w:t>
      </w:r>
      <w:r w:rsidRPr="0063763B">
        <w:t> Anticipates voter navigation paths (e.g., preloading ballot components after login).</w:t>
      </w:r>
    </w:p>
    <w:p w14:paraId="5FB23F3B" w14:textId="77777777" w:rsidR="0063763B" w:rsidRPr="0063763B" w:rsidRDefault="0063763B" w:rsidP="007429EF">
      <w:pPr>
        <w:numPr>
          <w:ilvl w:val="0"/>
          <w:numId w:val="56"/>
        </w:numPr>
        <w:spacing w:line="276" w:lineRule="auto"/>
        <w:jc w:val="left"/>
      </w:pPr>
      <w:r w:rsidRPr="0063763B">
        <w:rPr>
          <w:b/>
          <w:bCs/>
        </w:rPr>
        <w:t>Security:</w:t>
      </w:r>
    </w:p>
    <w:p w14:paraId="5430A2CF" w14:textId="77777777" w:rsidR="0063763B" w:rsidRPr="0063763B" w:rsidRDefault="0063763B" w:rsidP="007429EF">
      <w:pPr>
        <w:numPr>
          <w:ilvl w:val="1"/>
          <w:numId w:val="56"/>
        </w:numPr>
        <w:spacing w:line="276" w:lineRule="auto"/>
        <w:jc w:val="left"/>
      </w:pPr>
      <w:r w:rsidRPr="0063763B">
        <w:rPr>
          <w:b/>
          <w:bCs/>
        </w:rPr>
        <w:t>CSP Headers:</w:t>
      </w:r>
      <w:r w:rsidRPr="0063763B">
        <w:t> Mitigates XSS risks via helmet middleware.</w:t>
      </w:r>
    </w:p>
    <w:p w14:paraId="5D06E49F" w14:textId="4F185AE8" w:rsidR="0063763B" w:rsidRPr="0063763B" w:rsidRDefault="0063763B" w:rsidP="007429EF">
      <w:pPr>
        <w:numPr>
          <w:ilvl w:val="1"/>
          <w:numId w:val="56"/>
        </w:numPr>
        <w:spacing w:line="276" w:lineRule="auto"/>
        <w:jc w:val="left"/>
      </w:pPr>
      <w:r w:rsidRPr="0063763B">
        <w:rPr>
          <w:b/>
          <w:bCs/>
        </w:rPr>
        <w:t>Sanitization:</w:t>
      </w:r>
      <w:r w:rsidRPr="0063763B">
        <w:t> </w:t>
      </w:r>
      <w:proofErr w:type="spellStart"/>
      <w:r w:rsidRPr="0063763B">
        <w:t>DOMPurify</w:t>
      </w:r>
      <w:proofErr w:type="spellEnd"/>
      <w:r w:rsidRPr="0063763B">
        <w:t xml:space="preserve"> cleans user-generated content (e.g., candidate bios).</w:t>
      </w:r>
    </w:p>
    <w:p w14:paraId="6C7D984D" w14:textId="77777777" w:rsidR="0063763B" w:rsidRPr="0063763B" w:rsidRDefault="0063763B" w:rsidP="007429EF">
      <w:pPr>
        <w:spacing w:line="276" w:lineRule="auto"/>
        <w:rPr>
          <w:b/>
          <w:bCs/>
        </w:rPr>
      </w:pPr>
      <w:r w:rsidRPr="0063763B">
        <w:rPr>
          <w:b/>
          <w:bCs/>
        </w:rPr>
        <w:t>Development Workflow</w:t>
      </w:r>
    </w:p>
    <w:p w14:paraId="2948BB6F" w14:textId="77777777" w:rsidR="0063763B" w:rsidRPr="0063763B" w:rsidRDefault="0063763B" w:rsidP="007429EF">
      <w:pPr>
        <w:spacing w:line="276" w:lineRule="auto"/>
        <w:rPr>
          <w:b/>
          <w:bCs/>
        </w:rPr>
      </w:pPr>
      <w:r w:rsidRPr="0063763B">
        <w:rPr>
          <w:b/>
          <w:bCs/>
        </w:rPr>
        <w:t>Testing:</w:t>
      </w:r>
    </w:p>
    <w:p w14:paraId="664B55BB" w14:textId="77777777" w:rsidR="0063763B" w:rsidRDefault="0063763B" w:rsidP="007429EF">
      <w:pPr>
        <w:spacing w:line="276" w:lineRule="auto"/>
        <w:ind w:left="720"/>
      </w:pPr>
      <w:r w:rsidRPr="00447352">
        <w:rPr>
          <w:b/>
          <w:bCs/>
        </w:rPr>
        <w:t>Unit Tests:</w:t>
      </w:r>
      <w:r>
        <w:t xml:space="preserve"> Jest + React Testing Library (render, </w:t>
      </w:r>
      <w:proofErr w:type="spellStart"/>
      <w:r>
        <w:t>fireEvent</w:t>
      </w:r>
      <w:proofErr w:type="spellEnd"/>
      <w:r>
        <w:t>) for component logic.</w:t>
      </w:r>
    </w:p>
    <w:p w14:paraId="7324E0EA" w14:textId="77777777" w:rsidR="0063763B" w:rsidRDefault="0063763B" w:rsidP="007429EF">
      <w:pPr>
        <w:spacing w:line="276" w:lineRule="auto"/>
        <w:ind w:left="720"/>
      </w:pPr>
      <w:r w:rsidRPr="00447352">
        <w:rPr>
          <w:b/>
          <w:bCs/>
        </w:rPr>
        <w:t>E2E Tests</w:t>
      </w:r>
      <w:r>
        <w:t>: Cypress simulates voter journeys (e.g., registration → vote submission).</w:t>
      </w:r>
    </w:p>
    <w:p w14:paraId="68D5661E" w14:textId="77777777" w:rsidR="0063763B" w:rsidRPr="0063763B" w:rsidRDefault="0063763B" w:rsidP="007429EF">
      <w:pPr>
        <w:spacing w:line="276" w:lineRule="auto"/>
        <w:rPr>
          <w:b/>
          <w:bCs/>
        </w:rPr>
      </w:pPr>
      <w:r w:rsidRPr="0063763B">
        <w:rPr>
          <w:b/>
          <w:bCs/>
        </w:rPr>
        <w:t>CI/CD:</w:t>
      </w:r>
    </w:p>
    <w:p w14:paraId="5DBB8981" w14:textId="77777777" w:rsidR="0063763B" w:rsidRDefault="0063763B" w:rsidP="007429EF">
      <w:pPr>
        <w:spacing w:line="276" w:lineRule="auto"/>
        <w:ind w:left="720"/>
      </w:pPr>
      <w:r w:rsidRPr="00447352">
        <w:rPr>
          <w:b/>
          <w:bCs/>
        </w:rPr>
        <w:t>GitHub Actions</w:t>
      </w:r>
      <w:r>
        <w:t>: Automates linting, testing, and deployment to AWS S3/CloudFront.</w:t>
      </w:r>
    </w:p>
    <w:p w14:paraId="7E96F652" w14:textId="77777777" w:rsidR="0063763B" w:rsidRDefault="0063763B" w:rsidP="007429EF">
      <w:pPr>
        <w:spacing w:line="276" w:lineRule="auto"/>
        <w:ind w:left="720"/>
      </w:pPr>
      <w:r w:rsidRPr="00447352">
        <w:rPr>
          <w:b/>
          <w:bCs/>
        </w:rPr>
        <w:t>Feature Flags:</w:t>
      </w:r>
      <w:r>
        <w:t xml:space="preserve"> Gradual rollouts via </w:t>
      </w:r>
      <w:proofErr w:type="spellStart"/>
      <w:r>
        <w:t>LaunchDarkly</w:t>
      </w:r>
      <w:proofErr w:type="spellEnd"/>
      <w:r>
        <w:t xml:space="preserve"> integration.</w:t>
      </w:r>
    </w:p>
    <w:p w14:paraId="0074AD8A" w14:textId="77777777" w:rsidR="0063763B" w:rsidRPr="0063763B" w:rsidRDefault="0063763B" w:rsidP="007429EF">
      <w:pPr>
        <w:spacing w:line="276" w:lineRule="auto"/>
        <w:rPr>
          <w:b/>
          <w:bCs/>
        </w:rPr>
      </w:pPr>
      <w:r w:rsidRPr="0063763B">
        <w:rPr>
          <w:b/>
          <w:bCs/>
        </w:rPr>
        <w:t>Monitoring:</w:t>
      </w:r>
    </w:p>
    <w:p w14:paraId="17324374" w14:textId="021C936E" w:rsidR="0063763B" w:rsidRDefault="0063763B" w:rsidP="007429EF">
      <w:pPr>
        <w:spacing w:line="276" w:lineRule="auto"/>
        <w:ind w:left="720"/>
      </w:pPr>
      <w:r w:rsidRPr="00447352">
        <w:rPr>
          <w:b/>
          <w:bCs/>
        </w:rPr>
        <w:t>Sentry</w:t>
      </w:r>
      <w:r>
        <w:t>: Tracks frontend errors and performance metrics in production.</w:t>
      </w:r>
    </w:p>
    <w:p w14:paraId="3C6297F5" w14:textId="74645284" w:rsidR="0063763B" w:rsidRDefault="0063763B" w:rsidP="007429EF">
      <w:pPr>
        <w:spacing w:line="276" w:lineRule="auto"/>
        <w:ind w:left="720"/>
        <w:jc w:val="left"/>
      </w:pPr>
      <w:r w:rsidRPr="00447352">
        <w:rPr>
          <w:b/>
          <w:bCs/>
        </w:rPr>
        <w:t>Google Analytics 4:</w:t>
      </w:r>
      <w:r>
        <w:t xml:space="preserve"> Measures voter engagement and drop-off points.</w:t>
      </w:r>
    </w:p>
    <w:p w14:paraId="2D6C74D6" w14:textId="77777777" w:rsidR="00CA5CA1" w:rsidRPr="00CA5CA1" w:rsidRDefault="00B047C8" w:rsidP="007429EF">
      <w:pPr>
        <w:spacing w:line="276" w:lineRule="auto"/>
        <w:jc w:val="left"/>
      </w:pPr>
      <w:r>
        <w:rPr>
          <w:b/>
          <w:bCs/>
        </w:rPr>
        <w:t xml:space="preserve">4.1.1.2 </w:t>
      </w:r>
      <w:r w:rsidR="00CA5CA1" w:rsidRPr="00CA5CA1">
        <w:rPr>
          <w:b/>
          <w:bCs/>
        </w:rPr>
        <w:t>Backend Services</w:t>
      </w:r>
      <w:r w:rsidR="00CA5CA1" w:rsidRPr="00CA5CA1">
        <w:t>:</w:t>
      </w:r>
    </w:p>
    <w:p w14:paraId="34CAFF9F" w14:textId="77777777" w:rsidR="009B2902" w:rsidRDefault="009B2902" w:rsidP="007429EF">
      <w:pPr>
        <w:spacing w:line="276" w:lineRule="auto"/>
        <w:jc w:val="left"/>
        <w:rPr>
          <w:b/>
          <w:bCs/>
        </w:rPr>
      </w:pPr>
      <w:r w:rsidRPr="009B2902">
        <w:rPr>
          <w:b/>
          <w:bCs/>
        </w:rPr>
        <w:t>1. Face Recognition Service (</w:t>
      </w:r>
      <w:r w:rsidRPr="009B2902">
        <w:t>faceRecognitionService.js</w:t>
      </w:r>
      <w:r w:rsidRPr="009B2902">
        <w:rPr>
          <w:b/>
          <w:bCs/>
        </w:rPr>
        <w:t>)</w:t>
      </w:r>
    </w:p>
    <w:p w14:paraId="6ABD5458" w14:textId="77777777" w:rsidR="00364505" w:rsidRPr="00447352" w:rsidRDefault="00364505" w:rsidP="007429EF">
      <w:pPr>
        <w:spacing w:line="276" w:lineRule="auto"/>
        <w:jc w:val="left"/>
      </w:pPr>
      <w:r w:rsidRPr="00447352">
        <w:t>The Face Recognition Service (faceRecognitionService.js) is a critical backend component responsible for secure voter authentication through biometric verification. Built as a high-performance Node.js microservice, it integrates with Python-based computer vision models to deliver fast and accurate face matching while maintaining privacy and scalability.</w:t>
      </w:r>
    </w:p>
    <w:p w14:paraId="7C59AF26" w14:textId="77777777" w:rsidR="009B2902" w:rsidRPr="009B2902" w:rsidRDefault="009B2902" w:rsidP="007429EF">
      <w:pPr>
        <w:spacing w:line="276" w:lineRule="auto"/>
        <w:jc w:val="left"/>
      </w:pPr>
      <w:r w:rsidRPr="009B2902">
        <w:rPr>
          <w:b/>
          <w:bCs/>
        </w:rPr>
        <w:t>Core Features</w:t>
      </w:r>
      <w:r w:rsidRPr="009B2902">
        <w:t>:</w:t>
      </w:r>
    </w:p>
    <w:p w14:paraId="17A13653" w14:textId="77777777" w:rsidR="009B2902" w:rsidRPr="00364505" w:rsidRDefault="009B2902" w:rsidP="007429EF">
      <w:pPr>
        <w:numPr>
          <w:ilvl w:val="0"/>
          <w:numId w:val="5"/>
        </w:numPr>
        <w:tabs>
          <w:tab w:val="clear" w:pos="720"/>
          <w:tab w:val="num" w:pos="1080"/>
        </w:tabs>
        <w:spacing w:line="276" w:lineRule="auto"/>
        <w:ind w:left="1080"/>
        <w:jc w:val="left"/>
      </w:pPr>
      <w:r w:rsidRPr="009B2902">
        <w:rPr>
          <w:b/>
          <w:bCs/>
        </w:rPr>
        <w:t>Face Registration &amp; Verification</w:t>
      </w:r>
    </w:p>
    <w:p w14:paraId="1EADC8D3" w14:textId="77777777" w:rsidR="00364505" w:rsidRPr="00364505" w:rsidRDefault="00364505" w:rsidP="007429EF">
      <w:pPr>
        <w:spacing w:line="276" w:lineRule="auto"/>
        <w:ind w:left="720"/>
        <w:rPr>
          <w:b/>
          <w:bCs/>
        </w:rPr>
      </w:pPr>
      <w:r w:rsidRPr="00364505">
        <w:rPr>
          <w:b/>
          <w:bCs/>
        </w:rPr>
        <w:t>Registration Workflow:</w:t>
      </w:r>
    </w:p>
    <w:p w14:paraId="0BFE02C0" w14:textId="77777777" w:rsidR="00364505" w:rsidRDefault="00364505" w:rsidP="007429EF">
      <w:pPr>
        <w:spacing w:line="276" w:lineRule="auto"/>
        <w:ind w:left="720"/>
      </w:pPr>
      <w:r>
        <w:t xml:space="preserve">Captures and stores 128-dimensional facial embeddings (via </w:t>
      </w:r>
      <w:proofErr w:type="spellStart"/>
      <w:r>
        <w:t>SFace</w:t>
      </w:r>
      <w:proofErr w:type="spellEnd"/>
      <w:r>
        <w:t>) for enrolled voters.</w:t>
      </w:r>
    </w:p>
    <w:p w14:paraId="2ABC26CA" w14:textId="7B2C959E" w:rsidR="00364505" w:rsidRDefault="00007AA5" w:rsidP="007429EF">
      <w:pPr>
        <w:spacing w:line="276" w:lineRule="auto"/>
        <w:ind w:left="720"/>
      </w:pPr>
      <w:r>
        <w:t>Associates’</w:t>
      </w:r>
      <w:r w:rsidR="00364505">
        <w:t xml:space="preserve"> embeddings with anonymized voter IDs (e.g., UUIDs) to prevent identity linkage.</w:t>
      </w:r>
    </w:p>
    <w:p w14:paraId="7B861F25" w14:textId="77777777" w:rsidR="00447352" w:rsidRDefault="00447352" w:rsidP="007429EF">
      <w:pPr>
        <w:spacing w:line="276" w:lineRule="auto"/>
        <w:rPr>
          <w:b/>
          <w:bCs/>
        </w:rPr>
      </w:pPr>
    </w:p>
    <w:p w14:paraId="0F28DF37" w14:textId="678D3582" w:rsidR="00364505" w:rsidRPr="00364505" w:rsidRDefault="00447352" w:rsidP="007429EF">
      <w:pPr>
        <w:spacing w:line="276" w:lineRule="auto"/>
        <w:rPr>
          <w:b/>
          <w:bCs/>
        </w:rPr>
      </w:pPr>
      <w:r>
        <w:rPr>
          <w:b/>
          <w:bCs/>
        </w:rPr>
        <w:t xml:space="preserve">           </w:t>
      </w:r>
      <w:r w:rsidR="00364505" w:rsidRPr="00364505">
        <w:rPr>
          <w:b/>
          <w:bCs/>
        </w:rPr>
        <w:t>Verification Workflow:</w:t>
      </w:r>
    </w:p>
    <w:p w14:paraId="2E07ED90" w14:textId="77777777" w:rsidR="00364505" w:rsidRDefault="00364505" w:rsidP="007429EF">
      <w:pPr>
        <w:spacing w:line="276" w:lineRule="auto"/>
        <w:ind w:left="720"/>
      </w:pPr>
      <w:r>
        <w:t>Compares live voter selfies against registered embeddings using cosine similarity (threshold: 0.6).</w:t>
      </w:r>
    </w:p>
    <w:p w14:paraId="01318A14" w14:textId="77777777" w:rsidR="00364505" w:rsidRPr="009B2902" w:rsidRDefault="00364505" w:rsidP="007429EF">
      <w:pPr>
        <w:spacing w:line="276" w:lineRule="auto"/>
        <w:ind w:left="720"/>
        <w:jc w:val="left"/>
      </w:pPr>
      <w:r>
        <w:t>Returns a confidence score (0–100%) for match decisions.</w:t>
      </w:r>
    </w:p>
    <w:p w14:paraId="648ACFCB" w14:textId="77777777" w:rsidR="009B2902" w:rsidRPr="00364505" w:rsidRDefault="009B2902" w:rsidP="007429EF">
      <w:pPr>
        <w:numPr>
          <w:ilvl w:val="0"/>
          <w:numId w:val="5"/>
        </w:numPr>
        <w:spacing w:line="276" w:lineRule="auto"/>
        <w:jc w:val="left"/>
      </w:pPr>
      <w:r w:rsidRPr="009B2902">
        <w:rPr>
          <w:b/>
          <w:bCs/>
        </w:rPr>
        <w:t>Python API Integration</w:t>
      </w:r>
    </w:p>
    <w:p w14:paraId="3C52973C" w14:textId="77777777" w:rsidR="00364505" w:rsidRDefault="00364505" w:rsidP="007429EF">
      <w:pPr>
        <w:spacing w:line="276" w:lineRule="auto"/>
        <w:ind w:left="1440"/>
      </w:pPr>
      <w:r w:rsidRPr="00364505">
        <w:rPr>
          <w:b/>
          <w:bCs/>
        </w:rPr>
        <w:t>Model Serving</w:t>
      </w:r>
      <w:r>
        <w:t>:</w:t>
      </w:r>
    </w:p>
    <w:p w14:paraId="47809ABC" w14:textId="77777777" w:rsidR="00364505" w:rsidRDefault="00364505" w:rsidP="007429EF">
      <w:pPr>
        <w:spacing w:line="276" w:lineRule="auto"/>
        <w:ind w:left="720"/>
      </w:pPr>
      <w:r>
        <w:t xml:space="preserve">Leverages </w:t>
      </w:r>
      <w:proofErr w:type="spellStart"/>
      <w:r>
        <w:t>FastAPI</w:t>
      </w:r>
      <w:proofErr w:type="spellEnd"/>
      <w:r>
        <w:t xml:space="preserve"> (Python) to host YuNet (detection) and </w:t>
      </w:r>
      <w:proofErr w:type="spellStart"/>
      <w:r>
        <w:t>SFace</w:t>
      </w:r>
      <w:proofErr w:type="spellEnd"/>
      <w:r>
        <w:t xml:space="preserve"> (recognition) as REST endpoints.</w:t>
      </w:r>
    </w:p>
    <w:p w14:paraId="2BBCF225" w14:textId="77777777" w:rsidR="00364505" w:rsidRDefault="00364505" w:rsidP="007429EF">
      <w:pPr>
        <w:spacing w:line="276" w:lineRule="auto"/>
        <w:ind w:left="720"/>
      </w:pPr>
      <w:r>
        <w:t xml:space="preserve">Communicates via </w:t>
      </w:r>
      <w:proofErr w:type="spellStart"/>
      <w:r>
        <w:t>gRPC</w:t>
      </w:r>
      <w:proofErr w:type="spellEnd"/>
      <w:r>
        <w:t xml:space="preserve"> for low-latency data exchange with Node.js.</w:t>
      </w:r>
    </w:p>
    <w:p w14:paraId="0AA232BD" w14:textId="77777777" w:rsidR="00364505" w:rsidRPr="00364505" w:rsidRDefault="00364505" w:rsidP="007429EF">
      <w:pPr>
        <w:spacing w:line="276" w:lineRule="auto"/>
        <w:ind w:left="1440"/>
        <w:rPr>
          <w:b/>
          <w:bCs/>
        </w:rPr>
      </w:pPr>
      <w:r w:rsidRPr="00364505">
        <w:rPr>
          <w:b/>
          <w:bCs/>
        </w:rPr>
        <w:t>Error Handling:</w:t>
      </w:r>
    </w:p>
    <w:p w14:paraId="0B81201B" w14:textId="77777777" w:rsidR="00364505" w:rsidRDefault="00364505" w:rsidP="007429EF">
      <w:pPr>
        <w:spacing w:line="276" w:lineRule="auto"/>
        <w:ind w:left="720"/>
      </w:pPr>
      <w:r>
        <w:t>Retries failed requests with exponential backoff.</w:t>
      </w:r>
    </w:p>
    <w:p w14:paraId="73B95C0F" w14:textId="77777777" w:rsidR="00364505" w:rsidRPr="009B2902" w:rsidRDefault="00364505" w:rsidP="007429EF">
      <w:pPr>
        <w:spacing w:line="276" w:lineRule="auto"/>
        <w:ind w:left="720"/>
        <w:jc w:val="left"/>
      </w:pPr>
      <w:r>
        <w:t xml:space="preserve">Falls back to </w:t>
      </w:r>
      <w:proofErr w:type="gramStart"/>
      <w:r>
        <w:t>cached</w:t>
      </w:r>
      <w:proofErr w:type="gramEnd"/>
      <w:r>
        <w:t xml:space="preserve"> descriptors during Python service outages.</w:t>
      </w:r>
    </w:p>
    <w:p w14:paraId="290DAAC1" w14:textId="77777777" w:rsidR="00364505" w:rsidRDefault="009B2902" w:rsidP="007429EF">
      <w:pPr>
        <w:numPr>
          <w:ilvl w:val="0"/>
          <w:numId w:val="5"/>
        </w:numPr>
        <w:spacing w:line="276" w:lineRule="auto"/>
        <w:jc w:val="left"/>
      </w:pPr>
      <w:r w:rsidRPr="009B2902">
        <w:rPr>
          <w:b/>
          <w:bCs/>
        </w:rPr>
        <w:t>Descriptor Matching</w:t>
      </w:r>
    </w:p>
    <w:p w14:paraId="0C5C78F8" w14:textId="77777777" w:rsidR="00364505" w:rsidRPr="00364505" w:rsidRDefault="00364505" w:rsidP="007429EF">
      <w:pPr>
        <w:spacing w:line="276" w:lineRule="auto"/>
        <w:ind w:left="720"/>
        <w:rPr>
          <w:b/>
          <w:bCs/>
        </w:rPr>
      </w:pPr>
      <w:r w:rsidRPr="00364505">
        <w:rPr>
          <w:b/>
          <w:bCs/>
        </w:rPr>
        <w:t>Optimized Search:</w:t>
      </w:r>
    </w:p>
    <w:p w14:paraId="5299872D" w14:textId="77777777" w:rsidR="00364505" w:rsidRDefault="00364505" w:rsidP="007429EF">
      <w:pPr>
        <w:spacing w:line="276" w:lineRule="auto"/>
        <w:ind w:left="1440"/>
      </w:pPr>
      <w:r>
        <w:t>Uses FAISS (Facebook AI Similarity Search) for efficient nearest-neighbor lookup in large voter databases (1M+ entries).</w:t>
      </w:r>
    </w:p>
    <w:p w14:paraId="66E3B551" w14:textId="77777777" w:rsidR="00364505" w:rsidRDefault="00364505" w:rsidP="007429EF">
      <w:pPr>
        <w:spacing w:line="276" w:lineRule="auto"/>
        <w:ind w:left="1440"/>
      </w:pPr>
      <w:r>
        <w:t xml:space="preserve">Reduces matching time from O(n) to </w:t>
      </w:r>
      <w:proofErr w:type="gramStart"/>
      <w:r>
        <w:t>O(</w:t>
      </w:r>
      <w:proofErr w:type="gramEnd"/>
      <w:r>
        <w:t>log n).</w:t>
      </w:r>
    </w:p>
    <w:p w14:paraId="48AFDAD0" w14:textId="77777777" w:rsidR="00364505" w:rsidRPr="00364505" w:rsidRDefault="00364505" w:rsidP="007429EF">
      <w:pPr>
        <w:spacing w:line="276" w:lineRule="auto"/>
        <w:ind w:left="720"/>
        <w:rPr>
          <w:b/>
          <w:bCs/>
        </w:rPr>
      </w:pPr>
      <w:r w:rsidRPr="00364505">
        <w:rPr>
          <w:b/>
          <w:bCs/>
        </w:rPr>
        <w:t>Privacy Safeguards:</w:t>
      </w:r>
    </w:p>
    <w:p w14:paraId="1D6A371B" w14:textId="77777777" w:rsidR="00364505" w:rsidRDefault="00364505" w:rsidP="007429EF">
      <w:pPr>
        <w:spacing w:line="276" w:lineRule="auto"/>
        <w:ind w:left="1440"/>
      </w:pPr>
      <w:r>
        <w:t>Embeds are encrypted at rest using AES-256.</w:t>
      </w:r>
    </w:p>
    <w:p w14:paraId="0ED0BC9C" w14:textId="77777777" w:rsidR="00364505" w:rsidRDefault="00364505" w:rsidP="007429EF">
      <w:pPr>
        <w:spacing w:line="276" w:lineRule="auto"/>
        <w:ind w:left="1440"/>
        <w:jc w:val="left"/>
      </w:pPr>
      <w:r>
        <w:t>Ephemeral storage: Raw images are discarded post-processing.</w:t>
      </w:r>
    </w:p>
    <w:p w14:paraId="78E0702E" w14:textId="77777777" w:rsidR="00364505" w:rsidRPr="00364505" w:rsidRDefault="00364505" w:rsidP="007429EF">
      <w:pPr>
        <w:spacing w:line="276" w:lineRule="auto"/>
      </w:pPr>
    </w:p>
    <w:p w14:paraId="553C87CD" w14:textId="77777777" w:rsidR="00364505" w:rsidRPr="00364505" w:rsidRDefault="00364505" w:rsidP="007429EF">
      <w:pPr>
        <w:spacing w:line="276" w:lineRule="auto"/>
      </w:pPr>
    </w:p>
    <w:p w14:paraId="0E329D51" w14:textId="77777777" w:rsidR="00364505" w:rsidRDefault="00364505" w:rsidP="007429EF">
      <w:pPr>
        <w:spacing w:line="276" w:lineRule="auto"/>
      </w:pPr>
    </w:p>
    <w:p w14:paraId="46C9D7BC" w14:textId="77777777" w:rsidR="00364505" w:rsidRPr="00364505" w:rsidRDefault="00364505" w:rsidP="007429EF">
      <w:pPr>
        <w:tabs>
          <w:tab w:val="left" w:pos="2580"/>
        </w:tabs>
        <w:spacing w:line="276" w:lineRule="auto"/>
      </w:pPr>
      <w:r>
        <w:tab/>
      </w:r>
    </w:p>
    <w:p w14:paraId="486620B0" w14:textId="77777777" w:rsidR="00364505" w:rsidRDefault="009B2902" w:rsidP="007429EF">
      <w:pPr>
        <w:spacing w:line="276" w:lineRule="auto"/>
        <w:jc w:val="left"/>
      </w:pPr>
      <w:r w:rsidRPr="009B2902">
        <w:rPr>
          <w:noProof/>
        </w:rPr>
        <w:lastRenderedPageBreak/>
        <w:drawing>
          <wp:inline distT="0" distB="0" distL="0" distR="0" wp14:anchorId="7E1C1274" wp14:editId="15FCF93C">
            <wp:extent cx="5943600" cy="246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0625"/>
                    </a:xfrm>
                    <a:prstGeom prst="rect">
                      <a:avLst/>
                    </a:prstGeom>
                  </pic:spPr>
                </pic:pic>
              </a:graphicData>
            </a:graphic>
          </wp:inline>
        </w:drawing>
      </w:r>
      <w:r w:rsidRPr="009B2902">
        <w:rPr>
          <w:noProof/>
        </w:rPr>
        <w:drawing>
          <wp:inline distT="0" distB="0" distL="0" distR="0" wp14:anchorId="24F22779" wp14:editId="78E11B07">
            <wp:extent cx="5943600" cy="118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9990"/>
                    </a:xfrm>
                    <a:prstGeom prst="rect">
                      <a:avLst/>
                    </a:prstGeom>
                  </pic:spPr>
                </pic:pic>
              </a:graphicData>
            </a:graphic>
          </wp:inline>
        </w:drawing>
      </w:r>
    </w:p>
    <w:p w14:paraId="1100CE2A" w14:textId="77777777" w:rsidR="00364505" w:rsidRDefault="00364505" w:rsidP="007429EF">
      <w:pPr>
        <w:spacing w:line="276" w:lineRule="auto"/>
        <w:jc w:val="left"/>
      </w:pPr>
      <w:r w:rsidRPr="00364505">
        <w:rPr>
          <w:noProof/>
        </w:rPr>
        <w:drawing>
          <wp:inline distT="0" distB="0" distL="0" distR="0" wp14:anchorId="6ED6E615" wp14:editId="4545AE49">
            <wp:extent cx="5943600" cy="2828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8925"/>
                    </a:xfrm>
                    <a:prstGeom prst="rect">
                      <a:avLst/>
                    </a:prstGeom>
                  </pic:spPr>
                </pic:pic>
              </a:graphicData>
            </a:graphic>
          </wp:inline>
        </w:drawing>
      </w:r>
    </w:p>
    <w:p w14:paraId="66F1ED02" w14:textId="77777777" w:rsidR="00364505" w:rsidRDefault="00364505" w:rsidP="007429EF">
      <w:pPr>
        <w:spacing w:line="276" w:lineRule="auto"/>
        <w:jc w:val="left"/>
      </w:pPr>
    </w:p>
    <w:p w14:paraId="6A1E5811" w14:textId="77777777" w:rsidR="00364505" w:rsidRDefault="00364505" w:rsidP="007429EF">
      <w:pPr>
        <w:spacing w:line="276" w:lineRule="auto"/>
        <w:jc w:val="left"/>
      </w:pPr>
    </w:p>
    <w:p w14:paraId="2925650F" w14:textId="77777777" w:rsidR="00364505" w:rsidRDefault="00364505" w:rsidP="007429EF">
      <w:pPr>
        <w:spacing w:line="276" w:lineRule="auto"/>
        <w:jc w:val="left"/>
      </w:pPr>
    </w:p>
    <w:p w14:paraId="1AA2C4F9" w14:textId="77777777" w:rsidR="00364505" w:rsidRDefault="00364505" w:rsidP="007429EF">
      <w:pPr>
        <w:spacing w:line="276" w:lineRule="auto"/>
        <w:jc w:val="left"/>
      </w:pPr>
    </w:p>
    <w:p w14:paraId="716B33BC" w14:textId="77777777" w:rsidR="00364505" w:rsidRDefault="00364505" w:rsidP="007429EF">
      <w:pPr>
        <w:spacing w:line="276" w:lineRule="auto"/>
        <w:jc w:val="left"/>
      </w:pPr>
    </w:p>
    <w:p w14:paraId="38ACA4BD" w14:textId="77777777" w:rsidR="00364505" w:rsidRPr="00364505" w:rsidRDefault="00364505" w:rsidP="007429EF">
      <w:pPr>
        <w:spacing w:line="276" w:lineRule="auto"/>
        <w:jc w:val="left"/>
      </w:pPr>
      <w:r w:rsidRPr="00364505">
        <w:rPr>
          <w:b/>
          <w:bCs/>
        </w:rPr>
        <w:t>Challenges &amp; Solutions</w:t>
      </w:r>
    </w:p>
    <w:tbl>
      <w:tblPr>
        <w:tblW w:w="9363" w:type="dxa"/>
        <w:tblCellMar>
          <w:top w:w="15" w:type="dxa"/>
          <w:left w:w="15" w:type="dxa"/>
          <w:bottom w:w="15" w:type="dxa"/>
          <w:right w:w="15" w:type="dxa"/>
        </w:tblCellMar>
        <w:tblLook w:val="04A0" w:firstRow="1" w:lastRow="0" w:firstColumn="1" w:lastColumn="0" w:noHBand="0" w:noVBand="1"/>
      </w:tblPr>
      <w:tblGrid>
        <w:gridCol w:w="4028"/>
        <w:gridCol w:w="5335"/>
      </w:tblGrid>
      <w:tr w:rsidR="00364505" w:rsidRPr="00364505" w14:paraId="231BD8F0" w14:textId="77777777" w:rsidTr="00030F0F">
        <w:trPr>
          <w:trHeight w:val="491"/>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5238C0CC" w14:textId="77777777" w:rsidR="00364505" w:rsidRPr="00364505" w:rsidRDefault="00364505" w:rsidP="007429EF">
            <w:pPr>
              <w:spacing w:line="276" w:lineRule="auto"/>
              <w:jc w:val="left"/>
              <w:rPr>
                <w:b/>
                <w:bCs/>
              </w:rPr>
            </w:pPr>
            <w:r w:rsidRPr="00364505">
              <w:rPr>
                <w:b/>
                <w:bCs/>
              </w:rPr>
              <w:t>Challenge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66493FA7" w14:textId="77777777" w:rsidR="00364505" w:rsidRPr="00364505" w:rsidRDefault="00364505" w:rsidP="007429EF">
            <w:pPr>
              <w:spacing w:line="276" w:lineRule="auto"/>
              <w:jc w:val="left"/>
              <w:rPr>
                <w:b/>
                <w:bCs/>
              </w:rPr>
            </w:pPr>
            <w:r w:rsidRPr="00364505">
              <w:rPr>
                <w:b/>
                <w:bCs/>
              </w:rPr>
              <w:t>Solution</w:t>
            </w:r>
          </w:p>
        </w:tc>
      </w:tr>
      <w:tr w:rsidR="00364505" w:rsidRPr="00364505" w14:paraId="21DD3735" w14:textId="77777777" w:rsidTr="00030F0F">
        <w:trPr>
          <w:trHeight w:val="491"/>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E5E3EE8" w14:textId="77777777" w:rsidR="00364505" w:rsidRPr="00364505" w:rsidRDefault="00364505" w:rsidP="007429EF">
            <w:pPr>
              <w:spacing w:line="276" w:lineRule="auto"/>
              <w:jc w:val="left"/>
            </w:pPr>
            <w:r w:rsidRPr="00364505">
              <w:rPr>
                <w:b/>
                <w:bCs/>
              </w:rPr>
              <w:t>Python-Node.js Latency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0A054AE" w14:textId="77777777" w:rsidR="00364505" w:rsidRPr="00364505" w:rsidRDefault="00364505" w:rsidP="007429EF">
            <w:pPr>
              <w:spacing w:line="276" w:lineRule="auto"/>
              <w:jc w:val="left"/>
            </w:pPr>
            <w:proofErr w:type="spellStart"/>
            <w:r w:rsidRPr="00364505">
              <w:t>gRPC</w:t>
            </w:r>
            <w:proofErr w:type="spellEnd"/>
            <w:r w:rsidRPr="00364505">
              <w:t xml:space="preserve"> binary serialization over HTTP/2</w:t>
            </w:r>
          </w:p>
        </w:tc>
      </w:tr>
      <w:tr w:rsidR="00364505" w:rsidRPr="00364505" w14:paraId="5920F881" w14:textId="77777777" w:rsidTr="00030F0F">
        <w:trPr>
          <w:trHeight w:val="491"/>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E9BB53C" w14:textId="77777777" w:rsidR="00364505" w:rsidRPr="00364505" w:rsidRDefault="00364505" w:rsidP="007429EF">
            <w:pPr>
              <w:spacing w:line="276" w:lineRule="auto"/>
              <w:jc w:val="left"/>
            </w:pPr>
            <w:r w:rsidRPr="00364505">
              <w:rPr>
                <w:b/>
                <w:bCs/>
              </w:rPr>
              <w:t>Database Search Bottlenecks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684A0FD" w14:textId="77777777" w:rsidR="00364505" w:rsidRPr="00364505" w:rsidRDefault="00364505" w:rsidP="007429EF">
            <w:pPr>
              <w:spacing w:line="276" w:lineRule="auto"/>
              <w:jc w:val="left"/>
            </w:pPr>
            <w:r w:rsidRPr="00364505">
              <w:t>FAISS indexing + read replicas</w:t>
            </w:r>
          </w:p>
        </w:tc>
      </w:tr>
      <w:tr w:rsidR="00364505" w:rsidRPr="00364505" w14:paraId="0E927685" w14:textId="77777777" w:rsidTr="00030F0F">
        <w:trPr>
          <w:trHeight w:val="514"/>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0EA4A99" w14:textId="77777777" w:rsidR="00364505" w:rsidRPr="00364505" w:rsidRDefault="00364505" w:rsidP="007429EF">
            <w:pPr>
              <w:spacing w:line="276" w:lineRule="auto"/>
              <w:jc w:val="left"/>
            </w:pPr>
            <w:r w:rsidRPr="00364505">
              <w:rPr>
                <w:b/>
                <w:bCs/>
              </w:rPr>
              <w:t>Model Drift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73CB257" w14:textId="77777777" w:rsidR="00364505" w:rsidRPr="00364505" w:rsidRDefault="00364505" w:rsidP="007429EF">
            <w:pPr>
              <w:spacing w:line="276" w:lineRule="auto"/>
              <w:jc w:val="left"/>
            </w:pPr>
            <w:r w:rsidRPr="00364505">
              <w:t>Periodic retraining with new voter data</w:t>
            </w:r>
          </w:p>
        </w:tc>
      </w:tr>
    </w:tbl>
    <w:p w14:paraId="6B3632D6" w14:textId="77777777" w:rsidR="00364505" w:rsidRDefault="00364505" w:rsidP="007429EF">
      <w:pPr>
        <w:spacing w:line="276" w:lineRule="auto"/>
        <w:jc w:val="left"/>
      </w:pPr>
    </w:p>
    <w:p w14:paraId="194930C8" w14:textId="77777777" w:rsidR="009B2902" w:rsidRDefault="009B2902" w:rsidP="007429EF">
      <w:pPr>
        <w:spacing w:line="276" w:lineRule="auto"/>
        <w:jc w:val="left"/>
        <w:rPr>
          <w:b/>
          <w:bCs/>
        </w:rPr>
      </w:pPr>
      <w:r w:rsidRPr="009B2902">
        <w:rPr>
          <w:b/>
          <w:bCs/>
        </w:rPr>
        <w:t>2. Scheduled Tasks Service (</w:t>
      </w:r>
      <w:r w:rsidRPr="009B2902">
        <w:t>scheduledTasks.js</w:t>
      </w:r>
      <w:r w:rsidRPr="009B2902">
        <w:rPr>
          <w:b/>
          <w:bCs/>
        </w:rPr>
        <w:t>)</w:t>
      </w:r>
    </w:p>
    <w:p w14:paraId="27E13802" w14:textId="77777777" w:rsidR="00364505" w:rsidRPr="009B2902" w:rsidRDefault="00364505" w:rsidP="007429EF">
      <w:pPr>
        <w:spacing w:line="276" w:lineRule="auto"/>
        <w:jc w:val="left"/>
      </w:pPr>
      <w:r w:rsidRPr="00364505">
        <w:t>The </w:t>
      </w:r>
      <w:r w:rsidRPr="00364505">
        <w:rPr>
          <w:b/>
          <w:bCs/>
        </w:rPr>
        <w:t>Scheduled Tasks Service</w:t>
      </w:r>
      <w:r w:rsidRPr="00364505">
        <w:t> (scheduledTasks.js) is a critical backend component that </w:t>
      </w:r>
      <w:r w:rsidRPr="00364505">
        <w:rPr>
          <w:b/>
          <w:bCs/>
        </w:rPr>
        <w:t>automates time-sensitive election processes</w:t>
      </w:r>
      <w:r w:rsidRPr="00364505">
        <w:t> through robust job scheduling and execution. Built on Node.js, this service ensures key electoral workflows run precisely on schedule without manual intervention.</w:t>
      </w:r>
    </w:p>
    <w:p w14:paraId="062E65EB" w14:textId="77777777" w:rsidR="009B2902" w:rsidRDefault="009B2902" w:rsidP="007429EF">
      <w:pPr>
        <w:spacing w:line="276" w:lineRule="auto"/>
        <w:jc w:val="left"/>
      </w:pPr>
      <w:r w:rsidRPr="009B2902">
        <w:rPr>
          <w:b/>
          <w:bCs/>
        </w:rPr>
        <w:t>Core Features</w:t>
      </w:r>
      <w:r w:rsidRPr="009B2902">
        <w:t>:</w:t>
      </w:r>
    </w:p>
    <w:p w14:paraId="3D089CE5" w14:textId="77777777" w:rsidR="00364505" w:rsidRPr="00364505" w:rsidRDefault="00364505" w:rsidP="007429EF">
      <w:pPr>
        <w:spacing w:line="276" w:lineRule="auto"/>
        <w:jc w:val="left"/>
      </w:pPr>
      <w:r w:rsidRPr="00364505">
        <w:rPr>
          <w:b/>
          <w:bCs/>
        </w:rPr>
        <w:t>1. Election Status Automation</w:t>
      </w:r>
    </w:p>
    <w:p w14:paraId="0E77E3B2" w14:textId="77777777" w:rsidR="00364505" w:rsidRPr="00364505" w:rsidRDefault="00364505" w:rsidP="007429EF">
      <w:pPr>
        <w:numPr>
          <w:ilvl w:val="0"/>
          <w:numId w:val="57"/>
        </w:numPr>
        <w:spacing w:line="276" w:lineRule="auto"/>
        <w:jc w:val="left"/>
      </w:pPr>
      <w:r w:rsidRPr="00364505">
        <w:rPr>
          <w:b/>
          <w:bCs/>
        </w:rPr>
        <w:t>Lifecycle Management:</w:t>
      </w:r>
    </w:p>
    <w:p w14:paraId="2866E9B9" w14:textId="77777777" w:rsidR="00364505" w:rsidRPr="00364505" w:rsidRDefault="00364505" w:rsidP="007429EF">
      <w:pPr>
        <w:spacing w:line="276" w:lineRule="auto"/>
        <w:ind w:left="1080"/>
        <w:jc w:val="left"/>
      </w:pPr>
      <w:r w:rsidRPr="00364505">
        <w:t>Automatically transitions election phases (e.g., Registration → Voting → Results) based on predefined timelines.</w:t>
      </w:r>
    </w:p>
    <w:p w14:paraId="0F2131AE" w14:textId="77777777" w:rsidR="00364505" w:rsidRPr="00364505" w:rsidRDefault="00364505" w:rsidP="007429EF">
      <w:pPr>
        <w:spacing w:line="276" w:lineRule="auto"/>
        <w:ind w:left="1080"/>
        <w:jc w:val="left"/>
      </w:pPr>
      <w:r w:rsidRPr="00364505">
        <w:t>Updates database flags and emits system-wide notifications via WebSocket.</w:t>
      </w:r>
    </w:p>
    <w:p w14:paraId="077BA107" w14:textId="77777777" w:rsidR="00364505" w:rsidRPr="00364505" w:rsidRDefault="00364505" w:rsidP="007429EF">
      <w:pPr>
        <w:numPr>
          <w:ilvl w:val="0"/>
          <w:numId w:val="57"/>
        </w:numPr>
        <w:spacing w:line="276" w:lineRule="auto"/>
        <w:jc w:val="left"/>
      </w:pPr>
      <w:r w:rsidRPr="00364505">
        <w:rPr>
          <w:b/>
          <w:bCs/>
        </w:rPr>
        <w:t>Deadline Enforcement:</w:t>
      </w:r>
    </w:p>
    <w:p w14:paraId="2CDD4197" w14:textId="77777777" w:rsidR="00364505" w:rsidRPr="00364505" w:rsidRDefault="00364505" w:rsidP="007429EF">
      <w:pPr>
        <w:spacing w:line="276" w:lineRule="auto"/>
        <w:ind w:left="1080"/>
        <w:jc w:val="left"/>
      </w:pPr>
      <w:r w:rsidRPr="00364505">
        <w:t>Closes voter registration precisely at the configured cutoff time (UTC-aware).</w:t>
      </w:r>
    </w:p>
    <w:p w14:paraId="3F2A129A" w14:textId="77777777" w:rsidR="00364505" w:rsidRPr="00364505" w:rsidRDefault="00364505" w:rsidP="007429EF">
      <w:pPr>
        <w:spacing w:line="276" w:lineRule="auto"/>
        <w:ind w:left="1080"/>
        <w:jc w:val="left"/>
      </w:pPr>
      <w:r w:rsidRPr="00364505">
        <w:t xml:space="preserve">Triggers </w:t>
      </w:r>
      <w:proofErr w:type="gramStart"/>
      <w:r w:rsidRPr="00364505">
        <w:t>result</w:t>
      </w:r>
      <w:proofErr w:type="gramEnd"/>
      <w:r w:rsidRPr="00364505">
        <w:t xml:space="preserve"> tabulation only after all votes are verified.</w:t>
      </w:r>
    </w:p>
    <w:p w14:paraId="4C186221" w14:textId="77777777" w:rsidR="00364505" w:rsidRPr="00364505" w:rsidRDefault="00364505" w:rsidP="007429EF">
      <w:pPr>
        <w:spacing w:line="276" w:lineRule="auto"/>
        <w:jc w:val="left"/>
      </w:pPr>
      <w:r w:rsidRPr="00364505">
        <w:rPr>
          <w:b/>
          <w:bCs/>
        </w:rPr>
        <w:t>2. Cron Job Management</w:t>
      </w:r>
    </w:p>
    <w:p w14:paraId="5E797111" w14:textId="77777777" w:rsidR="00364505" w:rsidRPr="00364505" w:rsidRDefault="00364505" w:rsidP="007429EF">
      <w:pPr>
        <w:numPr>
          <w:ilvl w:val="0"/>
          <w:numId w:val="58"/>
        </w:numPr>
        <w:spacing w:line="276" w:lineRule="auto"/>
        <w:jc w:val="left"/>
      </w:pPr>
      <w:r w:rsidRPr="00364505">
        <w:rPr>
          <w:b/>
          <w:bCs/>
        </w:rPr>
        <w:t>Dynamic Scheduling:</w:t>
      </w:r>
    </w:p>
    <w:p w14:paraId="73F37449" w14:textId="77777777" w:rsidR="00364505" w:rsidRPr="00364505" w:rsidRDefault="00364505" w:rsidP="007429EF">
      <w:pPr>
        <w:spacing w:line="276" w:lineRule="auto"/>
        <w:ind w:left="1080"/>
        <w:jc w:val="left"/>
      </w:pPr>
      <w:r w:rsidRPr="00364505">
        <w:t>Uses node-</w:t>
      </w:r>
      <w:proofErr w:type="spellStart"/>
      <w:r w:rsidRPr="00364505">
        <w:t>cron</w:t>
      </w:r>
      <w:proofErr w:type="spellEnd"/>
      <w:r w:rsidRPr="00364505">
        <w:t> to manage both fixed (e.g., daily backups) and election-specific (e.g., hourly turnout reports) jobs.</w:t>
      </w:r>
    </w:p>
    <w:p w14:paraId="5DC10FED" w14:textId="77777777" w:rsidR="00364505" w:rsidRDefault="00364505" w:rsidP="007429EF">
      <w:pPr>
        <w:spacing w:line="276" w:lineRule="auto"/>
        <w:ind w:left="1080"/>
        <w:jc w:val="left"/>
      </w:pPr>
      <w:r w:rsidRPr="00364505">
        <w:t>Jobs are stored in PostgreSQL for persistence across service restarts.</w:t>
      </w:r>
    </w:p>
    <w:p w14:paraId="07723019" w14:textId="77777777" w:rsidR="00030F0F" w:rsidRPr="00364505" w:rsidRDefault="00030F0F" w:rsidP="007429EF">
      <w:pPr>
        <w:spacing w:line="276" w:lineRule="auto"/>
        <w:ind w:left="1080"/>
        <w:jc w:val="left"/>
      </w:pPr>
    </w:p>
    <w:p w14:paraId="528CD73B" w14:textId="77777777" w:rsidR="00364505" w:rsidRPr="00364505" w:rsidRDefault="00364505" w:rsidP="007429EF">
      <w:pPr>
        <w:numPr>
          <w:ilvl w:val="0"/>
          <w:numId w:val="58"/>
        </w:numPr>
        <w:spacing w:line="276" w:lineRule="auto"/>
        <w:jc w:val="left"/>
      </w:pPr>
      <w:r w:rsidRPr="00364505">
        <w:rPr>
          <w:b/>
          <w:bCs/>
        </w:rPr>
        <w:t>Recovery &amp; Retries:</w:t>
      </w:r>
    </w:p>
    <w:p w14:paraId="0029CE00" w14:textId="77777777" w:rsidR="00364505" w:rsidRPr="00364505" w:rsidRDefault="00364505" w:rsidP="007429EF">
      <w:pPr>
        <w:spacing w:line="276" w:lineRule="auto"/>
        <w:ind w:left="1080"/>
        <w:jc w:val="left"/>
      </w:pPr>
      <w:r w:rsidRPr="00364505">
        <w:t xml:space="preserve">Failed jobs are logged and </w:t>
      </w:r>
      <w:proofErr w:type="gramStart"/>
      <w:r w:rsidRPr="00364505">
        <w:t>retried</w:t>
      </w:r>
      <w:proofErr w:type="gramEnd"/>
      <w:r w:rsidRPr="00364505">
        <w:t xml:space="preserve"> with exponential backoff (max 3 attempts).</w:t>
      </w:r>
    </w:p>
    <w:p w14:paraId="5ED08820" w14:textId="77777777" w:rsidR="00364505" w:rsidRDefault="00364505" w:rsidP="007429EF">
      <w:pPr>
        <w:spacing w:line="276" w:lineRule="auto"/>
        <w:ind w:left="1080"/>
        <w:jc w:val="left"/>
      </w:pPr>
      <w:r w:rsidRPr="00364505">
        <w:t>Critical jobs (e.g., result publication) trigger SMS alerts to admins if stalled.</w:t>
      </w:r>
    </w:p>
    <w:p w14:paraId="01032153" w14:textId="77777777" w:rsidR="00B67152" w:rsidRDefault="00B67152" w:rsidP="007429EF">
      <w:pPr>
        <w:spacing w:line="276" w:lineRule="auto"/>
        <w:jc w:val="left"/>
      </w:pPr>
      <w:r w:rsidRPr="00B67152">
        <w:rPr>
          <w:b/>
          <w:bCs/>
        </w:rPr>
        <w:t>Key Functions</w:t>
      </w:r>
    </w:p>
    <w:p w14:paraId="70222C04" w14:textId="77777777" w:rsidR="00364505" w:rsidRPr="009B2902" w:rsidRDefault="00B67152" w:rsidP="007429EF">
      <w:pPr>
        <w:spacing w:line="276" w:lineRule="auto"/>
        <w:jc w:val="left"/>
      </w:pPr>
      <w:r w:rsidRPr="00B67152">
        <w:rPr>
          <w:noProof/>
        </w:rPr>
        <w:drawing>
          <wp:inline distT="0" distB="0" distL="0" distR="0" wp14:anchorId="1D3C0DB3" wp14:editId="23E64413">
            <wp:extent cx="5943600" cy="25247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4760"/>
                    </a:xfrm>
                    <a:prstGeom prst="rect">
                      <a:avLst/>
                    </a:prstGeom>
                  </pic:spPr>
                </pic:pic>
              </a:graphicData>
            </a:graphic>
          </wp:inline>
        </w:drawing>
      </w:r>
    </w:p>
    <w:p w14:paraId="69FF7E80" w14:textId="77777777" w:rsidR="009B2902" w:rsidRDefault="009B2902" w:rsidP="007429EF">
      <w:pPr>
        <w:spacing w:line="276" w:lineRule="auto"/>
        <w:jc w:val="left"/>
      </w:pPr>
      <w:r w:rsidRPr="009B2902">
        <w:rPr>
          <w:noProof/>
        </w:rPr>
        <w:drawing>
          <wp:anchor distT="0" distB="0" distL="114300" distR="114300" simplePos="0" relativeHeight="251658240" behindDoc="0" locked="0" layoutInCell="1" allowOverlap="1" wp14:anchorId="53CE61A5" wp14:editId="2F84E17E">
            <wp:simplePos x="0" y="0"/>
            <wp:positionH relativeFrom="margin">
              <wp:align>right</wp:align>
            </wp:positionH>
            <wp:positionV relativeFrom="paragraph">
              <wp:posOffset>2958465</wp:posOffset>
            </wp:positionV>
            <wp:extent cx="5943600" cy="552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14:sizeRelV relativeFrom="margin">
              <wp14:pctHeight>0</wp14:pctHeight>
            </wp14:sizeRelV>
          </wp:anchor>
        </w:drawing>
      </w:r>
      <w:r w:rsidRPr="009B2902">
        <w:rPr>
          <w:noProof/>
        </w:rPr>
        <w:drawing>
          <wp:inline distT="0" distB="0" distL="0" distR="0" wp14:anchorId="17CB5D7E" wp14:editId="6FCE5F85">
            <wp:extent cx="5943600" cy="3004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4185"/>
                    </a:xfrm>
                    <a:prstGeom prst="rect">
                      <a:avLst/>
                    </a:prstGeom>
                  </pic:spPr>
                </pic:pic>
              </a:graphicData>
            </a:graphic>
          </wp:inline>
        </w:drawing>
      </w:r>
    </w:p>
    <w:p w14:paraId="09A4F335" w14:textId="77777777" w:rsidR="009B2902" w:rsidRDefault="009B2902" w:rsidP="007429EF">
      <w:pPr>
        <w:spacing w:line="276" w:lineRule="auto"/>
        <w:jc w:val="left"/>
      </w:pPr>
    </w:p>
    <w:p w14:paraId="1812F1A7" w14:textId="77777777" w:rsidR="009B2902" w:rsidRDefault="009B2902" w:rsidP="007429EF">
      <w:pPr>
        <w:spacing w:line="276" w:lineRule="auto"/>
        <w:jc w:val="left"/>
      </w:pPr>
    </w:p>
    <w:p w14:paraId="29CD4C64" w14:textId="77777777" w:rsidR="00B67152" w:rsidRDefault="00B67152" w:rsidP="007429EF">
      <w:pPr>
        <w:spacing w:line="276" w:lineRule="auto"/>
        <w:jc w:val="left"/>
      </w:pPr>
    </w:p>
    <w:p w14:paraId="56B21E89" w14:textId="77777777" w:rsidR="00030F0F" w:rsidRDefault="00030F0F" w:rsidP="007429EF">
      <w:pPr>
        <w:spacing w:line="276" w:lineRule="auto"/>
        <w:jc w:val="left"/>
        <w:rPr>
          <w:rFonts w:eastAsiaTheme="majorEastAsia" w:cstheme="majorBidi"/>
          <w:b/>
        </w:rPr>
      </w:pPr>
    </w:p>
    <w:p w14:paraId="43F85F0F" w14:textId="3C4FD66C" w:rsidR="006B4794" w:rsidRPr="006B4794" w:rsidRDefault="00B047C8" w:rsidP="007429EF">
      <w:pPr>
        <w:spacing w:line="276" w:lineRule="auto"/>
        <w:jc w:val="left"/>
        <w:rPr>
          <w:rFonts w:eastAsiaTheme="majorEastAsia" w:cstheme="majorBidi"/>
          <w:b/>
        </w:rPr>
      </w:pPr>
      <w:r>
        <w:rPr>
          <w:rFonts w:eastAsiaTheme="majorEastAsia" w:cstheme="majorBidi"/>
          <w:b/>
        </w:rPr>
        <w:t xml:space="preserve">4.1.1.3 </w:t>
      </w:r>
      <w:r w:rsidR="00030F0F" w:rsidRPr="006B4794">
        <w:rPr>
          <w:rFonts w:eastAsiaTheme="majorEastAsia" w:cstheme="majorBidi"/>
          <w:b/>
        </w:rPr>
        <w:t>Database</w:t>
      </w:r>
      <w:r w:rsidR="00030F0F">
        <w:rPr>
          <w:rFonts w:eastAsiaTheme="majorEastAsia" w:cstheme="majorBidi"/>
          <w:b/>
        </w:rPr>
        <w:t>:</w:t>
      </w:r>
    </w:p>
    <w:p w14:paraId="2A63AE46" w14:textId="77777777" w:rsidR="006B4794" w:rsidRPr="00B047C8" w:rsidRDefault="00B047C8" w:rsidP="007429EF">
      <w:pPr>
        <w:spacing w:line="276" w:lineRule="auto"/>
        <w:jc w:val="left"/>
        <w:rPr>
          <w:rFonts w:eastAsiaTheme="majorEastAsia" w:cstheme="majorBidi"/>
          <w:b/>
          <w:bCs/>
        </w:rPr>
      </w:pPr>
      <w:r w:rsidRPr="00B047C8">
        <w:rPr>
          <w:rFonts w:eastAsiaTheme="majorEastAsia" w:cstheme="majorBidi"/>
          <w:b/>
          <w:bCs/>
        </w:rPr>
        <w:t>1.</w:t>
      </w:r>
      <w:r>
        <w:rPr>
          <w:rFonts w:eastAsiaTheme="majorEastAsia" w:cstheme="majorBidi"/>
          <w:b/>
          <w:bCs/>
        </w:rPr>
        <w:t xml:space="preserve"> </w:t>
      </w:r>
      <w:r w:rsidR="006B4794" w:rsidRPr="00B047C8">
        <w:rPr>
          <w:rFonts w:eastAsiaTheme="majorEastAsia" w:cstheme="majorBidi"/>
          <w:b/>
          <w:bCs/>
        </w:rPr>
        <w:t>Database Architecture</w:t>
      </w:r>
    </w:p>
    <w:p w14:paraId="4D217584" w14:textId="77777777" w:rsidR="006B4794" w:rsidRDefault="006B4794" w:rsidP="007429EF">
      <w:pPr>
        <w:spacing w:line="276" w:lineRule="auto"/>
        <w:jc w:val="left"/>
        <w:rPr>
          <w:rFonts w:eastAsiaTheme="majorEastAsia" w:cstheme="majorBidi"/>
        </w:rPr>
      </w:pPr>
      <w:r w:rsidRPr="006B4794">
        <w:rPr>
          <w:rFonts w:eastAsiaTheme="majorEastAsia" w:cstheme="majorBidi"/>
        </w:rPr>
        <w:t xml:space="preserve"> Core Schema Design</w:t>
      </w:r>
    </w:p>
    <w:p w14:paraId="17A62ABD" w14:textId="77777777" w:rsidR="00B67152" w:rsidRDefault="00B67152" w:rsidP="007429EF">
      <w:pPr>
        <w:spacing w:line="276" w:lineRule="auto"/>
        <w:jc w:val="left"/>
        <w:rPr>
          <w:rFonts w:eastAsiaTheme="majorEastAsia" w:cstheme="majorBidi"/>
        </w:rPr>
      </w:pPr>
      <w:r w:rsidRPr="00B67152">
        <w:rPr>
          <w:rFonts w:eastAsiaTheme="majorEastAsia" w:cstheme="majorBidi"/>
        </w:rPr>
        <w:t>The Online Election System (OES) leverages </w:t>
      </w:r>
      <w:r w:rsidRPr="00B67152">
        <w:rPr>
          <w:rFonts w:eastAsiaTheme="majorEastAsia" w:cstheme="majorBidi"/>
          <w:b/>
          <w:bCs/>
        </w:rPr>
        <w:t>MongoDB's document-based model</w:t>
      </w:r>
      <w:r w:rsidRPr="00B67152">
        <w:rPr>
          <w:rFonts w:eastAsiaTheme="majorEastAsia" w:cstheme="majorBidi"/>
        </w:rPr>
        <w:t xml:space="preserve"> for flexible, high-performance data management, optimized for election workflows. Below </w:t>
      </w:r>
      <w:proofErr w:type="gramStart"/>
      <w:r w:rsidRPr="00B67152">
        <w:rPr>
          <w:rFonts w:eastAsiaTheme="majorEastAsia" w:cstheme="majorBidi"/>
        </w:rPr>
        <w:t>is</w:t>
      </w:r>
      <w:proofErr w:type="gramEnd"/>
      <w:r w:rsidRPr="00B67152">
        <w:rPr>
          <w:rFonts w:eastAsiaTheme="majorEastAsia" w:cstheme="majorBidi"/>
        </w:rPr>
        <w:t xml:space="preserve"> the detailed schema design and its operational advantages</w:t>
      </w:r>
    </w:p>
    <w:p w14:paraId="5CC249B5" w14:textId="77777777" w:rsidR="00B047C8" w:rsidRPr="00B047C8" w:rsidRDefault="00B047C8" w:rsidP="007429EF">
      <w:pPr>
        <w:spacing w:line="276" w:lineRule="auto"/>
        <w:ind w:left="720"/>
        <w:jc w:val="left"/>
        <w:rPr>
          <w:rFonts w:eastAsiaTheme="majorEastAsia" w:cstheme="majorBidi"/>
          <w:b/>
          <w:bCs/>
        </w:rPr>
      </w:pPr>
      <w:r w:rsidRPr="00B047C8">
        <w:rPr>
          <w:rFonts w:eastAsiaTheme="majorEastAsia" w:cstheme="majorBidi"/>
          <w:b/>
          <w:bCs/>
        </w:rPr>
        <w:t>1.</w:t>
      </w:r>
      <w:r>
        <w:rPr>
          <w:rFonts w:eastAsiaTheme="majorEastAsia" w:cstheme="majorBidi"/>
          <w:b/>
          <w:bCs/>
        </w:rPr>
        <w:t xml:space="preserve"> </w:t>
      </w:r>
      <w:r w:rsidRPr="00B047C8">
        <w:rPr>
          <w:rFonts w:eastAsiaTheme="majorEastAsia" w:cstheme="majorBidi"/>
          <w:b/>
          <w:bCs/>
        </w:rPr>
        <w:t>User Schema (</w:t>
      </w:r>
      <w:r w:rsidRPr="005271C5">
        <w:rPr>
          <w:rFonts w:eastAsiaTheme="majorEastAsia" w:cstheme="majorBidi"/>
          <w:b/>
          <w:bCs/>
          <w:highlight w:val="lightGray"/>
        </w:rPr>
        <w:t>User.js</w:t>
      </w:r>
      <w:r w:rsidRPr="00B047C8">
        <w:rPr>
          <w:rFonts w:eastAsiaTheme="majorEastAsia" w:cstheme="majorBidi"/>
          <w:b/>
          <w:bCs/>
        </w:rPr>
        <w:t>)</w:t>
      </w:r>
    </w:p>
    <w:p w14:paraId="249295AC" w14:textId="77777777" w:rsidR="00B047C8" w:rsidRPr="00B047C8" w:rsidRDefault="00B047C8" w:rsidP="007429EF">
      <w:pPr>
        <w:spacing w:line="276" w:lineRule="auto"/>
      </w:pPr>
      <w:r w:rsidRPr="00B047C8">
        <w:rPr>
          <w:noProof/>
        </w:rPr>
        <w:drawing>
          <wp:inline distT="0" distB="0" distL="0" distR="0" wp14:anchorId="5B336CB9" wp14:editId="5EDED557">
            <wp:extent cx="594360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1065"/>
                    </a:xfrm>
                    <a:prstGeom prst="rect">
                      <a:avLst/>
                    </a:prstGeom>
                  </pic:spPr>
                </pic:pic>
              </a:graphicData>
            </a:graphic>
          </wp:inline>
        </w:drawing>
      </w:r>
    </w:p>
    <w:p w14:paraId="2684B70F" w14:textId="77777777" w:rsidR="00B67152" w:rsidRDefault="00B67152" w:rsidP="007429EF">
      <w:pPr>
        <w:spacing w:line="276" w:lineRule="auto"/>
        <w:ind w:left="720"/>
        <w:jc w:val="left"/>
        <w:rPr>
          <w:rFonts w:eastAsiaTheme="majorEastAsia" w:cstheme="majorBidi"/>
          <w:b/>
          <w:bCs/>
        </w:rPr>
      </w:pPr>
    </w:p>
    <w:p w14:paraId="4C6F908B" w14:textId="77777777" w:rsidR="00B67152" w:rsidRDefault="00B67152" w:rsidP="007429EF">
      <w:pPr>
        <w:spacing w:line="276" w:lineRule="auto"/>
        <w:ind w:left="720"/>
        <w:jc w:val="left"/>
        <w:rPr>
          <w:rFonts w:eastAsiaTheme="majorEastAsia" w:cstheme="majorBidi"/>
          <w:b/>
          <w:bCs/>
        </w:rPr>
      </w:pPr>
    </w:p>
    <w:p w14:paraId="6F08F305" w14:textId="77777777" w:rsidR="00B67152" w:rsidRDefault="00B67152" w:rsidP="007429EF">
      <w:pPr>
        <w:spacing w:line="276" w:lineRule="auto"/>
        <w:ind w:left="720"/>
        <w:jc w:val="left"/>
        <w:rPr>
          <w:rFonts w:eastAsiaTheme="majorEastAsia" w:cstheme="majorBidi"/>
          <w:b/>
          <w:bCs/>
        </w:rPr>
      </w:pPr>
    </w:p>
    <w:p w14:paraId="455FEE71" w14:textId="77777777" w:rsidR="00B67152" w:rsidRDefault="00B67152" w:rsidP="007429EF">
      <w:pPr>
        <w:spacing w:line="276" w:lineRule="auto"/>
        <w:ind w:left="720"/>
        <w:jc w:val="left"/>
        <w:rPr>
          <w:rFonts w:eastAsiaTheme="majorEastAsia" w:cstheme="majorBidi"/>
          <w:b/>
          <w:bCs/>
        </w:rPr>
      </w:pPr>
    </w:p>
    <w:p w14:paraId="0C4B46FC" w14:textId="77777777" w:rsidR="00B67152" w:rsidRDefault="00B67152" w:rsidP="007429EF">
      <w:pPr>
        <w:spacing w:line="276" w:lineRule="auto"/>
        <w:ind w:left="720"/>
        <w:jc w:val="left"/>
        <w:rPr>
          <w:rFonts w:eastAsiaTheme="majorEastAsia" w:cstheme="majorBidi"/>
          <w:b/>
          <w:bCs/>
        </w:rPr>
      </w:pPr>
    </w:p>
    <w:p w14:paraId="3EEEF488" w14:textId="77777777" w:rsidR="00B67152" w:rsidRDefault="00B67152" w:rsidP="007429EF">
      <w:pPr>
        <w:spacing w:line="276" w:lineRule="auto"/>
        <w:ind w:left="720"/>
        <w:jc w:val="left"/>
        <w:rPr>
          <w:rFonts w:eastAsiaTheme="majorEastAsia" w:cstheme="majorBidi"/>
          <w:b/>
          <w:bCs/>
        </w:rPr>
      </w:pPr>
    </w:p>
    <w:p w14:paraId="7027EE14" w14:textId="77777777" w:rsidR="00B67152" w:rsidRDefault="00B67152" w:rsidP="007429EF">
      <w:pPr>
        <w:spacing w:line="276" w:lineRule="auto"/>
        <w:ind w:left="720"/>
        <w:jc w:val="left"/>
        <w:rPr>
          <w:rFonts w:eastAsiaTheme="majorEastAsia" w:cstheme="majorBidi"/>
          <w:b/>
          <w:bCs/>
        </w:rPr>
      </w:pPr>
    </w:p>
    <w:p w14:paraId="2AC6D1FD" w14:textId="77777777" w:rsidR="00030F0F" w:rsidRDefault="00030F0F" w:rsidP="007429EF">
      <w:pPr>
        <w:spacing w:line="276" w:lineRule="auto"/>
        <w:ind w:left="720"/>
        <w:jc w:val="left"/>
        <w:rPr>
          <w:rFonts w:eastAsiaTheme="majorEastAsia" w:cstheme="majorBidi"/>
          <w:b/>
          <w:bCs/>
        </w:rPr>
      </w:pPr>
    </w:p>
    <w:p w14:paraId="46E56BF4" w14:textId="29909592" w:rsidR="006B4794" w:rsidRPr="00B047C8" w:rsidRDefault="00B047C8" w:rsidP="007429EF">
      <w:pPr>
        <w:spacing w:line="276" w:lineRule="auto"/>
        <w:ind w:left="720"/>
        <w:jc w:val="left"/>
        <w:rPr>
          <w:rFonts w:eastAsiaTheme="majorEastAsia" w:cstheme="majorBidi"/>
          <w:b/>
          <w:bCs/>
        </w:rPr>
      </w:pPr>
      <w:r w:rsidRPr="00B047C8">
        <w:rPr>
          <w:rFonts w:eastAsiaTheme="majorEastAsia" w:cstheme="majorBidi"/>
          <w:b/>
          <w:bCs/>
        </w:rPr>
        <w:lastRenderedPageBreak/>
        <w:t>2.</w:t>
      </w:r>
      <w:r>
        <w:rPr>
          <w:rFonts w:eastAsiaTheme="majorEastAsia" w:cstheme="majorBidi"/>
          <w:b/>
          <w:bCs/>
        </w:rPr>
        <w:t xml:space="preserve"> </w:t>
      </w:r>
      <w:r w:rsidRPr="00B047C8">
        <w:rPr>
          <w:rFonts w:eastAsiaTheme="majorEastAsia" w:cstheme="majorBidi"/>
          <w:b/>
          <w:bCs/>
        </w:rPr>
        <w:t>Election Schema (</w:t>
      </w:r>
      <w:r w:rsidRPr="005271C5">
        <w:rPr>
          <w:rFonts w:eastAsiaTheme="majorEastAsia" w:cstheme="majorBidi"/>
          <w:b/>
          <w:highlight w:val="lightGray"/>
        </w:rPr>
        <w:t>Election.js</w:t>
      </w:r>
      <w:r w:rsidRPr="00B047C8">
        <w:rPr>
          <w:rFonts w:eastAsiaTheme="majorEastAsia" w:cstheme="majorBidi"/>
          <w:b/>
          <w:bCs/>
        </w:rPr>
        <w:t>)</w:t>
      </w:r>
    </w:p>
    <w:p w14:paraId="6A6B3EB0" w14:textId="77777777" w:rsidR="006B4794" w:rsidRPr="00DE483F" w:rsidRDefault="00B047C8" w:rsidP="007429EF">
      <w:pPr>
        <w:spacing w:line="276" w:lineRule="auto"/>
      </w:pPr>
      <w:r w:rsidRPr="00B047C8">
        <w:rPr>
          <w:noProof/>
        </w:rPr>
        <w:drawing>
          <wp:inline distT="0" distB="0" distL="0" distR="0" wp14:anchorId="25AB462B" wp14:editId="36AFB81D">
            <wp:extent cx="594360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0265"/>
                    </a:xfrm>
                    <a:prstGeom prst="rect">
                      <a:avLst/>
                    </a:prstGeom>
                  </pic:spPr>
                </pic:pic>
              </a:graphicData>
            </a:graphic>
          </wp:inline>
        </w:drawing>
      </w:r>
    </w:p>
    <w:p w14:paraId="2F50D7FB" w14:textId="77777777" w:rsidR="006B4794" w:rsidRDefault="00B047C8" w:rsidP="007429EF">
      <w:pPr>
        <w:spacing w:line="276" w:lineRule="auto"/>
        <w:jc w:val="left"/>
        <w:rPr>
          <w:rFonts w:eastAsiaTheme="majorEastAsia" w:cstheme="majorBidi"/>
          <w:b/>
          <w:color w:val="FF0000"/>
        </w:rPr>
      </w:pPr>
      <w:r w:rsidRPr="00B047C8">
        <w:rPr>
          <w:rFonts w:eastAsiaTheme="majorEastAsia" w:cstheme="majorBidi"/>
          <w:b/>
          <w:noProof/>
          <w:color w:val="FF0000"/>
        </w:rPr>
        <w:drawing>
          <wp:inline distT="0" distB="0" distL="0" distR="0" wp14:anchorId="0E36F7DF" wp14:editId="6DCFD67D">
            <wp:extent cx="594360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5400"/>
                    </a:xfrm>
                    <a:prstGeom prst="rect">
                      <a:avLst/>
                    </a:prstGeom>
                  </pic:spPr>
                </pic:pic>
              </a:graphicData>
            </a:graphic>
          </wp:inline>
        </w:drawing>
      </w:r>
    </w:p>
    <w:p w14:paraId="4B7A7D31" w14:textId="77777777" w:rsidR="00DE483F" w:rsidRDefault="00DE483F" w:rsidP="007429EF">
      <w:pPr>
        <w:spacing w:line="276" w:lineRule="auto"/>
        <w:jc w:val="left"/>
        <w:rPr>
          <w:rFonts w:eastAsiaTheme="majorEastAsia" w:cstheme="majorBidi"/>
          <w:b/>
          <w:color w:val="FF0000"/>
        </w:rPr>
      </w:pPr>
    </w:p>
    <w:p w14:paraId="3521A5CE" w14:textId="77777777" w:rsidR="00DE483F" w:rsidRDefault="00DE483F" w:rsidP="007429EF">
      <w:pPr>
        <w:spacing w:line="276" w:lineRule="auto"/>
        <w:jc w:val="left"/>
        <w:rPr>
          <w:rFonts w:eastAsiaTheme="majorEastAsia" w:cstheme="majorBidi"/>
          <w:b/>
          <w:color w:val="FF0000"/>
        </w:rPr>
      </w:pPr>
    </w:p>
    <w:p w14:paraId="66E2A3FA" w14:textId="77777777" w:rsidR="00DE483F" w:rsidRDefault="00DE483F" w:rsidP="007429EF">
      <w:pPr>
        <w:spacing w:line="276" w:lineRule="auto"/>
        <w:jc w:val="left"/>
        <w:rPr>
          <w:rFonts w:eastAsiaTheme="majorEastAsia" w:cstheme="majorBidi"/>
          <w:b/>
          <w:color w:val="FF0000"/>
        </w:rPr>
      </w:pPr>
    </w:p>
    <w:p w14:paraId="1FB9AD5A" w14:textId="77777777" w:rsidR="00DE483F" w:rsidRDefault="00DE483F" w:rsidP="007429EF">
      <w:pPr>
        <w:spacing w:line="276" w:lineRule="auto"/>
        <w:jc w:val="left"/>
        <w:rPr>
          <w:rFonts w:eastAsiaTheme="majorEastAsia" w:cstheme="majorBidi"/>
          <w:b/>
          <w:color w:val="FF0000"/>
        </w:rPr>
      </w:pPr>
    </w:p>
    <w:p w14:paraId="313C0F04" w14:textId="77777777" w:rsidR="00DE483F" w:rsidRDefault="00DE483F" w:rsidP="007429EF">
      <w:pPr>
        <w:spacing w:line="276" w:lineRule="auto"/>
        <w:jc w:val="left"/>
        <w:rPr>
          <w:rFonts w:eastAsiaTheme="majorEastAsia" w:cstheme="majorBidi"/>
          <w:b/>
          <w:color w:val="FF0000"/>
        </w:rPr>
      </w:pPr>
    </w:p>
    <w:p w14:paraId="6818E491" w14:textId="77777777" w:rsidR="00DE483F" w:rsidRDefault="00DE483F" w:rsidP="007429EF">
      <w:pPr>
        <w:spacing w:line="276" w:lineRule="auto"/>
        <w:jc w:val="left"/>
        <w:rPr>
          <w:rFonts w:eastAsiaTheme="majorEastAsia" w:cstheme="majorBidi"/>
          <w:b/>
          <w:color w:val="FF0000"/>
        </w:rPr>
      </w:pPr>
    </w:p>
    <w:p w14:paraId="1E057FE5" w14:textId="77777777" w:rsidR="00DE483F" w:rsidRDefault="00DE483F" w:rsidP="007429EF">
      <w:pPr>
        <w:spacing w:line="276" w:lineRule="auto"/>
        <w:jc w:val="left"/>
        <w:rPr>
          <w:rFonts w:eastAsiaTheme="majorEastAsia" w:cstheme="majorBidi"/>
          <w:b/>
          <w:color w:val="FF0000"/>
        </w:rPr>
      </w:pPr>
    </w:p>
    <w:p w14:paraId="54083946" w14:textId="77777777" w:rsidR="00DE483F" w:rsidRDefault="00DE483F" w:rsidP="007429EF">
      <w:pPr>
        <w:spacing w:line="276" w:lineRule="auto"/>
        <w:jc w:val="left"/>
        <w:rPr>
          <w:rFonts w:eastAsiaTheme="majorEastAsia" w:cstheme="majorBidi"/>
          <w:b/>
          <w:color w:val="FF0000"/>
        </w:rPr>
      </w:pPr>
    </w:p>
    <w:p w14:paraId="7FBD2570" w14:textId="77777777" w:rsidR="00DE483F" w:rsidRDefault="00DE483F" w:rsidP="007429EF">
      <w:pPr>
        <w:spacing w:line="276" w:lineRule="auto"/>
        <w:jc w:val="left"/>
        <w:rPr>
          <w:rFonts w:eastAsiaTheme="majorEastAsia" w:cstheme="majorBidi"/>
          <w:b/>
          <w:color w:val="FF0000"/>
        </w:rPr>
      </w:pPr>
    </w:p>
    <w:p w14:paraId="16523998" w14:textId="246D1004" w:rsidR="006B4794" w:rsidRPr="00B047C8" w:rsidRDefault="00030F0F" w:rsidP="007429EF">
      <w:pPr>
        <w:spacing w:line="276" w:lineRule="auto"/>
        <w:jc w:val="left"/>
        <w:rPr>
          <w:rFonts w:eastAsiaTheme="majorEastAsia" w:cstheme="majorBidi"/>
          <w:b/>
          <w:bCs/>
        </w:rPr>
      </w:pPr>
      <w:r>
        <w:rPr>
          <w:rFonts w:eastAsiaTheme="majorEastAsia" w:cstheme="majorBidi"/>
          <w:b/>
          <w:bCs/>
        </w:rPr>
        <w:lastRenderedPageBreak/>
        <w:t xml:space="preserve">             </w:t>
      </w:r>
      <w:r w:rsidR="00B047C8" w:rsidRPr="00B047C8">
        <w:rPr>
          <w:rFonts w:eastAsiaTheme="majorEastAsia" w:cstheme="majorBidi"/>
          <w:b/>
          <w:bCs/>
        </w:rPr>
        <w:t>3.</w:t>
      </w:r>
      <w:r w:rsidR="00B047C8">
        <w:rPr>
          <w:rFonts w:eastAsiaTheme="majorEastAsia" w:cstheme="majorBidi"/>
          <w:b/>
          <w:bCs/>
        </w:rPr>
        <w:t xml:space="preserve"> </w:t>
      </w:r>
      <w:r w:rsidR="00B047C8" w:rsidRPr="00B047C8">
        <w:rPr>
          <w:rFonts w:eastAsiaTheme="majorEastAsia" w:cstheme="majorBidi"/>
          <w:b/>
          <w:bCs/>
        </w:rPr>
        <w:t>Vote Schema (</w:t>
      </w:r>
      <w:r w:rsidR="00B047C8" w:rsidRPr="005271C5">
        <w:rPr>
          <w:rFonts w:eastAsiaTheme="majorEastAsia" w:cstheme="majorBidi"/>
          <w:b/>
          <w:highlight w:val="lightGray"/>
        </w:rPr>
        <w:t>Vote.js</w:t>
      </w:r>
      <w:r w:rsidR="00B047C8" w:rsidRPr="00B047C8">
        <w:rPr>
          <w:rFonts w:eastAsiaTheme="majorEastAsia" w:cstheme="majorBidi"/>
          <w:b/>
          <w:bCs/>
        </w:rPr>
        <w:t>)</w:t>
      </w:r>
    </w:p>
    <w:p w14:paraId="6B783217" w14:textId="77777777" w:rsidR="00B047C8" w:rsidRPr="00B047C8" w:rsidRDefault="00B047C8" w:rsidP="007429EF">
      <w:pPr>
        <w:spacing w:line="276" w:lineRule="auto"/>
      </w:pPr>
      <w:r w:rsidRPr="00B047C8">
        <w:rPr>
          <w:noProof/>
          <w:color w:val="FF0000"/>
        </w:rPr>
        <w:drawing>
          <wp:anchor distT="0" distB="0" distL="114300" distR="114300" simplePos="0" relativeHeight="251659264" behindDoc="0" locked="0" layoutInCell="1" allowOverlap="1" wp14:anchorId="59646741" wp14:editId="7BDA0D8A">
            <wp:simplePos x="0" y="0"/>
            <wp:positionH relativeFrom="margin">
              <wp:align>right</wp:align>
            </wp:positionH>
            <wp:positionV relativeFrom="paragraph">
              <wp:posOffset>3214370</wp:posOffset>
            </wp:positionV>
            <wp:extent cx="5943600" cy="570230"/>
            <wp:effectExtent l="0" t="0" r="0" b="1270"/>
            <wp:wrapThrough wrapText="bothSides">
              <wp:wrapPolygon edited="0">
                <wp:start x="0" y="0"/>
                <wp:lineTo x="0" y="20927"/>
                <wp:lineTo x="21531" y="20927"/>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14:sizeRelV relativeFrom="margin">
              <wp14:pctHeight>0</wp14:pctHeight>
            </wp14:sizeRelV>
          </wp:anchor>
        </w:drawing>
      </w:r>
      <w:r w:rsidRPr="00B047C8">
        <w:rPr>
          <w:noProof/>
        </w:rPr>
        <w:drawing>
          <wp:inline distT="0" distB="0" distL="0" distR="0" wp14:anchorId="77465AAB" wp14:editId="611155EB">
            <wp:extent cx="5943600" cy="31769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6905"/>
                    </a:xfrm>
                    <a:prstGeom prst="rect">
                      <a:avLst/>
                    </a:prstGeom>
                  </pic:spPr>
                </pic:pic>
              </a:graphicData>
            </a:graphic>
          </wp:inline>
        </w:drawing>
      </w:r>
    </w:p>
    <w:p w14:paraId="7D268D32" w14:textId="77777777" w:rsidR="003424DF" w:rsidRPr="003424DF" w:rsidRDefault="003424DF" w:rsidP="007429EF">
      <w:pPr>
        <w:spacing w:line="276" w:lineRule="auto"/>
        <w:jc w:val="left"/>
        <w:rPr>
          <w:b/>
          <w:bCs/>
        </w:rPr>
      </w:pPr>
      <w:proofErr w:type="gramStart"/>
      <w:r>
        <w:rPr>
          <w:b/>
          <w:bCs/>
        </w:rPr>
        <w:t>2 .</w:t>
      </w:r>
      <w:r w:rsidRPr="003424DF">
        <w:rPr>
          <w:b/>
          <w:bCs/>
        </w:rPr>
        <w:t>Security</w:t>
      </w:r>
      <w:proofErr w:type="gramEnd"/>
      <w:r w:rsidRPr="003424DF">
        <w:rPr>
          <w:b/>
          <w:bCs/>
        </w:rPr>
        <w:t xml:space="preserve"> Measures</w:t>
      </w:r>
    </w:p>
    <w:p w14:paraId="4B03A648" w14:textId="77777777" w:rsidR="003424DF" w:rsidRPr="003424DF" w:rsidRDefault="003424DF" w:rsidP="007429EF">
      <w:pPr>
        <w:numPr>
          <w:ilvl w:val="0"/>
          <w:numId w:val="6"/>
        </w:numPr>
        <w:spacing w:line="276" w:lineRule="auto"/>
        <w:jc w:val="left"/>
        <w:rPr>
          <w:b/>
          <w:bCs/>
        </w:rPr>
      </w:pPr>
      <w:r w:rsidRPr="003424DF">
        <w:rPr>
          <w:b/>
          <w:bCs/>
        </w:rPr>
        <w:t>Data Encryption</w:t>
      </w:r>
    </w:p>
    <w:p w14:paraId="660F0061" w14:textId="1F8097FD" w:rsidR="003424DF" w:rsidRPr="003424DF" w:rsidRDefault="003424DF" w:rsidP="007429EF">
      <w:pPr>
        <w:spacing w:line="276" w:lineRule="auto"/>
        <w:ind w:left="1080"/>
        <w:jc w:val="left"/>
      </w:pPr>
      <w:r w:rsidRPr="003424DF">
        <w:t>Field-level encryption for </w:t>
      </w:r>
      <w:r w:rsidR="00030F0F" w:rsidRPr="003424DF">
        <w:t>face Descriptors</w:t>
      </w:r>
    </w:p>
    <w:p w14:paraId="688E7C7A" w14:textId="77777777" w:rsidR="003424DF" w:rsidRDefault="003424DF" w:rsidP="007429EF">
      <w:pPr>
        <w:spacing w:line="276" w:lineRule="auto"/>
        <w:ind w:left="1080"/>
        <w:jc w:val="left"/>
      </w:pPr>
      <w:r w:rsidRPr="003424DF">
        <w:t>Automatic password hashing via pre-save hook:</w:t>
      </w:r>
    </w:p>
    <w:p w14:paraId="3D4A3C19" w14:textId="77777777" w:rsidR="003424DF" w:rsidRDefault="003424DF" w:rsidP="007429EF">
      <w:pPr>
        <w:spacing w:line="276" w:lineRule="auto"/>
        <w:jc w:val="left"/>
      </w:pPr>
      <w:r w:rsidRPr="003424DF">
        <w:rPr>
          <w:noProof/>
        </w:rPr>
        <w:drawing>
          <wp:inline distT="0" distB="0" distL="0" distR="0" wp14:anchorId="711A05B0" wp14:editId="0E5931AB">
            <wp:extent cx="5943600" cy="988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88060"/>
                    </a:xfrm>
                    <a:prstGeom prst="rect">
                      <a:avLst/>
                    </a:prstGeom>
                  </pic:spPr>
                </pic:pic>
              </a:graphicData>
            </a:graphic>
          </wp:inline>
        </w:drawing>
      </w:r>
    </w:p>
    <w:p w14:paraId="63F05483" w14:textId="77777777" w:rsidR="003424DF" w:rsidRPr="003424DF" w:rsidRDefault="003424DF" w:rsidP="007429EF">
      <w:pPr>
        <w:pStyle w:val="ListParagraph"/>
        <w:numPr>
          <w:ilvl w:val="0"/>
          <w:numId w:val="6"/>
        </w:numPr>
        <w:spacing w:line="276" w:lineRule="auto"/>
        <w:jc w:val="left"/>
      </w:pPr>
      <w:r w:rsidRPr="003424DF">
        <w:rPr>
          <w:b/>
          <w:bCs/>
        </w:rPr>
        <w:t>Audit Trails</w:t>
      </w:r>
    </w:p>
    <w:p w14:paraId="15E6FFBB" w14:textId="551F6F5D" w:rsidR="003424DF" w:rsidRPr="003424DF" w:rsidRDefault="003424DF" w:rsidP="007429EF">
      <w:pPr>
        <w:spacing w:line="276" w:lineRule="auto"/>
        <w:ind w:left="1080"/>
        <w:jc w:val="left"/>
      </w:pPr>
      <w:r w:rsidRPr="003424DF">
        <w:t>All schemas include </w:t>
      </w:r>
      <w:r w:rsidR="00030F0F" w:rsidRPr="003424DF">
        <w:t xml:space="preserve">created </w:t>
      </w:r>
      <w:proofErr w:type="gramStart"/>
      <w:r w:rsidR="00030F0F" w:rsidRPr="003424DF">
        <w:t>At</w:t>
      </w:r>
      <w:proofErr w:type="gramEnd"/>
      <w:r w:rsidRPr="003424DF">
        <w:t> timestamps</w:t>
      </w:r>
    </w:p>
    <w:p w14:paraId="59ED701D" w14:textId="77777777" w:rsidR="003424DF" w:rsidRPr="003424DF" w:rsidRDefault="003424DF" w:rsidP="007429EF">
      <w:pPr>
        <w:spacing w:line="276" w:lineRule="auto"/>
        <w:ind w:left="1080"/>
        <w:jc w:val="left"/>
      </w:pPr>
      <w:r w:rsidRPr="003424DF">
        <w:t>Vote records are immutable post-creation</w:t>
      </w:r>
    </w:p>
    <w:p w14:paraId="04F2F7CF" w14:textId="77777777" w:rsidR="003424DF" w:rsidRDefault="003424DF" w:rsidP="007429EF">
      <w:pPr>
        <w:spacing w:line="276" w:lineRule="auto"/>
        <w:jc w:val="left"/>
      </w:pPr>
    </w:p>
    <w:p w14:paraId="27712EDE" w14:textId="77777777" w:rsidR="00007AA5" w:rsidRDefault="00007AA5" w:rsidP="007429EF">
      <w:pPr>
        <w:spacing w:line="276" w:lineRule="auto"/>
        <w:jc w:val="left"/>
      </w:pPr>
    </w:p>
    <w:p w14:paraId="39C908B2" w14:textId="77777777" w:rsidR="00030F0F" w:rsidRDefault="00030F0F" w:rsidP="007429EF">
      <w:pPr>
        <w:spacing w:line="276" w:lineRule="auto"/>
        <w:jc w:val="left"/>
        <w:rPr>
          <w:sz w:val="36"/>
          <w:szCs w:val="36"/>
        </w:rPr>
      </w:pPr>
    </w:p>
    <w:p w14:paraId="7819698E" w14:textId="1513F5CA" w:rsidR="00F73308" w:rsidRPr="008E7C0E" w:rsidRDefault="00F73308" w:rsidP="007429EF">
      <w:pPr>
        <w:spacing w:line="276" w:lineRule="auto"/>
        <w:jc w:val="left"/>
        <w:rPr>
          <w:b/>
          <w:bCs/>
          <w:sz w:val="36"/>
          <w:szCs w:val="36"/>
        </w:rPr>
      </w:pPr>
      <w:bookmarkStart w:id="40" w:name="T42"/>
      <w:r w:rsidRPr="008E7C0E">
        <w:rPr>
          <w:b/>
          <w:bCs/>
          <w:sz w:val="36"/>
          <w:szCs w:val="36"/>
        </w:rPr>
        <w:t>4.2 System Components</w:t>
      </w:r>
    </w:p>
    <w:bookmarkEnd w:id="40"/>
    <w:p w14:paraId="01F376FC" w14:textId="77777777" w:rsidR="006A4733" w:rsidRDefault="006A4733" w:rsidP="007429EF">
      <w:pPr>
        <w:spacing w:line="276" w:lineRule="auto"/>
        <w:jc w:val="left"/>
        <w:rPr>
          <w:b/>
          <w:bCs/>
          <w:sz w:val="28"/>
          <w:szCs w:val="28"/>
        </w:rPr>
      </w:pPr>
      <w:r w:rsidRPr="001867FF">
        <w:rPr>
          <w:b/>
          <w:bCs/>
          <w:sz w:val="28"/>
          <w:szCs w:val="28"/>
        </w:rPr>
        <w:t>4.2.1 Core Modules</w:t>
      </w:r>
      <w:r w:rsidRPr="001867FF">
        <w:rPr>
          <w:b/>
          <w:bCs/>
          <w:sz w:val="28"/>
          <w:szCs w:val="28"/>
        </w:rPr>
        <w:br/>
        <w:t>    - Authentication Module (Face Recognition Pipeline)</w:t>
      </w:r>
    </w:p>
    <w:p w14:paraId="47673A7A" w14:textId="20CB7CAC" w:rsidR="006A4733" w:rsidRPr="004572FE" w:rsidRDefault="001867FF" w:rsidP="007429EF">
      <w:pPr>
        <w:spacing w:line="276" w:lineRule="auto"/>
        <w:jc w:val="left"/>
        <w:rPr>
          <w:b/>
          <w:bCs/>
          <w:sz w:val="28"/>
          <w:szCs w:val="28"/>
        </w:rPr>
      </w:pPr>
      <w:r>
        <w:rPr>
          <w:b/>
          <w:bCs/>
          <w:sz w:val="28"/>
          <w:szCs w:val="28"/>
        </w:rPr>
        <w:t xml:space="preserve">     Front </w:t>
      </w:r>
      <w:proofErr w:type="gramStart"/>
      <w:r>
        <w:rPr>
          <w:b/>
          <w:bCs/>
          <w:sz w:val="28"/>
          <w:szCs w:val="28"/>
        </w:rPr>
        <w:t xml:space="preserve">end </w:t>
      </w:r>
      <w:r w:rsidR="004572FE">
        <w:rPr>
          <w:b/>
          <w:bCs/>
          <w:sz w:val="28"/>
          <w:szCs w:val="28"/>
        </w:rPr>
        <w:t>:</w:t>
      </w:r>
      <w:proofErr w:type="gramEnd"/>
      <w:r w:rsidR="004572FE">
        <w:rPr>
          <w:b/>
          <w:bCs/>
          <w:sz w:val="28"/>
          <w:szCs w:val="28"/>
        </w:rPr>
        <w:t xml:space="preserve"> </w:t>
      </w:r>
      <w:r w:rsidR="006A4733" w:rsidRPr="001867FF">
        <w:t>This module handles secure user authentication with a two-factor pipeline (email/password + face verification) and integrates with backend services via </w:t>
      </w:r>
      <w:r w:rsidR="006A4733" w:rsidRPr="001867FF">
        <w:rPr>
          <w:b/>
          <w:bCs/>
        </w:rPr>
        <w:t>authService.js</w:t>
      </w:r>
      <w:r w:rsidR="006A4733" w:rsidRPr="001867FF">
        <w:t>.</w:t>
      </w:r>
    </w:p>
    <w:p w14:paraId="5E3B4817" w14:textId="77777777" w:rsidR="006A4733" w:rsidRPr="006A4733" w:rsidRDefault="006A4733" w:rsidP="007429EF">
      <w:pPr>
        <w:spacing w:line="276" w:lineRule="auto"/>
        <w:jc w:val="left"/>
      </w:pPr>
      <w:r w:rsidRPr="006A4733">
        <w:rPr>
          <w:b/>
          <w:bCs/>
        </w:rPr>
        <w:t>1. Key Components</w:t>
      </w:r>
    </w:p>
    <w:tbl>
      <w:tblPr>
        <w:tblW w:w="0" w:type="auto"/>
        <w:tblCellMar>
          <w:top w:w="15" w:type="dxa"/>
          <w:left w:w="15" w:type="dxa"/>
          <w:bottom w:w="15" w:type="dxa"/>
          <w:right w:w="15" w:type="dxa"/>
        </w:tblCellMar>
        <w:tblLook w:val="04A0" w:firstRow="1" w:lastRow="0" w:firstColumn="1" w:lastColumn="0" w:noHBand="0" w:noVBand="1"/>
      </w:tblPr>
      <w:tblGrid>
        <w:gridCol w:w="1731"/>
        <w:gridCol w:w="7189"/>
      </w:tblGrid>
      <w:tr w:rsidR="006A4733" w:rsidRPr="006A4733" w14:paraId="452B9E56" w14:textId="77777777" w:rsidTr="006A4733">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2349782B" w14:textId="77777777" w:rsidR="006A4733" w:rsidRPr="006A4733" w:rsidRDefault="006A4733" w:rsidP="007429EF">
            <w:pPr>
              <w:spacing w:line="276" w:lineRule="auto"/>
              <w:jc w:val="left"/>
              <w:rPr>
                <w:b/>
                <w:bCs/>
              </w:rPr>
            </w:pPr>
            <w:r w:rsidRPr="006A4733">
              <w:rPr>
                <w:b/>
                <w:bCs/>
              </w:rPr>
              <w:t>File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5493CCFB" w14:textId="77777777" w:rsidR="006A4733" w:rsidRPr="006A4733" w:rsidRDefault="006A4733" w:rsidP="007429EF">
            <w:pPr>
              <w:spacing w:line="276" w:lineRule="auto"/>
              <w:jc w:val="left"/>
              <w:rPr>
                <w:b/>
                <w:bCs/>
              </w:rPr>
            </w:pPr>
            <w:r w:rsidRPr="006A4733">
              <w:rPr>
                <w:b/>
                <w:bCs/>
              </w:rPr>
              <w:t>Purpose</w:t>
            </w:r>
          </w:p>
        </w:tc>
      </w:tr>
      <w:tr w:rsidR="006A4733" w:rsidRPr="006A4733" w14:paraId="22D91956" w14:textId="77777777" w:rsidTr="006A4733">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5662B53" w14:textId="77777777" w:rsidR="006A4733" w:rsidRPr="006A4733" w:rsidRDefault="006A4733" w:rsidP="007429EF">
            <w:pPr>
              <w:spacing w:line="276" w:lineRule="auto"/>
              <w:jc w:val="left"/>
            </w:pPr>
            <w:proofErr w:type="spellStart"/>
            <w:r w:rsidRPr="006A4733">
              <w:t>AuthContext.jsx</w:t>
            </w:r>
            <w:proofErr w:type="spellEnd"/>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B98E014" w14:textId="77777777" w:rsidR="006A4733" w:rsidRPr="006A4733" w:rsidRDefault="006A4733" w:rsidP="007429EF">
            <w:pPr>
              <w:spacing w:line="276" w:lineRule="auto"/>
              <w:jc w:val="left"/>
            </w:pPr>
            <w:r w:rsidRPr="006A4733">
              <w:t>Manages global auth state (user, tokens, loading)</w:t>
            </w:r>
          </w:p>
        </w:tc>
      </w:tr>
      <w:tr w:rsidR="006A4733" w:rsidRPr="006A4733" w14:paraId="17E49B3B" w14:textId="77777777" w:rsidTr="006A4733">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DADC950" w14:textId="77777777" w:rsidR="006A4733" w:rsidRPr="006A4733" w:rsidRDefault="006A4733" w:rsidP="007429EF">
            <w:pPr>
              <w:spacing w:line="276" w:lineRule="auto"/>
              <w:jc w:val="left"/>
            </w:pPr>
            <w:r w:rsidRPr="006A4733">
              <w:t>authService.js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F10F06F" w14:textId="77777777" w:rsidR="006A4733" w:rsidRPr="006A4733" w:rsidRDefault="006A4733" w:rsidP="007429EF">
            <w:pPr>
              <w:spacing w:line="276" w:lineRule="auto"/>
              <w:jc w:val="left"/>
            </w:pPr>
            <w:r w:rsidRPr="006A4733">
              <w:t>Handles API calls for auth operations (login, face verification, etc.)</w:t>
            </w:r>
          </w:p>
        </w:tc>
      </w:tr>
      <w:tr w:rsidR="006A4733" w:rsidRPr="006A4733" w14:paraId="69649A98" w14:textId="77777777" w:rsidTr="006A4733">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823F628" w14:textId="77777777" w:rsidR="006A4733" w:rsidRPr="006A4733" w:rsidRDefault="006A4733" w:rsidP="007429EF">
            <w:pPr>
              <w:spacing w:line="276" w:lineRule="auto"/>
              <w:jc w:val="left"/>
            </w:pPr>
            <w:r w:rsidRPr="006A4733">
              <w:t>imageUtils.js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6A7408F" w14:textId="77777777" w:rsidR="006A4733" w:rsidRPr="006A4733" w:rsidRDefault="006A4733" w:rsidP="007429EF">
            <w:pPr>
              <w:spacing w:line="276" w:lineRule="auto"/>
              <w:jc w:val="left"/>
            </w:pPr>
            <w:r w:rsidRPr="006A4733">
              <w:t>Provides image fallbacks and secure URL handling for face verification</w:t>
            </w:r>
          </w:p>
        </w:tc>
      </w:tr>
    </w:tbl>
    <w:p w14:paraId="13D9423E" w14:textId="77777777" w:rsidR="00030F0F" w:rsidRDefault="00030F0F" w:rsidP="007429EF">
      <w:pPr>
        <w:spacing w:line="276" w:lineRule="auto"/>
        <w:jc w:val="left"/>
      </w:pPr>
    </w:p>
    <w:p w14:paraId="5642D1D1" w14:textId="47A8051F" w:rsidR="006A4733" w:rsidRPr="00030F0F" w:rsidRDefault="006A4733" w:rsidP="007429EF">
      <w:pPr>
        <w:spacing w:line="276" w:lineRule="auto"/>
        <w:jc w:val="left"/>
      </w:pPr>
      <w:r w:rsidRPr="006A4733">
        <w:rPr>
          <w:b/>
          <w:bCs/>
        </w:rPr>
        <w:t>2. Face Recognition Pipeline</w:t>
      </w:r>
    </w:p>
    <w:p w14:paraId="5C78128B" w14:textId="77777777" w:rsidR="00BE4110" w:rsidRPr="00BE4110" w:rsidRDefault="00BE4110" w:rsidP="007429EF">
      <w:pPr>
        <w:spacing w:line="276" w:lineRule="auto"/>
        <w:jc w:val="left"/>
        <w:rPr>
          <w:b/>
          <w:bCs/>
        </w:rPr>
      </w:pPr>
      <w:r w:rsidRPr="00BE4110">
        <w:rPr>
          <w:b/>
          <w:bCs/>
        </w:rPr>
        <w:t>Step 1: Email/Password Login (Stage One Authentication)</w:t>
      </w:r>
    </w:p>
    <w:p w14:paraId="056C539D" w14:textId="77777777" w:rsidR="00BE4110" w:rsidRPr="00BE4110" w:rsidRDefault="00BE4110" w:rsidP="007429EF">
      <w:pPr>
        <w:numPr>
          <w:ilvl w:val="0"/>
          <w:numId w:val="59"/>
        </w:numPr>
        <w:spacing w:line="276" w:lineRule="auto"/>
        <w:jc w:val="left"/>
      </w:pPr>
      <w:r w:rsidRPr="00BE4110">
        <w:rPr>
          <w:b/>
          <w:bCs/>
        </w:rPr>
        <w:t xml:space="preserve">Frontend </w:t>
      </w:r>
      <w:r w:rsidRPr="00BE4110">
        <w:rPr>
          <w:rFonts w:ascii="Segoe UI Symbol" w:hAnsi="Segoe UI Symbol" w:cs="Segoe UI Symbol"/>
          <w:b/>
          <w:bCs/>
        </w:rPr>
        <w:t>➜</w:t>
      </w:r>
      <w:r w:rsidRPr="00BE4110">
        <w:rPr>
          <w:b/>
          <w:bCs/>
        </w:rPr>
        <w:t xml:space="preserve"> Backend</w:t>
      </w:r>
      <w:r w:rsidRPr="00BE4110">
        <w:t>:</w:t>
      </w:r>
      <w:r w:rsidRPr="00BE4110">
        <w:br/>
        <w:t>The user logs in by entering their email and password.</w:t>
      </w:r>
    </w:p>
    <w:p w14:paraId="27D05DD7" w14:textId="77777777" w:rsidR="00BE4110" w:rsidRPr="00BE4110" w:rsidRDefault="00BE4110" w:rsidP="007429EF">
      <w:pPr>
        <w:spacing w:line="276" w:lineRule="auto"/>
        <w:ind w:left="1080"/>
        <w:jc w:val="left"/>
      </w:pPr>
      <w:r w:rsidRPr="00BE4110">
        <w:t>Input: email + password</w:t>
      </w:r>
    </w:p>
    <w:p w14:paraId="7FACD698" w14:textId="77777777" w:rsidR="00BE4110" w:rsidRPr="00BE4110" w:rsidRDefault="00BE4110" w:rsidP="007429EF">
      <w:pPr>
        <w:numPr>
          <w:ilvl w:val="0"/>
          <w:numId w:val="59"/>
        </w:numPr>
        <w:spacing w:line="276" w:lineRule="auto"/>
        <w:jc w:val="left"/>
      </w:pPr>
      <w:r w:rsidRPr="00BE4110">
        <w:rPr>
          <w:b/>
          <w:bCs/>
        </w:rPr>
        <w:t xml:space="preserve">Backend </w:t>
      </w:r>
      <w:r w:rsidRPr="00BE4110">
        <w:rPr>
          <w:rFonts w:ascii="Segoe UI Symbol" w:hAnsi="Segoe UI Symbol" w:cs="Segoe UI Symbol"/>
          <w:b/>
          <w:bCs/>
        </w:rPr>
        <w:t>➜</w:t>
      </w:r>
      <w:r w:rsidRPr="00BE4110">
        <w:rPr>
          <w:b/>
          <w:bCs/>
        </w:rPr>
        <w:t xml:space="preserve"> Frontend</w:t>
      </w:r>
      <w:r w:rsidRPr="00BE4110">
        <w:t>:</w:t>
      </w:r>
      <w:r w:rsidRPr="00BE4110">
        <w:br/>
        <w:t xml:space="preserve">If credentials are correct, the backend does </w:t>
      </w:r>
      <w:r w:rsidRPr="00BE4110">
        <w:rPr>
          <w:b/>
          <w:bCs/>
        </w:rPr>
        <w:t>not</w:t>
      </w:r>
      <w:r w:rsidRPr="00BE4110">
        <w:t xml:space="preserve"> yet issue full access. Instead, it returns:</w:t>
      </w:r>
    </w:p>
    <w:p w14:paraId="24B18F17" w14:textId="77777777" w:rsidR="00BE4110" w:rsidRPr="00BE4110" w:rsidRDefault="00BE4110" w:rsidP="007429EF">
      <w:pPr>
        <w:numPr>
          <w:ilvl w:val="1"/>
          <w:numId w:val="59"/>
        </w:numPr>
        <w:spacing w:line="276" w:lineRule="auto"/>
        <w:jc w:val="left"/>
      </w:pPr>
      <w:proofErr w:type="spellStart"/>
      <w:r w:rsidRPr="00BE4110">
        <w:t>stageOneToken</w:t>
      </w:r>
      <w:proofErr w:type="spellEnd"/>
      <w:r w:rsidRPr="00BE4110">
        <w:t>: a temporary token proving the first authentication step succeeded.</w:t>
      </w:r>
    </w:p>
    <w:p w14:paraId="4ACB2139" w14:textId="77777777" w:rsidR="00BE4110" w:rsidRDefault="00BE4110" w:rsidP="007429EF">
      <w:pPr>
        <w:numPr>
          <w:ilvl w:val="1"/>
          <w:numId w:val="59"/>
        </w:numPr>
        <w:spacing w:line="276" w:lineRule="auto"/>
        <w:jc w:val="left"/>
      </w:pPr>
      <w:r w:rsidRPr="00BE4110">
        <w:t>username: to associate the token with the user.</w:t>
      </w:r>
    </w:p>
    <w:p w14:paraId="701B1D83" w14:textId="77777777" w:rsidR="00030F0F" w:rsidRDefault="00030F0F" w:rsidP="007429EF">
      <w:pPr>
        <w:spacing w:line="276" w:lineRule="auto"/>
        <w:rPr>
          <w:b/>
          <w:bCs/>
        </w:rPr>
      </w:pPr>
    </w:p>
    <w:p w14:paraId="79FD86BB" w14:textId="77777777" w:rsidR="00030F0F" w:rsidRDefault="00030F0F" w:rsidP="007429EF">
      <w:pPr>
        <w:spacing w:line="276" w:lineRule="auto"/>
        <w:rPr>
          <w:b/>
          <w:bCs/>
        </w:rPr>
      </w:pPr>
    </w:p>
    <w:p w14:paraId="303214D8" w14:textId="77777777" w:rsidR="004572FE" w:rsidRDefault="004572FE" w:rsidP="007429EF">
      <w:pPr>
        <w:spacing w:line="276" w:lineRule="auto"/>
        <w:rPr>
          <w:b/>
          <w:bCs/>
        </w:rPr>
      </w:pPr>
    </w:p>
    <w:p w14:paraId="3A7FB7B5" w14:textId="77777777" w:rsidR="00007AA5" w:rsidRDefault="00007AA5" w:rsidP="007429EF">
      <w:pPr>
        <w:spacing w:line="276" w:lineRule="auto"/>
        <w:rPr>
          <w:b/>
          <w:bCs/>
        </w:rPr>
      </w:pPr>
    </w:p>
    <w:p w14:paraId="6DC66690" w14:textId="1DAABF75" w:rsidR="00BE4110" w:rsidRPr="00BE4110" w:rsidRDefault="00BE4110" w:rsidP="007429EF">
      <w:pPr>
        <w:spacing w:line="276" w:lineRule="auto"/>
        <w:rPr>
          <w:b/>
          <w:bCs/>
        </w:rPr>
      </w:pPr>
      <w:r w:rsidRPr="00BE4110">
        <w:rPr>
          <w:b/>
          <w:bCs/>
        </w:rPr>
        <w:t>Step 2: Face Recognition (Stage Two Authentication)</w:t>
      </w:r>
    </w:p>
    <w:p w14:paraId="6F59A0DD" w14:textId="77777777" w:rsidR="00BE4110" w:rsidRPr="00BE4110" w:rsidRDefault="00BE4110" w:rsidP="007429EF">
      <w:pPr>
        <w:pStyle w:val="ListParagraph"/>
        <w:numPr>
          <w:ilvl w:val="0"/>
          <w:numId w:val="60"/>
        </w:numPr>
        <w:spacing w:line="276" w:lineRule="auto"/>
        <w:rPr>
          <w:b/>
          <w:bCs/>
        </w:rPr>
      </w:pPr>
      <w:r w:rsidRPr="00BE4110">
        <w:rPr>
          <w:b/>
          <w:bCs/>
        </w:rPr>
        <w:t xml:space="preserve">Frontend </w:t>
      </w:r>
      <w:r w:rsidRPr="00BE4110">
        <w:rPr>
          <w:rFonts w:ascii="Segoe UI Symbol" w:hAnsi="Segoe UI Symbol" w:cs="Segoe UI Symbol"/>
          <w:b/>
          <w:bCs/>
        </w:rPr>
        <w:t>➜</w:t>
      </w:r>
      <w:r w:rsidRPr="00BE4110">
        <w:rPr>
          <w:b/>
          <w:bCs/>
        </w:rPr>
        <w:t xml:space="preserve"> Backend:</w:t>
      </w:r>
    </w:p>
    <w:p w14:paraId="5C7D368B" w14:textId="77777777" w:rsidR="00BE4110" w:rsidRDefault="00BE4110" w:rsidP="007429EF">
      <w:pPr>
        <w:spacing w:line="276" w:lineRule="auto"/>
        <w:ind w:left="720"/>
      </w:pPr>
      <w:r>
        <w:t>The user is prompted to capture or upload a face image.</w:t>
      </w:r>
    </w:p>
    <w:p w14:paraId="4AA260DD" w14:textId="77777777" w:rsidR="00BE4110" w:rsidRDefault="00BE4110" w:rsidP="007429EF">
      <w:pPr>
        <w:spacing w:line="276" w:lineRule="auto"/>
        <w:ind w:left="720"/>
      </w:pPr>
      <w:r>
        <w:t xml:space="preserve">Sent data: face image + </w:t>
      </w:r>
      <w:proofErr w:type="spellStart"/>
      <w:r>
        <w:t>stageOneToken</w:t>
      </w:r>
      <w:proofErr w:type="spellEnd"/>
    </w:p>
    <w:p w14:paraId="526AED7A" w14:textId="77777777" w:rsidR="00BE4110" w:rsidRPr="00BE4110" w:rsidRDefault="00BE4110" w:rsidP="007429EF">
      <w:pPr>
        <w:pStyle w:val="ListParagraph"/>
        <w:numPr>
          <w:ilvl w:val="0"/>
          <w:numId w:val="60"/>
        </w:numPr>
        <w:spacing w:line="276" w:lineRule="auto"/>
        <w:rPr>
          <w:b/>
          <w:bCs/>
        </w:rPr>
      </w:pPr>
      <w:r w:rsidRPr="00BE4110">
        <w:rPr>
          <w:b/>
          <w:bCs/>
        </w:rPr>
        <w:t xml:space="preserve">Backend </w:t>
      </w:r>
      <w:r w:rsidRPr="00BE4110">
        <w:rPr>
          <w:rFonts w:ascii="Segoe UI Symbol" w:hAnsi="Segoe UI Symbol" w:cs="Segoe UI Symbol"/>
          <w:b/>
          <w:bCs/>
        </w:rPr>
        <w:t>➜</w:t>
      </w:r>
      <w:r w:rsidRPr="00BE4110">
        <w:rPr>
          <w:b/>
          <w:bCs/>
        </w:rPr>
        <w:t xml:space="preserve"> Frontend:</w:t>
      </w:r>
    </w:p>
    <w:p w14:paraId="6B255070" w14:textId="77777777" w:rsidR="00BE4110" w:rsidRDefault="00BE4110" w:rsidP="007429EF">
      <w:pPr>
        <w:spacing w:line="276" w:lineRule="auto"/>
      </w:pPr>
      <w:r>
        <w:t xml:space="preserve">The backend verifies the face image against stored facial data for the given username (linked to </w:t>
      </w:r>
      <w:proofErr w:type="spellStart"/>
      <w:r>
        <w:t>stageOneToken</w:t>
      </w:r>
      <w:proofErr w:type="spellEnd"/>
      <w:r>
        <w:t>).</w:t>
      </w:r>
    </w:p>
    <w:p w14:paraId="118BC0D7" w14:textId="77777777" w:rsidR="00BE4110" w:rsidRDefault="00BE4110" w:rsidP="007429EF">
      <w:pPr>
        <w:spacing w:line="276" w:lineRule="auto"/>
      </w:pPr>
      <w:r>
        <w:t>If verified, it returns:</w:t>
      </w:r>
    </w:p>
    <w:p w14:paraId="3971BE2A" w14:textId="77777777" w:rsidR="00BE4110" w:rsidRDefault="00BE4110" w:rsidP="007429EF">
      <w:pPr>
        <w:spacing w:line="276" w:lineRule="auto"/>
        <w:ind w:left="1440"/>
      </w:pPr>
      <w:r>
        <w:t>JWT (JSON Web Token): used for authenticated API access.</w:t>
      </w:r>
    </w:p>
    <w:p w14:paraId="3E3E848E" w14:textId="53CFE07A" w:rsidR="00030F0F" w:rsidRPr="006A4733" w:rsidRDefault="00BE4110" w:rsidP="00CD298B">
      <w:pPr>
        <w:spacing w:line="276" w:lineRule="auto"/>
        <w:ind w:left="1440"/>
        <w:jc w:val="left"/>
      </w:pPr>
      <w:r>
        <w:t>User Data: any necessary user-specific info for the session.</w:t>
      </w:r>
    </w:p>
    <w:p w14:paraId="631AF9DA" w14:textId="77777777" w:rsidR="006A4733" w:rsidRDefault="006A4733" w:rsidP="007429EF">
      <w:pPr>
        <w:spacing w:line="276" w:lineRule="auto"/>
        <w:jc w:val="left"/>
      </w:pPr>
      <w:r w:rsidRPr="006A4733">
        <w:rPr>
          <w:noProof/>
        </w:rPr>
        <w:drawing>
          <wp:inline distT="0" distB="0" distL="0" distR="0" wp14:anchorId="0ED322FF" wp14:editId="229F0AD4">
            <wp:extent cx="5359400" cy="3911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7702" cy="3917805"/>
                    </a:xfrm>
                    <a:prstGeom prst="rect">
                      <a:avLst/>
                    </a:prstGeom>
                  </pic:spPr>
                </pic:pic>
              </a:graphicData>
            </a:graphic>
          </wp:inline>
        </w:drawing>
      </w:r>
    </w:p>
    <w:p w14:paraId="14CD8E4E" w14:textId="7006322B" w:rsidR="00BE4110" w:rsidRPr="00030F0F" w:rsidRDefault="00030F0F" w:rsidP="007429EF">
      <w:pPr>
        <w:spacing w:line="276" w:lineRule="auto"/>
        <w:jc w:val="left"/>
        <w:rPr>
          <w:i/>
          <w:iCs/>
          <w:sz w:val="20"/>
          <w:szCs w:val="20"/>
        </w:rPr>
      </w:pPr>
      <w:r w:rsidRPr="00030F0F">
        <w:rPr>
          <w:i/>
          <w:iCs/>
          <w:sz w:val="20"/>
          <w:szCs w:val="20"/>
        </w:rPr>
        <w:t>(</w:t>
      </w:r>
      <w:r w:rsidR="002A1E2E" w:rsidRPr="00030F0F">
        <w:rPr>
          <w:i/>
          <w:iCs/>
          <w:sz w:val="20"/>
          <w:szCs w:val="20"/>
        </w:rPr>
        <w:t>Fig.5</w:t>
      </w:r>
      <w:r w:rsidRPr="00030F0F">
        <w:rPr>
          <w:i/>
          <w:iCs/>
          <w:sz w:val="20"/>
          <w:szCs w:val="20"/>
        </w:rPr>
        <w:t>)</w:t>
      </w:r>
      <w:r w:rsidR="002A1E2E" w:rsidRPr="00030F0F">
        <w:rPr>
          <w:i/>
          <w:iCs/>
          <w:sz w:val="20"/>
          <w:szCs w:val="20"/>
        </w:rPr>
        <w:t xml:space="preserve"> Face Recognition Pipeline</w:t>
      </w:r>
    </w:p>
    <w:p w14:paraId="5D146CCE" w14:textId="77777777" w:rsidR="00030F0F" w:rsidRDefault="00030F0F" w:rsidP="007429EF">
      <w:pPr>
        <w:spacing w:line="276" w:lineRule="auto"/>
        <w:jc w:val="left"/>
        <w:rPr>
          <w:b/>
          <w:bCs/>
        </w:rPr>
      </w:pPr>
    </w:p>
    <w:p w14:paraId="6452B3FD" w14:textId="77777777" w:rsidR="00CD298B" w:rsidRDefault="00CD298B" w:rsidP="007429EF">
      <w:pPr>
        <w:spacing w:line="276" w:lineRule="auto"/>
        <w:jc w:val="left"/>
        <w:rPr>
          <w:b/>
          <w:bCs/>
        </w:rPr>
      </w:pPr>
    </w:p>
    <w:p w14:paraId="2BB1B663" w14:textId="77777777" w:rsidR="00007AA5" w:rsidRDefault="00007AA5" w:rsidP="007429EF">
      <w:pPr>
        <w:spacing w:line="276" w:lineRule="auto"/>
        <w:jc w:val="left"/>
        <w:rPr>
          <w:b/>
          <w:bCs/>
        </w:rPr>
      </w:pPr>
    </w:p>
    <w:p w14:paraId="1EBD3DA8" w14:textId="48F118D6" w:rsidR="006A4733" w:rsidRPr="006A4733" w:rsidRDefault="006A4733" w:rsidP="007429EF">
      <w:pPr>
        <w:spacing w:line="276" w:lineRule="auto"/>
        <w:jc w:val="left"/>
      </w:pPr>
      <w:r w:rsidRPr="006A4733">
        <w:rPr>
          <w:b/>
          <w:bCs/>
        </w:rPr>
        <w:t>3. Implementation Details</w:t>
      </w:r>
    </w:p>
    <w:p w14:paraId="5CF31EA3" w14:textId="4721A417" w:rsidR="006A4733" w:rsidRPr="006A4733" w:rsidRDefault="006A4733" w:rsidP="007429EF">
      <w:pPr>
        <w:spacing w:after="0" w:line="276" w:lineRule="auto"/>
        <w:jc w:val="left"/>
      </w:pPr>
      <w:r w:rsidRPr="006A4733">
        <w:rPr>
          <w:b/>
          <w:bCs/>
        </w:rPr>
        <w:t>A. Two-Factor Login Flow</w:t>
      </w:r>
    </w:p>
    <w:p w14:paraId="75EB2D6D" w14:textId="77777777" w:rsidR="006A4733" w:rsidRDefault="006A4733" w:rsidP="007429EF">
      <w:pPr>
        <w:spacing w:after="0" w:line="276" w:lineRule="auto"/>
        <w:jc w:val="left"/>
      </w:pPr>
      <w:r w:rsidRPr="006A4733">
        <w:rPr>
          <w:noProof/>
        </w:rPr>
        <w:drawing>
          <wp:inline distT="0" distB="0" distL="0" distR="0" wp14:anchorId="709E5680" wp14:editId="0F78551F">
            <wp:extent cx="5880100" cy="3534972"/>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4917" cy="3543879"/>
                    </a:xfrm>
                    <a:prstGeom prst="rect">
                      <a:avLst/>
                    </a:prstGeom>
                  </pic:spPr>
                </pic:pic>
              </a:graphicData>
            </a:graphic>
          </wp:inline>
        </w:drawing>
      </w:r>
    </w:p>
    <w:p w14:paraId="5A3AA31C" w14:textId="77777777" w:rsidR="006A4733" w:rsidRPr="00030F0F" w:rsidRDefault="00723FC5" w:rsidP="007429EF">
      <w:pPr>
        <w:spacing w:after="0" w:line="276" w:lineRule="auto"/>
        <w:jc w:val="left"/>
        <w:rPr>
          <w:b/>
          <w:bCs/>
        </w:rPr>
      </w:pPr>
      <w:r w:rsidRPr="00030F0F">
        <w:rPr>
          <w:b/>
          <w:bCs/>
        </w:rPr>
        <w:t>B. Secure Image Handling</w:t>
      </w:r>
    </w:p>
    <w:p w14:paraId="1DD6D514" w14:textId="445456D2" w:rsidR="00723FC5" w:rsidRPr="00030F0F" w:rsidRDefault="00723FC5" w:rsidP="007429EF">
      <w:pPr>
        <w:spacing w:after="0" w:line="276" w:lineRule="auto"/>
        <w:jc w:val="left"/>
      </w:pPr>
      <w:r w:rsidRPr="00723FC5">
        <w:rPr>
          <w:noProof/>
        </w:rPr>
        <w:drawing>
          <wp:inline distT="0" distB="0" distL="0" distR="0" wp14:anchorId="388A666B" wp14:editId="7626DD22">
            <wp:extent cx="5930900" cy="127298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8244" cy="1278858"/>
                    </a:xfrm>
                    <a:prstGeom prst="rect">
                      <a:avLst/>
                    </a:prstGeom>
                  </pic:spPr>
                </pic:pic>
              </a:graphicData>
            </a:graphic>
          </wp:inline>
        </w:drawing>
      </w:r>
    </w:p>
    <w:p w14:paraId="3B284FD0" w14:textId="77777777" w:rsidR="006A4733" w:rsidRPr="00030F0F" w:rsidRDefault="00723FC5" w:rsidP="007429EF">
      <w:pPr>
        <w:spacing w:after="0" w:line="276" w:lineRule="auto"/>
        <w:jc w:val="left"/>
        <w:rPr>
          <w:b/>
          <w:bCs/>
        </w:rPr>
      </w:pPr>
      <w:r w:rsidRPr="00030F0F">
        <w:rPr>
          <w:b/>
          <w:bCs/>
        </w:rPr>
        <w:t>C. Protected Admin Operations</w:t>
      </w:r>
    </w:p>
    <w:p w14:paraId="148AB269" w14:textId="77777777" w:rsidR="00723FC5" w:rsidRDefault="00723FC5" w:rsidP="007429EF">
      <w:pPr>
        <w:spacing w:line="276" w:lineRule="auto"/>
        <w:jc w:val="left"/>
      </w:pPr>
      <w:r w:rsidRPr="00723FC5">
        <w:rPr>
          <w:noProof/>
        </w:rPr>
        <w:drawing>
          <wp:inline distT="0" distB="0" distL="0" distR="0" wp14:anchorId="67028C21" wp14:editId="67C6AE7E">
            <wp:extent cx="5943600" cy="1874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4520"/>
                    </a:xfrm>
                    <a:prstGeom prst="rect">
                      <a:avLst/>
                    </a:prstGeom>
                  </pic:spPr>
                </pic:pic>
              </a:graphicData>
            </a:graphic>
          </wp:inline>
        </w:drawing>
      </w:r>
    </w:p>
    <w:p w14:paraId="0EAE1F3D" w14:textId="77777777" w:rsidR="00CD298B" w:rsidRDefault="00CD298B" w:rsidP="007429EF">
      <w:pPr>
        <w:spacing w:line="276" w:lineRule="auto"/>
        <w:jc w:val="left"/>
        <w:rPr>
          <w:b/>
          <w:bCs/>
        </w:rPr>
      </w:pPr>
    </w:p>
    <w:p w14:paraId="27EB2370" w14:textId="4BF19A02" w:rsidR="00723FC5" w:rsidRPr="00723FC5" w:rsidRDefault="00723FC5" w:rsidP="007429EF">
      <w:pPr>
        <w:spacing w:line="276" w:lineRule="auto"/>
        <w:jc w:val="left"/>
      </w:pPr>
      <w:r w:rsidRPr="00723FC5">
        <w:rPr>
          <w:b/>
          <w:bCs/>
        </w:rPr>
        <w:t>4. Critical Security Features</w:t>
      </w:r>
    </w:p>
    <w:p w14:paraId="02BB497F" w14:textId="77777777" w:rsidR="00723FC5" w:rsidRPr="00723FC5" w:rsidRDefault="00723FC5" w:rsidP="007429EF">
      <w:pPr>
        <w:numPr>
          <w:ilvl w:val="0"/>
          <w:numId w:val="7"/>
        </w:numPr>
        <w:spacing w:line="276" w:lineRule="auto"/>
        <w:jc w:val="left"/>
      </w:pPr>
      <w:r w:rsidRPr="00723FC5">
        <w:rPr>
          <w:b/>
          <w:bCs/>
        </w:rPr>
        <w:t>Token Management</w:t>
      </w:r>
    </w:p>
    <w:p w14:paraId="65FF3D63" w14:textId="77777777" w:rsidR="00723FC5" w:rsidRPr="00723FC5" w:rsidRDefault="00723FC5" w:rsidP="007429EF">
      <w:pPr>
        <w:spacing w:line="276" w:lineRule="auto"/>
        <w:ind w:left="1080"/>
        <w:jc w:val="left"/>
      </w:pPr>
      <w:r w:rsidRPr="00723FC5">
        <w:t>JWT stored in </w:t>
      </w:r>
      <w:proofErr w:type="spellStart"/>
      <w:r w:rsidRPr="00723FC5">
        <w:t>localStorage</w:t>
      </w:r>
      <w:proofErr w:type="spellEnd"/>
      <w:r w:rsidRPr="00723FC5">
        <w:t xml:space="preserve"> with </w:t>
      </w:r>
      <w:proofErr w:type="spellStart"/>
      <w:r w:rsidRPr="00723FC5">
        <w:t>axios</w:t>
      </w:r>
      <w:proofErr w:type="spellEnd"/>
      <w:r w:rsidRPr="00723FC5">
        <w:t xml:space="preserve"> header injection</w:t>
      </w:r>
    </w:p>
    <w:p w14:paraId="0BE2FE46" w14:textId="77777777" w:rsidR="00723FC5" w:rsidRPr="00723FC5" w:rsidRDefault="00723FC5" w:rsidP="007429EF">
      <w:pPr>
        <w:spacing w:line="276" w:lineRule="auto"/>
        <w:ind w:left="1080"/>
        <w:jc w:val="left"/>
      </w:pPr>
      <w:r w:rsidRPr="00723FC5">
        <w:t>Automatic token refresh handled by backend</w:t>
      </w:r>
    </w:p>
    <w:p w14:paraId="1E417EDA" w14:textId="77777777" w:rsidR="00723FC5" w:rsidRPr="00723FC5" w:rsidRDefault="00723FC5" w:rsidP="007429EF">
      <w:pPr>
        <w:numPr>
          <w:ilvl w:val="0"/>
          <w:numId w:val="7"/>
        </w:numPr>
        <w:spacing w:line="276" w:lineRule="auto"/>
        <w:jc w:val="left"/>
      </w:pPr>
      <w:r w:rsidRPr="00723FC5">
        <w:rPr>
          <w:b/>
          <w:bCs/>
        </w:rPr>
        <w:t>Face Verification</w:t>
      </w:r>
    </w:p>
    <w:p w14:paraId="51AC263E" w14:textId="77777777" w:rsidR="00723FC5" w:rsidRPr="00723FC5" w:rsidRDefault="00723FC5" w:rsidP="007429EF">
      <w:pPr>
        <w:spacing w:line="276" w:lineRule="auto"/>
        <w:ind w:left="1080"/>
        <w:jc w:val="left"/>
      </w:pPr>
      <w:r w:rsidRPr="00723FC5">
        <w:t>Base64 image payloads validated against registered profiles</w:t>
      </w:r>
    </w:p>
    <w:p w14:paraId="54440971" w14:textId="77777777" w:rsidR="00723FC5" w:rsidRPr="00723FC5" w:rsidRDefault="00723FC5" w:rsidP="007429EF">
      <w:pPr>
        <w:spacing w:line="276" w:lineRule="auto"/>
        <w:ind w:left="1080"/>
        <w:jc w:val="left"/>
      </w:pPr>
      <w:r w:rsidRPr="00723FC5">
        <w:t>Requires session tokens for sensitive operations</w:t>
      </w:r>
    </w:p>
    <w:p w14:paraId="512B03A0" w14:textId="77777777" w:rsidR="006A4733" w:rsidRPr="00723FC5" w:rsidRDefault="00723FC5" w:rsidP="007429EF">
      <w:pPr>
        <w:pStyle w:val="ListParagraph"/>
        <w:numPr>
          <w:ilvl w:val="0"/>
          <w:numId w:val="7"/>
        </w:numPr>
        <w:spacing w:line="276" w:lineRule="auto"/>
        <w:jc w:val="left"/>
      </w:pPr>
      <w:r w:rsidRPr="00723FC5">
        <w:rPr>
          <w:b/>
          <w:bCs/>
        </w:rPr>
        <w:t>Role-Based Controls</w:t>
      </w:r>
    </w:p>
    <w:p w14:paraId="7A36E737" w14:textId="77777777" w:rsidR="00723FC5" w:rsidRDefault="00723FC5" w:rsidP="007429EF">
      <w:pPr>
        <w:spacing w:line="276" w:lineRule="auto"/>
        <w:jc w:val="left"/>
      </w:pPr>
      <w:r w:rsidRPr="00723FC5">
        <w:rPr>
          <w:noProof/>
        </w:rPr>
        <w:drawing>
          <wp:inline distT="0" distB="0" distL="0" distR="0" wp14:anchorId="4C21162D" wp14:editId="7AD58763">
            <wp:extent cx="6418575" cy="9525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5347" cy="953505"/>
                    </a:xfrm>
                    <a:prstGeom prst="rect">
                      <a:avLst/>
                    </a:prstGeom>
                  </pic:spPr>
                </pic:pic>
              </a:graphicData>
            </a:graphic>
          </wp:inline>
        </w:drawing>
      </w:r>
    </w:p>
    <w:p w14:paraId="27511DDF" w14:textId="77777777" w:rsidR="00723FC5" w:rsidRPr="00723FC5" w:rsidRDefault="00723FC5" w:rsidP="007429EF">
      <w:pPr>
        <w:pStyle w:val="ListParagraph"/>
        <w:numPr>
          <w:ilvl w:val="0"/>
          <w:numId w:val="7"/>
        </w:numPr>
        <w:spacing w:line="276" w:lineRule="auto"/>
        <w:jc w:val="left"/>
      </w:pPr>
      <w:r w:rsidRPr="00723FC5">
        <w:rPr>
          <w:b/>
          <w:bCs/>
        </w:rPr>
        <w:t>Critical Security Features</w:t>
      </w:r>
    </w:p>
    <w:p w14:paraId="6DF3B546" w14:textId="77777777" w:rsidR="00723FC5" w:rsidRPr="00723FC5" w:rsidRDefault="00723FC5" w:rsidP="007429EF">
      <w:pPr>
        <w:pStyle w:val="ListParagraph"/>
        <w:numPr>
          <w:ilvl w:val="1"/>
          <w:numId w:val="8"/>
        </w:numPr>
        <w:spacing w:line="276" w:lineRule="auto"/>
        <w:jc w:val="left"/>
      </w:pPr>
      <w:r w:rsidRPr="00FB0422">
        <w:rPr>
          <w:b/>
          <w:bCs/>
        </w:rPr>
        <w:t>Token Management</w:t>
      </w:r>
    </w:p>
    <w:p w14:paraId="397E2049" w14:textId="77777777" w:rsidR="00723FC5" w:rsidRPr="00723FC5" w:rsidRDefault="00723FC5" w:rsidP="007429EF">
      <w:pPr>
        <w:spacing w:line="276" w:lineRule="auto"/>
        <w:ind w:left="1080"/>
        <w:jc w:val="left"/>
      </w:pPr>
      <w:r w:rsidRPr="00723FC5">
        <w:t>JWT stored in </w:t>
      </w:r>
      <w:proofErr w:type="spellStart"/>
      <w:r w:rsidRPr="00723FC5">
        <w:t>localStorage</w:t>
      </w:r>
      <w:proofErr w:type="spellEnd"/>
      <w:r w:rsidRPr="00723FC5">
        <w:t xml:space="preserve"> with </w:t>
      </w:r>
      <w:proofErr w:type="spellStart"/>
      <w:r w:rsidRPr="00723FC5">
        <w:t>axios</w:t>
      </w:r>
      <w:proofErr w:type="spellEnd"/>
      <w:r w:rsidRPr="00723FC5">
        <w:t xml:space="preserve"> header injection</w:t>
      </w:r>
    </w:p>
    <w:p w14:paraId="36A9730D" w14:textId="77777777" w:rsidR="00723FC5" w:rsidRPr="00723FC5" w:rsidRDefault="00723FC5" w:rsidP="007429EF">
      <w:pPr>
        <w:spacing w:line="276" w:lineRule="auto"/>
        <w:ind w:left="1080"/>
        <w:jc w:val="left"/>
      </w:pPr>
      <w:r w:rsidRPr="00723FC5">
        <w:t>Automatic token refresh handled by backend</w:t>
      </w:r>
    </w:p>
    <w:p w14:paraId="1DAF8E18" w14:textId="77777777" w:rsidR="00723FC5" w:rsidRPr="00723FC5" w:rsidRDefault="00723FC5" w:rsidP="007429EF">
      <w:pPr>
        <w:pStyle w:val="ListParagraph"/>
        <w:numPr>
          <w:ilvl w:val="1"/>
          <w:numId w:val="8"/>
        </w:numPr>
        <w:spacing w:line="276" w:lineRule="auto"/>
        <w:jc w:val="left"/>
      </w:pPr>
      <w:r w:rsidRPr="00FB0422">
        <w:rPr>
          <w:b/>
          <w:bCs/>
        </w:rPr>
        <w:t>Face Verification</w:t>
      </w:r>
    </w:p>
    <w:p w14:paraId="72EAF66C" w14:textId="77777777" w:rsidR="00723FC5" w:rsidRPr="00723FC5" w:rsidRDefault="00723FC5" w:rsidP="007429EF">
      <w:pPr>
        <w:spacing w:line="276" w:lineRule="auto"/>
        <w:ind w:left="1080"/>
        <w:jc w:val="left"/>
      </w:pPr>
      <w:r w:rsidRPr="00723FC5">
        <w:t>Base64 image payloads validated against registered profiles</w:t>
      </w:r>
    </w:p>
    <w:p w14:paraId="04D0BE9D" w14:textId="47039394" w:rsidR="006A4733" w:rsidRDefault="00723FC5" w:rsidP="007429EF">
      <w:pPr>
        <w:spacing w:line="276" w:lineRule="auto"/>
        <w:ind w:left="1080"/>
        <w:jc w:val="left"/>
      </w:pPr>
      <w:r w:rsidRPr="00723FC5">
        <w:t>Requires session tokens for sensitive operations</w:t>
      </w:r>
    </w:p>
    <w:p w14:paraId="572D4D53" w14:textId="77777777" w:rsidR="006A4733" w:rsidRPr="00723FC5" w:rsidRDefault="00723FC5" w:rsidP="007429EF">
      <w:pPr>
        <w:pStyle w:val="ListParagraph"/>
        <w:numPr>
          <w:ilvl w:val="1"/>
          <w:numId w:val="8"/>
        </w:numPr>
        <w:spacing w:line="276" w:lineRule="auto"/>
        <w:jc w:val="left"/>
      </w:pPr>
      <w:r w:rsidRPr="00723FC5">
        <w:rPr>
          <w:b/>
          <w:bCs/>
        </w:rPr>
        <w:t>Role-Based Controls</w:t>
      </w:r>
    </w:p>
    <w:p w14:paraId="7FFC3D25" w14:textId="77777777" w:rsidR="00723FC5" w:rsidRDefault="00723FC5" w:rsidP="007429EF">
      <w:pPr>
        <w:spacing w:line="276" w:lineRule="auto"/>
        <w:jc w:val="left"/>
      </w:pPr>
      <w:r w:rsidRPr="00723FC5">
        <w:rPr>
          <w:noProof/>
        </w:rPr>
        <w:drawing>
          <wp:inline distT="0" distB="0" distL="0" distR="0" wp14:anchorId="797004C9" wp14:editId="22826366">
            <wp:extent cx="6294438"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891" cy="991616"/>
                    </a:xfrm>
                    <a:prstGeom prst="rect">
                      <a:avLst/>
                    </a:prstGeom>
                  </pic:spPr>
                </pic:pic>
              </a:graphicData>
            </a:graphic>
          </wp:inline>
        </w:drawing>
      </w:r>
    </w:p>
    <w:p w14:paraId="0C847929" w14:textId="77777777" w:rsidR="00030F0F" w:rsidRDefault="00030F0F" w:rsidP="007429EF">
      <w:pPr>
        <w:spacing w:line="276" w:lineRule="auto"/>
        <w:jc w:val="left"/>
        <w:rPr>
          <w:b/>
          <w:bCs/>
        </w:rPr>
      </w:pPr>
    </w:p>
    <w:p w14:paraId="24085672" w14:textId="77777777" w:rsidR="00030F0F" w:rsidRDefault="00030F0F" w:rsidP="007429EF">
      <w:pPr>
        <w:spacing w:line="276" w:lineRule="auto"/>
        <w:jc w:val="left"/>
        <w:rPr>
          <w:b/>
          <w:bCs/>
        </w:rPr>
      </w:pPr>
    </w:p>
    <w:p w14:paraId="4D68C2BC" w14:textId="77777777" w:rsidR="00030F0F" w:rsidRDefault="00030F0F" w:rsidP="007429EF">
      <w:pPr>
        <w:spacing w:line="276" w:lineRule="auto"/>
        <w:jc w:val="left"/>
        <w:rPr>
          <w:b/>
          <w:bCs/>
        </w:rPr>
      </w:pPr>
    </w:p>
    <w:p w14:paraId="4E0C60FD" w14:textId="77777777" w:rsidR="00CD298B" w:rsidRDefault="00CD298B" w:rsidP="007429EF">
      <w:pPr>
        <w:spacing w:line="276" w:lineRule="auto"/>
        <w:jc w:val="left"/>
        <w:rPr>
          <w:b/>
          <w:bCs/>
        </w:rPr>
      </w:pPr>
    </w:p>
    <w:p w14:paraId="0AC2A609" w14:textId="1E2D61C4" w:rsidR="00723FC5" w:rsidRPr="00723FC5" w:rsidRDefault="00723FC5" w:rsidP="007429EF">
      <w:pPr>
        <w:spacing w:line="276" w:lineRule="auto"/>
        <w:jc w:val="left"/>
      </w:pPr>
      <w:r w:rsidRPr="00723FC5">
        <w:rPr>
          <w:b/>
          <w:bCs/>
        </w:rPr>
        <w:t>5. Integration with Other Modules</w:t>
      </w:r>
    </w:p>
    <w:tbl>
      <w:tblPr>
        <w:tblW w:w="9660" w:type="dxa"/>
        <w:tblCellMar>
          <w:top w:w="15" w:type="dxa"/>
          <w:left w:w="15" w:type="dxa"/>
          <w:bottom w:w="15" w:type="dxa"/>
          <w:right w:w="15" w:type="dxa"/>
        </w:tblCellMar>
        <w:tblLook w:val="04A0" w:firstRow="1" w:lastRow="0" w:firstColumn="1" w:lastColumn="0" w:noHBand="0" w:noVBand="1"/>
      </w:tblPr>
      <w:tblGrid>
        <w:gridCol w:w="3501"/>
        <w:gridCol w:w="6159"/>
      </w:tblGrid>
      <w:tr w:rsidR="00723FC5" w:rsidRPr="00723FC5" w14:paraId="45F99349" w14:textId="77777777" w:rsidTr="00030F0F">
        <w:trPr>
          <w:trHeight w:val="608"/>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686868D4" w14:textId="77777777" w:rsidR="00723FC5" w:rsidRPr="00723FC5" w:rsidRDefault="00723FC5" w:rsidP="007429EF">
            <w:pPr>
              <w:spacing w:line="276" w:lineRule="auto"/>
              <w:jc w:val="left"/>
              <w:rPr>
                <w:b/>
                <w:bCs/>
              </w:rPr>
            </w:pPr>
            <w:r w:rsidRPr="00723FC5">
              <w:rPr>
                <w:b/>
                <w:bCs/>
              </w:rPr>
              <w:t>Module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88A8AC0" w14:textId="77777777" w:rsidR="00723FC5" w:rsidRPr="00723FC5" w:rsidRDefault="00723FC5" w:rsidP="007429EF">
            <w:pPr>
              <w:spacing w:line="276" w:lineRule="auto"/>
              <w:jc w:val="left"/>
              <w:rPr>
                <w:b/>
                <w:bCs/>
              </w:rPr>
            </w:pPr>
            <w:r w:rsidRPr="00723FC5">
              <w:rPr>
                <w:b/>
                <w:bCs/>
              </w:rPr>
              <w:t>Integration Point</w:t>
            </w:r>
          </w:p>
        </w:tc>
      </w:tr>
      <w:tr w:rsidR="00723FC5" w:rsidRPr="00723FC5" w14:paraId="00875E3E" w14:textId="77777777" w:rsidTr="00030F0F">
        <w:trPr>
          <w:trHeight w:val="608"/>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2941F74" w14:textId="686D4A1D" w:rsidR="00723FC5" w:rsidRPr="00723FC5" w:rsidRDefault="00723FC5" w:rsidP="007429EF">
            <w:pPr>
              <w:spacing w:line="276" w:lineRule="auto"/>
              <w:jc w:val="left"/>
            </w:pPr>
            <w:r w:rsidRPr="00723FC5">
              <w:t>Date</w:t>
            </w:r>
            <w:r w:rsidR="00030F0F">
              <w:t xml:space="preserve"> </w:t>
            </w:r>
            <w:r w:rsidRPr="00723FC5">
              <w:t>Utils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7876700" w14:textId="77777777" w:rsidR="00723FC5" w:rsidRPr="00723FC5" w:rsidRDefault="00723FC5" w:rsidP="007429EF">
            <w:pPr>
              <w:spacing w:line="276" w:lineRule="auto"/>
              <w:jc w:val="left"/>
            </w:pPr>
            <w:r w:rsidRPr="00723FC5">
              <w:t>Timestamps for login attempts/expiry</w:t>
            </w:r>
          </w:p>
        </w:tc>
      </w:tr>
      <w:tr w:rsidR="00723FC5" w:rsidRPr="00723FC5" w14:paraId="35DCCC01" w14:textId="77777777" w:rsidTr="00030F0F">
        <w:trPr>
          <w:trHeight w:val="608"/>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43731EF" w14:textId="1C944109" w:rsidR="00723FC5" w:rsidRPr="00723FC5" w:rsidRDefault="00030F0F" w:rsidP="007429EF">
            <w:pPr>
              <w:spacing w:line="276" w:lineRule="auto"/>
              <w:jc w:val="left"/>
            </w:pPr>
            <w:r w:rsidRPr="00723FC5">
              <w:t>Intersection Observer</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4838D9F" w14:textId="77777777" w:rsidR="00723FC5" w:rsidRPr="00723FC5" w:rsidRDefault="00723FC5" w:rsidP="007429EF">
            <w:pPr>
              <w:spacing w:line="276" w:lineRule="auto"/>
              <w:jc w:val="left"/>
            </w:pPr>
            <w:r w:rsidRPr="00723FC5">
              <w:t>Lazy-loading face verification UI</w:t>
            </w:r>
          </w:p>
        </w:tc>
      </w:tr>
      <w:tr w:rsidR="00723FC5" w:rsidRPr="00723FC5" w14:paraId="2DC0D4C7" w14:textId="77777777" w:rsidTr="00030F0F">
        <w:trPr>
          <w:trHeight w:val="608"/>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28B0186" w14:textId="62BD6191" w:rsidR="00723FC5" w:rsidRPr="00723FC5" w:rsidRDefault="00030F0F" w:rsidP="007429EF">
            <w:pPr>
              <w:spacing w:line="276" w:lineRule="auto"/>
              <w:jc w:val="left"/>
            </w:pPr>
            <w:r w:rsidRPr="00723FC5">
              <w:t>Image</w:t>
            </w:r>
            <w:r>
              <w:t xml:space="preserve"> Utils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9C6769A" w14:textId="77777777" w:rsidR="00723FC5" w:rsidRPr="00723FC5" w:rsidRDefault="00723FC5" w:rsidP="007429EF">
            <w:pPr>
              <w:spacing w:line="276" w:lineRule="auto"/>
              <w:jc w:val="left"/>
            </w:pPr>
            <w:r w:rsidRPr="00723FC5">
              <w:t>Profile image fallbacks during auth</w:t>
            </w:r>
          </w:p>
        </w:tc>
      </w:tr>
    </w:tbl>
    <w:p w14:paraId="59AFA02C" w14:textId="77777777" w:rsidR="00FB0422" w:rsidRDefault="00FB0422" w:rsidP="007429EF">
      <w:pPr>
        <w:spacing w:line="276" w:lineRule="auto"/>
        <w:jc w:val="left"/>
      </w:pPr>
    </w:p>
    <w:p w14:paraId="41A09592" w14:textId="77777777" w:rsidR="00FB0422" w:rsidRPr="00FB0422" w:rsidRDefault="00FB0422" w:rsidP="007429EF">
      <w:pPr>
        <w:spacing w:line="276" w:lineRule="auto"/>
        <w:jc w:val="left"/>
      </w:pPr>
      <w:r w:rsidRPr="00FB0422">
        <w:rPr>
          <w:b/>
          <w:bCs/>
        </w:rPr>
        <w:t>6. Error Handling</w:t>
      </w:r>
    </w:p>
    <w:p w14:paraId="4896D6DC" w14:textId="77777777" w:rsidR="00723FC5" w:rsidRDefault="00FB0422" w:rsidP="007429EF">
      <w:pPr>
        <w:spacing w:line="276" w:lineRule="auto"/>
        <w:jc w:val="left"/>
      </w:pPr>
      <w:r w:rsidRPr="00FB0422">
        <w:rPr>
          <w:noProof/>
        </w:rPr>
        <w:drawing>
          <wp:inline distT="0" distB="0" distL="0" distR="0" wp14:anchorId="652A46F1" wp14:editId="6BDF1DDE">
            <wp:extent cx="6436765" cy="2552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1018" cy="2558352"/>
                    </a:xfrm>
                    <a:prstGeom prst="rect">
                      <a:avLst/>
                    </a:prstGeom>
                  </pic:spPr>
                </pic:pic>
              </a:graphicData>
            </a:graphic>
          </wp:inline>
        </w:drawing>
      </w:r>
    </w:p>
    <w:p w14:paraId="5DBD8113" w14:textId="77777777" w:rsidR="006A4733" w:rsidRDefault="006A4733" w:rsidP="007429EF">
      <w:pPr>
        <w:spacing w:line="276" w:lineRule="auto"/>
        <w:jc w:val="left"/>
      </w:pPr>
    </w:p>
    <w:p w14:paraId="4A0D96DC" w14:textId="77777777" w:rsidR="001867FF" w:rsidRDefault="001867FF" w:rsidP="007429EF">
      <w:pPr>
        <w:spacing w:line="276" w:lineRule="auto"/>
        <w:jc w:val="left"/>
      </w:pPr>
    </w:p>
    <w:p w14:paraId="0661516A" w14:textId="77777777" w:rsidR="001867FF" w:rsidRDefault="001867FF" w:rsidP="007429EF">
      <w:pPr>
        <w:spacing w:line="276" w:lineRule="auto"/>
        <w:jc w:val="left"/>
      </w:pPr>
      <w:r>
        <w:br w:type="page"/>
      </w:r>
    </w:p>
    <w:p w14:paraId="5E7CFAAA" w14:textId="77777777" w:rsidR="001867FF" w:rsidRDefault="001867FF" w:rsidP="007429EF">
      <w:pPr>
        <w:spacing w:line="276" w:lineRule="auto"/>
        <w:jc w:val="left"/>
      </w:pPr>
    </w:p>
    <w:p w14:paraId="7BA93D92" w14:textId="77777777" w:rsidR="001867FF" w:rsidRPr="001867FF" w:rsidRDefault="001867FF" w:rsidP="007429EF">
      <w:pPr>
        <w:spacing w:line="276" w:lineRule="auto"/>
        <w:jc w:val="left"/>
        <w:rPr>
          <w:sz w:val="28"/>
          <w:szCs w:val="28"/>
        </w:rPr>
      </w:pPr>
      <w:r w:rsidRPr="001867FF">
        <w:rPr>
          <w:b/>
          <w:bCs/>
          <w:sz w:val="28"/>
          <w:szCs w:val="28"/>
        </w:rPr>
        <w:t>Backend Authentication Module</w:t>
      </w:r>
    </w:p>
    <w:p w14:paraId="26AC06DF" w14:textId="77777777" w:rsidR="001867FF" w:rsidRDefault="001867FF" w:rsidP="007429EF">
      <w:pPr>
        <w:spacing w:line="276" w:lineRule="auto"/>
        <w:jc w:val="left"/>
        <w:rPr>
          <w:b/>
          <w:bCs/>
          <w:sz w:val="28"/>
          <w:szCs w:val="28"/>
        </w:rPr>
      </w:pPr>
      <w:r w:rsidRPr="001867FF">
        <w:rPr>
          <w:b/>
          <w:bCs/>
          <w:sz w:val="28"/>
          <w:szCs w:val="28"/>
        </w:rPr>
        <w:t>Face Recognition Pipeline</w:t>
      </w:r>
    </w:p>
    <w:p w14:paraId="3090642B" w14:textId="77777777" w:rsidR="001867FF" w:rsidRPr="001867FF" w:rsidRDefault="001867FF" w:rsidP="007429EF">
      <w:pPr>
        <w:spacing w:line="276" w:lineRule="auto"/>
        <w:jc w:val="left"/>
      </w:pPr>
      <w:r w:rsidRPr="001867FF">
        <w:t>Two-Factor Authentication Flow</w:t>
      </w:r>
    </w:p>
    <w:p w14:paraId="2E5F8037" w14:textId="77777777" w:rsidR="001867FF" w:rsidRPr="001867FF" w:rsidRDefault="001867FF" w:rsidP="007429EF">
      <w:pPr>
        <w:spacing w:line="276" w:lineRule="auto"/>
        <w:jc w:val="left"/>
      </w:pPr>
      <w:r w:rsidRPr="001867FF">
        <w:rPr>
          <w:b/>
          <w:bCs/>
        </w:rPr>
        <w:t>Step 1</w:t>
      </w:r>
      <w:r w:rsidRPr="001867FF">
        <w:t>: Password Verification</w:t>
      </w:r>
    </w:p>
    <w:p w14:paraId="20C69978" w14:textId="77777777" w:rsidR="001867FF" w:rsidRPr="001867FF" w:rsidRDefault="001867FF" w:rsidP="007429EF">
      <w:pPr>
        <w:spacing w:line="276" w:lineRule="auto"/>
        <w:jc w:val="left"/>
      </w:pPr>
      <w:r w:rsidRPr="001867FF">
        <w:rPr>
          <w:noProof/>
        </w:rPr>
        <w:drawing>
          <wp:inline distT="0" distB="0" distL="0" distR="0" wp14:anchorId="21797BF4" wp14:editId="0040741B">
            <wp:extent cx="6337696" cy="25019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1566" cy="2507375"/>
                    </a:xfrm>
                    <a:prstGeom prst="rect">
                      <a:avLst/>
                    </a:prstGeom>
                  </pic:spPr>
                </pic:pic>
              </a:graphicData>
            </a:graphic>
          </wp:inline>
        </w:drawing>
      </w:r>
    </w:p>
    <w:p w14:paraId="7DFA621D" w14:textId="77777777" w:rsidR="001867FF" w:rsidRDefault="001867FF" w:rsidP="007429EF">
      <w:pPr>
        <w:spacing w:line="276" w:lineRule="auto"/>
        <w:jc w:val="left"/>
      </w:pPr>
      <w:r w:rsidRPr="001867FF">
        <w:rPr>
          <w:b/>
          <w:bCs/>
        </w:rPr>
        <w:t xml:space="preserve">Step 2: </w:t>
      </w:r>
      <w:r w:rsidRPr="001867FF">
        <w:t>Face Verification</w:t>
      </w:r>
    </w:p>
    <w:p w14:paraId="0992E45B" w14:textId="77777777" w:rsidR="001867FF" w:rsidRDefault="001867FF" w:rsidP="007429EF">
      <w:pPr>
        <w:spacing w:line="276" w:lineRule="auto"/>
        <w:jc w:val="left"/>
      </w:pPr>
      <w:r w:rsidRPr="001867FF">
        <w:rPr>
          <w:noProof/>
        </w:rPr>
        <w:drawing>
          <wp:inline distT="0" distB="0" distL="0" distR="0" wp14:anchorId="0E4A3D82" wp14:editId="16281C68">
            <wp:extent cx="6334391" cy="3149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3308" cy="3154034"/>
                    </a:xfrm>
                    <a:prstGeom prst="rect">
                      <a:avLst/>
                    </a:prstGeom>
                  </pic:spPr>
                </pic:pic>
              </a:graphicData>
            </a:graphic>
          </wp:inline>
        </w:drawing>
      </w:r>
    </w:p>
    <w:p w14:paraId="3680E441" w14:textId="77777777" w:rsidR="001867FF" w:rsidRDefault="001867FF" w:rsidP="007429EF">
      <w:pPr>
        <w:spacing w:line="276" w:lineRule="auto"/>
        <w:jc w:val="left"/>
      </w:pPr>
    </w:p>
    <w:p w14:paraId="3F9586E7" w14:textId="77777777" w:rsidR="00030F0F" w:rsidRDefault="00030F0F" w:rsidP="007429EF">
      <w:pPr>
        <w:spacing w:line="276" w:lineRule="auto"/>
        <w:jc w:val="left"/>
      </w:pPr>
    </w:p>
    <w:p w14:paraId="09C14F6F" w14:textId="77777777" w:rsidR="001867FF" w:rsidRPr="001867FF" w:rsidRDefault="001867FF" w:rsidP="007429EF">
      <w:pPr>
        <w:spacing w:line="276" w:lineRule="auto"/>
        <w:jc w:val="left"/>
      </w:pPr>
      <w:r w:rsidRPr="001867FF">
        <w:rPr>
          <w:b/>
          <w:bCs/>
        </w:rPr>
        <w:t>4. Face Recognition Service</w:t>
      </w:r>
    </w:p>
    <w:p w14:paraId="5811032E" w14:textId="77777777" w:rsidR="001867FF" w:rsidRPr="001867FF" w:rsidRDefault="001867FF" w:rsidP="007429EF">
      <w:pPr>
        <w:spacing w:line="276" w:lineRule="auto"/>
        <w:jc w:val="left"/>
      </w:pPr>
      <w:r w:rsidRPr="001867FF">
        <w:rPr>
          <w:b/>
          <w:bCs/>
        </w:rPr>
        <w:t>Python API Integration</w:t>
      </w:r>
    </w:p>
    <w:p w14:paraId="1FB3DBD9" w14:textId="77777777" w:rsidR="001867FF" w:rsidRDefault="001867FF" w:rsidP="007429EF">
      <w:pPr>
        <w:spacing w:line="276" w:lineRule="auto"/>
        <w:jc w:val="left"/>
      </w:pPr>
      <w:r w:rsidRPr="001867FF">
        <w:rPr>
          <w:noProof/>
        </w:rPr>
        <w:drawing>
          <wp:inline distT="0" distB="0" distL="0" distR="0" wp14:anchorId="4598163A" wp14:editId="630A0971">
            <wp:extent cx="6184307" cy="21209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0129" cy="2122897"/>
                    </a:xfrm>
                    <a:prstGeom prst="rect">
                      <a:avLst/>
                    </a:prstGeom>
                  </pic:spPr>
                </pic:pic>
              </a:graphicData>
            </a:graphic>
          </wp:inline>
        </w:drawing>
      </w:r>
    </w:p>
    <w:p w14:paraId="5205C908" w14:textId="77777777" w:rsidR="001867FF" w:rsidRDefault="001867FF" w:rsidP="007429EF">
      <w:pPr>
        <w:spacing w:line="276" w:lineRule="auto"/>
        <w:jc w:val="left"/>
        <w:rPr>
          <w:b/>
          <w:bCs/>
        </w:rPr>
      </w:pPr>
      <w:r w:rsidRPr="001867FF">
        <w:rPr>
          <w:b/>
          <w:bCs/>
        </w:rPr>
        <w:t>Error Handling</w:t>
      </w:r>
    </w:p>
    <w:p w14:paraId="42FE1066" w14:textId="77777777" w:rsidR="001867FF" w:rsidRDefault="001867FF" w:rsidP="007429EF">
      <w:pPr>
        <w:spacing w:line="276" w:lineRule="auto"/>
        <w:jc w:val="left"/>
      </w:pPr>
      <w:r w:rsidRPr="001867FF">
        <w:rPr>
          <w:noProof/>
        </w:rPr>
        <w:drawing>
          <wp:inline distT="0" distB="0" distL="0" distR="0" wp14:anchorId="7D8A68C4" wp14:editId="5AE94800">
            <wp:extent cx="6198700" cy="1651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1518" cy="1651751"/>
                    </a:xfrm>
                    <a:prstGeom prst="rect">
                      <a:avLst/>
                    </a:prstGeom>
                  </pic:spPr>
                </pic:pic>
              </a:graphicData>
            </a:graphic>
          </wp:inline>
        </w:drawing>
      </w:r>
    </w:p>
    <w:p w14:paraId="27C7E063" w14:textId="77777777" w:rsidR="001867FF" w:rsidRPr="001867FF" w:rsidRDefault="001867FF" w:rsidP="007429EF">
      <w:pPr>
        <w:spacing w:line="276" w:lineRule="auto"/>
        <w:jc w:val="left"/>
      </w:pPr>
      <w:r w:rsidRPr="001867FF">
        <w:rPr>
          <w:b/>
          <w:bCs/>
        </w:rPr>
        <w:t>5. Security Measures</w:t>
      </w:r>
    </w:p>
    <w:tbl>
      <w:tblPr>
        <w:tblW w:w="0" w:type="auto"/>
        <w:tblCellMar>
          <w:top w:w="15" w:type="dxa"/>
          <w:left w:w="15" w:type="dxa"/>
          <w:bottom w:w="15" w:type="dxa"/>
          <w:right w:w="15" w:type="dxa"/>
        </w:tblCellMar>
        <w:tblLook w:val="04A0" w:firstRow="1" w:lastRow="0" w:firstColumn="1" w:lastColumn="0" w:noHBand="0" w:noVBand="1"/>
      </w:tblPr>
      <w:tblGrid>
        <w:gridCol w:w="1930"/>
        <w:gridCol w:w="3514"/>
        <w:gridCol w:w="2813"/>
      </w:tblGrid>
      <w:tr w:rsidR="001867FF" w:rsidRPr="001867FF" w14:paraId="6F3BF296" w14:textId="77777777" w:rsidTr="001867FF">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39F80CCF" w14:textId="77777777" w:rsidR="001867FF" w:rsidRPr="001867FF" w:rsidRDefault="001867FF" w:rsidP="007429EF">
            <w:pPr>
              <w:spacing w:line="276" w:lineRule="auto"/>
              <w:jc w:val="left"/>
              <w:rPr>
                <w:b/>
                <w:bCs/>
              </w:rPr>
            </w:pPr>
            <w:r w:rsidRPr="001867FF">
              <w:rPr>
                <w:b/>
                <w:bCs/>
              </w:rPr>
              <w:t>Feature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7C1028AD" w14:textId="77777777" w:rsidR="001867FF" w:rsidRPr="001867FF" w:rsidRDefault="001867FF" w:rsidP="007429EF">
            <w:pPr>
              <w:spacing w:line="276" w:lineRule="auto"/>
              <w:jc w:val="left"/>
              <w:rPr>
                <w:b/>
                <w:bCs/>
              </w:rPr>
            </w:pPr>
            <w:r w:rsidRPr="001867FF">
              <w:rPr>
                <w:b/>
                <w:bCs/>
              </w:rPr>
              <w:t>Implementation</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12F57FFE" w14:textId="77777777" w:rsidR="001867FF" w:rsidRPr="001867FF" w:rsidRDefault="001867FF" w:rsidP="007429EF">
            <w:pPr>
              <w:spacing w:line="276" w:lineRule="auto"/>
              <w:jc w:val="left"/>
              <w:rPr>
                <w:b/>
                <w:bCs/>
              </w:rPr>
            </w:pPr>
            <w:r w:rsidRPr="001867FF">
              <w:rPr>
                <w:b/>
                <w:bCs/>
              </w:rPr>
              <w:t>File Reference</w:t>
            </w:r>
          </w:p>
        </w:tc>
      </w:tr>
      <w:tr w:rsidR="001867FF" w:rsidRPr="001867FF" w14:paraId="5957DDBF" w14:textId="77777777" w:rsidTr="001867FF">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9D650FC" w14:textId="77777777" w:rsidR="001867FF" w:rsidRPr="001867FF" w:rsidRDefault="001867FF" w:rsidP="007429EF">
            <w:pPr>
              <w:spacing w:line="276" w:lineRule="auto"/>
              <w:jc w:val="left"/>
            </w:pPr>
            <w:r w:rsidRPr="001867FF">
              <w:t>Token Validation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DEDD459" w14:textId="77777777" w:rsidR="001867FF" w:rsidRPr="001867FF" w:rsidRDefault="001867FF" w:rsidP="007429EF">
            <w:pPr>
              <w:spacing w:line="276" w:lineRule="auto"/>
              <w:jc w:val="left"/>
            </w:pPr>
            <w:r w:rsidRPr="001867FF">
              <w:t>JWT verification with secret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7F83D64" w14:textId="77777777" w:rsidR="001867FF" w:rsidRPr="001867FF" w:rsidRDefault="001867FF" w:rsidP="007429EF">
            <w:pPr>
              <w:spacing w:line="276" w:lineRule="auto"/>
              <w:jc w:val="left"/>
            </w:pPr>
            <w:r w:rsidRPr="001867FF">
              <w:t>middleware/auth.js</w:t>
            </w:r>
          </w:p>
        </w:tc>
      </w:tr>
      <w:tr w:rsidR="001867FF" w:rsidRPr="001867FF" w14:paraId="6F7EB73B" w14:textId="77777777" w:rsidTr="001867FF">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AE2DFFA" w14:textId="77777777" w:rsidR="001867FF" w:rsidRPr="001867FF" w:rsidRDefault="001867FF" w:rsidP="007429EF">
            <w:pPr>
              <w:spacing w:line="276" w:lineRule="auto"/>
              <w:jc w:val="left"/>
            </w:pPr>
            <w:r w:rsidRPr="001867FF">
              <w:t>Password Hashing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CB72967" w14:textId="77777777" w:rsidR="001867FF" w:rsidRPr="001867FF" w:rsidRDefault="001867FF" w:rsidP="007429EF">
            <w:pPr>
              <w:spacing w:line="276" w:lineRule="auto"/>
              <w:jc w:val="left"/>
            </w:pPr>
            <w:proofErr w:type="spellStart"/>
            <w:r w:rsidRPr="001867FF">
              <w:t>bcrypt</w:t>
            </w:r>
            <w:proofErr w:type="spellEnd"/>
            <w:r w:rsidRPr="001867FF">
              <w:t xml:space="preserve"> with 10-round salt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9BC1501" w14:textId="77777777" w:rsidR="001867FF" w:rsidRPr="001867FF" w:rsidRDefault="001867FF" w:rsidP="007429EF">
            <w:pPr>
              <w:spacing w:line="276" w:lineRule="auto"/>
              <w:jc w:val="left"/>
            </w:pPr>
            <w:r w:rsidRPr="001867FF">
              <w:t>models/User.js</w:t>
            </w:r>
          </w:p>
        </w:tc>
      </w:tr>
      <w:tr w:rsidR="001867FF" w:rsidRPr="001867FF" w14:paraId="56CC0C81" w14:textId="77777777" w:rsidTr="001867FF">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B48338A" w14:textId="77777777" w:rsidR="001867FF" w:rsidRPr="001867FF" w:rsidRDefault="001867FF" w:rsidP="007429EF">
            <w:pPr>
              <w:spacing w:line="276" w:lineRule="auto"/>
              <w:jc w:val="left"/>
            </w:pPr>
            <w:r w:rsidRPr="001867FF">
              <w:t>Anti-Spoofing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BEE1E8E" w14:textId="77777777" w:rsidR="001867FF" w:rsidRPr="001867FF" w:rsidRDefault="001867FF" w:rsidP="007429EF">
            <w:pPr>
              <w:spacing w:line="276" w:lineRule="auto"/>
              <w:jc w:val="left"/>
            </w:pPr>
            <w:r w:rsidRPr="001867FF">
              <w:t>Liveness detection in Python API</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9171D4F" w14:textId="77777777" w:rsidR="001867FF" w:rsidRPr="001867FF" w:rsidRDefault="001867FF" w:rsidP="007429EF">
            <w:pPr>
              <w:spacing w:line="276" w:lineRule="auto"/>
              <w:jc w:val="left"/>
            </w:pPr>
            <w:r w:rsidRPr="001867FF">
              <w:t>faceRecognitionService.js</w:t>
            </w:r>
          </w:p>
        </w:tc>
      </w:tr>
      <w:tr w:rsidR="001867FF" w:rsidRPr="001867FF" w14:paraId="7EDC31AB" w14:textId="77777777" w:rsidTr="001867FF">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D08A287" w14:textId="77777777" w:rsidR="001867FF" w:rsidRPr="001867FF" w:rsidRDefault="001867FF" w:rsidP="007429EF">
            <w:pPr>
              <w:spacing w:line="276" w:lineRule="auto"/>
              <w:jc w:val="left"/>
            </w:pPr>
            <w:r w:rsidRPr="001867FF">
              <w:t>Rate Limiting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F5003EF" w14:textId="77777777" w:rsidR="001867FF" w:rsidRPr="001867FF" w:rsidRDefault="001867FF" w:rsidP="007429EF">
            <w:pPr>
              <w:spacing w:line="276" w:lineRule="auto"/>
              <w:jc w:val="left"/>
            </w:pPr>
            <w:r w:rsidRPr="001867FF">
              <w:t>Express-rate-limit (TODO)</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BB3E16F" w14:textId="77777777" w:rsidR="001867FF" w:rsidRPr="001867FF" w:rsidRDefault="001867FF" w:rsidP="007429EF">
            <w:pPr>
              <w:spacing w:line="276" w:lineRule="auto"/>
              <w:jc w:val="left"/>
            </w:pPr>
            <w:r w:rsidRPr="001867FF">
              <w:t>(To be implemented)</w:t>
            </w:r>
          </w:p>
        </w:tc>
      </w:tr>
    </w:tbl>
    <w:p w14:paraId="606A5EDC" w14:textId="6DBEC6E0" w:rsidR="001867FF" w:rsidRDefault="001867FF" w:rsidP="007429EF">
      <w:pPr>
        <w:spacing w:line="276" w:lineRule="auto"/>
        <w:jc w:val="left"/>
      </w:pPr>
    </w:p>
    <w:p w14:paraId="6BC613EE" w14:textId="77777777" w:rsidR="001867FF" w:rsidRPr="001867FF" w:rsidRDefault="001867FF" w:rsidP="007429EF">
      <w:pPr>
        <w:spacing w:line="276" w:lineRule="auto"/>
        <w:jc w:val="left"/>
      </w:pPr>
      <w:r w:rsidRPr="001867FF">
        <w:rPr>
          <w:b/>
          <w:bCs/>
        </w:rPr>
        <w:t>6. Database Schema</w:t>
      </w:r>
    </w:p>
    <w:p w14:paraId="28F794E3" w14:textId="77777777" w:rsidR="001867FF" w:rsidRPr="001867FF" w:rsidRDefault="001867FF" w:rsidP="007429EF">
      <w:pPr>
        <w:spacing w:line="276" w:lineRule="auto"/>
        <w:jc w:val="left"/>
      </w:pPr>
      <w:r w:rsidRPr="001867FF">
        <w:rPr>
          <w:b/>
          <w:bCs/>
        </w:rPr>
        <w:t>User Model Highlights</w:t>
      </w:r>
    </w:p>
    <w:p w14:paraId="3D179305" w14:textId="77777777" w:rsidR="001867FF" w:rsidRDefault="001867FF" w:rsidP="007429EF">
      <w:pPr>
        <w:spacing w:line="276" w:lineRule="auto"/>
        <w:jc w:val="left"/>
      </w:pPr>
      <w:r w:rsidRPr="001867FF">
        <w:rPr>
          <w:noProof/>
        </w:rPr>
        <w:drawing>
          <wp:inline distT="0" distB="0" distL="0" distR="0" wp14:anchorId="1CAF8B4A" wp14:editId="157F4F48">
            <wp:extent cx="5943600" cy="14598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59865"/>
                    </a:xfrm>
                    <a:prstGeom prst="rect">
                      <a:avLst/>
                    </a:prstGeom>
                  </pic:spPr>
                </pic:pic>
              </a:graphicData>
            </a:graphic>
          </wp:inline>
        </w:drawing>
      </w:r>
    </w:p>
    <w:p w14:paraId="4C6FF664" w14:textId="77777777" w:rsidR="00BE1EDD" w:rsidRPr="00BE1EDD" w:rsidRDefault="00BE1EDD" w:rsidP="007429EF">
      <w:pPr>
        <w:spacing w:line="276" w:lineRule="auto"/>
        <w:jc w:val="left"/>
      </w:pPr>
      <w:r w:rsidRPr="00BE1EDD">
        <w:rPr>
          <w:b/>
          <w:bCs/>
        </w:rPr>
        <w:t>7. API Endpoints</w:t>
      </w:r>
    </w:p>
    <w:tbl>
      <w:tblPr>
        <w:tblW w:w="0" w:type="auto"/>
        <w:tblCellMar>
          <w:top w:w="15" w:type="dxa"/>
          <w:left w:w="15" w:type="dxa"/>
          <w:bottom w:w="15" w:type="dxa"/>
          <w:right w:w="15" w:type="dxa"/>
        </w:tblCellMar>
        <w:tblLook w:val="04A0" w:firstRow="1" w:lastRow="0" w:firstColumn="1" w:lastColumn="0" w:noHBand="0" w:noVBand="1"/>
      </w:tblPr>
      <w:tblGrid>
        <w:gridCol w:w="3727"/>
        <w:gridCol w:w="1100"/>
        <w:gridCol w:w="2937"/>
        <w:gridCol w:w="1596"/>
      </w:tblGrid>
      <w:tr w:rsidR="00BE1EDD" w:rsidRPr="00BE1EDD" w14:paraId="3CFE2281" w14:textId="77777777" w:rsidTr="00BE1EDD">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7E4C306B" w14:textId="77777777" w:rsidR="00BE1EDD" w:rsidRPr="00BE1EDD" w:rsidRDefault="00BE1EDD" w:rsidP="007429EF">
            <w:pPr>
              <w:spacing w:line="276" w:lineRule="auto"/>
              <w:jc w:val="left"/>
              <w:rPr>
                <w:b/>
                <w:bCs/>
              </w:rPr>
            </w:pPr>
            <w:r w:rsidRPr="00BE1EDD">
              <w:rPr>
                <w:b/>
                <w:bCs/>
              </w:rPr>
              <w:t>Route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4BEA6DC2" w14:textId="77777777" w:rsidR="00BE1EDD" w:rsidRPr="00BE1EDD" w:rsidRDefault="00BE1EDD" w:rsidP="007429EF">
            <w:pPr>
              <w:spacing w:line="276" w:lineRule="auto"/>
              <w:jc w:val="left"/>
              <w:rPr>
                <w:b/>
                <w:bCs/>
              </w:rPr>
            </w:pPr>
            <w:r w:rsidRPr="00BE1EDD">
              <w:rPr>
                <w:b/>
                <w:bCs/>
              </w:rPr>
              <w:t>Method</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7B819319" w14:textId="77777777" w:rsidR="00BE1EDD" w:rsidRPr="00BE1EDD" w:rsidRDefault="00BE1EDD" w:rsidP="007429EF">
            <w:pPr>
              <w:spacing w:line="276" w:lineRule="auto"/>
              <w:jc w:val="left"/>
              <w:rPr>
                <w:b/>
                <w:bCs/>
              </w:rPr>
            </w:pPr>
            <w:r w:rsidRPr="00BE1EDD">
              <w:rPr>
                <w:b/>
                <w:bCs/>
              </w:rPr>
              <w:t>Description</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34F52E4D" w14:textId="77777777" w:rsidR="00BE1EDD" w:rsidRPr="00BE1EDD" w:rsidRDefault="00BE1EDD" w:rsidP="007429EF">
            <w:pPr>
              <w:spacing w:line="276" w:lineRule="auto"/>
              <w:jc w:val="left"/>
              <w:rPr>
                <w:b/>
                <w:bCs/>
              </w:rPr>
            </w:pPr>
            <w:r w:rsidRPr="00BE1EDD">
              <w:rPr>
                <w:b/>
                <w:bCs/>
              </w:rPr>
              <w:t>Auth Required</w:t>
            </w:r>
          </w:p>
        </w:tc>
      </w:tr>
      <w:tr w:rsidR="00BE1EDD" w:rsidRPr="00BE1EDD" w14:paraId="078B559C" w14:textId="77777777" w:rsidTr="00BE1ED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C7E833B" w14:textId="77777777" w:rsidR="00BE1EDD" w:rsidRPr="00BE1EDD" w:rsidRDefault="00BE1EDD" w:rsidP="007429EF">
            <w:pPr>
              <w:spacing w:line="276" w:lineRule="auto"/>
              <w:jc w:val="left"/>
            </w:pPr>
            <w:r w:rsidRPr="00BE1EDD">
              <w:t>/</w:t>
            </w:r>
            <w:proofErr w:type="spellStart"/>
            <w:r w:rsidRPr="00BE1EDD">
              <w:t>api</w:t>
            </w:r>
            <w:proofErr w:type="spellEnd"/>
            <w:r w:rsidRPr="00BE1EDD">
              <w:t>/v1/auth/register</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C7D5C81" w14:textId="77777777" w:rsidR="00BE1EDD" w:rsidRPr="00BE1EDD" w:rsidRDefault="00BE1EDD" w:rsidP="007429EF">
            <w:pPr>
              <w:spacing w:line="276" w:lineRule="auto"/>
              <w:jc w:val="left"/>
            </w:pPr>
            <w:r w:rsidRPr="00BE1EDD">
              <w:t>POST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0529443" w14:textId="77777777" w:rsidR="00BE1EDD" w:rsidRPr="00BE1EDD" w:rsidRDefault="00BE1EDD" w:rsidP="007429EF">
            <w:pPr>
              <w:spacing w:line="276" w:lineRule="auto"/>
              <w:jc w:val="left"/>
            </w:pPr>
            <w:r w:rsidRPr="00BE1EDD">
              <w:t>Public registration (pending approval)</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B0E882F" w14:textId="77777777" w:rsidR="00BE1EDD" w:rsidRPr="00BE1EDD" w:rsidRDefault="00BE1EDD" w:rsidP="007429EF">
            <w:pPr>
              <w:spacing w:line="276" w:lineRule="auto"/>
              <w:jc w:val="left"/>
            </w:pPr>
            <w:r w:rsidRPr="00BE1EDD">
              <w:t>No</w:t>
            </w:r>
          </w:p>
        </w:tc>
      </w:tr>
      <w:tr w:rsidR="00BE1EDD" w:rsidRPr="00BE1EDD" w14:paraId="253052C9" w14:textId="77777777" w:rsidTr="00BE1ED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75FEFAE" w14:textId="77777777" w:rsidR="00BE1EDD" w:rsidRPr="00BE1EDD" w:rsidRDefault="00BE1EDD" w:rsidP="007429EF">
            <w:pPr>
              <w:spacing w:line="276" w:lineRule="auto"/>
              <w:jc w:val="left"/>
            </w:pPr>
            <w:r w:rsidRPr="00BE1EDD">
              <w:t>/</w:t>
            </w:r>
            <w:proofErr w:type="spellStart"/>
            <w:r w:rsidRPr="00BE1EDD">
              <w:t>api</w:t>
            </w:r>
            <w:proofErr w:type="spellEnd"/>
            <w:r w:rsidRPr="00BE1EDD">
              <w:t>/v1/auth/login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67AADEC" w14:textId="77777777" w:rsidR="00BE1EDD" w:rsidRPr="00BE1EDD" w:rsidRDefault="00BE1EDD" w:rsidP="007429EF">
            <w:pPr>
              <w:spacing w:line="276" w:lineRule="auto"/>
              <w:jc w:val="left"/>
            </w:pPr>
            <w:r w:rsidRPr="00BE1EDD">
              <w:t>POST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B6EE3B1" w14:textId="77777777" w:rsidR="00BE1EDD" w:rsidRPr="00BE1EDD" w:rsidRDefault="00BE1EDD" w:rsidP="007429EF">
            <w:pPr>
              <w:spacing w:line="276" w:lineRule="auto"/>
              <w:jc w:val="left"/>
            </w:pPr>
            <w:r w:rsidRPr="00BE1EDD">
              <w:t>First-factor (password)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821D68A" w14:textId="77777777" w:rsidR="00BE1EDD" w:rsidRPr="00BE1EDD" w:rsidRDefault="00BE1EDD" w:rsidP="007429EF">
            <w:pPr>
              <w:spacing w:line="276" w:lineRule="auto"/>
              <w:jc w:val="left"/>
            </w:pPr>
            <w:r w:rsidRPr="00BE1EDD">
              <w:t>No</w:t>
            </w:r>
          </w:p>
        </w:tc>
      </w:tr>
      <w:tr w:rsidR="00BE1EDD" w:rsidRPr="00BE1EDD" w14:paraId="62FC4986" w14:textId="77777777" w:rsidTr="00BE1ED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9E4BD04" w14:textId="77777777" w:rsidR="00BE1EDD" w:rsidRPr="00BE1EDD" w:rsidRDefault="00BE1EDD" w:rsidP="007429EF">
            <w:pPr>
              <w:spacing w:line="276" w:lineRule="auto"/>
              <w:jc w:val="left"/>
            </w:pPr>
            <w:r w:rsidRPr="00BE1EDD">
              <w:t>/</w:t>
            </w:r>
            <w:proofErr w:type="spellStart"/>
            <w:r w:rsidRPr="00BE1EDD">
              <w:t>api</w:t>
            </w:r>
            <w:proofErr w:type="spellEnd"/>
            <w:r w:rsidRPr="00BE1EDD">
              <w:t>/v1/auth/</w:t>
            </w:r>
            <w:proofErr w:type="spellStart"/>
            <w:r w:rsidRPr="00BE1EDD">
              <w:t>verifyface</w:t>
            </w:r>
            <w:proofErr w:type="spellEnd"/>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7340DAE" w14:textId="77777777" w:rsidR="00BE1EDD" w:rsidRPr="00BE1EDD" w:rsidRDefault="00BE1EDD" w:rsidP="007429EF">
            <w:pPr>
              <w:spacing w:line="276" w:lineRule="auto"/>
              <w:jc w:val="left"/>
            </w:pPr>
            <w:r w:rsidRPr="00BE1EDD">
              <w:t>POST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2FDB423" w14:textId="77777777" w:rsidR="00BE1EDD" w:rsidRPr="00BE1EDD" w:rsidRDefault="00BE1EDD" w:rsidP="007429EF">
            <w:pPr>
              <w:spacing w:line="276" w:lineRule="auto"/>
              <w:jc w:val="left"/>
            </w:pPr>
            <w:r w:rsidRPr="00BE1EDD">
              <w:t>Second-factor (face)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9F47A14" w14:textId="77777777" w:rsidR="00BE1EDD" w:rsidRPr="00BE1EDD" w:rsidRDefault="00BE1EDD" w:rsidP="007429EF">
            <w:pPr>
              <w:spacing w:line="276" w:lineRule="auto"/>
              <w:jc w:val="left"/>
            </w:pPr>
            <w:r w:rsidRPr="00BE1EDD">
              <w:t>No</w:t>
            </w:r>
          </w:p>
        </w:tc>
      </w:tr>
      <w:tr w:rsidR="00BE1EDD" w:rsidRPr="00BE1EDD" w14:paraId="29FFCD04" w14:textId="77777777" w:rsidTr="00BE1ED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39D87FA" w14:textId="77777777" w:rsidR="00BE1EDD" w:rsidRPr="00BE1EDD" w:rsidRDefault="00BE1EDD" w:rsidP="007429EF">
            <w:pPr>
              <w:spacing w:line="276" w:lineRule="auto"/>
              <w:jc w:val="left"/>
            </w:pPr>
            <w:r w:rsidRPr="00BE1EDD">
              <w:t>/</w:t>
            </w:r>
            <w:proofErr w:type="spellStart"/>
            <w:r w:rsidRPr="00BE1EDD">
              <w:t>api</w:t>
            </w:r>
            <w:proofErr w:type="spellEnd"/>
            <w:r w:rsidRPr="00BE1EDD">
              <w:t>/v1/auth/me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D7643AF" w14:textId="77777777" w:rsidR="00BE1EDD" w:rsidRPr="00BE1EDD" w:rsidRDefault="00BE1EDD" w:rsidP="007429EF">
            <w:pPr>
              <w:spacing w:line="276" w:lineRule="auto"/>
              <w:jc w:val="left"/>
            </w:pPr>
            <w:r w:rsidRPr="00BE1EDD">
              <w:t>GET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D0F5D73" w14:textId="77777777" w:rsidR="00BE1EDD" w:rsidRPr="00BE1EDD" w:rsidRDefault="00BE1EDD" w:rsidP="007429EF">
            <w:pPr>
              <w:spacing w:line="276" w:lineRule="auto"/>
              <w:jc w:val="left"/>
            </w:pPr>
            <w:r w:rsidRPr="00BE1EDD">
              <w:t>Get current user</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180EC8D" w14:textId="77777777" w:rsidR="00BE1EDD" w:rsidRPr="00BE1EDD" w:rsidRDefault="00BE1EDD" w:rsidP="007429EF">
            <w:pPr>
              <w:spacing w:line="276" w:lineRule="auto"/>
              <w:jc w:val="left"/>
            </w:pPr>
            <w:r w:rsidRPr="00BE1EDD">
              <w:t>Yes</w:t>
            </w:r>
          </w:p>
        </w:tc>
      </w:tr>
      <w:tr w:rsidR="00BE1EDD" w:rsidRPr="00BE1EDD" w14:paraId="6372C267" w14:textId="77777777" w:rsidTr="00BE1ED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5568EC97" w14:textId="77777777" w:rsidR="00BE1EDD" w:rsidRPr="00BE1EDD" w:rsidRDefault="00BE1EDD" w:rsidP="007429EF">
            <w:pPr>
              <w:spacing w:line="276" w:lineRule="auto"/>
              <w:jc w:val="left"/>
            </w:pPr>
            <w:r w:rsidRPr="00BE1EDD">
              <w:t>/</w:t>
            </w:r>
            <w:proofErr w:type="spellStart"/>
            <w:r w:rsidRPr="00BE1EDD">
              <w:t>api</w:t>
            </w:r>
            <w:proofErr w:type="spellEnd"/>
            <w:r w:rsidRPr="00BE1EDD">
              <w:t>/v1/auth/request-password-reset-face-verify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5494A67" w14:textId="77777777" w:rsidR="00BE1EDD" w:rsidRPr="00BE1EDD" w:rsidRDefault="00BE1EDD" w:rsidP="007429EF">
            <w:pPr>
              <w:spacing w:line="276" w:lineRule="auto"/>
              <w:jc w:val="left"/>
            </w:pPr>
            <w:r w:rsidRPr="00BE1EDD">
              <w:t>POST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7B81A52" w14:textId="77777777" w:rsidR="00BE1EDD" w:rsidRPr="00BE1EDD" w:rsidRDefault="00BE1EDD" w:rsidP="007429EF">
            <w:pPr>
              <w:spacing w:line="276" w:lineRule="auto"/>
              <w:jc w:val="left"/>
            </w:pPr>
            <w:r w:rsidRPr="00BE1EDD">
              <w:t>Initiate password reset with face</w:t>
            </w:r>
          </w:p>
        </w:tc>
        <w:tc>
          <w:tcPr>
            <w:tcW w:w="0" w:type="auto"/>
            <w:vAlign w:val="center"/>
            <w:hideMark/>
          </w:tcPr>
          <w:p w14:paraId="4CD6B1E0" w14:textId="77777777" w:rsidR="00BE1EDD" w:rsidRPr="00BE1EDD" w:rsidRDefault="00BE1EDD" w:rsidP="007429EF">
            <w:pPr>
              <w:spacing w:line="276" w:lineRule="auto"/>
              <w:jc w:val="left"/>
            </w:pPr>
          </w:p>
        </w:tc>
      </w:tr>
    </w:tbl>
    <w:p w14:paraId="4498D610" w14:textId="77777777" w:rsidR="00BE1EDD" w:rsidRDefault="00BE1EDD" w:rsidP="007429EF">
      <w:pPr>
        <w:spacing w:line="276" w:lineRule="auto"/>
        <w:jc w:val="left"/>
      </w:pPr>
    </w:p>
    <w:p w14:paraId="36590C30" w14:textId="77777777" w:rsidR="00BE1EDD" w:rsidRDefault="00BE1EDD" w:rsidP="007429EF">
      <w:pPr>
        <w:spacing w:line="276" w:lineRule="auto"/>
        <w:jc w:val="left"/>
      </w:pPr>
    </w:p>
    <w:p w14:paraId="11356841" w14:textId="77777777" w:rsidR="00BE1EDD" w:rsidRDefault="00BE1EDD" w:rsidP="007429EF">
      <w:pPr>
        <w:spacing w:line="276" w:lineRule="auto"/>
        <w:jc w:val="left"/>
      </w:pPr>
    </w:p>
    <w:p w14:paraId="48ED3EC9" w14:textId="77777777" w:rsidR="00BE1EDD" w:rsidRDefault="00BE1EDD" w:rsidP="007429EF">
      <w:pPr>
        <w:spacing w:line="276" w:lineRule="auto"/>
        <w:jc w:val="left"/>
      </w:pPr>
    </w:p>
    <w:p w14:paraId="508E6F33" w14:textId="77777777" w:rsidR="00BE1EDD" w:rsidRDefault="00BE1EDD" w:rsidP="007429EF">
      <w:pPr>
        <w:spacing w:line="276" w:lineRule="auto"/>
        <w:jc w:val="left"/>
      </w:pPr>
    </w:p>
    <w:p w14:paraId="034CCAA0" w14:textId="77777777" w:rsidR="00BE1EDD" w:rsidRDefault="00BE1EDD" w:rsidP="007429EF">
      <w:pPr>
        <w:spacing w:line="276" w:lineRule="auto"/>
        <w:jc w:val="left"/>
      </w:pPr>
    </w:p>
    <w:p w14:paraId="6A181B85" w14:textId="77777777" w:rsidR="00BE1EDD" w:rsidRDefault="00BE1EDD" w:rsidP="007429EF">
      <w:pPr>
        <w:spacing w:line="276" w:lineRule="auto"/>
        <w:jc w:val="left"/>
      </w:pPr>
    </w:p>
    <w:p w14:paraId="39E4A731" w14:textId="77777777" w:rsidR="00BE1EDD" w:rsidRPr="00BE1EDD" w:rsidRDefault="00BE1EDD" w:rsidP="007429EF">
      <w:pPr>
        <w:spacing w:line="276" w:lineRule="auto"/>
        <w:jc w:val="left"/>
      </w:pPr>
      <w:r w:rsidRPr="00BE1EDD">
        <w:rPr>
          <w:b/>
          <w:bCs/>
        </w:rPr>
        <w:t>8. Error Codes</w:t>
      </w:r>
    </w:p>
    <w:tbl>
      <w:tblPr>
        <w:tblW w:w="10289" w:type="dxa"/>
        <w:tblCellMar>
          <w:top w:w="15" w:type="dxa"/>
          <w:left w:w="15" w:type="dxa"/>
          <w:bottom w:w="15" w:type="dxa"/>
          <w:right w:w="15" w:type="dxa"/>
        </w:tblCellMar>
        <w:tblLook w:val="04A0" w:firstRow="1" w:lastRow="0" w:firstColumn="1" w:lastColumn="0" w:noHBand="0" w:noVBand="1"/>
      </w:tblPr>
      <w:tblGrid>
        <w:gridCol w:w="888"/>
        <w:gridCol w:w="2975"/>
        <w:gridCol w:w="6426"/>
      </w:tblGrid>
      <w:tr w:rsidR="00BE1EDD" w:rsidRPr="00BE1EDD" w14:paraId="2038D752" w14:textId="77777777" w:rsidTr="009F47B3">
        <w:trPr>
          <w:trHeight w:val="275"/>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13EECF88" w14:textId="77777777" w:rsidR="00BE1EDD" w:rsidRPr="00BE1EDD" w:rsidRDefault="00BE1EDD" w:rsidP="007429EF">
            <w:pPr>
              <w:spacing w:line="276" w:lineRule="auto"/>
              <w:jc w:val="left"/>
              <w:rPr>
                <w:b/>
                <w:bCs/>
              </w:rPr>
            </w:pPr>
            <w:r w:rsidRPr="00BE1EDD">
              <w:rPr>
                <w:b/>
                <w:bCs/>
              </w:rPr>
              <w:t>Code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4B9C47E2" w14:textId="77777777" w:rsidR="00BE1EDD" w:rsidRPr="00BE1EDD" w:rsidRDefault="00BE1EDD" w:rsidP="007429EF">
            <w:pPr>
              <w:spacing w:line="276" w:lineRule="auto"/>
              <w:jc w:val="left"/>
              <w:rPr>
                <w:b/>
                <w:bCs/>
              </w:rPr>
            </w:pPr>
            <w:r w:rsidRPr="00BE1EDD">
              <w:rPr>
                <w:b/>
                <w:bCs/>
              </w:rPr>
              <w:t>Scenario</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457E7AC6" w14:textId="77777777" w:rsidR="00BE1EDD" w:rsidRPr="00BE1EDD" w:rsidRDefault="00BE1EDD" w:rsidP="007429EF">
            <w:pPr>
              <w:spacing w:line="276" w:lineRule="auto"/>
              <w:jc w:val="left"/>
              <w:rPr>
                <w:b/>
                <w:bCs/>
              </w:rPr>
            </w:pPr>
            <w:r w:rsidRPr="00BE1EDD">
              <w:rPr>
                <w:b/>
                <w:bCs/>
              </w:rPr>
              <w:t>Response Example</w:t>
            </w:r>
          </w:p>
        </w:tc>
      </w:tr>
      <w:tr w:rsidR="00BE1EDD" w:rsidRPr="00BE1EDD" w14:paraId="78E7AD50" w14:textId="77777777" w:rsidTr="009F47B3">
        <w:trPr>
          <w:trHeight w:val="275"/>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FA93304" w14:textId="77777777" w:rsidR="00BE1EDD" w:rsidRPr="00BE1EDD" w:rsidRDefault="00BE1EDD" w:rsidP="007429EF">
            <w:pPr>
              <w:spacing w:line="276" w:lineRule="auto"/>
              <w:jc w:val="left"/>
            </w:pPr>
            <w:r w:rsidRPr="00BE1EDD">
              <w:t>400</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916EC34" w14:textId="77777777" w:rsidR="00BE1EDD" w:rsidRPr="00BE1EDD" w:rsidRDefault="00BE1EDD" w:rsidP="007429EF">
            <w:pPr>
              <w:spacing w:line="276" w:lineRule="auto"/>
              <w:jc w:val="left"/>
            </w:pPr>
            <w:r w:rsidRPr="00BE1EDD">
              <w:t>Invalid face image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F70793B" w14:textId="77777777" w:rsidR="00BE1EDD" w:rsidRPr="00BE1EDD" w:rsidRDefault="00BE1EDD" w:rsidP="007429EF">
            <w:pPr>
              <w:spacing w:line="276" w:lineRule="auto"/>
              <w:jc w:val="left"/>
            </w:pPr>
            <w:proofErr w:type="gramStart"/>
            <w:r w:rsidRPr="00BE1EDD">
              <w:t>{ error</w:t>
            </w:r>
            <w:proofErr w:type="gramEnd"/>
            <w:r w:rsidRPr="00BE1EDD">
              <w:t>: "No face detected</w:t>
            </w:r>
            <w:proofErr w:type="gramStart"/>
            <w:r w:rsidRPr="00BE1EDD">
              <w:t>" }</w:t>
            </w:r>
            <w:proofErr w:type="gramEnd"/>
          </w:p>
        </w:tc>
      </w:tr>
      <w:tr w:rsidR="00BE1EDD" w:rsidRPr="00BE1EDD" w14:paraId="742B2C66" w14:textId="77777777" w:rsidTr="009F47B3">
        <w:trPr>
          <w:trHeight w:val="275"/>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AF0D0F1" w14:textId="77777777" w:rsidR="00BE1EDD" w:rsidRPr="00BE1EDD" w:rsidRDefault="00BE1EDD" w:rsidP="007429EF">
            <w:pPr>
              <w:spacing w:line="276" w:lineRule="auto"/>
              <w:jc w:val="left"/>
            </w:pPr>
            <w:r w:rsidRPr="00BE1EDD">
              <w:t>401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38CA98F" w14:textId="77777777" w:rsidR="00BE1EDD" w:rsidRPr="00BE1EDD" w:rsidRDefault="00BE1EDD" w:rsidP="007429EF">
            <w:pPr>
              <w:spacing w:line="276" w:lineRule="auto"/>
              <w:jc w:val="left"/>
            </w:pPr>
            <w:r w:rsidRPr="00BE1EDD">
              <w:t>Failed face match</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6519E1A" w14:textId="77777777" w:rsidR="00BE1EDD" w:rsidRPr="00BE1EDD" w:rsidRDefault="00BE1EDD" w:rsidP="007429EF">
            <w:pPr>
              <w:spacing w:line="276" w:lineRule="auto"/>
              <w:jc w:val="left"/>
            </w:pPr>
            <w:proofErr w:type="gramStart"/>
            <w:r w:rsidRPr="00BE1EDD">
              <w:t>{ error</w:t>
            </w:r>
            <w:proofErr w:type="gramEnd"/>
            <w:r w:rsidRPr="00BE1EDD">
              <w:t>: "Face verification failed</w:t>
            </w:r>
            <w:proofErr w:type="gramStart"/>
            <w:r w:rsidRPr="00BE1EDD">
              <w:t>" }</w:t>
            </w:r>
            <w:proofErr w:type="gramEnd"/>
          </w:p>
        </w:tc>
      </w:tr>
      <w:tr w:rsidR="00BE1EDD" w:rsidRPr="00BE1EDD" w14:paraId="5D24743D" w14:textId="77777777" w:rsidTr="009F47B3">
        <w:trPr>
          <w:trHeight w:val="263"/>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75346E8" w14:textId="77777777" w:rsidR="00BE1EDD" w:rsidRPr="00BE1EDD" w:rsidRDefault="00BE1EDD" w:rsidP="007429EF">
            <w:pPr>
              <w:spacing w:line="276" w:lineRule="auto"/>
              <w:jc w:val="left"/>
            </w:pPr>
            <w:r w:rsidRPr="00BE1EDD">
              <w:t>403</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0D403E2" w14:textId="77777777" w:rsidR="00BE1EDD" w:rsidRPr="00BE1EDD" w:rsidRDefault="00BE1EDD" w:rsidP="007429EF">
            <w:pPr>
              <w:spacing w:line="276" w:lineRule="auto"/>
              <w:jc w:val="left"/>
            </w:pPr>
            <w:r w:rsidRPr="00BE1EDD">
              <w:t>Unapproved account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0A5A129" w14:textId="77777777" w:rsidR="00BE1EDD" w:rsidRPr="00BE1EDD" w:rsidRDefault="00BE1EDD" w:rsidP="007429EF">
            <w:pPr>
              <w:spacing w:line="276" w:lineRule="auto"/>
              <w:jc w:val="left"/>
            </w:pPr>
            <w:proofErr w:type="gramStart"/>
            <w:r w:rsidRPr="00BE1EDD">
              <w:t>{ error</w:t>
            </w:r>
            <w:proofErr w:type="gramEnd"/>
            <w:r w:rsidRPr="00BE1EDD">
              <w:t>: "Account pending approval</w:t>
            </w:r>
            <w:proofErr w:type="gramStart"/>
            <w:r w:rsidRPr="00BE1EDD">
              <w:t>" }</w:t>
            </w:r>
            <w:proofErr w:type="gramEnd"/>
          </w:p>
        </w:tc>
      </w:tr>
      <w:tr w:rsidR="00BE1EDD" w:rsidRPr="00BE1EDD" w14:paraId="3791D649" w14:textId="77777777" w:rsidTr="009F47B3">
        <w:trPr>
          <w:trHeight w:val="286"/>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5A8C39E6" w14:textId="77777777" w:rsidR="00BE1EDD" w:rsidRPr="00BE1EDD" w:rsidRDefault="00BE1EDD" w:rsidP="007429EF">
            <w:pPr>
              <w:spacing w:line="276" w:lineRule="auto"/>
              <w:jc w:val="left"/>
            </w:pPr>
            <w:r w:rsidRPr="00BE1EDD">
              <w:t>503</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096226B" w14:textId="77777777" w:rsidR="00BE1EDD" w:rsidRPr="00BE1EDD" w:rsidRDefault="00BE1EDD" w:rsidP="007429EF">
            <w:pPr>
              <w:spacing w:line="276" w:lineRule="auto"/>
              <w:jc w:val="left"/>
            </w:pPr>
            <w:r w:rsidRPr="00BE1EDD">
              <w:t>Face service down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AB331FF" w14:textId="77777777" w:rsidR="00BE1EDD" w:rsidRPr="00BE1EDD" w:rsidRDefault="00BE1EDD" w:rsidP="007429EF">
            <w:pPr>
              <w:spacing w:line="276" w:lineRule="auto"/>
              <w:jc w:val="left"/>
            </w:pPr>
            <w:proofErr w:type="gramStart"/>
            <w:r w:rsidRPr="00BE1EDD">
              <w:t>{ error</w:t>
            </w:r>
            <w:proofErr w:type="gramEnd"/>
            <w:r w:rsidRPr="00BE1EDD">
              <w:t>: "Face recognition service unavailable</w:t>
            </w:r>
            <w:proofErr w:type="gramStart"/>
            <w:r w:rsidRPr="00BE1EDD">
              <w:t>" }</w:t>
            </w:r>
            <w:proofErr w:type="gramEnd"/>
          </w:p>
        </w:tc>
      </w:tr>
    </w:tbl>
    <w:p w14:paraId="70D66F68" w14:textId="77777777" w:rsidR="00BE1EDD" w:rsidRDefault="00BE1EDD" w:rsidP="007429EF">
      <w:pPr>
        <w:spacing w:line="276" w:lineRule="auto"/>
        <w:jc w:val="left"/>
      </w:pPr>
    </w:p>
    <w:p w14:paraId="6D7CCE28" w14:textId="77777777" w:rsidR="00BE1EDD" w:rsidRPr="00BE1EDD" w:rsidRDefault="00BE1EDD" w:rsidP="007429EF">
      <w:pPr>
        <w:spacing w:line="276" w:lineRule="auto"/>
        <w:jc w:val="left"/>
      </w:pPr>
      <w:r w:rsidRPr="00BE1EDD">
        <w:rPr>
          <w:b/>
          <w:bCs/>
        </w:rPr>
        <w:t>9. Dependencies</w:t>
      </w:r>
    </w:p>
    <w:p w14:paraId="67FDCB97" w14:textId="77777777" w:rsidR="00BE1EDD" w:rsidRDefault="00BE1EDD" w:rsidP="007429EF">
      <w:pPr>
        <w:spacing w:line="276" w:lineRule="auto"/>
        <w:jc w:val="left"/>
      </w:pPr>
      <w:r w:rsidRPr="00BE1EDD">
        <w:rPr>
          <w:noProof/>
        </w:rPr>
        <w:drawing>
          <wp:inline distT="0" distB="0" distL="0" distR="0" wp14:anchorId="501135E0" wp14:editId="3F4CBF79">
            <wp:extent cx="5943600" cy="1300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00480"/>
                    </a:xfrm>
                    <a:prstGeom prst="rect">
                      <a:avLst/>
                    </a:prstGeom>
                  </pic:spPr>
                </pic:pic>
              </a:graphicData>
            </a:graphic>
          </wp:inline>
        </w:drawing>
      </w:r>
    </w:p>
    <w:p w14:paraId="0E7851D3" w14:textId="77777777" w:rsidR="00BE1EDD" w:rsidRPr="00BE1EDD" w:rsidRDefault="00BE1EDD" w:rsidP="007429EF">
      <w:pPr>
        <w:spacing w:line="276" w:lineRule="auto"/>
        <w:jc w:val="left"/>
      </w:pPr>
      <w:r w:rsidRPr="00BE1EDD">
        <w:rPr>
          <w:b/>
          <w:bCs/>
        </w:rPr>
        <w:t>10. Performance Considerations</w:t>
      </w:r>
    </w:p>
    <w:p w14:paraId="38E7C9B2" w14:textId="77777777" w:rsidR="00BE1EDD" w:rsidRDefault="00BE1EDD" w:rsidP="007429EF">
      <w:pPr>
        <w:spacing w:line="276" w:lineRule="auto"/>
        <w:jc w:val="left"/>
        <w:rPr>
          <w:b/>
          <w:bCs/>
        </w:rPr>
      </w:pPr>
      <w:r>
        <w:t xml:space="preserve">   1. </w:t>
      </w:r>
      <w:r w:rsidRPr="00BE1EDD">
        <w:rPr>
          <w:b/>
          <w:bCs/>
        </w:rPr>
        <w:t>Model Caching</w:t>
      </w:r>
    </w:p>
    <w:p w14:paraId="2F31746D" w14:textId="77777777" w:rsidR="00BE1EDD" w:rsidRDefault="00BE1EDD" w:rsidP="007429EF">
      <w:pPr>
        <w:spacing w:line="276" w:lineRule="auto"/>
        <w:jc w:val="left"/>
      </w:pPr>
      <w:r w:rsidRPr="00BE1EDD">
        <w:rPr>
          <w:noProof/>
        </w:rPr>
        <w:drawing>
          <wp:inline distT="0" distB="0" distL="0" distR="0" wp14:anchorId="7E5A4A69" wp14:editId="68E5ACF5">
            <wp:extent cx="594360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35380"/>
                    </a:xfrm>
                    <a:prstGeom prst="rect">
                      <a:avLst/>
                    </a:prstGeom>
                  </pic:spPr>
                </pic:pic>
              </a:graphicData>
            </a:graphic>
          </wp:inline>
        </w:drawing>
      </w:r>
    </w:p>
    <w:p w14:paraId="77F4BA91" w14:textId="77777777" w:rsidR="009F47B3" w:rsidRDefault="009F47B3" w:rsidP="007429EF">
      <w:pPr>
        <w:spacing w:line="276" w:lineRule="auto"/>
        <w:jc w:val="left"/>
      </w:pPr>
    </w:p>
    <w:p w14:paraId="3A104845" w14:textId="02A65413" w:rsidR="00BE1EDD" w:rsidRPr="00BE1EDD" w:rsidRDefault="00BE1EDD" w:rsidP="007429EF">
      <w:pPr>
        <w:spacing w:line="276" w:lineRule="auto"/>
        <w:jc w:val="left"/>
        <w:rPr>
          <w:b/>
          <w:bCs/>
        </w:rPr>
      </w:pPr>
      <w:r>
        <w:rPr>
          <w:b/>
          <w:bCs/>
        </w:rPr>
        <w:t xml:space="preserve"> </w:t>
      </w:r>
      <w:r w:rsidRPr="00BE1EDD">
        <w:rPr>
          <w:b/>
          <w:bCs/>
        </w:rPr>
        <w:t>2.</w:t>
      </w:r>
      <w:r>
        <w:t xml:space="preserve">   </w:t>
      </w:r>
      <w:r w:rsidRPr="00BE1EDD">
        <w:rPr>
          <w:b/>
          <w:bCs/>
        </w:rPr>
        <w:t>Request Timeouts</w:t>
      </w:r>
    </w:p>
    <w:p w14:paraId="1DB161AD" w14:textId="4C729BE9" w:rsidR="00BE1EDD" w:rsidRDefault="00BE1EDD" w:rsidP="007429EF">
      <w:pPr>
        <w:spacing w:line="276" w:lineRule="auto"/>
        <w:jc w:val="left"/>
      </w:pPr>
      <w:r w:rsidRPr="00BE1EDD">
        <w:rPr>
          <w:noProof/>
        </w:rPr>
        <w:drawing>
          <wp:inline distT="0" distB="0" distL="0" distR="0" wp14:anchorId="4E2914EF" wp14:editId="1914FE2D">
            <wp:extent cx="5943600" cy="300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0355"/>
                    </a:xfrm>
                    <a:prstGeom prst="rect">
                      <a:avLst/>
                    </a:prstGeom>
                  </pic:spPr>
                </pic:pic>
              </a:graphicData>
            </a:graphic>
          </wp:inline>
        </w:drawing>
      </w:r>
    </w:p>
    <w:p w14:paraId="3F1F4820" w14:textId="77777777" w:rsidR="009F47B3" w:rsidRDefault="009F47B3" w:rsidP="007429EF">
      <w:pPr>
        <w:spacing w:line="276" w:lineRule="auto"/>
        <w:jc w:val="left"/>
      </w:pPr>
    </w:p>
    <w:p w14:paraId="38FCDED3" w14:textId="77777777" w:rsidR="00BE1EDD" w:rsidRPr="00BE1EDD" w:rsidRDefault="00BE1EDD" w:rsidP="007429EF">
      <w:pPr>
        <w:pStyle w:val="ListParagraph"/>
        <w:numPr>
          <w:ilvl w:val="0"/>
          <w:numId w:val="6"/>
        </w:numPr>
        <w:spacing w:line="276" w:lineRule="auto"/>
        <w:jc w:val="left"/>
        <w:rPr>
          <w:b/>
          <w:bCs/>
        </w:rPr>
      </w:pPr>
      <w:r w:rsidRPr="00BE1EDD">
        <w:rPr>
          <w:b/>
          <w:bCs/>
        </w:rPr>
        <w:t>Database Indexes</w:t>
      </w:r>
    </w:p>
    <w:p w14:paraId="2131DFDB" w14:textId="2E1EDA34" w:rsidR="00BE1EDD" w:rsidRDefault="00BE1EDD" w:rsidP="007429EF">
      <w:pPr>
        <w:spacing w:line="276" w:lineRule="auto"/>
        <w:jc w:val="left"/>
      </w:pPr>
      <w:r w:rsidRPr="00BE1EDD">
        <w:rPr>
          <w:noProof/>
        </w:rPr>
        <w:drawing>
          <wp:inline distT="0" distB="0" distL="0" distR="0" wp14:anchorId="5567C6A9" wp14:editId="093D11B9">
            <wp:extent cx="5943600" cy="314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960"/>
                    </a:xfrm>
                    <a:prstGeom prst="rect">
                      <a:avLst/>
                    </a:prstGeom>
                  </pic:spPr>
                </pic:pic>
              </a:graphicData>
            </a:graphic>
          </wp:inline>
        </w:drawing>
      </w:r>
    </w:p>
    <w:p w14:paraId="1165AA48" w14:textId="77777777" w:rsidR="007C2012" w:rsidRPr="002B4A3E" w:rsidRDefault="00BE1EDD" w:rsidP="007429EF">
      <w:pPr>
        <w:spacing w:line="276" w:lineRule="auto"/>
        <w:jc w:val="left"/>
        <w:rPr>
          <w:b/>
          <w:bCs/>
          <w:sz w:val="28"/>
          <w:szCs w:val="28"/>
        </w:rPr>
      </w:pPr>
      <w:r w:rsidRPr="006B4794">
        <w:rPr>
          <w:sz w:val="20"/>
          <w:szCs w:val="20"/>
        </w:rPr>
        <w:t>    </w:t>
      </w:r>
      <w:r w:rsidRPr="002B4A3E">
        <w:rPr>
          <w:b/>
          <w:bCs/>
          <w:sz w:val="28"/>
          <w:szCs w:val="28"/>
        </w:rPr>
        <w:t xml:space="preserve">- Bilingual Voting Interface </w:t>
      </w:r>
    </w:p>
    <w:p w14:paraId="044237D8" w14:textId="77777777" w:rsidR="007C2012" w:rsidRPr="007C2012" w:rsidRDefault="007C2012" w:rsidP="007429EF">
      <w:pPr>
        <w:spacing w:line="276" w:lineRule="auto"/>
        <w:jc w:val="left"/>
      </w:pPr>
      <w:r w:rsidRPr="007C2012">
        <w:t>The system features a fully bilingual interface, supporting both English and Arabic to accommodate a diverse user base. The interface dynamically switches between languages based on user preference, ensuring accessibility and inclusivity. The translation is managed through JSON files, which store all text strings for both languages, allowing for easy maintenance and scalability.</w:t>
      </w:r>
    </w:p>
    <w:p w14:paraId="7B6508F8" w14:textId="77777777" w:rsidR="007C2012" w:rsidRPr="007C2012" w:rsidRDefault="007C2012" w:rsidP="007429EF">
      <w:pPr>
        <w:spacing w:line="276" w:lineRule="auto"/>
        <w:jc w:val="left"/>
        <w:rPr>
          <w:b/>
          <w:bCs/>
        </w:rPr>
      </w:pPr>
      <w:r w:rsidRPr="007C2012">
        <w:rPr>
          <w:b/>
          <w:bCs/>
        </w:rPr>
        <w:t>Key Features:</w:t>
      </w:r>
    </w:p>
    <w:p w14:paraId="6E161870" w14:textId="77777777" w:rsidR="007C2012" w:rsidRPr="007C2012" w:rsidRDefault="007C2012" w:rsidP="007429EF">
      <w:pPr>
        <w:numPr>
          <w:ilvl w:val="0"/>
          <w:numId w:val="33"/>
        </w:numPr>
        <w:spacing w:line="276" w:lineRule="auto"/>
        <w:jc w:val="left"/>
        <w:rPr>
          <w:b/>
          <w:bCs/>
        </w:rPr>
      </w:pPr>
      <w:r w:rsidRPr="007C2012">
        <w:rPr>
          <w:b/>
          <w:bCs/>
        </w:rPr>
        <w:t>Language Toggle: </w:t>
      </w:r>
      <w:r w:rsidRPr="007C2012">
        <w:t>Users can switch between English and Arabic seamlessly via a language selector in the navigation bar.</w:t>
      </w:r>
    </w:p>
    <w:p w14:paraId="60B474C0" w14:textId="77777777" w:rsidR="007C2012" w:rsidRPr="007C2012" w:rsidRDefault="007C2012" w:rsidP="007429EF">
      <w:pPr>
        <w:numPr>
          <w:ilvl w:val="0"/>
          <w:numId w:val="33"/>
        </w:numPr>
        <w:spacing w:line="276" w:lineRule="auto"/>
        <w:jc w:val="left"/>
      </w:pPr>
      <w:r w:rsidRPr="007C2012">
        <w:rPr>
          <w:b/>
          <w:bCs/>
        </w:rPr>
        <w:t>Dynamic Content Rendering: </w:t>
      </w:r>
      <w:r w:rsidRPr="007C2012">
        <w:t>All UI components, including buttons, labels, and error messages, are rendered in the selected language using the translation files.</w:t>
      </w:r>
    </w:p>
    <w:p w14:paraId="28A733FD" w14:textId="2B8A8615" w:rsidR="007C2012" w:rsidRDefault="007C2012" w:rsidP="007429EF">
      <w:pPr>
        <w:numPr>
          <w:ilvl w:val="0"/>
          <w:numId w:val="33"/>
        </w:numPr>
        <w:spacing w:line="276" w:lineRule="auto"/>
        <w:jc w:val="left"/>
        <w:rPr>
          <w:b/>
          <w:bCs/>
        </w:rPr>
      </w:pPr>
      <w:r w:rsidRPr="007C2012">
        <w:rPr>
          <w:b/>
          <w:bCs/>
        </w:rPr>
        <w:t>Right-to-Left (RTL) Support: </w:t>
      </w:r>
      <w:r w:rsidRPr="007C2012">
        <w:t>The interface automatically adjusts to RTL layout for Arabic, ensuring proper text alignment and readability.</w:t>
      </w:r>
    </w:p>
    <w:p w14:paraId="3E2EE9A1" w14:textId="77777777" w:rsidR="009F47B3" w:rsidRPr="009F47B3" w:rsidRDefault="009F47B3" w:rsidP="007429EF">
      <w:pPr>
        <w:spacing w:line="276" w:lineRule="auto"/>
        <w:jc w:val="left"/>
        <w:rPr>
          <w:b/>
          <w:bCs/>
        </w:rPr>
      </w:pPr>
    </w:p>
    <w:p w14:paraId="31822A15" w14:textId="77777777" w:rsidR="007C2012" w:rsidRPr="007C2012" w:rsidRDefault="007C2012" w:rsidP="007429EF">
      <w:pPr>
        <w:spacing w:line="276" w:lineRule="auto"/>
        <w:rPr>
          <w:b/>
          <w:bCs/>
        </w:rPr>
      </w:pPr>
      <w:r w:rsidRPr="007C2012">
        <w:rPr>
          <w:b/>
          <w:bCs/>
        </w:rPr>
        <w:t>Implementation Example:</w:t>
      </w:r>
    </w:p>
    <w:p w14:paraId="699531CE" w14:textId="77777777" w:rsidR="007C2012" w:rsidRDefault="007C2012" w:rsidP="007429EF">
      <w:pPr>
        <w:spacing w:line="276" w:lineRule="auto"/>
        <w:jc w:val="left"/>
      </w:pPr>
      <w:r w:rsidRPr="007C2012">
        <w:t>The translation files (</w:t>
      </w:r>
      <w:proofErr w:type="spellStart"/>
      <w:proofErr w:type="gramStart"/>
      <w:r w:rsidRPr="007C2012">
        <w:rPr>
          <w:highlight w:val="lightGray"/>
        </w:rPr>
        <w:t>translation.json</w:t>
      </w:r>
      <w:proofErr w:type="spellEnd"/>
      <w:proofErr w:type="gramEnd"/>
      <w:r w:rsidRPr="007C2012">
        <w:t xml:space="preserve">) are structured to map each UI element to its corresponding text in both languages. Below is a snippet demonstrating </w:t>
      </w:r>
      <w:proofErr w:type="gramStart"/>
      <w:r w:rsidRPr="007C2012">
        <w:t>the bilingual</w:t>
      </w:r>
      <w:proofErr w:type="gramEnd"/>
      <w:r w:rsidRPr="007C2012">
        <w:t xml:space="preserve"> support for the navigation bar:</w:t>
      </w:r>
    </w:p>
    <w:p w14:paraId="1BA4A54C" w14:textId="77777777" w:rsidR="007C2012" w:rsidRDefault="007C2012" w:rsidP="007429EF">
      <w:pPr>
        <w:spacing w:line="276" w:lineRule="auto"/>
        <w:jc w:val="left"/>
      </w:pPr>
      <w:r w:rsidRPr="007C2012">
        <w:rPr>
          <w:noProof/>
        </w:rPr>
        <w:drawing>
          <wp:inline distT="0" distB="0" distL="0" distR="0" wp14:anchorId="06DD8EE6" wp14:editId="7CBFB2DE">
            <wp:extent cx="5857875" cy="2419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2419350"/>
                    </a:xfrm>
                    <a:prstGeom prst="rect">
                      <a:avLst/>
                    </a:prstGeom>
                  </pic:spPr>
                </pic:pic>
              </a:graphicData>
            </a:graphic>
          </wp:inline>
        </w:drawing>
      </w:r>
    </w:p>
    <w:p w14:paraId="36949CE9" w14:textId="28C596F0" w:rsidR="00233BA9" w:rsidRDefault="007C2012" w:rsidP="007429EF">
      <w:pPr>
        <w:spacing w:line="276" w:lineRule="auto"/>
        <w:jc w:val="left"/>
      </w:pPr>
      <w:r>
        <w:rPr>
          <w:noProof/>
        </w:rPr>
        <w:lastRenderedPageBreak/>
        <w:drawing>
          <wp:inline distT="0" distB="0" distL="0" distR="0" wp14:anchorId="613DDA05" wp14:editId="1CE1D6E6">
            <wp:extent cx="5267325" cy="2438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pic:spPr>
                </pic:pic>
              </a:graphicData>
            </a:graphic>
          </wp:inline>
        </w:drawing>
      </w:r>
    </w:p>
    <w:p w14:paraId="047D5614" w14:textId="77777777" w:rsidR="009F47B3" w:rsidRPr="007C2012" w:rsidRDefault="009F47B3" w:rsidP="007429EF">
      <w:pPr>
        <w:spacing w:line="276" w:lineRule="auto"/>
        <w:jc w:val="left"/>
      </w:pPr>
    </w:p>
    <w:p w14:paraId="7E5462C5" w14:textId="77777777" w:rsidR="00D064BB" w:rsidRDefault="00233BA9" w:rsidP="007429EF">
      <w:pPr>
        <w:spacing w:line="276" w:lineRule="auto"/>
        <w:jc w:val="left"/>
      </w:pPr>
      <w:r w:rsidRPr="00233BA9">
        <w:rPr>
          <w:b/>
          <w:bCs/>
        </w:rPr>
        <w:t>Dynamic Rendering:</w:t>
      </w:r>
      <w:r w:rsidRPr="00233BA9">
        <w:rPr>
          <w:b/>
          <w:bCs/>
        </w:rPr>
        <w:br/>
      </w:r>
      <w:r w:rsidRPr="00233BA9">
        <w:t>The frontend uses a translation service to fetch the appropriate strings based on the selected language. For example, the navigation bar dynamically updates its labels as follows:</w:t>
      </w:r>
      <w:r w:rsidR="00BE1EDD" w:rsidRPr="007C2012">
        <w:rPr>
          <w:b/>
          <w:bCs/>
        </w:rPr>
        <w:br/>
      </w:r>
      <w:r w:rsidRPr="00233BA9">
        <w:rPr>
          <w:b/>
          <w:bCs/>
          <w:noProof/>
        </w:rPr>
        <w:drawing>
          <wp:inline distT="0" distB="0" distL="0" distR="0" wp14:anchorId="1EFDEA4E" wp14:editId="0E128762">
            <wp:extent cx="5943600" cy="17322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2280"/>
                    </a:xfrm>
                    <a:prstGeom prst="rect">
                      <a:avLst/>
                    </a:prstGeom>
                  </pic:spPr>
                </pic:pic>
              </a:graphicData>
            </a:graphic>
          </wp:inline>
        </w:drawing>
      </w:r>
    </w:p>
    <w:p w14:paraId="065E0E64" w14:textId="77777777" w:rsidR="00233BA9" w:rsidRDefault="00233BA9" w:rsidP="007429EF">
      <w:pPr>
        <w:spacing w:line="276" w:lineRule="auto"/>
        <w:jc w:val="left"/>
        <w:rPr>
          <w:b/>
          <w:bCs/>
        </w:rPr>
      </w:pPr>
      <w:r w:rsidRPr="00233BA9">
        <w:rPr>
          <w:b/>
          <w:bCs/>
          <w:noProof/>
        </w:rPr>
        <w:drawing>
          <wp:inline distT="0" distB="0" distL="0" distR="0" wp14:anchorId="77E0744B" wp14:editId="78DA5C33">
            <wp:extent cx="5943600" cy="23958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95855"/>
                    </a:xfrm>
                    <a:prstGeom prst="rect">
                      <a:avLst/>
                    </a:prstGeom>
                  </pic:spPr>
                </pic:pic>
              </a:graphicData>
            </a:graphic>
          </wp:inline>
        </w:drawing>
      </w:r>
    </w:p>
    <w:p w14:paraId="7AE7F4F2" w14:textId="77777777" w:rsidR="009F47B3" w:rsidRDefault="009F47B3" w:rsidP="007429EF">
      <w:pPr>
        <w:spacing w:line="276" w:lineRule="auto"/>
        <w:jc w:val="left"/>
        <w:rPr>
          <w:b/>
          <w:bCs/>
        </w:rPr>
      </w:pPr>
    </w:p>
    <w:p w14:paraId="1623C64D" w14:textId="77777777" w:rsidR="009F47B3" w:rsidRDefault="009F47B3" w:rsidP="007429EF">
      <w:pPr>
        <w:spacing w:line="276" w:lineRule="auto"/>
        <w:jc w:val="left"/>
        <w:rPr>
          <w:b/>
          <w:bCs/>
        </w:rPr>
      </w:pPr>
    </w:p>
    <w:p w14:paraId="615AB851" w14:textId="2FACE040" w:rsidR="00233BA9" w:rsidRDefault="00233BA9" w:rsidP="007429EF">
      <w:pPr>
        <w:spacing w:line="276" w:lineRule="auto"/>
        <w:jc w:val="left"/>
      </w:pPr>
      <w:r w:rsidRPr="00233BA9">
        <w:rPr>
          <w:b/>
          <w:bCs/>
        </w:rPr>
        <w:t>RTL Layout Adjustment:</w:t>
      </w:r>
      <w:r w:rsidRPr="00233BA9">
        <w:rPr>
          <w:b/>
          <w:bCs/>
        </w:rPr>
        <w:br/>
      </w:r>
      <w:r w:rsidRPr="00233BA9">
        <w:t>For Arabic, the CSS direction property is set to </w:t>
      </w:r>
      <w:proofErr w:type="spellStart"/>
      <w:r w:rsidRPr="00233BA9">
        <w:t>rtl</w:t>
      </w:r>
      <w:proofErr w:type="spellEnd"/>
      <w:r w:rsidRPr="00233BA9">
        <w:t> to ensure proper text alignment:</w:t>
      </w:r>
    </w:p>
    <w:p w14:paraId="705DD8C9" w14:textId="77777777" w:rsidR="00233BA9" w:rsidRDefault="00233BA9" w:rsidP="007429EF">
      <w:pPr>
        <w:spacing w:line="276" w:lineRule="auto"/>
        <w:jc w:val="left"/>
      </w:pPr>
      <w:r w:rsidRPr="00233BA9">
        <w:rPr>
          <w:noProof/>
        </w:rPr>
        <w:drawing>
          <wp:inline distT="0" distB="0" distL="0" distR="0" wp14:anchorId="6C101393" wp14:editId="3FCBE2C4">
            <wp:extent cx="5943600" cy="8699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69950"/>
                    </a:xfrm>
                    <a:prstGeom prst="rect">
                      <a:avLst/>
                    </a:prstGeom>
                  </pic:spPr>
                </pic:pic>
              </a:graphicData>
            </a:graphic>
          </wp:inline>
        </w:drawing>
      </w:r>
    </w:p>
    <w:p w14:paraId="7E083AA9" w14:textId="77777777" w:rsidR="00214B8E" w:rsidRPr="00214B8E" w:rsidRDefault="00214B8E" w:rsidP="007429EF">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41" w:name="t422"/>
      <w:r w:rsidRPr="00214B8E">
        <w:rPr>
          <w:rFonts w:ascii="Times New Roman" w:eastAsia="Times New Roman" w:hAnsi="Times New Roman" w:cs="Times New Roman"/>
          <w:b/>
          <w:bCs/>
          <w:kern w:val="0"/>
          <w:sz w:val="27"/>
          <w:szCs w:val="27"/>
          <w14:ligatures w14:val="none"/>
        </w:rPr>
        <w:t>4.2.2 Key Technical Features</w:t>
      </w:r>
    </w:p>
    <w:bookmarkEnd w:id="41"/>
    <w:p w14:paraId="1CBF6A05"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1. Real-Time Face Processing</w:t>
      </w:r>
    </w:p>
    <w:p w14:paraId="765308C5" w14:textId="4CFD4079" w:rsidR="00214B8E" w:rsidRPr="00214B8E" w:rsidRDefault="00214B8E"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 xml:space="preserve">Real-time facial recognition is a foundational component of the proposed system’s authentication layer. It supports both single-factor (biometric-only) and two-factor (biometric plus credential) authentication workflows. </w:t>
      </w:r>
      <w:r w:rsidR="002E29CD">
        <w:rPr>
          <w:rFonts w:ascii="Times New Roman" w:eastAsia="Times New Roman" w:hAnsi="Times New Roman" w:cs="Times New Roman"/>
          <w:kern w:val="0"/>
          <w14:ligatures w14:val="none"/>
        </w:rPr>
        <w:t>[5][6]</w:t>
      </w:r>
      <w:r w:rsidRPr="00214B8E">
        <w:rPr>
          <w:rFonts w:ascii="Times New Roman" w:eastAsia="Times New Roman" w:hAnsi="Times New Roman" w:cs="Times New Roman"/>
          <w:kern w:val="0"/>
          <w14:ligatures w14:val="none"/>
        </w:rPr>
        <w:t>.</w:t>
      </w:r>
    </w:p>
    <w:p w14:paraId="6A846E4A"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Implementation Files &amp; Functional Roles</w:t>
      </w:r>
    </w:p>
    <w:p w14:paraId="75880F7B" w14:textId="77777777" w:rsidR="00214B8E" w:rsidRPr="00214B8E" w:rsidRDefault="00214B8E"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Courier New" w:eastAsia="Times New Roman" w:hAnsi="Courier New" w:cs="Courier New"/>
          <w:b/>
          <w:bCs/>
          <w:kern w:val="0"/>
          <w:sz w:val="20"/>
          <w:szCs w:val="20"/>
          <w14:ligatures w14:val="none"/>
        </w:rPr>
        <w:t>auth.js</w:t>
      </w:r>
      <w:r w:rsidRPr="00214B8E">
        <w:rPr>
          <w:rFonts w:ascii="Times New Roman" w:eastAsia="Times New Roman" w:hAnsi="Times New Roman" w:cs="Times New Roman"/>
          <w:b/>
          <w:bCs/>
          <w:kern w:val="0"/>
          <w14:ligatures w14:val="none"/>
        </w:rPr>
        <w:t xml:space="preserve"> – Primary Authentication Controller</w:t>
      </w:r>
      <w:r w:rsidRPr="00214B8E">
        <w:rPr>
          <w:rFonts w:ascii="Times New Roman" w:eastAsia="Times New Roman" w:hAnsi="Times New Roman" w:cs="Times New Roman"/>
          <w:kern w:val="0"/>
          <w14:ligatures w14:val="none"/>
        </w:rPr>
        <w:br/>
        <w:t>This Node.js file manages the authentication flow on the server side, including registration, login, and facial verification.</w:t>
      </w:r>
    </w:p>
    <w:p w14:paraId="7FC6D286" w14:textId="3F3EAE22" w:rsidR="00214B8E" w:rsidRPr="00214B8E" w:rsidRDefault="00214B8E" w:rsidP="007429EF">
      <w:pPr>
        <w:numPr>
          <w:ilvl w:val="0"/>
          <w:numId w:val="114"/>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Courier New" w:eastAsia="Times New Roman" w:hAnsi="Courier New" w:cs="Courier New"/>
          <w:b/>
          <w:bCs/>
          <w:kern w:val="0"/>
          <w:sz w:val="20"/>
          <w:szCs w:val="20"/>
          <w14:ligatures w14:val="none"/>
        </w:rPr>
        <w:t>register</w:t>
      </w:r>
      <w:r w:rsidRPr="00214B8E">
        <w:rPr>
          <w:rFonts w:ascii="Times New Roman" w:eastAsia="Times New Roman" w:hAnsi="Times New Roman" w:cs="Times New Roman"/>
          <w:b/>
          <w:bCs/>
          <w:kern w:val="0"/>
          <w14:ligatures w14:val="none"/>
        </w:rPr>
        <w:t xml:space="preserve"> Endpoint:</w:t>
      </w:r>
      <w:r w:rsidRPr="00214B8E">
        <w:rPr>
          <w:rFonts w:ascii="Times New Roman" w:eastAsia="Times New Roman" w:hAnsi="Times New Roman" w:cs="Times New Roman"/>
          <w:kern w:val="0"/>
          <w14:ligatures w14:val="none"/>
        </w:rPr>
        <w:br/>
        <w:t>Accepts user credentials and an array of base64-encoded face images (</w:t>
      </w:r>
      <w:proofErr w:type="spellStart"/>
      <w:r w:rsidRPr="00214B8E">
        <w:rPr>
          <w:rFonts w:ascii="Times New Roman" w:eastAsia="Times New Roman" w:hAnsi="Times New Roman" w:cs="Times New Roman"/>
          <w:kern w:val="0"/>
          <w14:ligatures w14:val="none"/>
        </w:rPr>
        <w:t>PImages</w:t>
      </w:r>
      <w:proofErr w:type="spellEnd"/>
      <w:r w:rsidRPr="00214B8E">
        <w:rPr>
          <w:rFonts w:ascii="Times New Roman" w:eastAsia="Times New Roman" w:hAnsi="Times New Roman" w:cs="Times New Roman"/>
          <w:kern w:val="0"/>
          <w14:ligatures w14:val="none"/>
        </w:rPr>
        <w:t xml:space="preserve">). These images are processed and stored to build the user’s facial profile for future recognition </w:t>
      </w:r>
      <w:r w:rsidR="002E29CD">
        <w:rPr>
          <w:rFonts w:ascii="Times New Roman" w:eastAsia="Times New Roman" w:hAnsi="Times New Roman" w:cs="Times New Roman"/>
          <w:kern w:val="0"/>
          <w14:ligatures w14:val="none"/>
        </w:rPr>
        <w:t>[5]</w:t>
      </w:r>
      <w:r w:rsidRPr="00214B8E">
        <w:rPr>
          <w:rFonts w:ascii="Times New Roman" w:eastAsia="Times New Roman" w:hAnsi="Times New Roman" w:cs="Times New Roman"/>
          <w:kern w:val="0"/>
          <w14:ligatures w14:val="none"/>
        </w:rPr>
        <w:t>.</w:t>
      </w:r>
    </w:p>
    <w:p w14:paraId="09874DCD" w14:textId="1F3D2A07" w:rsidR="00214B8E" w:rsidRPr="00214B8E" w:rsidRDefault="00214B8E" w:rsidP="007429EF">
      <w:pPr>
        <w:numPr>
          <w:ilvl w:val="0"/>
          <w:numId w:val="114"/>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b/>
          <w:bCs/>
          <w:kern w:val="0"/>
          <w:sz w:val="20"/>
          <w:szCs w:val="20"/>
          <w14:ligatures w14:val="none"/>
        </w:rPr>
        <w:t>verifyFaceLogin</w:t>
      </w:r>
      <w:proofErr w:type="spellEnd"/>
      <w:r w:rsidRPr="00214B8E">
        <w:rPr>
          <w:rFonts w:ascii="Times New Roman" w:eastAsia="Times New Roman" w:hAnsi="Times New Roman" w:cs="Times New Roman"/>
          <w:b/>
          <w:bCs/>
          <w:kern w:val="0"/>
          <w14:ligatures w14:val="none"/>
        </w:rPr>
        <w:t xml:space="preserve"> Endpoint (Two-Factor Authentication):</w:t>
      </w:r>
      <w:r w:rsidRPr="00214B8E">
        <w:rPr>
          <w:rFonts w:ascii="Times New Roman" w:eastAsia="Times New Roman" w:hAnsi="Times New Roman" w:cs="Times New Roman"/>
          <w:kern w:val="0"/>
          <w14:ligatures w14:val="none"/>
        </w:rPr>
        <w:br/>
        <w:t xml:space="preserve">Invoked after successful email/password login. It receives a live face image and a </w:t>
      </w:r>
      <w:proofErr w:type="spellStart"/>
      <w:r w:rsidRPr="00214B8E">
        <w:rPr>
          <w:rFonts w:ascii="Times New Roman" w:eastAsia="Times New Roman" w:hAnsi="Times New Roman" w:cs="Times New Roman"/>
          <w:kern w:val="0"/>
          <w14:ligatures w14:val="none"/>
        </w:rPr>
        <w:t>stageOneToken</w:t>
      </w:r>
      <w:proofErr w:type="spellEnd"/>
      <w:r w:rsidRPr="00214B8E">
        <w:rPr>
          <w:rFonts w:ascii="Times New Roman" w:eastAsia="Times New Roman" w:hAnsi="Times New Roman" w:cs="Times New Roman"/>
          <w:kern w:val="0"/>
          <w14:ligatures w14:val="none"/>
        </w:rPr>
        <w:t xml:space="preserve">. Upon a positive match, the system issues a JWT and returns authenticated user data </w:t>
      </w:r>
      <w:r w:rsidR="002E29CD">
        <w:rPr>
          <w:rFonts w:ascii="Times New Roman" w:eastAsia="Times New Roman" w:hAnsi="Times New Roman" w:cs="Times New Roman"/>
          <w:kern w:val="0"/>
          <w14:ligatures w14:val="none"/>
        </w:rPr>
        <w:t>[4]</w:t>
      </w:r>
      <w:r w:rsidRPr="00214B8E">
        <w:rPr>
          <w:rFonts w:ascii="Times New Roman" w:eastAsia="Times New Roman" w:hAnsi="Times New Roman" w:cs="Times New Roman"/>
          <w:kern w:val="0"/>
          <w14:ligatures w14:val="none"/>
        </w:rPr>
        <w:t>.</w:t>
      </w:r>
    </w:p>
    <w:p w14:paraId="26C07356" w14:textId="3A752AE5" w:rsidR="00214B8E" w:rsidRPr="00214B8E" w:rsidRDefault="00214B8E" w:rsidP="007429EF">
      <w:pPr>
        <w:numPr>
          <w:ilvl w:val="0"/>
          <w:numId w:val="114"/>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b/>
          <w:bCs/>
          <w:kern w:val="0"/>
          <w:sz w:val="20"/>
          <w:szCs w:val="20"/>
          <w14:ligatures w14:val="none"/>
        </w:rPr>
        <w:t>faceLogin</w:t>
      </w:r>
      <w:proofErr w:type="spellEnd"/>
      <w:r w:rsidRPr="00214B8E">
        <w:rPr>
          <w:rFonts w:ascii="Times New Roman" w:eastAsia="Times New Roman" w:hAnsi="Times New Roman" w:cs="Times New Roman"/>
          <w:b/>
          <w:bCs/>
          <w:kern w:val="0"/>
          <w14:ligatures w14:val="none"/>
        </w:rPr>
        <w:t xml:space="preserve"> Endpoint (Single-Factor Authentication):</w:t>
      </w:r>
      <w:r w:rsidRPr="00214B8E">
        <w:rPr>
          <w:rFonts w:ascii="Times New Roman" w:eastAsia="Times New Roman" w:hAnsi="Times New Roman" w:cs="Times New Roman"/>
          <w:kern w:val="0"/>
          <w14:ligatures w14:val="none"/>
        </w:rPr>
        <w:br/>
        <w:t xml:space="preserve">Enables biometric-only login by identifying users based on submitted facial data, eliminating the need for passwords </w:t>
      </w:r>
      <w:r w:rsidR="002E29CD">
        <w:rPr>
          <w:rFonts w:ascii="Times New Roman" w:eastAsia="Times New Roman" w:hAnsi="Times New Roman" w:cs="Times New Roman"/>
          <w:kern w:val="0"/>
          <w14:ligatures w14:val="none"/>
        </w:rPr>
        <w:t>[6]</w:t>
      </w:r>
      <w:r w:rsidRPr="00214B8E">
        <w:rPr>
          <w:rFonts w:ascii="Times New Roman" w:eastAsia="Times New Roman" w:hAnsi="Times New Roman" w:cs="Times New Roman"/>
          <w:kern w:val="0"/>
          <w14:ligatures w14:val="none"/>
        </w:rPr>
        <w:t>.</w:t>
      </w:r>
    </w:p>
    <w:p w14:paraId="2935511A" w14:textId="194491AD" w:rsidR="009F47B3" w:rsidRDefault="00214B8E"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Courier New" w:eastAsia="Times New Roman" w:hAnsi="Courier New" w:cs="Courier New"/>
          <w:b/>
          <w:bCs/>
          <w:kern w:val="0"/>
          <w:sz w:val="20"/>
          <w:szCs w:val="20"/>
          <w14:ligatures w14:val="none"/>
        </w:rPr>
        <w:t>faceRecognitionService.js</w:t>
      </w:r>
      <w:r w:rsidRPr="00214B8E">
        <w:rPr>
          <w:rFonts w:ascii="Times New Roman" w:eastAsia="Times New Roman" w:hAnsi="Times New Roman" w:cs="Times New Roman"/>
          <w:b/>
          <w:bCs/>
          <w:kern w:val="0"/>
          <w14:ligatures w14:val="none"/>
        </w:rPr>
        <w:t xml:space="preserve"> – Python API Integration</w:t>
      </w:r>
      <w:r w:rsidRPr="00214B8E">
        <w:rPr>
          <w:rFonts w:ascii="Times New Roman" w:eastAsia="Times New Roman" w:hAnsi="Times New Roman" w:cs="Times New Roman"/>
          <w:kern w:val="0"/>
          <w14:ligatures w14:val="none"/>
        </w:rPr>
        <w:br/>
        <w:t>This module connects the Node.js backend to a Python-based face recognition engine via API calls. It processes images and performs facial matching.</w:t>
      </w:r>
    </w:p>
    <w:p w14:paraId="45CF5E7C" w14:textId="77777777" w:rsidR="00CD298B" w:rsidRDefault="00CD298B"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5A342A45" w14:textId="77777777" w:rsidR="009F47B3" w:rsidRPr="00214B8E" w:rsidRDefault="009F47B3"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1287A1AD" w14:textId="57C4F8EA" w:rsidR="00214B8E" w:rsidRPr="00214B8E" w:rsidRDefault="00214B8E" w:rsidP="007429EF">
      <w:pPr>
        <w:numPr>
          <w:ilvl w:val="0"/>
          <w:numId w:val="115"/>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proofErr w:type="gramStart"/>
      <w:r w:rsidRPr="00214B8E">
        <w:rPr>
          <w:rFonts w:ascii="Courier New" w:eastAsia="Times New Roman" w:hAnsi="Courier New" w:cs="Courier New"/>
          <w:b/>
          <w:bCs/>
          <w:kern w:val="0"/>
          <w:sz w:val="20"/>
          <w:szCs w:val="20"/>
          <w14:ligatures w14:val="none"/>
        </w:rPr>
        <w:t>registerFace</w:t>
      </w:r>
      <w:proofErr w:type="spellEnd"/>
      <w:r w:rsidRPr="00214B8E">
        <w:rPr>
          <w:rFonts w:ascii="Courier New" w:eastAsia="Times New Roman" w:hAnsi="Courier New" w:cs="Courier New"/>
          <w:b/>
          <w:bCs/>
          <w:kern w:val="0"/>
          <w:sz w:val="20"/>
          <w:szCs w:val="20"/>
          <w14:ligatures w14:val="none"/>
        </w:rPr>
        <w:t>(</w:t>
      </w:r>
      <w:proofErr w:type="gramEnd"/>
      <w:r w:rsidRPr="00214B8E">
        <w:rPr>
          <w:rFonts w:ascii="Courier New" w:eastAsia="Times New Roman" w:hAnsi="Courier New" w:cs="Courier New"/>
          <w:b/>
          <w:bCs/>
          <w:kern w:val="0"/>
          <w:sz w:val="20"/>
          <w:szCs w:val="20"/>
          <w14:ligatures w14:val="none"/>
        </w:rPr>
        <w:t>)</w:t>
      </w:r>
      <w:r w:rsidRPr="00214B8E">
        <w:rPr>
          <w:rFonts w:ascii="Times New Roman" w:eastAsia="Times New Roman" w:hAnsi="Times New Roman" w:cs="Times New Roman"/>
          <w:kern w:val="0"/>
          <w14:ligatures w14:val="none"/>
        </w:rPr>
        <w:br/>
        <w:t xml:space="preserve">Converts multiple images into facial embeddings using deep learning. This supports robust identity modeling by capturing a range of facial features </w:t>
      </w:r>
      <w:r w:rsidR="002E29CD">
        <w:rPr>
          <w:rFonts w:ascii="Times New Roman" w:eastAsia="Times New Roman" w:hAnsi="Times New Roman" w:cs="Times New Roman"/>
          <w:kern w:val="0"/>
          <w14:ligatures w14:val="none"/>
        </w:rPr>
        <w:t>[5]</w:t>
      </w:r>
      <w:r w:rsidRPr="00214B8E">
        <w:rPr>
          <w:rFonts w:ascii="Times New Roman" w:eastAsia="Times New Roman" w:hAnsi="Times New Roman" w:cs="Times New Roman"/>
          <w:kern w:val="0"/>
          <w14:ligatures w14:val="none"/>
        </w:rPr>
        <w:t>.</w:t>
      </w:r>
    </w:p>
    <w:p w14:paraId="78523346" w14:textId="3453E2F4" w:rsidR="00214B8E" w:rsidRPr="00214B8E" w:rsidRDefault="00214B8E" w:rsidP="007429EF">
      <w:pPr>
        <w:numPr>
          <w:ilvl w:val="0"/>
          <w:numId w:val="115"/>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proofErr w:type="gramStart"/>
      <w:r w:rsidRPr="00214B8E">
        <w:rPr>
          <w:rFonts w:ascii="Courier New" w:eastAsia="Times New Roman" w:hAnsi="Courier New" w:cs="Courier New"/>
          <w:b/>
          <w:bCs/>
          <w:kern w:val="0"/>
          <w:sz w:val="20"/>
          <w:szCs w:val="20"/>
          <w14:ligatures w14:val="none"/>
        </w:rPr>
        <w:t>verifyFace</w:t>
      </w:r>
      <w:proofErr w:type="spellEnd"/>
      <w:r w:rsidRPr="00214B8E">
        <w:rPr>
          <w:rFonts w:ascii="Courier New" w:eastAsia="Times New Roman" w:hAnsi="Courier New" w:cs="Courier New"/>
          <w:b/>
          <w:bCs/>
          <w:kern w:val="0"/>
          <w:sz w:val="20"/>
          <w:szCs w:val="20"/>
          <w14:ligatures w14:val="none"/>
        </w:rPr>
        <w:t>(</w:t>
      </w:r>
      <w:proofErr w:type="gramEnd"/>
      <w:r w:rsidRPr="00214B8E">
        <w:rPr>
          <w:rFonts w:ascii="Courier New" w:eastAsia="Times New Roman" w:hAnsi="Courier New" w:cs="Courier New"/>
          <w:b/>
          <w:bCs/>
          <w:kern w:val="0"/>
          <w:sz w:val="20"/>
          <w:szCs w:val="20"/>
          <w14:ligatures w14:val="none"/>
        </w:rPr>
        <w:t>)</w:t>
      </w:r>
      <w:r w:rsidRPr="00214B8E">
        <w:rPr>
          <w:rFonts w:ascii="Times New Roman" w:eastAsia="Times New Roman" w:hAnsi="Times New Roman" w:cs="Times New Roman"/>
          <w:kern w:val="0"/>
          <w14:ligatures w14:val="none"/>
        </w:rPr>
        <w:br/>
        <w:t xml:space="preserve">Validates a live image against stored embeddings during two-factor verification </w:t>
      </w:r>
      <w:r w:rsidR="002E29CD">
        <w:rPr>
          <w:rFonts w:ascii="Times New Roman" w:eastAsia="Times New Roman" w:hAnsi="Times New Roman" w:cs="Times New Roman"/>
          <w:kern w:val="0"/>
          <w14:ligatures w14:val="none"/>
        </w:rPr>
        <w:t>[6]</w:t>
      </w:r>
      <w:r w:rsidRPr="00214B8E">
        <w:rPr>
          <w:rFonts w:ascii="Times New Roman" w:eastAsia="Times New Roman" w:hAnsi="Times New Roman" w:cs="Times New Roman"/>
          <w:kern w:val="0"/>
          <w14:ligatures w14:val="none"/>
        </w:rPr>
        <w:t>.</w:t>
      </w:r>
    </w:p>
    <w:p w14:paraId="24780C15" w14:textId="73B61227" w:rsidR="00214B8E" w:rsidRPr="009F47B3" w:rsidRDefault="00214B8E" w:rsidP="007429EF">
      <w:pPr>
        <w:numPr>
          <w:ilvl w:val="0"/>
          <w:numId w:val="115"/>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proofErr w:type="gramStart"/>
      <w:r w:rsidRPr="00214B8E">
        <w:rPr>
          <w:rFonts w:ascii="Courier New" w:eastAsia="Times New Roman" w:hAnsi="Courier New" w:cs="Courier New"/>
          <w:b/>
          <w:bCs/>
          <w:kern w:val="0"/>
          <w:sz w:val="20"/>
          <w:szCs w:val="20"/>
          <w14:ligatures w14:val="none"/>
        </w:rPr>
        <w:t>recognizeFace</w:t>
      </w:r>
      <w:proofErr w:type="spellEnd"/>
      <w:r w:rsidRPr="00214B8E">
        <w:rPr>
          <w:rFonts w:ascii="Courier New" w:eastAsia="Times New Roman" w:hAnsi="Courier New" w:cs="Courier New"/>
          <w:b/>
          <w:bCs/>
          <w:kern w:val="0"/>
          <w:sz w:val="20"/>
          <w:szCs w:val="20"/>
          <w14:ligatures w14:val="none"/>
        </w:rPr>
        <w:t>(</w:t>
      </w:r>
      <w:proofErr w:type="gramEnd"/>
      <w:r w:rsidRPr="00214B8E">
        <w:rPr>
          <w:rFonts w:ascii="Courier New" w:eastAsia="Times New Roman" w:hAnsi="Courier New" w:cs="Courier New"/>
          <w:b/>
          <w:bCs/>
          <w:kern w:val="0"/>
          <w:sz w:val="20"/>
          <w:szCs w:val="20"/>
          <w14:ligatures w14:val="none"/>
        </w:rPr>
        <w:t>)</w:t>
      </w:r>
      <w:r w:rsidRPr="00214B8E">
        <w:rPr>
          <w:rFonts w:ascii="Times New Roman" w:eastAsia="Times New Roman" w:hAnsi="Times New Roman" w:cs="Times New Roman"/>
          <w:kern w:val="0"/>
          <w14:ligatures w14:val="none"/>
        </w:rPr>
        <w:br/>
        <w:t xml:space="preserve">Identifies users from a face image alone, enabling </w:t>
      </w:r>
      <w:proofErr w:type="spellStart"/>
      <w:r w:rsidRPr="00214B8E">
        <w:rPr>
          <w:rFonts w:ascii="Times New Roman" w:eastAsia="Times New Roman" w:hAnsi="Times New Roman" w:cs="Times New Roman"/>
          <w:kern w:val="0"/>
          <w14:ligatures w14:val="none"/>
        </w:rPr>
        <w:t>passwordless</w:t>
      </w:r>
      <w:proofErr w:type="spellEnd"/>
      <w:r w:rsidRPr="00214B8E">
        <w:rPr>
          <w:rFonts w:ascii="Times New Roman" w:eastAsia="Times New Roman" w:hAnsi="Times New Roman" w:cs="Times New Roman"/>
          <w:kern w:val="0"/>
          <w14:ligatures w14:val="none"/>
        </w:rPr>
        <w:t xml:space="preserve"> login </w:t>
      </w:r>
      <w:r w:rsidR="002E29CD">
        <w:rPr>
          <w:rFonts w:ascii="Times New Roman" w:eastAsia="Times New Roman" w:hAnsi="Times New Roman" w:cs="Times New Roman"/>
          <w:kern w:val="0"/>
          <w14:ligatures w14:val="none"/>
        </w:rPr>
        <w:t>[6]</w:t>
      </w:r>
      <w:r w:rsidR="009F47B3">
        <w:rPr>
          <w:rFonts w:ascii="Times New Roman" w:eastAsia="Times New Roman" w:hAnsi="Times New Roman" w:cs="Times New Roman"/>
          <w:kern w:val="0"/>
          <w14:ligatures w14:val="none"/>
        </w:rPr>
        <w:t>.</w:t>
      </w:r>
    </w:p>
    <w:p w14:paraId="2C745181" w14:textId="77777777" w:rsidR="00214B8E" w:rsidRPr="00214B8E" w:rsidRDefault="00214B8E"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Courier New" w:eastAsia="Times New Roman" w:hAnsi="Courier New" w:cs="Courier New"/>
          <w:b/>
          <w:bCs/>
          <w:kern w:val="0"/>
          <w:sz w:val="20"/>
          <w:szCs w:val="20"/>
          <w14:ligatures w14:val="none"/>
        </w:rPr>
        <w:t>User.js</w:t>
      </w:r>
      <w:r w:rsidRPr="00214B8E">
        <w:rPr>
          <w:rFonts w:ascii="Times New Roman" w:eastAsia="Times New Roman" w:hAnsi="Times New Roman" w:cs="Times New Roman"/>
          <w:b/>
          <w:bCs/>
          <w:kern w:val="0"/>
          <w14:ligatures w14:val="none"/>
        </w:rPr>
        <w:t xml:space="preserve"> – User Schema Definition</w:t>
      </w:r>
      <w:r w:rsidRPr="00214B8E">
        <w:rPr>
          <w:rFonts w:ascii="Times New Roman" w:eastAsia="Times New Roman" w:hAnsi="Times New Roman" w:cs="Times New Roman"/>
          <w:kern w:val="0"/>
          <w14:ligatures w14:val="none"/>
        </w:rPr>
        <w:br/>
        <w:t>This MongoDB schema defines how user data is stored:</w:t>
      </w:r>
    </w:p>
    <w:p w14:paraId="05678D78" w14:textId="77777777" w:rsidR="00214B8E" w:rsidRPr="00214B8E" w:rsidRDefault="00214B8E" w:rsidP="007429EF">
      <w:pPr>
        <w:numPr>
          <w:ilvl w:val="0"/>
          <w:numId w:val="116"/>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b/>
          <w:bCs/>
          <w:kern w:val="0"/>
          <w:sz w:val="20"/>
          <w:szCs w:val="20"/>
          <w14:ligatures w14:val="none"/>
        </w:rPr>
        <w:t>profileImage</w:t>
      </w:r>
      <w:proofErr w:type="spellEnd"/>
      <w:r w:rsidRPr="00214B8E">
        <w:rPr>
          <w:rFonts w:ascii="Courier New" w:eastAsia="Times New Roman" w:hAnsi="Courier New" w:cs="Courier New"/>
          <w:b/>
          <w:bCs/>
          <w:kern w:val="0"/>
          <w:sz w:val="20"/>
          <w:szCs w:val="20"/>
          <w14:ligatures w14:val="none"/>
        </w:rPr>
        <w:t>:</w:t>
      </w:r>
      <w:r w:rsidRPr="00214B8E">
        <w:rPr>
          <w:rFonts w:ascii="Times New Roman" w:eastAsia="Times New Roman" w:hAnsi="Times New Roman" w:cs="Times New Roman"/>
          <w:kern w:val="0"/>
          <w14:ligatures w14:val="none"/>
        </w:rPr>
        <w:br/>
        <w:t>Holds the user’s profile photo for interface display.</w:t>
      </w:r>
    </w:p>
    <w:p w14:paraId="70AAF2A2" w14:textId="7962BEB6" w:rsidR="00214B8E" w:rsidRPr="00214B8E" w:rsidRDefault="00214B8E" w:rsidP="007429EF">
      <w:pPr>
        <w:numPr>
          <w:ilvl w:val="0"/>
          <w:numId w:val="116"/>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b/>
          <w:bCs/>
          <w:kern w:val="0"/>
          <w:sz w:val="20"/>
          <w:szCs w:val="20"/>
          <w14:ligatures w14:val="none"/>
        </w:rPr>
        <w:t>faceTemplates</w:t>
      </w:r>
      <w:proofErr w:type="spellEnd"/>
      <w:r w:rsidRPr="00214B8E">
        <w:rPr>
          <w:rFonts w:ascii="Courier New" w:eastAsia="Times New Roman" w:hAnsi="Courier New" w:cs="Courier New"/>
          <w:b/>
          <w:bCs/>
          <w:kern w:val="0"/>
          <w:sz w:val="20"/>
          <w:szCs w:val="20"/>
          <w14:ligatures w14:val="none"/>
        </w:rPr>
        <w:t>:</w:t>
      </w:r>
      <w:r w:rsidRPr="00214B8E">
        <w:rPr>
          <w:rFonts w:ascii="Times New Roman" w:eastAsia="Times New Roman" w:hAnsi="Times New Roman" w:cs="Times New Roman"/>
          <w:kern w:val="0"/>
          <w14:ligatures w14:val="none"/>
        </w:rPr>
        <w:br/>
        <w:t xml:space="preserve">Stores facial embeddings and metadata generated by the Python API. Multiple templates help improve recognition accuracy across different conditions </w:t>
      </w:r>
      <w:r w:rsidR="002E29CD">
        <w:rPr>
          <w:rFonts w:ascii="Times New Roman" w:eastAsia="Times New Roman" w:hAnsi="Times New Roman" w:cs="Times New Roman"/>
          <w:kern w:val="0"/>
          <w14:ligatures w14:val="none"/>
        </w:rPr>
        <w:t>[5]</w:t>
      </w:r>
      <w:r w:rsidRPr="00214B8E">
        <w:rPr>
          <w:rFonts w:ascii="Times New Roman" w:eastAsia="Times New Roman" w:hAnsi="Times New Roman" w:cs="Times New Roman"/>
          <w:kern w:val="0"/>
          <w14:ligatures w14:val="none"/>
        </w:rPr>
        <w:t>.</w:t>
      </w:r>
    </w:p>
    <w:p w14:paraId="692B19F9" w14:textId="77777777" w:rsidR="00214B8E" w:rsidRPr="00214B8E" w:rsidRDefault="00214B8E" w:rsidP="007429EF">
      <w:pPr>
        <w:numPr>
          <w:ilvl w:val="0"/>
          <w:numId w:val="116"/>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b/>
          <w:bCs/>
          <w:kern w:val="0"/>
          <w:sz w:val="20"/>
          <w:szCs w:val="20"/>
          <w14:ligatures w14:val="none"/>
        </w:rPr>
        <w:t>authTokens</w:t>
      </w:r>
      <w:proofErr w:type="spellEnd"/>
      <w:r w:rsidRPr="00214B8E">
        <w:rPr>
          <w:rFonts w:ascii="Courier New" w:eastAsia="Times New Roman" w:hAnsi="Courier New" w:cs="Courier New"/>
          <w:b/>
          <w:bCs/>
          <w:kern w:val="0"/>
          <w:sz w:val="20"/>
          <w:szCs w:val="20"/>
          <w14:ligatures w14:val="none"/>
        </w:rPr>
        <w:t>:</w:t>
      </w:r>
      <w:r w:rsidRPr="00214B8E">
        <w:rPr>
          <w:rFonts w:ascii="Times New Roman" w:eastAsia="Times New Roman" w:hAnsi="Times New Roman" w:cs="Times New Roman"/>
          <w:kern w:val="0"/>
          <w14:ligatures w14:val="none"/>
        </w:rPr>
        <w:br/>
        <w:t>Stores various tokens used in the login process:</w:t>
      </w:r>
    </w:p>
    <w:p w14:paraId="35905FAB" w14:textId="77777777" w:rsidR="00214B8E" w:rsidRPr="00214B8E" w:rsidRDefault="00214B8E" w:rsidP="007429EF">
      <w:pPr>
        <w:numPr>
          <w:ilvl w:val="1"/>
          <w:numId w:val="116"/>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kern w:val="0"/>
          <w:sz w:val="20"/>
          <w:szCs w:val="20"/>
          <w14:ligatures w14:val="none"/>
        </w:rPr>
        <w:t>stageOneToken</w:t>
      </w:r>
      <w:proofErr w:type="spellEnd"/>
      <w:r w:rsidRPr="00214B8E">
        <w:rPr>
          <w:rFonts w:ascii="Times New Roman" w:eastAsia="Times New Roman" w:hAnsi="Times New Roman" w:cs="Times New Roman"/>
          <w:kern w:val="0"/>
          <w14:ligatures w14:val="none"/>
        </w:rPr>
        <w:t>: Issued after the first stage of authentication.</w:t>
      </w:r>
    </w:p>
    <w:p w14:paraId="7EB2E069" w14:textId="62236A2B" w:rsidR="00214B8E" w:rsidRPr="00214B8E" w:rsidRDefault="00214B8E" w:rsidP="007429EF">
      <w:pPr>
        <w:numPr>
          <w:ilvl w:val="1"/>
          <w:numId w:val="116"/>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Courier New" w:eastAsia="Times New Roman" w:hAnsi="Courier New" w:cs="Courier New"/>
          <w:kern w:val="0"/>
          <w:sz w:val="20"/>
          <w:szCs w:val="20"/>
          <w14:ligatures w14:val="none"/>
        </w:rPr>
        <w:t>JWT</w:t>
      </w:r>
      <w:r w:rsidRPr="00214B8E">
        <w:rPr>
          <w:rFonts w:ascii="Times New Roman" w:eastAsia="Times New Roman" w:hAnsi="Times New Roman" w:cs="Times New Roman"/>
          <w:kern w:val="0"/>
          <w14:ligatures w14:val="none"/>
        </w:rPr>
        <w:t xml:space="preserve">: Granted after successful face verification for access control </w:t>
      </w:r>
      <w:r w:rsidR="002E29CD">
        <w:rPr>
          <w:rFonts w:ascii="Times New Roman" w:eastAsia="Times New Roman" w:hAnsi="Times New Roman" w:cs="Times New Roman"/>
          <w:kern w:val="0"/>
          <w14:ligatures w14:val="none"/>
        </w:rPr>
        <w:t>[9]</w:t>
      </w:r>
      <w:r w:rsidRPr="00214B8E">
        <w:rPr>
          <w:rFonts w:ascii="Times New Roman" w:eastAsia="Times New Roman" w:hAnsi="Times New Roman" w:cs="Times New Roman"/>
          <w:kern w:val="0"/>
          <w14:ligatures w14:val="none"/>
        </w:rPr>
        <w:t>.</w:t>
      </w:r>
    </w:p>
    <w:p w14:paraId="2F580C50"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Technical Highlights</w:t>
      </w:r>
    </w:p>
    <w:p w14:paraId="5FDD2FC1" w14:textId="67CC700D" w:rsidR="00214B8E" w:rsidRPr="00214B8E" w:rsidRDefault="00214B8E" w:rsidP="007429EF">
      <w:pPr>
        <w:numPr>
          <w:ilvl w:val="0"/>
          <w:numId w:val="117"/>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Multi-Image Registration:</w:t>
      </w:r>
      <w:r w:rsidRPr="00214B8E">
        <w:rPr>
          <w:rFonts w:ascii="Times New Roman" w:eastAsia="Times New Roman" w:hAnsi="Times New Roman" w:cs="Times New Roman"/>
          <w:kern w:val="0"/>
          <w14:ligatures w14:val="none"/>
        </w:rPr>
        <w:br/>
        <w:t xml:space="preserve">Accepts multiple images during registration to improve system accuracy under varying conditions (e.g., lighting, expression) </w:t>
      </w:r>
      <w:r w:rsidR="002E29CD">
        <w:rPr>
          <w:rFonts w:ascii="Times New Roman" w:eastAsia="Times New Roman" w:hAnsi="Times New Roman" w:cs="Times New Roman"/>
          <w:kern w:val="0"/>
          <w14:ligatures w14:val="none"/>
        </w:rPr>
        <w:t>[5]</w:t>
      </w:r>
      <w:r w:rsidRPr="00214B8E">
        <w:rPr>
          <w:rFonts w:ascii="Times New Roman" w:eastAsia="Times New Roman" w:hAnsi="Times New Roman" w:cs="Times New Roman"/>
          <w:kern w:val="0"/>
          <w14:ligatures w14:val="none"/>
        </w:rPr>
        <w:t>.</w:t>
      </w:r>
    </w:p>
    <w:p w14:paraId="437DDF06" w14:textId="77777777" w:rsidR="00214B8E" w:rsidRPr="00214B8E" w:rsidRDefault="00214B8E" w:rsidP="007429EF">
      <w:pPr>
        <w:numPr>
          <w:ilvl w:val="0"/>
          <w:numId w:val="117"/>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Low-Latency Verification:</w:t>
      </w:r>
      <w:r w:rsidRPr="00214B8E">
        <w:rPr>
          <w:rFonts w:ascii="Times New Roman" w:eastAsia="Times New Roman" w:hAnsi="Times New Roman" w:cs="Times New Roman"/>
          <w:kern w:val="0"/>
          <w14:ligatures w14:val="none"/>
        </w:rPr>
        <w:br/>
        <w:t>Image processing via the Python API consistently completes in under two seconds, ensuring a responsive login experience [12].</w:t>
      </w:r>
    </w:p>
    <w:p w14:paraId="43238999" w14:textId="23C166AA" w:rsidR="00A921C1" w:rsidRPr="009F47B3" w:rsidRDefault="00214B8E" w:rsidP="007429EF">
      <w:pPr>
        <w:numPr>
          <w:ilvl w:val="0"/>
          <w:numId w:val="117"/>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Error Handling:</w:t>
      </w:r>
      <w:r w:rsidRPr="00214B8E">
        <w:rPr>
          <w:rFonts w:ascii="Times New Roman" w:eastAsia="Times New Roman" w:hAnsi="Times New Roman" w:cs="Times New Roman"/>
          <w:kern w:val="0"/>
          <w14:ligatures w14:val="none"/>
        </w:rPr>
        <w:br/>
        <w:t xml:space="preserve">The API flags common input issues such as missing or multiple faces. These are relayed to users through the interface, improving reliability and clarity </w:t>
      </w:r>
      <w:r w:rsidR="002E29CD">
        <w:rPr>
          <w:rFonts w:ascii="Times New Roman" w:eastAsia="Times New Roman" w:hAnsi="Times New Roman" w:cs="Times New Roman"/>
          <w:kern w:val="0"/>
          <w14:ligatures w14:val="none"/>
        </w:rPr>
        <w:t>[5]</w:t>
      </w:r>
      <w:r w:rsidRPr="00214B8E">
        <w:rPr>
          <w:rFonts w:ascii="Times New Roman" w:eastAsia="Times New Roman" w:hAnsi="Times New Roman" w:cs="Times New Roman"/>
          <w:kern w:val="0"/>
          <w14:ligatures w14:val="none"/>
        </w:rPr>
        <w:t>.</w:t>
      </w:r>
    </w:p>
    <w:p w14:paraId="456278CA" w14:textId="77777777" w:rsidR="00214B8E" w:rsidRPr="00095151" w:rsidRDefault="00214B8E" w:rsidP="007429EF">
      <w:pPr>
        <w:spacing w:before="100" w:beforeAutospacing="1" w:after="100" w:afterAutospacing="1" w:line="276" w:lineRule="auto"/>
        <w:jc w:val="left"/>
        <w:outlineLvl w:val="2"/>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2. Accessibility Implementation</w:t>
      </w:r>
    </w:p>
    <w:p w14:paraId="2DCDF650" w14:textId="4D02FE35" w:rsidR="00CD298B" w:rsidRDefault="00214B8E" w:rsidP="00CD298B">
      <w:p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 xml:space="preserve">To ensure that the system is accessible to a broad range of users, including those with limited technical proficiency or with disabilities, multiple authentication paths and inclusive interface elements are incorporated. These features enhance fault tolerance, usability, and compliance with accessibility standards like WCAG 2.1 </w:t>
      </w:r>
      <w:r w:rsidR="002E29CD">
        <w:rPr>
          <w:rFonts w:ascii="Times New Roman" w:eastAsia="Times New Roman" w:hAnsi="Times New Roman" w:cs="Times New Roman"/>
          <w:kern w:val="0"/>
          <w14:ligatures w14:val="none"/>
        </w:rPr>
        <w:t>[10][8]</w:t>
      </w:r>
      <w:r w:rsidRPr="00214B8E">
        <w:rPr>
          <w:rFonts w:ascii="Times New Roman" w:eastAsia="Times New Roman" w:hAnsi="Times New Roman" w:cs="Times New Roman"/>
          <w:kern w:val="0"/>
          <w14:ligatures w14:val="none"/>
        </w:rPr>
        <w:t>.</w:t>
      </w:r>
    </w:p>
    <w:p w14:paraId="30FA5933" w14:textId="77777777" w:rsidR="00CD298B" w:rsidRPr="00214B8E" w:rsidRDefault="00CD298B" w:rsidP="00CD298B">
      <w:pPr>
        <w:spacing w:before="100" w:beforeAutospacing="1" w:after="100" w:afterAutospacing="1" w:line="276" w:lineRule="auto"/>
        <w:jc w:val="left"/>
        <w:rPr>
          <w:rFonts w:ascii="Times New Roman" w:eastAsia="Times New Roman" w:hAnsi="Times New Roman" w:cs="Times New Roman"/>
          <w:kern w:val="0"/>
          <w14:ligatures w14:val="none"/>
        </w:rPr>
      </w:pPr>
    </w:p>
    <w:p w14:paraId="16642A52" w14:textId="695E1518"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auth.js – Fallback Authentication Controller</w:t>
      </w:r>
    </w:p>
    <w:p w14:paraId="1BB844AA" w14:textId="71303D99" w:rsidR="00214B8E" w:rsidRPr="00214B8E" w:rsidRDefault="00214B8E" w:rsidP="007429EF">
      <w:pPr>
        <w:numPr>
          <w:ilvl w:val="0"/>
          <w:numId w:val="118"/>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Courier New" w:eastAsia="Times New Roman" w:hAnsi="Courier New" w:cs="Courier New"/>
          <w:b/>
          <w:bCs/>
          <w:kern w:val="0"/>
          <w:sz w:val="20"/>
          <w:szCs w:val="20"/>
          <w14:ligatures w14:val="none"/>
        </w:rPr>
        <w:t xml:space="preserve">login + </w:t>
      </w:r>
      <w:proofErr w:type="spellStart"/>
      <w:r w:rsidRPr="00214B8E">
        <w:rPr>
          <w:rFonts w:ascii="Courier New" w:eastAsia="Times New Roman" w:hAnsi="Courier New" w:cs="Courier New"/>
          <w:b/>
          <w:bCs/>
          <w:kern w:val="0"/>
          <w:sz w:val="20"/>
          <w:szCs w:val="20"/>
          <w14:ligatures w14:val="none"/>
        </w:rPr>
        <w:t>verifyFaceLogin</w:t>
      </w:r>
      <w:proofErr w:type="spellEnd"/>
      <w:r w:rsidRPr="00214B8E">
        <w:rPr>
          <w:rFonts w:ascii="Times New Roman" w:eastAsia="Times New Roman" w:hAnsi="Times New Roman" w:cs="Times New Roman"/>
          <w:b/>
          <w:bCs/>
          <w:kern w:val="0"/>
          <w14:ligatures w14:val="none"/>
        </w:rPr>
        <w:t>:</w:t>
      </w:r>
      <w:r w:rsidRPr="00214B8E">
        <w:rPr>
          <w:rFonts w:ascii="Times New Roman" w:eastAsia="Times New Roman" w:hAnsi="Times New Roman" w:cs="Times New Roman"/>
          <w:kern w:val="0"/>
          <w14:ligatures w14:val="none"/>
        </w:rPr>
        <w:br/>
        <w:t xml:space="preserve">Implements standard two-factor authentication (2FA) using email/password followed by facial verification </w:t>
      </w:r>
      <w:r w:rsidR="002E29CD">
        <w:rPr>
          <w:rFonts w:ascii="Times New Roman" w:eastAsia="Times New Roman" w:hAnsi="Times New Roman" w:cs="Times New Roman"/>
          <w:kern w:val="0"/>
          <w14:ligatures w14:val="none"/>
        </w:rPr>
        <w:t>[6]</w:t>
      </w:r>
      <w:r w:rsidRPr="00214B8E">
        <w:rPr>
          <w:rFonts w:ascii="Times New Roman" w:eastAsia="Times New Roman" w:hAnsi="Times New Roman" w:cs="Times New Roman"/>
          <w:kern w:val="0"/>
          <w14:ligatures w14:val="none"/>
        </w:rPr>
        <w:t>.</w:t>
      </w:r>
    </w:p>
    <w:p w14:paraId="072EDC11" w14:textId="6F732CB3" w:rsidR="00214B8E" w:rsidRPr="00214B8E" w:rsidRDefault="00214B8E" w:rsidP="007429EF">
      <w:pPr>
        <w:numPr>
          <w:ilvl w:val="0"/>
          <w:numId w:val="118"/>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b/>
          <w:bCs/>
          <w:kern w:val="0"/>
          <w:sz w:val="20"/>
          <w:szCs w:val="20"/>
          <w14:ligatures w14:val="none"/>
        </w:rPr>
        <w:t>resetPasswordWithToken</w:t>
      </w:r>
      <w:proofErr w:type="spellEnd"/>
      <w:r w:rsidRPr="00214B8E">
        <w:rPr>
          <w:rFonts w:ascii="Times New Roman" w:eastAsia="Times New Roman" w:hAnsi="Times New Roman" w:cs="Times New Roman"/>
          <w:b/>
          <w:bCs/>
          <w:kern w:val="0"/>
          <w14:ligatures w14:val="none"/>
        </w:rPr>
        <w:t>:</w:t>
      </w:r>
      <w:r w:rsidRPr="00214B8E">
        <w:rPr>
          <w:rFonts w:ascii="Times New Roman" w:eastAsia="Times New Roman" w:hAnsi="Times New Roman" w:cs="Times New Roman"/>
          <w:kern w:val="0"/>
          <w14:ligatures w14:val="none"/>
        </w:rPr>
        <w:br/>
        <w:t xml:space="preserve">Enables account recovery via a time-sensitive token sent through email or SMS. This acts as a fallback in cases where facial recognition is unavailable or fails </w:t>
      </w:r>
      <w:r w:rsidR="002E29CD">
        <w:rPr>
          <w:rFonts w:ascii="Times New Roman" w:eastAsia="Times New Roman" w:hAnsi="Times New Roman" w:cs="Times New Roman"/>
          <w:kern w:val="0"/>
          <w14:ligatures w14:val="none"/>
        </w:rPr>
        <w:t>[7]</w:t>
      </w:r>
      <w:r w:rsidRPr="00214B8E">
        <w:rPr>
          <w:rFonts w:ascii="Times New Roman" w:eastAsia="Times New Roman" w:hAnsi="Times New Roman" w:cs="Times New Roman"/>
          <w:kern w:val="0"/>
          <w14:ligatures w14:val="none"/>
        </w:rPr>
        <w:t>.</w:t>
      </w:r>
    </w:p>
    <w:p w14:paraId="2BBD3565"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User.js – Schema Enhancements</w:t>
      </w:r>
    </w:p>
    <w:p w14:paraId="14B62688" w14:textId="18DCC7D3" w:rsidR="00214B8E" w:rsidRPr="00214B8E" w:rsidRDefault="00214B8E" w:rsidP="007429EF">
      <w:pPr>
        <w:numPr>
          <w:ilvl w:val="0"/>
          <w:numId w:val="119"/>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b/>
          <w:bCs/>
          <w:kern w:val="0"/>
          <w:sz w:val="20"/>
          <w:szCs w:val="20"/>
          <w14:ligatures w14:val="none"/>
        </w:rPr>
        <w:t>resetPasswordToken</w:t>
      </w:r>
      <w:proofErr w:type="spellEnd"/>
      <w:r w:rsidRPr="00214B8E">
        <w:rPr>
          <w:rFonts w:ascii="Times New Roman" w:eastAsia="Times New Roman" w:hAnsi="Times New Roman" w:cs="Times New Roman"/>
          <w:b/>
          <w:bCs/>
          <w:kern w:val="0"/>
          <w14:ligatures w14:val="none"/>
        </w:rPr>
        <w:t xml:space="preserve"> &amp; </w:t>
      </w:r>
      <w:proofErr w:type="spellStart"/>
      <w:r w:rsidRPr="00214B8E">
        <w:rPr>
          <w:rFonts w:ascii="Courier New" w:eastAsia="Times New Roman" w:hAnsi="Courier New" w:cs="Courier New"/>
          <w:b/>
          <w:bCs/>
          <w:kern w:val="0"/>
          <w:sz w:val="20"/>
          <w:szCs w:val="20"/>
          <w14:ligatures w14:val="none"/>
        </w:rPr>
        <w:t>resetPasswordExpire</w:t>
      </w:r>
      <w:proofErr w:type="spellEnd"/>
      <w:r w:rsidRPr="00214B8E">
        <w:rPr>
          <w:rFonts w:ascii="Times New Roman" w:eastAsia="Times New Roman" w:hAnsi="Times New Roman" w:cs="Times New Roman"/>
          <w:b/>
          <w:bCs/>
          <w:kern w:val="0"/>
          <w14:ligatures w14:val="none"/>
        </w:rPr>
        <w:t>:</w:t>
      </w:r>
      <w:r w:rsidRPr="00214B8E">
        <w:rPr>
          <w:rFonts w:ascii="Times New Roman" w:eastAsia="Times New Roman" w:hAnsi="Times New Roman" w:cs="Times New Roman"/>
          <w:kern w:val="0"/>
          <w14:ligatures w14:val="none"/>
        </w:rPr>
        <w:br/>
        <w:t xml:space="preserve">These fields securely store password reset requests. The token is hashed and expires after 10–15 minutes to minimize risk </w:t>
      </w:r>
      <w:r w:rsidR="002E29CD">
        <w:rPr>
          <w:rFonts w:ascii="Times New Roman" w:eastAsia="Times New Roman" w:hAnsi="Times New Roman" w:cs="Times New Roman"/>
          <w:kern w:val="0"/>
          <w14:ligatures w14:val="none"/>
        </w:rPr>
        <w:t>[9]</w:t>
      </w:r>
      <w:r w:rsidRPr="00214B8E">
        <w:rPr>
          <w:rFonts w:ascii="Times New Roman" w:eastAsia="Times New Roman" w:hAnsi="Times New Roman" w:cs="Times New Roman"/>
          <w:kern w:val="0"/>
          <w14:ligatures w14:val="none"/>
        </w:rPr>
        <w:t>.</w:t>
      </w:r>
    </w:p>
    <w:p w14:paraId="2AF0E3C8"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Frontend Components (Implied)</w:t>
      </w:r>
    </w:p>
    <w:p w14:paraId="765F4838" w14:textId="77777777" w:rsidR="00214B8E" w:rsidRPr="00214B8E" w:rsidRDefault="00214B8E" w:rsidP="007429EF">
      <w:pPr>
        <w:numPr>
          <w:ilvl w:val="0"/>
          <w:numId w:val="120"/>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Custom UI elements include:</w:t>
      </w:r>
    </w:p>
    <w:p w14:paraId="40628102" w14:textId="77777777" w:rsidR="00214B8E" w:rsidRPr="00214B8E" w:rsidRDefault="00214B8E" w:rsidP="007429EF">
      <w:pPr>
        <w:numPr>
          <w:ilvl w:val="1"/>
          <w:numId w:val="120"/>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Error handling for failed biometric authentication.</w:t>
      </w:r>
    </w:p>
    <w:p w14:paraId="1DFBFC86" w14:textId="77777777" w:rsidR="00214B8E" w:rsidRPr="00214B8E" w:rsidRDefault="00214B8E" w:rsidP="007429EF">
      <w:pPr>
        <w:numPr>
          <w:ilvl w:val="1"/>
          <w:numId w:val="120"/>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Alternate login methods (password-only).</w:t>
      </w:r>
    </w:p>
    <w:p w14:paraId="67136F81" w14:textId="77777777" w:rsidR="00214B8E" w:rsidRPr="00214B8E" w:rsidRDefault="00214B8E" w:rsidP="007429EF">
      <w:pPr>
        <w:numPr>
          <w:ilvl w:val="1"/>
          <w:numId w:val="120"/>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A fallback password reset option.</w:t>
      </w:r>
    </w:p>
    <w:p w14:paraId="6FA984FF"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Technical Highlights</w:t>
      </w:r>
    </w:p>
    <w:p w14:paraId="5560225F" w14:textId="77777777" w:rsidR="00214B8E" w:rsidRPr="00214B8E" w:rsidRDefault="00214B8E" w:rsidP="007429EF">
      <w:pPr>
        <w:numPr>
          <w:ilvl w:val="0"/>
          <w:numId w:val="121"/>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Dual Authentication Paths:</w:t>
      </w:r>
    </w:p>
    <w:p w14:paraId="64137A8A" w14:textId="77777777" w:rsidR="00214B8E" w:rsidRPr="00214B8E" w:rsidRDefault="00214B8E" w:rsidP="007429EF">
      <w:pPr>
        <w:numPr>
          <w:ilvl w:val="1"/>
          <w:numId w:val="121"/>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Face + Password (Two-Factor Authentication)</w:t>
      </w:r>
    </w:p>
    <w:p w14:paraId="5A50ECC7" w14:textId="48103437" w:rsidR="00214B8E" w:rsidRPr="00214B8E" w:rsidRDefault="00214B8E" w:rsidP="007429EF">
      <w:pPr>
        <w:numPr>
          <w:ilvl w:val="1"/>
          <w:numId w:val="121"/>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 xml:space="preserve">Password-only (Fallback Mode) </w:t>
      </w:r>
      <w:r w:rsidR="002E29CD">
        <w:rPr>
          <w:rFonts w:ascii="Times New Roman" w:eastAsia="Times New Roman" w:hAnsi="Times New Roman" w:cs="Times New Roman"/>
          <w:kern w:val="0"/>
          <w14:ligatures w14:val="none"/>
        </w:rPr>
        <w:t>[6]</w:t>
      </w:r>
    </w:p>
    <w:p w14:paraId="6D9876AA" w14:textId="77777777" w:rsidR="00214B8E" w:rsidRPr="00214B8E" w:rsidRDefault="00214B8E" w:rsidP="007429EF">
      <w:pPr>
        <w:numPr>
          <w:ilvl w:val="0"/>
          <w:numId w:val="121"/>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Password Recovery Options:</w:t>
      </w:r>
    </w:p>
    <w:p w14:paraId="0D0D58F0" w14:textId="77777777" w:rsidR="00214B8E" w:rsidRPr="00214B8E" w:rsidRDefault="00214B8E" w:rsidP="007429EF">
      <w:pPr>
        <w:numPr>
          <w:ilvl w:val="1"/>
          <w:numId w:val="122"/>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kern w:val="0"/>
          <w:sz w:val="20"/>
          <w:szCs w:val="20"/>
          <w14:ligatures w14:val="none"/>
        </w:rPr>
        <w:t>requestPasswordResetFaceVerify</w:t>
      </w:r>
      <w:proofErr w:type="spellEnd"/>
      <w:r w:rsidRPr="00214B8E">
        <w:rPr>
          <w:rFonts w:ascii="Times New Roman" w:eastAsia="Times New Roman" w:hAnsi="Times New Roman" w:cs="Times New Roman"/>
          <w:kern w:val="0"/>
          <w14:ligatures w14:val="none"/>
        </w:rPr>
        <w:t xml:space="preserve"> (face recognition)</w:t>
      </w:r>
    </w:p>
    <w:p w14:paraId="5419A85B" w14:textId="3E02852E" w:rsidR="00214B8E" w:rsidRPr="00214B8E" w:rsidRDefault="00214B8E" w:rsidP="007429EF">
      <w:pPr>
        <w:numPr>
          <w:ilvl w:val="1"/>
          <w:numId w:val="122"/>
        </w:numPr>
        <w:spacing w:before="100" w:beforeAutospacing="1" w:after="100" w:afterAutospacing="1" w:line="276" w:lineRule="auto"/>
        <w:jc w:val="left"/>
        <w:rPr>
          <w:rFonts w:ascii="Times New Roman" w:eastAsia="Times New Roman" w:hAnsi="Times New Roman" w:cs="Times New Roman"/>
          <w:kern w:val="0"/>
          <w14:ligatures w14:val="none"/>
        </w:rPr>
      </w:pPr>
      <w:proofErr w:type="spellStart"/>
      <w:r w:rsidRPr="00214B8E">
        <w:rPr>
          <w:rFonts w:ascii="Courier New" w:eastAsia="Times New Roman" w:hAnsi="Courier New" w:cs="Courier New"/>
          <w:kern w:val="0"/>
          <w:sz w:val="20"/>
          <w:szCs w:val="20"/>
          <w14:ligatures w14:val="none"/>
        </w:rPr>
        <w:t>resetPasswordWithToken</w:t>
      </w:r>
      <w:proofErr w:type="spellEnd"/>
      <w:r w:rsidRPr="00214B8E">
        <w:rPr>
          <w:rFonts w:ascii="Times New Roman" w:eastAsia="Times New Roman" w:hAnsi="Times New Roman" w:cs="Times New Roman"/>
          <w:kern w:val="0"/>
          <w14:ligatures w14:val="none"/>
        </w:rPr>
        <w:t xml:space="preserve"> (email/SMS) </w:t>
      </w:r>
      <w:r w:rsidR="002E29CD">
        <w:rPr>
          <w:rFonts w:ascii="Times New Roman" w:eastAsia="Times New Roman" w:hAnsi="Times New Roman" w:cs="Times New Roman"/>
          <w:kern w:val="0"/>
          <w14:ligatures w14:val="none"/>
        </w:rPr>
        <w:t>[7]</w:t>
      </w:r>
    </w:p>
    <w:p w14:paraId="775C9B99" w14:textId="77777777" w:rsidR="00214B8E" w:rsidRPr="00214B8E" w:rsidRDefault="00214B8E" w:rsidP="007429EF">
      <w:pPr>
        <w:numPr>
          <w:ilvl w:val="0"/>
          <w:numId w:val="122"/>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Inclusive Design:</w:t>
      </w:r>
    </w:p>
    <w:p w14:paraId="36CA360B" w14:textId="77777777" w:rsidR="00214B8E" w:rsidRPr="00214B8E" w:rsidRDefault="00214B8E" w:rsidP="007429EF">
      <w:pPr>
        <w:numPr>
          <w:ilvl w:val="1"/>
          <w:numId w:val="122"/>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 xml:space="preserve">Registration form supports </w:t>
      </w:r>
      <w:r w:rsidRPr="00214B8E">
        <w:rPr>
          <w:rFonts w:ascii="Courier New" w:eastAsia="Times New Roman" w:hAnsi="Courier New" w:cs="Courier New"/>
          <w:kern w:val="0"/>
          <w:sz w:val="20"/>
          <w:szCs w:val="20"/>
          <w14:ligatures w14:val="none"/>
        </w:rPr>
        <w:t xml:space="preserve">gender: </w:t>
      </w:r>
      <w:proofErr w:type="spellStart"/>
      <w:r w:rsidRPr="00214B8E">
        <w:rPr>
          <w:rFonts w:ascii="Courier New" w:eastAsia="Times New Roman" w:hAnsi="Courier New" w:cs="Courier New"/>
          <w:kern w:val="0"/>
          <w:sz w:val="20"/>
          <w:szCs w:val="20"/>
          <w14:ligatures w14:val="none"/>
        </w:rPr>
        <w:t>prefer_not_to_say</w:t>
      </w:r>
      <w:proofErr w:type="spellEnd"/>
      <w:r w:rsidRPr="00214B8E">
        <w:rPr>
          <w:rFonts w:ascii="Times New Roman" w:eastAsia="Times New Roman" w:hAnsi="Times New Roman" w:cs="Times New Roman"/>
          <w:kern w:val="0"/>
          <w14:ligatures w14:val="none"/>
        </w:rPr>
        <w:t xml:space="preserve"> for inclusivity.</w:t>
      </w:r>
    </w:p>
    <w:p w14:paraId="2FF8794E" w14:textId="4F517532" w:rsidR="009F47B3" w:rsidRDefault="00214B8E" w:rsidP="007429EF">
      <w:pPr>
        <w:numPr>
          <w:ilvl w:val="1"/>
          <w:numId w:val="122"/>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 xml:space="preserve">Arabic/English interface with RTL/LTR switching to support regional and linguistic diversity </w:t>
      </w:r>
      <w:r w:rsidR="002E29CD">
        <w:rPr>
          <w:rFonts w:ascii="Times New Roman" w:eastAsia="Times New Roman" w:hAnsi="Times New Roman" w:cs="Times New Roman"/>
          <w:kern w:val="0"/>
          <w14:ligatures w14:val="none"/>
        </w:rPr>
        <w:t>[8]</w:t>
      </w:r>
      <w:r w:rsidRPr="00214B8E">
        <w:rPr>
          <w:rFonts w:ascii="Times New Roman" w:eastAsia="Times New Roman" w:hAnsi="Times New Roman" w:cs="Times New Roman"/>
          <w:kern w:val="0"/>
          <w14:ligatures w14:val="none"/>
        </w:rPr>
        <w:t>.</w:t>
      </w:r>
    </w:p>
    <w:p w14:paraId="23B2DC99" w14:textId="77777777" w:rsidR="00A95C99" w:rsidRDefault="00A95C99" w:rsidP="007429EF">
      <w:pPr>
        <w:spacing w:before="100" w:beforeAutospacing="1" w:after="100" w:afterAutospacing="1" w:line="276" w:lineRule="auto"/>
        <w:jc w:val="left"/>
        <w:rPr>
          <w:rFonts w:ascii="Times New Roman" w:eastAsia="Times New Roman" w:hAnsi="Times New Roman" w:cs="Times New Roman"/>
          <w:b/>
          <w:bCs/>
          <w:kern w:val="0"/>
          <w:sz w:val="27"/>
          <w:szCs w:val="27"/>
          <w14:ligatures w14:val="none"/>
        </w:rPr>
      </w:pPr>
    </w:p>
    <w:p w14:paraId="7C5C009B" w14:textId="77777777" w:rsidR="00A95C99" w:rsidRDefault="00A95C99" w:rsidP="007429EF">
      <w:pPr>
        <w:spacing w:before="100" w:beforeAutospacing="1" w:after="100" w:afterAutospacing="1" w:line="276" w:lineRule="auto"/>
        <w:jc w:val="left"/>
        <w:rPr>
          <w:rFonts w:ascii="Times New Roman" w:eastAsia="Times New Roman" w:hAnsi="Times New Roman" w:cs="Times New Roman"/>
          <w:b/>
          <w:bCs/>
          <w:kern w:val="0"/>
          <w:sz w:val="27"/>
          <w:szCs w:val="27"/>
          <w14:ligatures w14:val="none"/>
        </w:rPr>
      </w:pPr>
    </w:p>
    <w:p w14:paraId="654A4621" w14:textId="77777777" w:rsidR="00A95C99" w:rsidRDefault="00A95C99" w:rsidP="007429EF">
      <w:pPr>
        <w:spacing w:before="100" w:beforeAutospacing="1" w:after="100" w:afterAutospacing="1" w:line="276" w:lineRule="auto"/>
        <w:jc w:val="left"/>
        <w:rPr>
          <w:rFonts w:ascii="Times New Roman" w:eastAsia="Times New Roman" w:hAnsi="Times New Roman" w:cs="Times New Roman"/>
          <w:b/>
          <w:bCs/>
          <w:kern w:val="0"/>
          <w:sz w:val="27"/>
          <w:szCs w:val="27"/>
          <w14:ligatures w14:val="none"/>
        </w:rPr>
      </w:pPr>
    </w:p>
    <w:p w14:paraId="1FF5371F" w14:textId="5FE4AB1A" w:rsidR="00A95C99" w:rsidRPr="00095151" w:rsidRDefault="00A95C99" w:rsidP="007429EF">
      <w:pPr>
        <w:spacing w:before="100" w:beforeAutospacing="1" w:after="100" w:afterAutospacing="1" w:line="276" w:lineRule="auto"/>
        <w:ind w:left="360"/>
        <w:jc w:val="left"/>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 xml:space="preserve">3. </w:t>
      </w:r>
      <w:r w:rsidR="00214B8E" w:rsidRPr="00095151">
        <w:rPr>
          <w:rFonts w:ascii="Times New Roman" w:eastAsia="Times New Roman" w:hAnsi="Times New Roman" w:cs="Times New Roman"/>
          <w:b/>
          <w:bCs/>
          <w:kern w:val="0"/>
          <w14:ligatures w14:val="none"/>
        </w:rPr>
        <w:t>Security Measures</w:t>
      </w:r>
    </w:p>
    <w:p w14:paraId="0BD4EB79" w14:textId="60D1D852" w:rsidR="009F47B3" w:rsidRPr="00A95C99" w:rsidRDefault="00214B8E"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Robust security practices are embedded throughout the platform to ensure data privacy, authenticate users securely, and support safe account recovery. These include cryptographic protocols, secure coding techniques, and biometric safeguards </w:t>
      </w:r>
      <w:r w:rsidR="002E29CD">
        <w:rPr>
          <w:rFonts w:ascii="Times New Roman" w:eastAsia="Times New Roman" w:hAnsi="Times New Roman" w:cs="Times New Roman"/>
          <w:kern w:val="0"/>
          <w14:ligatures w14:val="none"/>
        </w:rPr>
        <w:t>[11][9]</w:t>
      </w:r>
      <w:r w:rsidR="000B7977">
        <w:rPr>
          <w:rFonts w:ascii="Times New Roman" w:eastAsia="Times New Roman" w:hAnsi="Times New Roman" w:cs="Times New Roman"/>
          <w:kern w:val="0"/>
          <w14:ligatures w14:val="none"/>
        </w:rPr>
        <w:t>[3]</w:t>
      </w:r>
      <w:r w:rsidRPr="00A95C99">
        <w:rPr>
          <w:rFonts w:ascii="Times New Roman" w:eastAsia="Times New Roman" w:hAnsi="Times New Roman" w:cs="Times New Roman"/>
          <w:kern w:val="0"/>
          <w14:ligatures w14:val="none"/>
        </w:rPr>
        <w:t>.</w:t>
      </w:r>
    </w:p>
    <w:p w14:paraId="3E4566CA"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auth.js – Core Authentication &amp; Security</w:t>
      </w:r>
    </w:p>
    <w:p w14:paraId="078528E1" w14:textId="0626A16F" w:rsidR="00214B8E" w:rsidRPr="00214B8E" w:rsidRDefault="00214B8E" w:rsidP="007429EF">
      <w:pPr>
        <w:numPr>
          <w:ilvl w:val="0"/>
          <w:numId w:val="123"/>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JWT Handling:</w:t>
      </w:r>
      <w:r w:rsidRPr="00214B8E">
        <w:rPr>
          <w:rFonts w:ascii="Times New Roman" w:eastAsia="Times New Roman" w:hAnsi="Times New Roman" w:cs="Times New Roman"/>
          <w:kern w:val="0"/>
          <w14:ligatures w14:val="none"/>
        </w:rPr>
        <w:br/>
        <w:t xml:space="preserve">Tokens are generated securely and stored in HTTP-only cookies via </w:t>
      </w:r>
      <w:proofErr w:type="spellStart"/>
      <w:r w:rsidRPr="00214B8E">
        <w:rPr>
          <w:rFonts w:ascii="Courier New" w:eastAsia="Times New Roman" w:hAnsi="Courier New" w:cs="Courier New"/>
          <w:kern w:val="0"/>
          <w:sz w:val="20"/>
          <w:szCs w:val="20"/>
          <w14:ligatures w14:val="none"/>
        </w:rPr>
        <w:t>sendTokenResponse</w:t>
      </w:r>
      <w:proofErr w:type="spellEnd"/>
      <w:r w:rsidRPr="00214B8E">
        <w:rPr>
          <w:rFonts w:ascii="Times New Roman" w:eastAsia="Times New Roman" w:hAnsi="Times New Roman" w:cs="Times New Roman"/>
          <w:kern w:val="0"/>
          <w14:ligatures w14:val="none"/>
        </w:rPr>
        <w:t xml:space="preserve">, protecting them from XSS attacks </w:t>
      </w:r>
      <w:r w:rsidR="002E29CD">
        <w:rPr>
          <w:rFonts w:ascii="Times New Roman" w:eastAsia="Times New Roman" w:hAnsi="Times New Roman" w:cs="Times New Roman"/>
          <w:kern w:val="0"/>
          <w14:ligatures w14:val="none"/>
        </w:rPr>
        <w:t>[9]</w:t>
      </w:r>
      <w:r w:rsidRPr="00214B8E">
        <w:rPr>
          <w:rFonts w:ascii="Times New Roman" w:eastAsia="Times New Roman" w:hAnsi="Times New Roman" w:cs="Times New Roman"/>
          <w:kern w:val="0"/>
          <w14:ligatures w14:val="none"/>
        </w:rPr>
        <w:t>.</w:t>
      </w:r>
    </w:p>
    <w:p w14:paraId="1A7DFCE2" w14:textId="46E7FC8D" w:rsidR="00214B8E" w:rsidRPr="00214B8E" w:rsidRDefault="00214B8E" w:rsidP="007429EF">
      <w:pPr>
        <w:numPr>
          <w:ilvl w:val="0"/>
          <w:numId w:val="123"/>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Token Expiration Checks:</w:t>
      </w:r>
      <w:r w:rsidRPr="00214B8E">
        <w:rPr>
          <w:rFonts w:ascii="Times New Roman" w:eastAsia="Times New Roman" w:hAnsi="Times New Roman" w:cs="Times New Roman"/>
          <w:kern w:val="0"/>
          <w14:ligatures w14:val="none"/>
        </w:rPr>
        <w:br/>
        <w:t xml:space="preserve">Password reset tokens are validated for expiry using </w:t>
      </w:r>
      <w:proofErr w:type="spellStart"/>
      <w:r w:rsidRPr="00214B8E">
        <w:rPr>
          <w:rFonts w:ascii="Courier New" w:eastAsia="Times New Roman" w:hAnsi="Courier New" w:cs="Courier New"/>
          <w:kern w:val="0"/>
          <w:sz w:val="20"/>
          <w:szCs w:val="20"/>
          <w14:ligatures w14:val="none"/>
        </w:rPr>
        <w:t>resetPasswordExpire</w:t>
      </w:r>
      <w:proofErr w:type="spellEnd"/>
      <w:r w:rsidRPr="00214B8E">
        <w:rPr>
          <w:rFonts w:ascii="Times New Roman" w:eastAsia="Times New Roman" w:hAnsi="Times New Roman" w:cs="Times New Roman"/>
          <w:kern w:val="0"/>
          <w14:ligatures w14:val="none"/>
        </w:rPr>
        <w:t>, typically with a 10–</w:t>
      </w:r>
      <w:proofErr w:type="gramStart"/>
      <w:r w:rsidRPr="00214B8E">
        <w:rPr>
          <w:rFonts w:ascii="Times New Roman" w:eastAsia="Times New Roman" w:hAnsi="Times New Roman" w:cs="Times New Roman"/>
          <w:kern w:val="0"/>
          <w14:ligatures w14:val="none"/>
        </w:rPr>
        <w:t>15 minute</w:t>
      </w:r>
      <w:proofErr w:type="gramEnd"/>
      <w:r w:rsidRPr="00214B8E">
        <w:rPr>
          <w:rFonts w:ascii="Times New Roman" w:eastAsia="Times New Roman" w:hAnsi="Times New Roman" w:cs="Times New Roman"/>
          <w:kern w:val="0"/>
          <w14:ligatures w14:val="none"/>
        </w:rPr>
        <w:t xml:space="preserve"> lifespan </w:t>
      </w:r>
      <w:r w:rsidR="002E29CD">
        <w:rPr>
          <w:rFonts w:ascii="Times New Roman" w:eastAsia="Times New Roman" w:hAnsi="Times New Roman" w:cs="Times New Roman"/>
          <w:kern w:val="0"/>
          <w14:ligatures w14:val="none"/>
        </w:rPr>
        <w:t>[9]</w:t>
      </w:r>
      <w:r w:rsidRPr="00214B8E">
        <w:rPr>
          <w:rFonts w:ascii="Times New Roman" w:eastAsia="Times New Roman" w:hAnsi="Times New Roman" w:cs="Times New Roman"/>
          <w:kern w:val="0"/>
          <w14:ligatures w14:val="none"/>
        </w:rPr>
        <w:t>.</w:t>
      </w:r>
    </w:p>
    <w:p w14:paraId="6E5B25F7"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User.js – Schema-Level Protections</w:t>
      </w:r>
    </w:p>
    <w:p w14:paraId="39CC79F4" w14:textId="76AF246C" w:rsidR="00214B8E" w:rsidRPr="00214B8E" w:rsidRDefault="00214B8E" w:rsidP="007429EF">
      <w:pPr>
        <w:numPr>
          <w:ilvl w:val="0"/>
          <w:numId w:val="124"/>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Password Hashing:</w:t>
      </w:r>
      <w:r w:rsidRPr="00214B8E">
        <w:rPr>
          <w:rFonts w:ascii="Times New Roman" w:eastAsia="Times New Roman" w:hAnsi="Times New Roman" w:cs="Times New Roman"/>
          <w:kern w:val="0"/>
          <w14:ligatures w14:val="none"/>
        </w:rPr>
        <w:br/>
        <w:t xml:space="preserve">All passwords are hashed using </w:t>
      </w:r>
      <w:proofErr w:type="spellStart"/>
      <w:r w:rsidRPr="00214B8E">
        <w:rPr>
          <w:rFonts w:ascii="Times New Roman" w:eastAsia="Times New Roman" w:hAnsi="Times New Roman" w:cs="Times New Roman"/>
          <w:kern w:val="0"/>
          <w14:ligatures w14:val="none"/>
        </w:rPr>
        <w:t>bcrypt</w:t>
      </w:r>
      <w:proofErr w:type="spellEnd"/>
      <w:r w:rsidRPr="00214B8E">
        <w:rPr>
          <w:rFonts w:ascii="Times New Roman" w:eastAsia="Times New Roman" w:hAnsi="Times New Roman" w:cs="Times New Roman"/>
          <w:kern w:val="0"/>
          <w14:ligatures w14:val="none"/>
        </w:rPr>
        <w:t xml:space="preserve"> in a pre-save middleware hook, ensuring plaintext passwords are never stored </w:t>
      </w:r>
      <w:r w:rsidR="002E29CD">
        <w:rPr>
          <w:rFonts w:ascii="Times New Roman" w:eastAsia="Times New Roman" w:hAnsi="Times New Roman" w:cs="Times New Roman"/>
          <w:kern w:val="0"/>
          <w14:ligatures w14:val="none"/>
        </w:rPr>
        <w:t>[9]</w:t>
      </w:r>
      <w:r w:rsidRPr="00214B8E">
        <w:rPr>
          <w:rFonts w:ascii="Times New Roman" w:eastAsia="Times New Roman" w:hAnsi="Times New Roman" w:cs="Times New Roman"/>
          <w:kern w:val="0"/>
          <w14:ligatures w14:val="none"/>
        </w:rPr>
        <w:t>.</w:t>
      </w:r>
    </w:p>
    <w:p w14:paraId="746F5DFA" w14:textId="77777777" w:rsidR="00214B8E" w:rsidRPr="00214B8E" w:rsidRDefault="00214B8E" w:rsidP="007429EF">
      <w:pPr>
        <w:numPr>
          <w:ilvl w:val="0"/>
          <w:numId w:val="124"/>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Field Validation:</w:t>
      </w:r>
      <w:r w:rsidRPr="00214B8E">
        <w:rPr>
          <w:rFonts w:ascii="Times New Roman" w:eastAsia="Times New Roman" w:hAnsi="Times New Roman" w:cs="Times New Roman"/>
          <w:kern w:val="0"/>
          <w14:ligatures w14:val="none"/>
        </w:rPr>
        <w:br/>
        <w:t xml:space="preserve">Fields like </w:t>
      </w:r>
      <w:proofErr w:type="spellStart"/>
      <w:r w:rsidRPr="00214B8E">
        <w:rPr>
          <w:rFonts w:ascii="Courier New" w:eastAsia="Times New Roman" w:hAnsi="Courier New" w:cs="Courier New"/>
          <w:kern w:val="0"/>
          <w:sz w:val="20"/>
          <w:szCs w:val="20"/>
          <w14:ligatures w14:val="none"/>
        </w:rPr>
        <w:t>idNumber</w:t>
      </w:r>
      <w:proofErr w:type="spellEnd"/>
      <w:r w:rsidRPr="00214B8E">
        <w:rPr>
          <w:rFonts w:ascii="Times New Roman" w:eastAsia="Times New Roman" w:hAnsi="Times New Roman" w:cs="Times New Roman"/>
          <w:kern w:val="0"/>
          <w14:ligatures w14:val="none"/>
        </w:rPr>
        <w:t xml:space="preserve"> are strictly validated (e.g., 14 digits only), reducing the risk of data entry vulnerabilities.</w:t>
      </w:r>
    </w:p>
    <w:p w14:paraId="6F7545F0" w14:textId="692655FF" w:rsidR="00214B8E" w:rsidRPr="00214B8E" w:rsidRDefault="00A95C9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F</w:t>
      </w:r>
      <w:r w:rsidR="00214B8E" w:rsidRPr="00214B8E">
        <w:rPr>
          <w:rFonts w:ascii="Times New Roman" w:eastAsia="Times New Roman" w:hAnsi="Times New Roman" w:cs="Times New Roman"/>
          <w:b/>
          <w:bCs/>
          <w:kern w:val="0"/>
          <w14:ligatures w14:val="none"/>
        </w:rPr>
        <w:t>aceRecognitionService.js – Face Recognition Security</w:t>
      </w:r>
    </w:p>
    <w:p w14:paraId="01090DCA" w14:textId="17CC1E58" w:rsidR="00214B8E" w:rsidRPr="00214B8E" w:rsidRDefault="00214B8E" w:rsidP="007429EF">
      <w:pPr>
        <w:numPr>
          <w:ilvl w:val="0"/>
          <w:numId w:val="125"/>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Anti-Spoofing:</w:t>
      </w:r>
      <w:r w:rsidRPr="00214B8E">
        <w:rPr>
          <w:rFonts w:ascii="Times New Roman" w:eastAsia="Times New Roman" w:hAnsi="Times New Roman" w:cs="Times New Roman"/>
          <w:kern w:val="0"/>
          <w14:ligatures w14:val="none"/>
        </w:rPr>
        <w:br/>
        <w:t xml:space="preserve">The system mandates multiple high-quality face images during registration to mitigate spoofing risks (e.g., photo attacks) </w:t>
      </w:r>
      <w:r w:rsidR="002E29CD">
        <w:rPr>
          <w:rFonts w:ascii="Times New Roman" w:eastAsia="Times New Roman" w:hAnsi="Times New Roman" w:cs="Times New Roman"/>
          <w:kern w:val="0"/>
          <w14:ligatures w14:val="none"/>
        </w:rPr>
        <w:t>[5]</w:t>
      </w:r>
      <w:r w:rsidRPr="00214B8E">
        <w:rPr>
          <w:rFonts w:ascii="Times New Roman" w:eastAsia="Times New Roman" w:hAnsi="Times New Roman" w:cs="Times New Roman"/>
          <w:kern w:val="0"/>
          <w14:ligatures w14:val="none"/>
        </w:rPr>
        <w:t>.</w:t>
      </w:r>
    </w:p>
    <w:p w14:paraId="5362ACC3" w14:textId="0DF193FA" w:rsidR="00214B8E" w:rsidRPr="00214B8E" w:rsidRDefault="00214B8E" w:rsidP="007429EF">
      <w:pPr>
        <w:numPr>
          <w:ilvl w:val="0"/>
          <w:numId w:val="125"/>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Similarity Thresholding:</w:t>
      </w:r>
      <w:r w:rsidRPr="00214B8E">
        <w:rPr>
          <w:rFonts w:ascii="Times New Roman" w:eastAsia="Times New Roman" w:hAnsi="Times New Roman" w:cs="Times New Roman"/>
          <w:kern w:val="0"/>
          <w14:ligatures w14:val="none"/>
        </w:rPr>
        <w:br/>
        <w:t xml:space="preserve">Facial matches are validated using Euclidean distance with a strict 0.6 threshold, enforced by the </w:t>
      </w:r>
      <w:proofErr w:type="spellStart"/>
      <w:r w:rsidRPr="00214B8E">
        <w:rPr>
          <w:rFonts w:ascii="Courier New" w:eastAsia="Times New Roman" w:hAnsi="Courier New" w:cs="Courier New"/>
          <w:kern w:val="0"/>
          <w:sz w:val="20"/>
          <w:szCs w:val="20"/>
          <w14:ligatures w14:val="none"/>
        </w:rPr>
        <w:t>findBestMatch</w:t>
      </w:r>
      <w:proofErr w:type="spellEnd"/>
      <w:r w:rsidRPr="00214B8E">
        <w:rPr>
          <w:rFonts w:ascii="Times New Roman" w:eastAsia="Times New Roman" w:hAnsi="Times New Roman" w:cs="Times New Roman"/>
          <w:kern w:val="0"/>
          <w14:ligatures w14:val="none"/>
        </w:rPr>
        <w:t xml:space="preserve"> function </w:t>
      </w:r>
      <w:r w:rsidR="002E29CD">
        <w:rPr>
          <w:rFonts w:ascii="Times New Roman" w:eastAsia="Times New Roman" w:hAnsi="Times New Roman" w:cs="Times New Roman"/>
          <w:kern w:val="0"/>
          <w14:ligatures w14:val="none"/>
        </w:rPr>
        <w:t>[5]</w:t>
      </w:r>
      <w:r w:rsidRPr="00214B8E">
        <w:rPr>
          <w:rFonts w:ascii="Times New Roman" w:eastAsia="Times New Roman" w:hAnsi="Times New Roman" w:cs="Times New Roman"/>
          <w:kern w:val="0"/>
          <w14:ligatures w14:val="none"/>
        </w:rPr>
        <w:t>.</w:t>
      </w:r>
    </w:p>
    <w:p w14:paraId="0B8A9F64" w14:textId="77777777" w:rsidR="00214B8E" w:rsidRPr="00214B8E" w:rsidRDefault="00214B8E"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214B8E">
        <w:rPr>
          <w:rFonts w:ascii="Times New Roman" w:eastAsia="Times New Roman" w:hAnsi="Times New Roman" w:cs="Times New Roman"/>
          <w:b/>
          <w:bCs/>
          <w:kern w:val="0"/>
          <w14:ligatures w14:val="none"/>
        </w:rPr>
        <w:t>Technical Highlights</w:t>
      </w:r>
    </w:p>
    <w:p w14:paraId="60118981" w14:textId="6CA3FEB5" w:rsidR="00214B8E" w:rsidRDefault="00214B8E" w:rsidP="007429EF">
      <w:pPr>
        <w:numPr>
          <w:ilvl w:val="0"/>
          <w:numId w:val="126"/>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Two-Factor Binding:</w:t>
      </w:r>
      <w:r w:rsidRPr="00214B8E">
        <w:rPr>
          <w:rFonts w:ascii="Times New Roman" w:eastAsia="Times New Roman" w:hAnsi="Times New Roman" w:cs="Times New Roman"/>
          <w:kern w:val="0"/>
          <w14:ligatures w14:val="none"/>
        </w:rPr>
        <w:br/>
      </w:r>
      <w:proofErr w:type="spellStart"/>
      <w:r w:rsidRPr="00214B8E">
        <w:rPr>
          <w:rFonts w:ascii="Courier New" w:eastAsia="Times New Roman" w:hAnsi="Courier New" w:cs="Courier New"/>
          <w:kern w:val="0"/>
          <w:sz w:val="20"/>
          <w:szCs w:val="20"/>
          <w14:ligatures w14:val="none"/>
        </w:rPr>
        <w:t>stageOneToken</w:t>
      </w:r>
      <w:proofErr w:type="spellEnd"/>
      <w:r w:rsidRPr="00214B8E">
        <w:rPr>
          <w:rFonts w:ascii="Times New Roman" w:eastAsia="Times New Roman" w:hAnsi="Times New Roman" w:cs="Times New Roman"/>
          <w:kern w:val="0"/>
          <w14:ligatures w14:val="none"/>
        </w:rPr>
        <w:t xml:space="preserve"> ensures that the user identity from credentials matches the face image used in the second step </w:t>
      </w:r>
      <w:r w:rsidR="002E29CD">
        <w:rPr>
          <w:rFonts w:ascii="Times New Roman" w:eastAsia="Times New Roman" w:hAnsi="Times New Roman" w:cs="Times New Roman"/>
          <w:kern w:val="0"/>
          <w14:ligatures w14:val="none"/>
        </w:rPr>
        <w:t>[6]</w:t>
      </w:r>
      <w:r w:rsidRPr="00214B8E">
        <w:rPr>
          <w:rFonts w:ascii="Times New Roman" w:eastAsia="Times New Roman" w:hAnsi="Times New Roman" w:cs="Times New Roman"/>
          <w:kern w:val="0"/>
          <w14:ligatures w14:val="none"/>
        </w:rPr>
        <w:t>.</w:t>
      </w:r>
    </w:p>
    <w:p w14:paraId="5938D7BB" w14:textId="77777777" w:rsidR="00A95C99" w:rsidRPr="00214B8E" w:rsidRDefault="00A95C99"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1BD51353" w14:textId="77777777" w:rsidR="00214B8E" w:rsidRPr="00214B8E" w:rsidRDefault="00214B8E" w:rsidP="007429EF">
      <w:pPr>
        <w:numPr>
          <w:ilvl w:val="0"/>
          <w:numId w:val="126"/>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b/>
          <w:bCs/>
          <w:kern w:val="0"/>
          <w14:ligatures w14:val="none"/>
        </w:rPr>
        <w:t>Data Protection Measures:</w:t>
      </w:r>
    </w:p>
    <w:p w14:paraId="58531B7C" w14:textId="77777777" w:rsidR="00214B8E" w:rsidRPr="00214B8E" w:rsidRDefault="00214B8E" w:rsidP="007429EF">
      <w:pPr>
        <w:numPr>
          <w:ilvl w:val="1"/>
          <w:numId w:val="126"/>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Passwords are excluded from response payloads (</w:t>
      </w:r>
      <w:r w:rsidRPr="00214B8E">
        <w:rPr>
          <w:rFonts w:ascii="Courier New" w:eastAsia="Times New Roman" w:hAnsi="Courier New" w:cs="Courier New"/>
          <w:kern w:val="0"/>
          <w:sz w:val="20"/>
          <w:szCs w:val="20"/>
          <w14:ligatures w14:val="none"/>
        </w:rPr>
        <w:t xml:space="preserve">delete </w:t>
      </w:r>
      <w:proofErr w:type="spellStart"/>
      <w:r w:rsidRPr="00214B8E">
        <w:rPr>
          <w:rFonts w:ascii="Courier New" w:eastAsia="Times New Roman" w:hAnsi="Courier New" w:cs="Courier New"/>
          <w:kern w:val="0"/>
          <w:sz w:val="20"/>
          <w:szCs w:val="20"/>
          <w14:ligatures w14:val="none"/>
        </w:rPr>
        <w:t>responseJsonUser.password</w:t>
      </w:r>
      <w:proofErr w:type="spellEnd"/>
      <w:r w:rsidRPr="00214B8E">
        <w:rPr>
          <w:rFonts w:ascii="Times New Roman" w:eastAsia="Times New Roman" w:hAnsi="Times New Roman" w:cs="Times New Roman"/>
          <w:kern w:val="0"/>
          <w14:ligatures w14:val="none"/>
        </w:rPr>
        <w:t>)</w:t>
      </w:r>
    </w:p>
    <w:p w14:paraId="07525711" w14:textId="207BAC06" w:rsidR="00214B8E" w:rsidRPr="00214B8E" w:rsidRDefault="00214B8E" w:rsidP="007429EF">
      <w:pPr>
        <w:numPr>
          <w:ilvl w:val="1"/>
          <w:numId w:val="126"/>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 xml:space="preserve">Tokens such as </w:t>
      </w:r>
      <w:proofErr w:type="spellStart"/>
      <w:r w:rsidRPr="00214B8E">
        <w:rPr>
          <w:rFonts w:ascii="Courier New" w:eastAsia="Times New Roman" w:hAnsi="Courier New" w:cs="Courier New"/>
          <w:kern w:val="0"/>
          <w:sz w:val="20"/>
          <w:szCs w:val="20"/>
          <w14:ligatures w14:val="none"/>
        </w:rPr>
        <w:t>resetPasswordToken</w:t>
      </w:r>
      <w:proofErr w:type="spellEnd"/>
      <w:r w:rsidRPr="00214B8E">
        <w:rPr>
          <w:rFonts w:ascii="Times New Roman" w:eastAsia="Times New Roman" w:hAnsi="Times New Roman" w:cs="Times New Roman"/>
          <w:kern w:val="0"/>
          <w14:ligatures w14:val="none"/>
        </w:rPr>
        <w:t xml:space="preserve"> are hashed using crypto </w:t>
      </w:r>
      <w:r w:rsidR="002E29CD">
        <w:rPr>
          <w:rFonts w:ascii="Times New Roman" w:eastAsia="Times New Roman" w:hAnsi="Times New Roman" w:cs="Times New Roman"/>
          <w:kern w:val="0"/>
          <w14:ligatures w14:val="none"/>
        </w:rPr>
        <w:t>[9]</w:t>
      </w:r>
      <w:r w:rsidRPr="00214B8E">
        <w:rPr>
          <w:rFonts w:ascii="Times New Roman" w:eastAsia="Times New Roman" w:hAnsi="Times New Roman" w:cs="Times New Roman"/>
          <w:kern w:val="0"/>
          <w14:ligatures w14:val="none"/>
        </w:rPr>
        <w:t>.</w:t>
      </w:r>
    </w:p>
    <w:p w14:paraId="7CE2D3AE" w14:textId="77777777" w:rsidR="00214B8E" w:rsidRPr="00214B8E" w:rsidRDefault="00214B8E" w:rsidP="007429EF">
      <w:pPr>
        <w:numPr>
          <w:ilvl w:val="0"/>
          <w:numId w:val="126"/>
        </w:numPr>
        <w:spacing w:before="100" w:beforeAutospacing="1" w:after="100" w:afterAutospacing="1" w:line="276" w:lineRule="auto"/>
        <w:jc w:val="left"/>
        <w:rPr>
          <w:rFonts w:ascii="Times New Roman" w:eastAsia="Times New Roman" w:hAnsi="Times New Roman" w:cs="Times New Roman"/>
          <w:kern w:val="0"/>
          <w14:ligatures w14:val="none"/>
        </w:rPr>
      </w:pPr>
      <w:proofErr w:type="gramStart"/>
      <w:r w:rsidRPr="00214B8E">
        <w:rPr>
          <w:rFonts w:ascii="Times New Roman" w:eastAsia="Times New Roman" w:hAnsi="Times New Roman" w:cs="Times New Roman"/>
          <w:b/>
          <w:bCs/>
          <w:kern w:val="0"/>
          <w14:ligatures w14:val="none"/>
        </w:rPr>
        <w:t>Account Safety</w:t>
      </w:r>
      <w:proofErr w:type="gramEnd"/>
      <w:r w:rsidRPr="00214B8E">
        <w:rPr>
          <w:rFonts w:ascii="Times New Roman" w:eastAsia="Times New Roman" w:hAnsi="Times New Roman" w:cs="Times New Roman"/>
          <w:b/>
          <w:bCs/>
          <w:kern w:val="0"/>
          <w14:ligatures w14:val="none"/>
        </w:rPr>
        <w:t>:</w:t>
      </w:r>
    </w:p>
    <w:p w14:paraId="24DFB65E" w14:textId="77777777" w:rsidR="00214B8E" w:rsidRPr="00214B8E" w:rsidRDefault="00214B8E" w:rsidP="007429EF">
      <w:pPr>
        <w:numPr>
          <w:ilvl w:val="1"/>
          <w:numId w:val="126"/>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Administrative approval is required for new registrations (</w:t>
      </w:r>
      <w:proofErr w:type="spellStart"/>
      <w:r w:rsidRPr="00214B8E">
        <w:rPr>
          <w:rFonts w:ascii="Courier New" w:eastAsia="Times New Roman" w:hAnsi="Courier New" w:cs="Courier New"/>
          <w:kern w:val="0"/>
          <w:sz w:val="20"/>
          <w:szCs w:val="20"/>
          <w14:ligatures w14:val="none"/>
        </w:rPr>
        <w:t>isApproved</w:t>
      </w:r>
      <w:proofErr w:type="spellEnd"/>
      <w:r w:rsidRPr="00214B8E">
        <w:rPr>
          <w:rFonts w:ascii="Times New Roman" w:eastAsia="Times New Roman" w:hAnsi="Times New Roman" w:cs="Times New Roman"/>
          <w:kern w:val="0"/>
          <w14:ligatures w14:val="none"/>
        </w:rPr>
        <w:t xml:space="preserve"> flag).</w:t>
      </w:r>
    </w:p>
    <w:p w14:paraId="1CB23499" w14:textId="20059ABB" w:rsidR="009F47B3" w:rsidRPr="00A95C99" w:rsidRDefault="00214B8E" w:rsidP="007429EF">
      <w:pPr>
        <w:numPr>
          <w:ilvl w:val="1"/>
          <w:numId w:val="126"/>
        </w:numPr>
        <w:spacing w:before="100" w:beforeAutospacing="1" w:after="100" w:afterAutospacing="1" w:line="276" w:lineRule="auto"/>
        <w:jc w:val="left"/>
        <w:rPr>
          <w:rFonts w:ascii="Times New Roman" w:eastAsia="Times New Roman" w:hAnsi="Times New Roman" w:cs="Times New Roman"/>
          <w:kern w:val="0"/>
          <w14:ligatures w14:val="none"/>
        </w:rPr>
      </w:pPr>
      <w:r w:rsidRPr="00214B8E">
        <w:rPr>
          <w:rFonts w:ascii="Times New Roman" w:eastAsia="Times New Roman" w:hAnsi="Times New Roman" w:cs="Times New Roman"/>
          <w:kern w:val="0"/>
          <w14:ligatures w14:val="none"/>
        </w:rPr>
        <w:t>All recovery tokens have a short time-to-live (TTL) for enhanced safety.</w:t>
      </w:r>
    </w:p>
    <w:p w14:paraId="6743D449" w14:textId="5B63BF64" w:rsidR="008D17DE" w:rsidRPr="008D17DE" w:rsidRDefault="008D17DE" w:rsidP="007429EF">
      <w:pPr>
        <w:spacing w:line="276" w:lineRule="auto"/>
        <w:jc w:val="left"/>
        <w:rPr>
          <w:b/>
          <w:bCs/>
          <w:sz w:val="36"/>
          <w:szCs w:val="36"/>
        </w:rPr>
      </w:pPr>
      <w:bookmarkStart w:id="42" w:name="T43"/>
      <w:r w:rsidRPr="008D17DE">
        <w:rPr>
          <w:b/>
          <w:bCs/>
          <w:sz w:val="36"/>
          <w:szCs w:val="36"/>
        </w:rPr>
        <w:t>4.3 Challenges and Solutions</w:t>
      </w:r>
      <w:bookmarkEnd w:id="42"/>
    </w:p>
    <w:p w14:paraId="50497C88"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bookmarkStart w:id="43" w:name="T431"/>
      <w:r w:rsidRPr="00E83DD9">
        <w:rPr>
          <w:rFonts w:ascii="Times New Roman" w:eastAsia="Times New Roman" w:hAnsi="Times New Roman" w:cs="Times New Roman"/>
          <w:b/>
          <w:bCs/>
          <w:kern w:val="0"/>
          <w14:ligatures w14:val="none"/>
        </w:rPr>
        <w:t>4.3.1 Technical Challenges</w:t>
      </w:r>
    </w:p>
    <w:bookmarkEnd w:id="43"/>
    <w:p w14:paraId="2E3B43BA" w14:textId="77777777"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During the development of the face recognition-based authentication system, several technical challenges arose, particularly concerning real-time performance, biometric accuracy, and the integration of Python-based machine learning services with a Node.js backend. Among these, one of the most persistent and critical issues was optimizing </w:t>
      </w:r>
      <w:r w:rsidRPr="00E83DD9">
        <w:rPr>
          <w:rFonts w:ascii="Times New Roman" w:eastAsia="Times New Roman" w:hAnsi="Times New Roman" w:cs="Times New Roman"/>
          <w:b/>
          <w:bCs/>
          <w:kern w:val="0"/>
          <w14:ligatures w14:val="none"/>
        </w:rPr>
        <w:t>face recognition accuracy</w:t>
      </w:r>
      <w:r w:rsidRPr="00E83DD9">
        <w:rPr>
          <w:rFonts w:ascii="Times New Roman" w:eastAsia="Times New Roman" w:hAnsi="Times New Roman" w:cs="Times New Roman"/>
          <w:kern w:val="0"/>
          <w14:ligatures w14:val="none"/>
        </w:rPr>
        <w:t xml:space="preserve"> to meet the reliability requirements of a secure digital voting system.</w:t>
      </w:r>
    </w:p>
    <w:p w14:paraId="32A1F3A3" w14:textId="77777777" w:rsidR="00E83DD9" w:rsidRPr="00E83DD9"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r w:rsidRPr="00E83DD9">
        <w:rPr>
          <w:rFonts w:ascii="Times New Roman" w:eastAsia="Times New Roman" w:hAnsi="Times New Roman" w:cs="Times New Roman"/>
          <w:b/>
          <w:bCs/>
          <w:kern w:val="0"/>
          <w:sz w:val="27"/>
          <w:szCs w:val="27"/>
          <w14:ligatures w14:val="none"/>
        </w:rPr>
        <w:t>1. Face Recognition Accuracy Optimization</w:t>
      </w:r>
    </w:p>
    <w:p w14:paraId="0A0C8F7B" w14:textId="77777777"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Real-time face recognition during login introduced latency issues, particularly due to the high computational load required for generating facial embeddings and performing Euclidean distance-based matching. This was further complicated by environmental and user-specific factors, leading to reduced accuracy.</w:t>
      </w:r>
    </w:p>
    <w:p w14:paraId="703C47C9" w14:textId="1FC0C310" w:rsidR="00E83DD9" w:rsidRPr="009F47B3"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Challenge:</w:t>
      </w:r>
      <w:r w:rsidR="009F47B3">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kern w:val="0"/>
          <w14:ligatures w14:val="none"/>
        </w:rPr>
        <w:t xml:space="preserve">Initial tests using a sample dataset of 100 users yielded only </w:t>
      </w:r>
      <w:r w:rsidRPr="00E83DD9">
        <w:rPr>
          <w:rFonts w:ascii="Times New Roman" w:eastAsia="Times New Roman" w:hAnsi="Times New Roman" w:cs="Times New Roman"/>
          <w:b/>
          <w:bCs/>
          <w:kern w:val="0"/>
          <w14:ligatures w14:val="none"/>
        </w:rPr>
        <w:t>72% face recognition accuracy</w:t>
      </w:r>
      <w:r w:rsidRPr="00E83DD9">
        <w:rPr>
          <w:rFonts w:ascii="Times New Roman" w:eastAsia="Times New Roman" w:hAnsi="Times New Roman" w:cs="Times New Roman"/>
          <w:kern w:val="0"/>
          <w14:ligatures w14:val="none"/>
        </w:rPr>
        <w:t>, which fell short of the threshold necessary for secure authentication. The system's performance was negatively impacted by several real-world conditions, including:</w:t>
      </w:r>
    </w:p>
    <w:p w14:paraId="539AE5BA" w14:textId="0B6C1C23" w:rsidR="00E83DD9" w:rsidRPr="00E83DD9" w:rsidRDefault="00E83DD9" w:rsidP="007429EF">
      <w:pPr>
        <w:numPr>
          <w:ilvl w:val="0"/>
          <w:numId w:val="127"/>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Inconsistent Lighting</w:t>
      </w:r>
      <w:r w:rsidR="004572FE">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kern w:val="0"/>
          <w14:ligatures w14:val="none"/>
        </w:rPr>
        <w:t xml:space="preserve">Poor lighting </w:t>
      </w:r>
      <w:r w:rsidR="004572FE" w:rsidRPr="00E83DD9">
        <w:rPr>
          <w:rFonts w:ascii="Times New Roman" w:eastAsia="Times New Roman" w:hAnsi="Times New Roman" w:cs="Times New Roman"/>
          <w:kern w:val="0"/>
          <w14:ligatures w14:val="none"/>
        </w:rPr>
        <w:t xml:space="preserve">conditions, </w:t>
      </w:r>
      <w:r w:rsidRPr="00E83DD9">
        <w:rPr>
          <w:rFonts w:ascii="Times New Roman" w:eastAsia="Times New Roman" w:hAnsi="Times New Roman" w:cs="Times New Roman"/>
          <w:kern w:val="0"/>
          <w14:ligatures w14:val="none"/>
        </w:rPr>
        <w:t xml:space="preserve">especially in indoor or low-light </w:t>
      </w:r>
      <w:r w:rsidR="004A4F70" w:rsidRPr="00E83DD9">
        <w:rPr>
          <w:rFonts w:ascii="Times New Roman" w:eastAsia="Times New Roman" w:hAnsi="Times New Roman" w:cs="Times New Roman"/>
          <w:kern w:val="0"/>
          <w14:ligatures w14:val="none"/>
        </w:rPr>
        <w:t xml:space="preserve">environments, </w:t>
      </w:r>
      <w:r w:rsidRPr="00E83DD9">
        <w:rPr>
          <w:rFonts w:ascii="Times New Roman" w:eastAsia="Times New Roman" w:hAnsi="Times New Roman" w:cs="Times New Roman"/>
          <w:kern w:val="0"/>
          <w14:ligatures w14:val="none"/>
        </w:rPr>
        <w:t>introduced shadows or glare, reducing facial feature clarity.</w:t>
      </w:r>
    </w:p>
    <w:p w14:paraId="786BE636" w14:textId="49F2CFDD" w:rsidR="00E83DD9" w:rsidRPr="00E83DD9" w:rsidRDefault="00E83DD9" w:rsidP="007429EF">
      <w:pPr>
        <w:numPr>
          <w:ilvl w:val="0"/>
          <w:numId w:val="127"/>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Appearance Variations:</w:t>
      </w:r>
      <w:r w:rsidR="004572FE">
        <w:rPr>
          <w:rFonts w:ascii="Times New Roman" w:eastAsia="Times New Roman" w:hAnsi="Times New Roman" w:cs="Times New Roman"/>
          <w:kern w:val="0"/>
          <w14:ligatures w14:val="none"/>
        </w:rPr>
        <w:t xml:space="preserve"> </w:t>
      </w:r>
      <w:r w:rsidRPr="00E83DD9">
        <w:rPr>
          <w:rFonts w:ascii="Times New Roman" w:eastAsia="Times New Roman" w:hAnsi="Times New Roman" w:cs="Times New Roman"/>
          <w:kern w:val="0"/>
          <w14:ligatures w14:val="none"/>
        </w:rPr>
        <w:t xml:space="preserve">Users wearing </w:t>
      </w:r>
      <w:r w:rsidRPr="00E83DD9">
        <w:rPr>
          <w:rFonts w:ascii="Times New Roman" w:eastAsia="Times New Roman" w:hAnsi="Times New Roman" w:cs="Times New Roman"/>
          <w:b/>
          <w:bCs/>
          <w:kern w:val="0"/>
          <w14:ligatures w14:val="none"/>
        </w:rPr>
        <w:t>headscarves</w:t>
      </w:r>
      <w:r w:rsidRPr="00E83DD9">
        <w:rPr>
          <w:rFonts w:ascii="Times New Roman" w:eastAsia="Times New Roman" w:hAnsi="Times New Roman" w:cs="Times New Roman"/>
          <w:kern w:val="0"/>
          <w14:ligatures w14:val="none"/>
        </w:rPr>
        <w:t xml:space="preserve">, </w:t>
      </w:r>
      <w:r w:rsidRPr="00E83DD9">
        <w:rPr>
          <w:rFonts w:ascii="Times New Roman" w:eastAsia="Times New Roman" w:hAnsi="Times New Roman" w:cs="Times New Roman"/>
          <w:b/>
          <w:bCs/>
          <w:kern w:val="0"/>
          <w14:ligatures w14:val="none"/>
        </w:rPr>
        <w:t>eyeglasses</w:t>
      </w:r>
      <w:r w:rsidRPr="00E83DD9">
        <w:rPr>
          <w:rFonts w:ascii="Times New Roman" w:eastAsia="Times New Roman" w:hAnsi="Times New Roman" w:cs="Times New Roman"/>
          <w:kern w:val="0"/>
          <w14:ligatures w14:val="none"/>
        </w:rPr>
        <w:t xml:space="preserve">, or altering hairstyles posed challenges to consistent facial feature detection </w:t>
      </w:r>
      <w:r w:rsidR="002E29CD">
        <w:rPr>
          <w:rFonts w:ascii="Times New Roman" w:eastAsia="Times New Roman" w:hAnsi="Times New Roman" w:cs="Times New Roman"/>
          <w:kern w:val="0"/>
          <w14:ligatures w14:val="none"/>
        </w:rPr>
        <w:t>[5][6]</w:t>
      </w:r>
      <w:r w:rsidRPr="00E83DD9">
        <w:rPr>
          <w:rFonts w:ascii="Times New Roman" w:eastAsia="Times New Roman" w:hAnsi="Times New Roman" w:cs="Times New Roman"/>
          <w:kern w:val="0"/>
          <w14:ligatures w14:val="none"/>
        </w:rPr>
        <w:t>.</w:t>
      </w:r>
    </w:p>
    <w:p w14:paraId="5E6B970F" w14:textId="11095C6E" w:rsidR="00E83DD9" w:rsidRDefault="00E83DD9" w:rsidP="007429EF">
      <w:pPr>
        <w:numPr>
          <w:ilvl w:val="0"/>
          <w:numId w:val="127"/>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Low-Resolution Devices:</w:t>
      </w:r>
      <w:r w:rsidR="004572FE">
        <w:rPr>
          <w:rFonts w:ascii="Times New Roman" w:eastAsia="Times New Roman" w:hAnsi="Times New Roman" w:cs="Times New Roman"/>
          <w:kern w:val="0"/>
          <w14:ligatures w14:val="none"/>
        </w:rPr>
        <w:t xml:space="preserve"> </w:t>
      </w:r>
      <w:r w:rsidRPr="00E83DD9">
        <w:rPr>
          <w:rFonts w:ascii="Times New Roman" w:eastAsia="Times New Roman" w:hAnsi="Times New Roman" w:cs="Times New Roman"/>
          <w:kern w:val="0"/>
          <w14:ligatures w14:val="none"/>
        </w:rPr>
        <w:t xml:space="preserve">Image quality varied significantly on mobile devices or older webcams, impacting the fidelity of embeddings </w:t>
      </w:r>
      <w:r w:rsidR="002E29CD">
        <w:rPr>
          <w:rFonts w:ascii="Times New Roman" w:eastAsia="Times New Roman" w:hAnsi="Times New Roman" w:cs="Times New Roman"/>
          <w:kern w:val="0"/>
          <w14:ligatures w14:val="none"/>
        </w:rPr>
        <w:t>[6]</w:t>
      </w:r>
      <w:r w:rsidRPr="00E83DD9">
        <w:rPr>
          <w:rFonts w:ascii="Times New Roman" w:eastAsia="Times New Roman" w:hAnsi="Times New Roman" w:cs="Times New Roman"/>
          <w:kern w:val="0"/>
          <w14:ligatures w14:val="none"/>
        </w:rPr>
        <w:t>.</w:t>
      </w:r>
    </w:p>
    <w:p w14:paraId="43CCE2E1" w14:textId="77777777" w:rsidR="00095151" w:rsidRDefault="00095151" w:rsidP="00095151">
      <w:pPr>
        <w:spacing w:before="100" w:beforeAutospacing="1" w:after="100" w:afterAutospacing="1" w:line="276" w:lineRule="auto"/>
        <w:jc w:val="left"/>
        <w:rPr>
          <w:rFonts w:ascii="Times New Roman" w:eastAsia="Times New Roman" w:hAnsi="Times New Roman" w:cs="Times New Roman"/>
          <w:kern w:val="0"/>
          <w14:ligatures w14:val="none"/>
        </w:rPr>
      </w:pPr>
    </w:p>
    <w:p w14:paraId="11CB1183" w14:textId="77777777" w:rsidR="00A95C99" w:rsidRPr="00E83DD9" w:rsidRDefault="00A95C99"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608EF496"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Solution: Multi-Image Registration</w:t>
      </w:r>
    </w:p>
    <w:p w14:paraId="1F88B871" w14:textId="1C00594A" w:rsidR="009F47B3"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To address these challenges, the </w:t>
      </w:r>
      <w:r w:rsidRPr="00E83DD9">
        <w:rPr>
          <w:rFonts w:ascii="Times New Roman" w:eastAsia="Times New Roman" w:hAnsi="Times New Roman" w:cs="Times New Roman"/>
          <w:b/>
          <w:bCs/>
          <w:kern w:val="0"/>
          <w14:ligatures w14:val="none"/>
        </w:rPr>
        <w:t>registration workflow was redesigned</w:t>
      </w:r>
      <w:r w:rsidRPr="00E83DD9">
        <w:rPr>
          <w:rFonts w:ascii="Times New Roman" w:eastAsia="Times New Roman" w:hAnsi="Times New Roman" w:cs="Times New Roman"/>
          <w:kern w:val="0"/>
          <w14:ligatures w14:val="none"/>
        </w:rPr>
        <w:t xml:space="preserve"> to capture a more comprehensive and diverse set of facial features. </w:t>
      </w:r>
    </w:p>
    <w:p w14:paraId="58BFB156" w14:textId="713CCDC7" w:rsidR="004572FE" w:rsidRPr="00A95C99" w:rsidRDefault="00E83DD9" w:rsidP="007429EF">
      <w:pPr>
        <w:numPr>
          <w:ilvl w:val="0"/>
          <w:numId w:val="128"/>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The </w:t>
      </w:r>
      <w:r w:rsidRPr="00E83DD9">
        <w:rPr>
          <w:rFonts w:ascii="Courier New" w:eastAsia="Times New Roman" w:hAnsi="Courier New" w:cs="Courier New"/>
          <w:b/>
          <w:bCs/>
          <w:kern w:val="0"/>
          <w:sz w:val="20"/>
          <w:szCs w:val="20"/>
          <w14:ligatures w14:val="none"/>
        </w:rPr>
        <w:t>auth.js</w:t>
      </w:r>
      <w:r w:rsidRPr="00E83DD9">
        <w:rPr>
          <w:rFonts w:ascii="Times New Roman" w:eastAsia="Times New Roman" w:hAnsi="Times New Roman" w:cs="Times New Roman"/>
          <w:b/>
          <w:bCs/>
          <w:kern w:val="0"/>
          <w14:ligatures w14:val="none"/>
        </w:rPr>
        <w:t xml:space="preserve"> controller</w:t>
      </w:r>
      <w:r w:rsidRPr="00E83DD9">
        <w:rPr>
          <w:rFonts w:ascii="Times New Roman" w:eastAsia="Times New Roman" w:hAnsi="Times New Roman" w:cs="Times New Roman"/>
          <w:kern w:val="0"/>
          <w14:ligatures w14:val="none"/>
        </w:rPr>
        <w:t xml:space="preserve"> was modified to require a </w:t>
      </w:r>
      <w:r w:rsidRPr="00E83DD9">
        <w:rPr>
          <w:rFonts w:ascii="Times New Roman" w:eastAsia="Times New Roman" w:hAnsi="Times New Roman" w:cs="Times New Roman"/>
          <w:b/>
          <w:bCs/>
          <w:kern w:val="0"/>
          <w14:ligatures w14:val="none"/>
        </w:rPr>
        <w:t>minimum of three facial images</w:t>
      </w:r>
      <w:r w:rsidRPr="00E83DD9">
        <w:rPr>
          <w:rFonts w:ascii="Times New Roman" w:eastAsia="Times New Roman" w:hAnsi="Times New Roman" w:cs="Times New Roman"/>
          <w:kern w:val="0"/>
          <w14:ligatures w14:val="none"/>
        </w:rPr>
        <w:t xml:space="preserve"> during registration, each under varied lighting conditions, angles, and with/without accessories.</w:t>
      </w:r>
    </w:p>
    <w:p w14:paraId="460111DB" w14:textId="77777777" w:rsidR="00E83DD9" w:rsidRPr="00E83DD9" w:rsidRDefault="00E83DD9" w:rsidP="007429EF">
      <w:pPr>
        <w:numPr>
          <w:ilvl w:val="0"/>
          <w:numId w:val="128"/>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These images were processed by the Python API (</w:t>
      </w:r>
      <w:r w:rsidRPr="00E83DD9">
        <w:rPr>
          <w:rFonts w:ascii="Courier New" w:eastAsia="Times New Roman" w:hAnsi="Courier New" w:cs="Courier New"/>
          <w:kern w:val="0"/>
          <w:sz w:val="20"/>
          <w:szCs w:val="20"/>
          <w14:ligatures w14:val="none"/>
        </w:rPr>
        <w:t>faceRecognitionService.js</w:t>
      </w:r>
      <w:r w:rsidRPr="00E83DD9">
        <w:rPr>
          <w:rFonts w:ascii="Times New Roman" w:eastAsia="Times New Roman" w:hAnsi="Times New Roman" w:cs="Times New Roman"/>
          <w:kern w:val="0"/>
          <w14:ligatures w14:val="none"/>
        </w:rPr>
        <w:t xml:space="preserve">), generating multiple embeddings to </w:t>
      </w:r>
      <w:r w:rsidRPr="00E83DD9">
        <w:rPr>
          <w:rFonts w:ascii="Times New Roman" w:eastAsia="Times New Roman" w:hAnsi="Times New Roman" w:cs="Times New Roman"/>
          <w:b/>
          <w:bCs/>
          <w:kern w:val="0"/>
          <w14:ligatures w14:val="none"/>
        </w:rPr>
        <w:t>build a robust recognition profile per user</w:t>
      </w:r>
      <w:r w:rsidRPr="00E83DD9">
        <w:rPr>
          <w:rFonts w:ascii="Times New Roman" w:eastAsia="Times New Roman" w:hAnsi="Times New Roman" w:cs="Times New Roman"/>
          <w:kern w:val="0"/>
          <w14:ligatures w14:val="none"/>
        </w:rPr>
        <w:t>.</w:t>
      </w:r>
    </w:p>
    <w:p w14:paraId="3216E297" w14:textId="77777777" w:rsidR="00E83DD9" w:rsidRPr="00E83DD9" w:rsidRDefault="00E83DD9" w:rsidP="007429EF">
      <w:pPr>
        <w:numPr>
          <w:ilvl w:val="0"/>
          <w:numId w:val="128"/>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The </w:t>
      </w:r>
      <w:proofErr w:type="spellStart"/>
      <w:proofErr w:type="gramStart"/>
      <w:r w:rsidRPr="00E83DD9">
        <w:rPr>
          <w:rFonts w:ascii="Courier New" w:eastAsia="Times New Roman" w:hAnsi="Courier New" w:cs="Courier New"/>
          <w:kern w:val="0"/>
          <w:sz w:val="20"/>
          <w:szCs w:val="20"/>
          <w14:ligatures w14:val="none"/>
        </w:rPr>
        <w:t>registerFace</w:t>
      </w:r>
      <w:proofErr w:type="spellEnd"/>
      <w:r w:rsidRPr="00E83DD9">
        <w:rPr>
          <w:rFonts w:ascii="Courier New" w:eastAsia="Times New Roman" w:hAnsi="Courier New" w:cs="Courier New"/>
          <w:kern w:val="0"/>
          <w:sz w:val="20"/>
          <w:szCs w:val="20"/>
          <w14:ligatures w14:val="none"/>
        </w:rPr>
        <w:t>(</w:t>
      </w:r>
      <w:proofErr w:type="gramEnd"/>
      <w:r w:rsidRPr="00E83DD9">
        <w:rPr>
          <w:rFonts w:ascii="Courier New" w:eastAsia="Times New Roman" w:hAnsi="Courier New" w:cs="Courier New"/>
          <w:kern w:val="0"/>
          <w:sz w:val="20"/>
          <w:szCs w:val="20"/>
          <w14:ligatures w14:val="none"/>
        </w:rPr>
        <w:t>)</w:t>
      </w:r>
      <w:r w:rsidRPr="00E83DD9">
        <w:rPr>
          <w:rFonts w:ascii="Times New Roman" w:eastAsia="Times New Roman" w:hAnsi="Times New Roman" w:cs="Times New Roman"/>
          <w:kern w:val="0"/>
          <w14:ligatures w14:val="none"/>
        </w:rPr>
        <w:t xml:space="preserve"> function was enhanced to </w:t>
      </w:r>
      <w:r w:rsidRPr="00E83DD9">
        <w:rPr>
          <w:rFonts w:ascii="Times New Roman" w:eastAsia="Times New Roman" w:hAnsi="Times New Roman" w:cs="Times New Roman"/>
          <w:b/>
          <w:bCs/>
          <w:kern w:val="0"/>
          <w14:ligatures w14:val="none"/>
        </w:rPr>
        <w:t>store multiple templates per user</w:t>
      </w:r>
      <w:r w:rsidRPr="00E83DD9">
        <w:rPr>
          <w:rFonts w:ascii="Times New Roman" w:eastAsia="Times New Roman" w:hAnsi="Times New Roman" w:cs="Times New Roman"/>
          <w:kern w:val="0"/>
          <w14:ligatures w14:val="none"/>
        </w:rPr>
        <w:t>, increasing the tolerance for visual variations during login attempts.</w:t>
      </w:r>
    </w:p>
    <w:p w14:paraId="0B3E6E29" w14:textId="1907A701" w:rsidR="00E83DD9" w:rsidRPr="004572FE"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Results and Impact:</w:t>
      </w:r>
      <w:r w:rsidR="004572FE">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kern w:val="0"/>
          <w14:ligatures w14:val="none"/>
        </w:rPr>
        <w:t xml:space="preserve">After implementing the multi-image registration strategy, </w:t>
      </w:r>
      <w:r w:rsidRPr="00E83DD9">
        <w:rPr>
          <w:rFonts w:ascii="Times New Roman" w:eastAsia="Times New Roman" w:hAnsi="Times New Roman" w:cs="Times New Roman"/>
          <w:b/>
          <w:bCs/>
          <w:kern w:val="0"/>
          <w14:ligatures w14:val="none"/>
        </w:rPr>
        <w:t>recognition accuracy increased from 72% to 89%</w:t>
      </w:r>
      <w:r w:rsidRPr="00E83DD9">
        <w:rPr>
          <w:rFonts w:ascii="Times New Roman" w:eastAsia="Times New Roman" w:hAnsi="Times New Roman" w:cs="Times New Roman"/>
          <w:kern w:val="0"/>
          <w14:ligatures w14:val="none"/>
        </w:rPr>
        <w:t xml:space="preserve"> during validation tests.</w:t>
      </w:r>
      <w:r w:rsidR="004572FE">
        <w:rPr>
          <w:rFonts w:ascii="Times New Roman" w:eastAsia="Times New Roman" w:hAnsi="Times New Roman" w:cs="Times New Roman"/>
          <w:kern w:val="0"/>
          <w14:ligatures w14:val="none"/>
        </w:rPr>
        <w:t xml:space="preserve"> </w:t>
      </w:r>
      <w:r w:rsidRPr="00E83DD9">
        <w:rPr>
          <w:rFonts w:ascii="Times New Roman" w:eastAsia="Times New Roman" w:hAnsi="Times New Roman" w:cs="Times New Roman"/>
          <w:kern w:val="0"/>
          <w14:ligatures w14:val="none"/>
        </w:rPr>
        <w:t xml:space="preserve">Login success rates improved significantly across users with diverse appearances, and </w:t>
      </w:r>
      <w:r w:rsidRPr="00E83DD9">
        <w:rPr>
          <w:rFonts w:ascii="Times New Roman" w:eastAsia="Times New Roman" w:hAnsi="Times New Roman" w:cs="Times New Roman"/>
          <w:b/>
          <w:bCs/>
          <w:kern w:val="0"/>
          <w14:ligatures w14:val="none"/>
        </w:rPr>
        <w:t>false rejection rates</w:t>
      </w:r>
      <w:r w:rsidRPr="00E83DD9">
        <w:rPr>
          <w:rFonts w:ascii="Times New Roman" w:eastAsia="Times New Roman" w:hAnsi="Times New Roman" w:cs="Times New Roman"/>
          <w:kern w:val="0"/>
          <w14:ligatures w14:val="none"/>
        </w:rPr>
        <w:t xml:space="preserve"> were reduced, particularly among female users wearing head coverings or glasses.</w:t>
      </w:r>
      <w:r w:rsidR="004572FE">
        <w:rPr>
          <w:rFonts w:ascii="Times New Roman" w:eastAsia="Times New Roman" w:hAnsi="Times New Roman" w:cs="Times New Roman"/>
          <w:kern w:val="0"/>
          <w14:ligatures w14:val="none"/>
        </w:rPr>
        <w:t xml:space="preserve"> </w:t>
      </w:r>
      <w:r w:rsidRPr="00E83DD9">
        <w:rPr>
          <w:rFonts w:ascii="Times New Roman" w:eastAsia="Times New Roman" w:hAnsi="Times New Roman" w:cs="Times New Roman"/>
          <w:kern w:val="0"/>
          <w14:ligatures w14:val="none"/>
        </w:rPr>
        <w:t xml:space="preserve">The system now better accommodates </w:t>
      </w:r>
      <w:r w:rsidRPr="00E83DD9">
        <w:rPr>
          <w:rFonts w:ascii="Times New Roman" w:eastAsia="Times New Roman" w:hAnsi="Times New Roman" w:cs="Times New Roman"/>
          <w:b/>
          <w:bCs/>
          <w:kern w:val="0"/>
          <w14:ligatures w14:val="none"/>
        </w:rPr>
        <w:t>real-world usage scenarios</w:t>
      </w:r>
      <w:r w:rsidRPr="00E83DD9">
        <w:rPr>
          <w:rFonts w:ascii="Times New Roman" w:eastAsia="Times New Roman" w:hAnsi="Times New Roman" w:cs="Times New Roman"/>
          <w:kern w:val="0"/>
          <w14:ligatures w14:val="none"/>
        </w:rPr>
        <w:t xml:space="preserve"> and adheres more closely to biometric system design best practices as recommended by NIST </w:t>
      </w:r>
      <w:r w:rsidR="002E29CD">
        <w:rPr>
          <w:rFonts w:ascii="Times New Roman" w:eastAsia="Times New Roman" w:hAnsi="Times New Roman" w:cs="Times New Roman"/>
          <w:kern w:val="0"/>
          <w14:ligatures w14:val="none"/>
        </w:rPr>
        <w:t>[9]</w:t>
      </w:r>
      <w:r w:rsidRPr="00E83DD9">
        <w:rPr>
          <w:rFonts w:ascii="Times New Roman" w:eastAsia="Times New Roman" w:hAnsi="Times New Roman" w:cs="Times New Roman"/>
          <w:kern w:val="0"/>
          <w14:ligatures w14:val="none"/>
        </w:rPr>
        <w:t>.</w:t>
      </w:r>
    </w:p>
    <w:p w14:paraId="3BD1E0F3" w14:textId="0F14121B" w:rsidR="00E83DD9" w:rsidRPr="004572FE"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Extended Technical Improvements:</w:t>
      </w:r>
      <w:r w:rsidR="004572FE">
        <w:rPr>
          <w:rFonts w:ascii="Times New Roman" w:eastAsia="Times New Roman" w:hAnsi="Times New Roman" w:cs="Times New Roman"/>
          <w:b/>
          <w:bCs/>
          <w:kern w:val="0"/>
          <w14:ligatures w14:val="none"/>
        </w:rPr>
        <w:t xml:space="preserve"> </w:t>
      </w:r>
      <w:r w:rsidRPr="004A4F70">
        <w:rPr>
          <w:rFonts w:ascii="Times New Roman" w:eastAsia="Times New Roman" w:hAnsi="Times New Roman" w:cs="Times New Roman"/>
          <w:kern w:val="0"/>
          <w14:ligatures w14:val="none"/>
        </w:rPr>
        <w:t xml:space="preserve">A preprocessing layer was added on the Python side to </w:t>
      </w:r>
      <w:r w:rsidR="002C618F" w:rsidRPr="004A4F70">
        <w:rPr>
          <w:rFonts w:ascii="Times New Roman" w:eastAsia="Times New Roman" w:hAnsi="Times New Roman" w:cs="Times New Roman"/>
          <w:kern w:val="0"/>
          <w14:ligatures w14:val="none"/>
        </w:rPr>
        <w:t>apply</w:t>
      </w:r>
      <w:r w:rsidR="004A4F70"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Histogram equalization for lighting normalization.</w:t>
      </w:r>
      <w:r w:rsidR="004A4F70"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Automatic image resizing and filtering to ensure consistent input dimensions.</w:t>
      </w:r>
    </w:p>
    <w:p w14:paraId="7DAF9906" w14:textId="77777777" w:rsidR="0017215F" w:rsidRDefault="0017215F" w:rsidP="007429EF">
      <w:pPr>
        <w:spacing w:line="276" w:lineRule="auto"/>
        <w:jc w:val="left"/>
      </w:pPr>
      <w:r>
        <w:t xml:space="preserve">Modified </w:t>
      </w:r>
      <w:r w:rsidRPr="00761BEB">
        <w:rPr>
          <w:highlight w:val="lightGray"/>
        </w:rPr>
        <w:t>auth.js</w:t>
      </w:r>
      <w:r>
        <w:t xml:space="preserve"> to require 3+ images during registration:</w:t>
      </w:r>
    </w:p>
    <w:p w14:paraId="548E77B6" w14:textId="77777777" w:rsidR="0017215F" w:rsidRDefault="0017215F" w:rsidP="007429EF">
      <w:pPr>
        <w:spacing w:line="276" w:lineRule="auto"/>
        <w:jc w:val="left"/>
      </w:pPr>
      <w:r w:rsidRPr="0017215F">
        <w:rPr>
          <w:noProof/>
        </w:rPr>
        <w:drawing>
          <wp:inline distT="0" distB="0" distL="0" distR="0" wp14:anchorId="0BC7567E" wp14:editId="46169A09">
            <wp:extent cx="6575162"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6621" cy="965414"/>
                    </a:xfrm>
                    <a:prstGeom prst="rect">
                      <a:avLst/>
                    </a:prstGeom>
                  </pic:spPr>
                </pic:pic>
              </a:graphicData>
            </a:graphic>
          </wp:inline>
        </w:drawing>
      </w:r>
    </w:p>
    <w:p w14:paraId="789356C2" w14:textId="77777777" w:rsidR="00761BEB" w:rsidRPr="0017215F" w:rsidRDefault="0017215F" w:rsidP="007429EF">
      <w:pPr>
        <w:numPr>
          <w:ilvl w:val="0"/>
          <w:numId w:val="9"/>
        </w:numPr>
        <w:spacing w:line="276" w:lineRule="auto"/>
        <w:jc w:val="left"/>
      </w:pPr>
      <w:r w:rsidRPr="0017215F">
        <w:rPr>
          <w:i/>
          <w:iCs/>
        </w:rPr>
        <w:t>Result</w:t>
      </w:r>
      <w:r w:rsidRPr="0017215F">
        <w:t>: Accuracy improved to </w:t>
      </w:r>
      <w:r w:rsidRPr="0017215F">
        <w:rPr>
          <w:b/>
          <w:bCs/>
        </w:rPr>
        <w:t>89%</w:t>
      </w:r>
      <w:r w:rsidRPr="0017215F">
        <w:t> by capturing diverse angles/lighting.</w:t>
      </w:r>
    </w:p>
    <w:p w14:paraId="477441EB" w14:textId="77777777" w:rsidR="0017215F" w:rsidRPr="00761BEB" w:rsidRDefault="0017215F" w:rsidP="007429EF">
      <w:pPr>
        <w:pStyle w:val="ListParagraph"/>
        <w:numPr>
          <w:ilvl w:val="0"/>
          <w:numId w:val="1"/>
        </w:numPr>
        <w:spacing w:line="276" w:lineRule="auto"/>
        <w:jc w:val="left"/>
      </w:pPr>
      <w:r w:rsidRPr="0017215F">
        <w:rPr>
          <w:b/>
          <w:bCs/>
        </w:rPr>
        <w:t>Threshold Tuning</w:t>
      </w:r>
    </w:p>
    <w:p w14:paraId="5211AE82" w14:textId="01C83A68" w:rsidR="00E83DD9" w:rsidRDefault="00E83DD9" w:rsidP="007429EF">
      <w:pPr>
        <w:numPr>
          <w:ilvl w:val="0"/>
          <w:numId w:val="1"/>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The </w:t>
      </w:r>
      <w:r w:rsidRPr="00E83DD9">
        <w:rPr>
          <w:rFonts w:ascii="Times New Roman" w:eastAsia="Times New Roman" w:hAnsi="Times New Roman" w:cs="Times New Roman"/>
          <w:b/>
          <w:bCs/>
          <w:kern w:val="0"/>
          <w14:ligatures w14:val="none"/>
        </w:rPr>
        <w:t>Euclidean similarity threshold</w:t>
      </w:r>
      <w:r w:rsidRPr="00E83DD9">
        <w:rPr>
          <w:rFonts w:ascii="Times New Roman" w:eastAsia="Times New Roman" w:hAnsi="Times New Roman" w:cs="Times New Roman"/>
          <w:kern w:val="0"/>
          <w14:ligatures w14:val="none"/>
        </w:rPr>
        <w:t xml:space="preserve"> remained at 0.6, but fallback logic was implemented to trigger </w:t>
      </w:r>
      <w:r w:rsidRPr="00E83DD9">
        <w:rPr>
          <w:rFonts w:ascii="Times New Roman" w:eastAsia="Times New Roman" w:hAnsi="Times New Roman" w:cs="Times New Roman"/>
          <w:b/>
          <w:bCs/>
          <w:kern w:val="0"/>
          <w14:ligatures w14:val="none"/>
        </w:rPr>
        <w:t>password-only login</w:t>
      </w:r>
      <w:r w:rsidRPr="00E83DD9">
        <w:rPr>
          <w:rFonts w:ascii="Times New Roman" w:eastAsia="Times New Roman" w:hAnsi="Times New Roman" w:cs="Times New Roman"/>
          <w:kern w:val="0"/>
          <w14:ligatures w14:val="none"/>
        </w:rPr>
        <w:t xml:space="preserve"> if the match confidence fell within the 0.61–0.70 borderline range, improving fault tolerance </w:t>
      </w:r>
      <w:r w:rsidR="002E29CD">
        <w:rPr>
          <w:rFonts w:ascii="Times New Roman" w:eastAsia="Times New Roman" w:hAnsi="Times New Roman" w:cs="Times New Roman"/>
          <w:kern w:val="0"/>
          <w14:ligatures w14:val="none"/>
        </w:rPr>
        <w:t>[5]</w:t>
      </w:r>
      <w:r w:rsidRPr="00E83DD9">
        <w:rPr>
          <w:rFonts w:ascii="Times New Roman" w:eastAsia="Times New Roman" w:hAnsi="Times New Roman" w:cs="Times New Roman"/>
          <w:kern w:val="0"/>
          <w14:ligatures w14:val="none"/>
        </w:rPr>
        <w:t>.</w:t>
      </w:r>
    </w:p>
    <w:p w14:paraId="60305AE7" w14:textId="77777777" w:rsidR="00A95C99" w:rsidRDefault="00A95C99"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66C83A25" w14:textId="77777777" w:rsidR="00A95C99" w:rsidRPr="00E83DD9" w:rsidRDefault="00A95C99"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6A61C2CD" w14:textId="7C6724EB" w:rsidR="009F47B3" w:rsidRDefault="0017215F" w:rsidP="007429EF">
      <w:pPr>
        <w:pStyle w:val="ListParagraph"/>
        <w:numPr>
          <w:ilvl w:val="0"/>
          <w:numId w:val="9"/>
        </w:numPr>
        <w:spacing w:line="276" w:lineRule="auto"/>
        <w:jc w:val="left"/>
      </w:pPr>
      <w:r w:rsidRPr="0017215F">
        <w:t>Adjusted Euclidean distance threshold in faceRecognitionService.js:</w:t>
      </w:r>
    </w:p>
    <w:p w14:paraId="12E96707" w14:textId="366B9579" w:rsidR="004572FE" w:rsidRDefault="0017215F" w:rsidP="007429EF">
      <w:pPr>
        <w:spacing w:line="276" w:lineRule="auto"/>
        <w:ind w:left="360"/>
        <w:jc w:val="left"/>
      </w:pPr>
      <w:r w:rsidRPr="0017215F">
        <w:rPr>
          <w:noProof/>
        </w:rPr>
        <w:drawing>
          <wp:inline distT="0" distB="0" distL="0" distR="0" wp14:anchorId="3A7FE67B" wp14:editId="6D8CEACD">
            <wp:extent cx="6238560" cy="622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1791" cy="632597"/>
                    </a:xfrm>
                    <a:prstGeom prst="rect">
                      <a:avLst/>
                    </a:prstGeom>
                  </pic:spPr>
                </pic:pic>
              </a:graphicData>
            </a:graphic>
          </wp:inline>
        </w:drawing>
      </w:r>
    </w:p>
    <w:p w14:paraId="6C531377" w14:textId="77777777" w:rsidR="0017215F" w:rsidRDefault="0017215F" w:rsidP="007429EF">
      <w:pPr>
        <w:pStyle w:val="ListParagraph"/>
        <w:numPr>
          <w:ilvl w:val="0"/>
          <w:numId w:val="9"/>
        </w:numPr>
        <w:spacing w:line="276" w:lineRule="auto"/>
        <w:jc w:val="left"/>
      </w:pPr>
      <w:r w:rsidRPr="0017215F">
        <w:rPr>
          <w:i/>
          <w:iCs/>
        </w:rPr>
        <w:t>Testing Data</w:t>
      </w:r>
      <w:r w:rsidRPr="0017215F">
        <w:t>:</w:t>
      </w:r>
    </w:p>
    <w:p w14:paraId="4A1EA042" w14:textId="77777777" w:rsidR="0017215F" w:rsidRDefault="0017215F" w:rsidP="007429EF">
      <w:pPr>
        <w:spacing w:line="276" w:lineRule="auto"/>
        <w:ind w:left="360"/>
        <w:jc w:val="left"/>
      </w:pPr>
      <w:r w:rsidRPr="0017215F">
        <w:rPr>
          <w:noProof/>
        </w:rPr>
        <w:drawing>
          <wp:inline distT="0" distB="0" distL="0" distR="0" wp14:anchorId="10421A87" wp14:editId="7108EC18">
            <wp:extent cx="6217750" cy="927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0186" cy="928954"/>
                    </a:xfrm>
                    <a:prstGeom prst="rect">
                      <a:avLst/>
                    </a:prstGeom>
                  </pic:spPr>
                </pic:pic>
              </a:graphicData>
            </a:graphic>
          </wp:inline>
        </w:drawing>
      </w:r>
    </w:p>
    <w:p w14:paraId="41794CEB" w14:textId="09A0D513" w:rsidR="004A4F70" w:rsidRPr="004572FE" w:rsidRDefault="0017215F" w:rsidP="007429EF">
      <w:pPr>
        <w:spacing w:line="276" w:lineRule="auto"/>
        <w:ind w:left="360"/>
        <w:jc w:val="left"/>
        <w:rPr>
          <w:b/>
          <w:bCs/>
        </w:rPr>
      </w:pPr>
      <w:r w:rsidRPr="004572FE">
        <w:rPr>
          <w:b/>
          <w:bCs/>
        </w:rPr>
        <w:t>Preprocessing Enhancements</w:t>
      </w:r>
      <w:r w:rsidR="004572FE">
        <w:rPr>
          <w:b/>
          <w:bCs/>
        </w:rPr>
        <w:t>,</w:t>
      </w:r>
      <w:r w:rsidR="004572FE" w:rsidRPr="004572FE">
        <w:rPr>
          <w:b/>
          <w:bCs/>
        </w:rPr>
        <w:t xml:space="preserve"> </w:t>
      </w:r>
      <w:r w:rsidRPr="004572FE">
        <w:rPr>
          <w:b/>
          <w:bCs/>
        </w:rPr>
        <w:t>Python API now applies</w:t>
      </w:r>
      <w:r w:rsidR="004A4F70" w:rsidRPr="004572FE">
        <w:rPr>
          <w:b/>
          <w:bCs/>
        </w:rPr>
        <w:t xml:space="preserve">:  </w:t>
      </w:r>
    </w:p>
    <w:p w14:paraId="4977CA9F" w14:textId="77777777" w:rsidR="004A4F70" w:rsidRPr="004572FE" w:rsidRDefault="004A4F70" w:rsidP="007429EF">
      <w:pPr>
        <w:spacing w:line="276" w:lineRule="auto"/>
        <w:ind w:left="360"/>
        <w:jc w:val="left"/>
      </w:pPr>
      <w:r w:rsidRPr="004572FE">
        <w:t>Histogram</w:t>
      </w:r>
      <w:r w:rsidR="0017215F" w:rsidRPr="004572FE">
        <w:t xml:space="preserve"> Equalization (normalizes lighting)</w:t>
      </w:r>
      <w:r w:rsidRPr="004572FE">
        <w:t xml:space="preserve">  </w:t>
      </w:r>
    </w:p>
    <w:p w14:paraId="75ACCBC7" w14:textId="6588BAEC" w:rsidR="0017215F" w:rsidRPr="004572FE" w:rsidRDefault="0017215F" w:rsidP="007429EF">
      <w:pPr>
        <w:spacing w:line="276" w:lineRule="auto"/>
        <w:ind w:left="360"/>
        <w:jc w:val="left"/>
      </w:pPr>
      <w:r w:rsidRPr="004572FE">
        <w:t>CLAHE (contrast enhancement)</w:t>
      </w:r>
    </w:p>
    <w:p w14:paraId="01127E51" w14:textId="77777777" w:rsidR="0017215F" w:rsidRDefault="0017215F" w:rsidP="007429EF">
      <w:pPr>
        <w:spacing w:line="276" w:lineRule="auto"/>
        <w:jc w:val="left"/>
      </w:pPr>
      <w:r w:rsidRPr="0017215F">
        <w:rPr>
          <w:noProof/>
        </w:rPr>
        <w:drawing>
          <wp:inline distT="0" distB="0" distL="0" distR="0" wp14:anchorId="4F80EBA0" wp14:editId="4C17E418">
            <wp:extent cx="5473411" cy="546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8759" cy="546634"/>
                    </a:xfrm>
                    <a:prstGeom prst="rect">
                      <a:avLst/>
                    </a:prstGeom>
                  </pic:spPr>
                </pic:pic>
              </a:graphicData>
            </a:graphic>
          </wp:inline>
        </w:drawing>
      </w:r>
    </w:p>
    <w:p w14:paraId="252D8874" w14:textId="7B98A02E" w:rsidR="00761BEB" w:rsidRPr="009F47B3" w:rsidRDefault="00761BEB" w:rsidP="007429EF">
      <w:pPr>
        <w:pStyle w:val="NormalWeb"/>
        <w:spacing w:line="276" w:lineRule="auto"/>
      </w:pPr>
      <w:r w:rsidRPr="009F47B3">
        <w:t xml:space="preserve">This solution raised the system’s face recognition accuracy from </w:t>
      </w:r>
      <w:r w:rsidRPr="009F47B3">
        <w:rPr>
          <w:rStyle w:val="Strong"/>
          <w:rFonts w:eastAsiaTheme="majorEastAsia"/>
        </w:rPr>
        <w:t>72% to over 90%</w:t>
      </w:r>
      <w:r w:rsidRPr="009F47B3">
        <w:t>, especially in variable real-world conditions.</w:t>
      </w:r>
    </w:p>
    <w:p w14:paraId="5ED88C87" w14:textId="77777777" w:rsidR="00E83DD9" w:rsidRPr="009F47B3"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2. Blockchain Latency Resolution</w:t>
      </w:r>
    </w:p>
    <w:p w14:paraId="2A2B242C" w14:textId="44CEA9C3" w:rsidR="00E83DD9" w:rsidRPr="00170327"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Challenge:</w:t>
      </w:r>
      <w:r w:rsidR="00170327">
        <w:rPr>
          <w:rFonts w:ascii="Times New Roman" w:eastAsia="Times New Roman" w:hAnsi="Times New Roman" w:cs="Times New Roman"/>
          <w:b/>
          <w:bCs/>
          <w:kern w:val="0"/>
          <w14:ligatures w14:val="none"/>
        </w:rPr>
        <w:t xml:space="preserve"> </w:t>
      </w:r>
      <w:r w:rsidRPr="009F47B3">
        <w:rPr>
          <w:rFonts w:ascii="Times New Roman" w:eastAsia="Times New Roman" w:hAnsi="Times New Roman" w:cs="Times New Roman"/>
          <w:kern w:val="0"/>
          <w14:ligatures w14:val="none"/>
        </w:rPr>
        <w:t xml:space="preserve">During initial performance evaluations, vote transactions processed via the </w:t>
      </w:r>
      <w:r w:rsidRPr="00170327">
        <w:rPr>
          <w:rFonts w:ascii="Times New Roman" w:eastAsia="Times New Roman" w:hAnsi="Times New Roman" w:cs="Times New Roman"/>
          <w:kern w:val="0"/>
          <w14:ligatures w14:val="none"/>
        </w:rPr>
        <w:t xml:space="preserve">Ethereum </w:t>
      </w:r>
      <w:r w:rsidR="004A4F70" w:rsidRPr="00170327">
        <w:rPr>
          <w:rFonts w:ascii="Times New Roman" w:eastAsia="Times New Roman" w:hAnsi="Times New Roman" w:cs="Times New Roman"/>
          <w:kern w:val="0"/>
          <w14:ligatures w14:val="none"/>
        </w:rPr>
        <w:t>test net</w:t>
      </w:r>
      <w:r w:rsidRPr="00170327">
        <w:rPr>
          <w:rFonts w:ascii="Times New Roman" w:eastAsia="Times New Roman" w:hAnsi="Times New Roman" w:cs="Times New Roman"/>
          <w:kern w:val="0"/>
          <w14:ligatures w14:val="none"/>
        </w:rPr>
        <w:t xml:space="preserve"> exhibited significant latency—ranging from 30 to 45 seconds per transaction during high-load periods. This delay created noticeable friction in user experience, especially in scenarios involving real-time election monitoring or high-turnout simulations. Additionally, the delays undermined the system's responsiveness, which is crucial in user-trust-sensitive domains like electronic voting.</w:t>
      </w:r>
    </w:p>
    <w:p w14:paraId="54177809" w14:textId="77777777" w:rsidR="00E83DD9" w:rsidRPr="009F47B3"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Root Causes Identified:</w:t>
      </w:r>
    </w:p>
    <w:p w14:paraId="2364D91F" w14:textId="77777777" w:rsidR="00E83DD9" w:rsidRPr="009F47B3" w:rsidRDefault="00E83DD9" w:rsidP="007429EF">
      <w:pPr>
        <w:numPr>
          <w:ilvl w:val="0"/>
          <w:numId w:val="131"/>
        </w:numPr>
        <w:spacing w:before="100" w:beforeAutospacing="1" w:after="100" w:afterAutospacing="1" w:line="276" w:lineRule="auto"/>
        <w:jc w:val="left"/>
        <w:rPr>
          <w:rFonts w:ascii="Times New Roman" w:eastAsia="Times New Roman" w:hAnsi="Times New Roman" w:cs="Times New Roman"/>
          <w:kern w:val="0"/>
          <w14:ligatures w14:val="none"/>
        </w:rPr>
      </w:pPr>
      <w:r w:rsidRPr="009F47B3">
        <w:rPr>
          <w:rFonts w:ascii="Times New Roman" w:eastAsia="Times New Roman" w:hAnsi="Times New Roman" w:cs="Times New Roman"/>
          <w:b/>
          <w:bCs/>
          <w:kern w:val="0"/>
          <w14:ligatures w14:val="none"/>
        </w:rPr>
        <w:t>Network Congestion:</w:t>
      </w:r>
      <w:r w:rsidRPr="009F47B3">
        <w:rPr>
          <w:rFonts w:ascii="Times New Roman" w:eastAsia="Times New Roman" w:hAnsi="Times New Roman" w:cs="Times New Roman"/>
          <w:kern w:val="0"/>
          <w14:ligatures w14:val="none"/>
        </w:rPr>
        <w:t xml:space="preserve"> High traffic on the Ethereum </w:t>
      </w:r>
      <w:proofErr w:type="spellStart"/>
      <w:r w:rsidRPr="009F47B3">
        <w:rPr>
          <w:rFonts w:ascii="Times New Roman" w:eastAsia="Times New Roman" w:hAnsi="Times New Roman" w:cs="Times New Roman"/>
          <w:kern w:val="0"/>
          <w14:ligatures w14:val="none"/>
        </w:rPr>
        <w:t>testnet</w:t>
      </w:r>
      <w:proofErr w:type="spellEnd"/>
      <w:r w:rsidRPr="009F47B3">
        <w:rPr>
          <w:rFonts w:ascii="Times New Roman" w:eastAsia="Times New Roman" w:hAnsi="Times New Roman" w:cs="Times New Roman"/>
          <w:kern w:val="0"/>
          <w14:ligatures w14:val="none"/>
        </w:rPr>
        <w:t xml:space="preserve"> led to transaction queuing delays.</w:t>
      </w:r>
    </w:p>
    <w:p w14:paraId="7AD3F3E8" w14:textId="1E68BB5A" w:rsidR="00A95C99" w:rsidRDefault="00E83DD9" w:rsidP="007429EF">
      <w:pPr>
        <w:numPr>
          <w:ilvl w:val="0"/>
          <w:numId w:val="131"/>
        </w:numPr>
        <w:spacing w:before="100" w:beforeAutospacing="1" w:after="100" w:afterAutospacing="1" w:line="276" w:lineRule="auto"/>
        <w:jc w:val="left"/>
        <w:rPr>
          <w:rFonts w:ascii="Times New Roman" w:eastAsia="Times New Roman" w:hAnsi="Times New Roman" w:cs="Times New Roman"/>
          <w:kern w:val="0"/>
          <w14:ligatures w14:val="none"/>
        </w:rPr>
      </w:pPr>
      <w:r w:rsidRPr="009F47B3">
        <w:rPr>
          <w:rFonts w:ascii="Times New Roman" w:eastAsia="Times New Roman" w:hAnsi="Times New Roman" w:cs="Times New Roman"/>
          <w:b/>
          <w:bCs/>
          <w:kern w:val="0"/>
          <w14:ligatures w14:val="none"/>
        </w:rPr>
        <w:t>Gas Cost Computation Time:</w:t>
      </w:r>
      <w:r w:rsidRPr="009F47B3">
        <w:rPr>
          <w:rFonts w:ascii="Times New Roman" w:eastAsia="Times New Roman" w:hAnsi="Times New Roman" w:cs="Times New Roman"/>
          <w:kern w:val="0"/>
          <w14:ligatures w14:val="none"/>
        </w:rPr>
        <w:t xml:space="preserve"> Each vote incurred gas fees and computational delays due to smart contract complexity [2].</w:t>
      </w:r>
    </w:p>
    <w:p w14:paraId="0D87F217" w14:textId="77777777" w:rsidR="00A95C99" w:rsidRPr="00A95C99" w:rsidRDefault="00A95C99"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2F8225F5" w14:textId="4A3CE3EF" w:rsidR="002C618F" w:rsidRPr="00A95C99" w:rsidRDefault="00E83DD9" w:rsidP="007429EF">
      <w:pPr>
        <w:numPr>
          <w:ilvl w:val="0"/>
          <w:numId w:val="131"/>
        </w:numPr>
        <w:spacing w:before="100" w:beforeAutospacing="1" w:after="100" w:afterAutospacing="1" w:line="276" w:lineRule="auto"/>
        <w:jc w:val="left"/>
        <w:rPr>
          <w:rFonts w:ascii="Times New Roman" w:eastAsia="Times New Roman" w:hAnsi="Times New Roman" w:cs="Times New Roman"/>
          <w:kern w:val="0"/>
          <w14:ligatures w14:val="none"/>
        </w:rPr>
      </w:pPr>
      <w:r w:rsidRPr="009F47B3">
        <w:rPr>
          <w:rFonts w:ascii="Times New Roman" w:eastAsia="Times New Roman" w:hAnsi="Times New Roman" w:cs="Times New Roman"/>
          <w:b/>
          <w:bCs/>
          <w:kern w:val="0"/>
          <w14:ligatures w14:val="none"/>
        </w:rPr>
        <w:t>Sequential On-Chain Processing:</w:t>
      </w:r>
      <w:r w:rsidRPr="009F47B3">
        <w:rPr>
          <w:rFonts w:ascii="Times New Roman" w:eastAsia="Times New Roman" w:hAnsi="Times New Roman" w:cs="Times New Roman"/>
          <w:kern w:val="0"/>
          <w14:ligatures w14:val="none"/>
        </w:rPr>
        <w:t xml:space="preserve"> Votes were originally submitted immediately and individually to the blockchain, making the system vulnerable to spikes in gas prices and miner confirmation delays </w:t>
      </w:r>
      <w:r w:rsidR="002E29CD">
        <w:rPr>
          <w:rFonts w:ascii="Times New Roman" w:eastAsia="Times New Roman" w:hAnsi="Times New Roman" w:cs="Times New Roman"/>
          <w:kern w:val="0"/>
          <w14:ligatures w14:val="none"/>
        </w:rPr>
        <w:t>[11]</w:t>
      </w:r>
      <w:r w:rsidRPr="009F47B3">
        <w:rPr>
          <w:rFonts w:ascii="Times New Roman" w:eastAsia="Times New Roman" w:hAnsi="Times New Roman" w:cs="Times New Roman"/>
          <w:kern w:val="0"/>
          <w14:ligatures w14:val="none"/>
        </w:rPr>
        <w:t>.</w:t>
      </w:r>
    </w:p>
    <w:p w14:paraId="66A5A910" w14:textId="2B4FCD42" w:rsidR="00E83DD9" w:rsidRPr="009F47B3"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Solution</w:t>
      </w:r>
      <w:r w:rsidR="002C618F" w:rsidRPr="009F47B3">
        <w:rPr>
          <w:rFonts w:ascii="Times New Roman" w:eastAsia="Times New Roman" w:hAnsi="Times New Roman" w:cs="Times New Roman"/>
          <w:b/>
          <w:bCs/>
          <w:kern w:val="0"/>
          <w14:ligatures w14:val="none"/>
        </w:rPr>
        <w:t xml:space="preserve">: </w:t>
      </w:r>
      <w:r w:rsidR="002C618F">
        <w:rPr>
          <w:rFonts w:ascii="Times New Roman" w:eastAsia="Times New Roman" w:hAnsi="Times New Roman" w:cs="Times New Roman"/>
          <w:b/>
          <w:bCs/>
          <w:kern w:val="0"/>
          <w14:ligatures w14:val="none"/>
        </w:rPr>
        <w:t>Hybrid</w:t>
      </w:r>
      <w:r w:rsidRPr="009F47B3">
        <w:rPr>
          <w:rFonts w:ascii="Times New Roman" w:eastAsia="Times New Roman" w:hAnsi="Times New Roman" w:cs="Times New Roman"/>
          <w:b/>
          <w:bCs/>
          <w:kern w:val="0"/>
          <w14:ligatures w14:val="none"/>
        </w:rPr>
        <w:t xml:space="preserve"> Voting Architecture</w:t>
      </w:r>
    </w:p>
    <w:p w14:paraId="233FF8D4" w14:textId="11C57D6E" w:rsidR="004572FE" w:rsidRPr="004A4F70"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4A4F70">
        <w:rPr>
          <w:rFonts w:ascii="Times New Roman" w:eastAsia="Times New Roman" w:hAnsi="Times New Roman" w:cs="Times New Roman"/>
          <w:kern w:val="0"/>
          <w14:ligatures w14:val="none"/>
        </w:rPr>
        <w:t>To decouple user experience from blockchain latency, a hybrid voting architecture was designed, combining off-chain efficiency with on-chain immutability.</w:t>
      </w:r>
    </w:p>
    <w:p w14:paraId="3A58AB32" w14:textId="3C767467" w:rsidR="00E83DD9" w:rsidRPr="004572FE"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1. Off-Chain Vote Storage:</w:t>
      </w:r>
      <w:r w:rsidR="004572FE">
        <w:rPr>
          <w:rFonts w:ascii="Times New Roman" w:eastAsia="Times New Roman" w:hAnsi="Times New Roman" w:cs="Times New Roman"/>
          <w:b/>
          <w:bCs/>
          <w:kern w:val="0"/>
          <w14:ligatures w14:val="none"/>
        </w:rPr>
        <w:t xml:space="preserve"> </w:t>
      </w:r>
      <w:r w:rsidRPr="009F47B3">
        <w:rPr>
          <w:rFonts w:ascii="Times New Roman" w:eastAsia="Times New Roman" w:hAnsi="Times New Roman" w:cs="Times New Roman"/>
          <w:kern w:val="0"/>
          <w14:ligatures w14:val="none"/>
        </w:rPr>
        <w:t xml:space="preserve">Users' votes are </w:t>
      </w:r>
      <w:r w:rsidRPr="009F47B3">
        <w:rPr>
          <w:rFonts w:ascii="Times New Roman" w:eastAsia="Times New Roman" w:hAnsi="Times New Roman" w:cs="Times New Roman"/>
          <w:b/>
          <w:bCs/>
          <w:kern w:val="0"/>
          <w14:ligatures w14:val="none"/>
        </w:rPr>
        <w:t>initially stored in MongoDB</w:t>
      </w:r>
      <w:r w:rsidRPr="009F47B3">
        <w:rPr>
          <w:rFonts w:ascii="Times New Roman" w:eastAsia="Times New Roman" w:hAnsi="Times New Roman" w:cs="Times New Roman"/>
          <w:kern w:val="0"/>
          <w14:ligatures w14:val="none"/>
        </w:rPr>
        <w:t xml:space="preserve">, ensuring immediate responsiveness on the </w:t>
      </w:r>
      <w:proofErr w:type="gramStart"/>
      <w:r w:rsidRPr="009F47B3">
        <w:rPr>
          <w:rFonts w:ascii="Times New Roman" w:eastAsia="Times New Roman" w:hAnsi="Times New Roman" w:cs="Times New Roman"/>
          <w:kern w:val="0"/>
          <w14:ligatures w14:val="none"/>
        </w:rPr>
        <w:t>frontend</w:t>
      </w:r>
      <w:proofErr w:type="gramEnd"/>
      <w:r w:rsidRPr="009F47B3">
        <w:rPr>
          <w:rFonts w:ascii="Times New Roman" w:eastAsia="Times New Roman" w:hAnsi="Times New Roman" w:cs="Times New Roman"/>
          <w:kern w:val="0"/>
          <w14:ligatures w14:val="none"/>
        </w:rPr>
        <w:t>. This buffer reduces perceived latency while still maintaining data availability.</w:t>
      </w:r>
      <w:r w:rsidR="004A4F70">
        <w:rPr>
          <w:rFonts w:ascii="Times New Roman" w:eastAsia="Times New Roman" w:hAnsi="Times New Roman" w:cs="Times New Roman"/>
          <w:kern w:val="0"/>
          <w14:ligatures w14:val="none"/>
        </w:rPr>
        <w:t xml:space="preserve"> </w:t>
      </w:r>
      <w:r w:rsidRPr="009F47B3">
        <w:rPr>
          <w:rFonts w:ascii="Times New Roman" w:eastAsia="Times New Roman" w:hAnsi="Times New Roman" w:cs="Times New Roman"/>
          <w:kern w:val="0"/>
          <w14:ligatures w14:val="none"/>
        </w:rPr>
        <w:t xml:space="preserve">The </w:t>
      </w:r>
      <w:r w:rsidRPr="009F47B3">
        <w:rPr>
          <w:rFonts w:ascii="Courier New" w:eastAsia="Times New Roman" w:hAnsi="Courier New" w:cs="Courier New"/>
          <w:kern w:val="0"/>
          <w14:ligatures w14:val="none"/>
        </w:rPr>
        <w:t>User.js</w:t>
      </w:r>
      <w:r w:rsidRPr="009F47B3">
        <w:rPr>
          <w:rFonts w:ascii="Times New Roman" w:eastAsia="Times New Roman" w:hAnsi="Times New Roman" w:cs="Times New Roman"/>
          <w:kern w:val="0"/>
          <w14:ligatures w14:val="none"/>
        </w:rPr>
        <w:t xml:space="preserve"> </w:t>
      </w:r>
      <w:proofErr w:type="gramStart"/>
      <w:r w:rsidRPr="009F47B3">
        <w:rPr>
          <w:rFonts w:ascii="Times New Roman" w:eastAsia="Times New Roman" w:hAnsi="Times New Roman" w:cs="Times New Roman"/>
          <w:kern w:val="0"/>
          <w14:ligatures w14:val="none"/>
        </w:rPr>
        <w:t>schema</w:t>
      </w:r>
      <w:proofErr w:type="gramEnd"/>
      <w:r w:rsidRPr="009F47B3">
        <w:rPr>
          <w:rFonts w:ascii="Times New Roman" w:eastAsia="Times New Roman" w:hAnsi="Times New Roman" w:cs="Times New Roman"/>
          <w:kern w:val="0"/>
          <w14:ligatures w14:val="none"/>
        </w:rPr>
        <w:t xml:space="preserve"> was extended to include a </w:t>
      </w:r>
      <w:r w:rsidR="004A4F70" w:rsidRPr="009F47B3">
        <w:rPr>
          <w:rFonts w:ascii="Courier New" w:eastAsia="Times New Roman" w:hAnsi="Courier New" w:cs="Courier New"/>
          <w:kern w:val="0"/>
          <w14:ligatures w14:val="none"/>
        </w:rPr>
        <w:t>pending Votes</w:t>
      </w:r>
      <w:r w:rsidRPr="009F47B3">
        <w:rPr>
          <w:rFonts w:ascii="Times New Roman" w:eastAsia="Times New Roman" w:hAnsi="Times New Roman" w:cs="Times New Roman"/>
          <w:kern w:val="0"/>
          <w14:ligatures w14:val="none"/>
        </w:rPr>
        <w:t xml:space="preserve"> array, allowing temporary off-chain storage tied to authenticated users.</w:t>
      </w:r>
    </w:p>
    <w:p w14:paraId="3B2F0497" w14:textId="77777777" w:rsidR="004572FE"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2. Scheduled On-Chain Commitment:</w:t>
      </w:r>
      <w:r w:rsidR="004572FE">
        <w:rPr>
          <w:rFonts w:ascii="Times New Roman" w:eastAsia="Times New Roman" w:hAnsi="Times New Roman" w:cs="Times New Roman"/>
          <w:b/>
          <w:bCs/>
          <w:kern w:val="0"/>
          <w14:ligatures w14:val="none"/>
        </w:rPr>
        <w:t xml:space="preserve"> </w:t>
      </w:r>
      <w:r w:rsidRPr="004A4F70">
        <w:rPr>
          <w:rFonts w:ascii="Times New Roman" w:eastAsia="Times New Roman" w:hAnsi="Times New Roman" w:cs="Times New Roman"/>
          <w:kern w:val="0"/>
          <w14:ligatures w14:val="none"/>
        </w:rPr>
        <w:t xml:space="preserve">A Node.js </w:t>
      </w:r>
      <w:proofErr w:type="spellStart"/>
      <w:r w:rsidRPr="004A4F70">
        <w:rPr>
          <w:rFonts w:ascii="Times New Roman" w:eastAsia="Times New Roman" w:hAnsi="Times New Roman" w:cs="Times New Roman"/>
          <w:kern w:val="0"/>
          <w14:ligatures w14:val="none"/>
        </w:rPr>
        <w:t>cron</w:t>
      </w:r>
      <w:proofErr w:type="spellEnd"/>
      <w:r w:rsidRPr="004A4F70">
        <w:rPr>
          <w:rFonts w:ascii="Times New Roman" w:eastAsia="Times New Roman" w:hAnsi="Times New Roman" w:cs="Times New Roman"/>
          <w:kern w:val="0"/>
          <w14:ligatures w14:val="none"/>
        </w:rPr>
        <w:t xml:space="preserve"> job runs hourly to</w:t>
      </w:r>
      <w:r w:rsidR="004A4F70" w:rsidRPr="004A4F70">
        <w:rPr>
          <w:rFonts w:ascii="Times New Roman" w:eastAsia="Times New Roman" w:hAnsi="Times New Roman" w:cs="Times New Roman"/>
          <w:kern w:val="0"/>
          <w14:ligatures w14:val="none"/>
        </w:rPr>
        <w:t xml:space="preserve"> r</w:t>
      </w:r>
      <w:r w:rsidRPr="004A4F70">
        <w:rPr>
          <w:rFonts w:ascii="Times New Roman" w:eastAsia="Times New Roman" w:hAnsi="Times New Roman" w:cs="Times New Roman"/>
          <w:kern w:val="0"/>
          <w14:ligatures w14:val="none"/>
        </w:rPr>
        <w:t>etrieve all pending votes</w:t>
      </w:r>
      <w:r w:rsidR="004A4F70" w:rsidRPr="004A4F70">
        <w:rPr>
          <w:rFonts w:ascii="Times New Roman" w:eastAsia="Times New Roman" w:hAnsi="Times New Roman" w:cs="Times New Roman"/>
          <w:kern w:val="0"/>
          <w14:ligatures w14:val="none"/>
        </w:rPr>
        <w:t>, v</w:t>
      </w:r>
      <w:r w:rsidRPr="004A4F70">
        <w:rPr>
          <w:rFonts w:ascii="Times New Roman" w:eastAsia="Times New Roman" w:hAnsi="Times New Roman" w:cs="Times New Roman"/>
          <w:kern w:val="0"/>
          <w14:ligatures w14:val="none"/>
        </w:rPr>
        <w:t>alidate, serialize, and batch-submit them to the Ethereum blockchain.</w:t>
      </w:r>
    </w:p>
    <w:p w14:paraId="3EFD5712" w14:textId="125AA9C1" w:rsidR="00E83DD9" w:rsidRPr="004572FE" w:rsidRDefault="00E83DD9" w:rsidP="007429EF">
      <w:pPr>
        <w:pStyle w:val="ListParagraph"/>
        <w:numPr>
          <w:ilvl w:val="0"/>
          <w:numId w:val="9"/>
        </w:num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4572FE">
        <w:rPr>
          <w:rFonts w:ascii="Times New Roman" w:eastAsia="Times New Roman" w:hAnsi="Times New Roman" w:cs="Times New Roman"/>
          <w:kern w:val="0"/>
          <w14:ligatures w14:val="none"/>
        </w:rPr>
        <w:t>This approach reduces peak-time blockchain writes and distributes load evenly over time.</w:t>
      </w:r>
    </w:p>
    <w:p w14:paraId="01E20D3A" w14:textId="1EE119C6" w:rsidR="00E83DD9" w:rsidRPr="004572FE"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3. Data Integrity &amp; Tamper Detection:</w:t>
      </w:r>
      <w:r w:rsidR="004572FE">
        <w:rPr>
          <w:rFonts w:ascii="Times New Roman" w:eastAsia="Times New Roman" w:hAnsi="Times New Roman" w:cs="Times New Roman"/>
          <w:b/>
          <w:bCs/>
          <w:kern w:val="0"/>
          <w14:ligatures w14:val="none"/>
        </w:rPr>
        <w:t xml:space="preserve"> </w:t>
      </w:r>
      <w:r w:rsidRPr="009F47B3">
        <w:rPr>
          <w:rFonts w:ascii="Times New Roman" w:eastAsia="Times New Roman" w:hAnsi="Times New Roman" w:cs="Times New Roman"/>
          <w:kern w:val="0"/>
          <w14:ligatures w14:val="none"/>
        </w:rPr>
        <w:t>Before storing each vote off-chain</w:t>
      </w:r>
      <w:r w:rsidR="004A4F70">
        <w:rPr>
          <w:rFonts w:ascii="Times New Roman" w:eastAsia="Times New Roman" w:hAnsi="Times New Roman" w:cs="Times New Roman"/>
          <w:kern w:val="0"/>
          <w14:ligatures w14:val="none"/>
        </w:rPr>
        <w:t xml:space="preserve"> a</w:t>
      </w:r>
      <w:r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b/>
          <w:bCs/>
          <w:kern w:val="0"/>
          <w14:ligatures w14:val="none"/>
        </w:rPr>
        <w:t>cryptographic hash (SHA-256)</w:t>
      </w:r>
      <w:r w:rsidRPr="004A4F70">
        <w:rPr>
          <w:rFonts w:ascii="Times New Roman" w:eastAsia="Times New Roman" w:hAnsi="Times New Roman" w:cs="Times New Roman"/>
          <w:kern w:val="0"/>
          <w14:ligatures w14:val="none"/>
        </w:rPr>
        <w:t xml:space="preserve"> is generated and stored.</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Optionally, the vote is signed using the voter’s private key.</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Upon on-chain commitment, these values are compared to ensure no modification occurred during off-chain buffering.</w:t>
      </w:r>
    </w:p>
    <w:p w14:paraId="30BA4B30" w14:textId="4C7082CF" w:rsidR="00E83DD9" w:rsidRPr="002C618F"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Outcomes and Performance Gains:</w:t>
      </w:r>
      <w:r w:rsidR="002C618F">
        <w:rPr>
          <w:rFonts w:ascii="Times New Roman" w:eastAsia="Times New Roman" w:hAnsi="Times New Roman" w:cs="Times New Roman"/>
          <w:b/>
          <w:bCs/>
          <w:kern w:val="0"/>
          <w14:ligatures w14:val="none"/>
        </w:rPr>
        <w:t xml:space="preserve"> </w:t>
      </w:r>
      <w:r w:rsidRPr="004572FE">
        <w:rPr>
          <w:rFonts w:ascii="Times New Roman" w:eastAsia="Times New Roman" w:hAnsi="Times New Roman" w:cs="Times New Roman"/>
          <w:kern w:val="0"/>
          <w14:ligatures w14:val="none"/>
        </w:rPr>
        <w:t>Frontend latency dropped from 30–45s to under 2s for vote submission acknowledgment, as the blockchain write was deferred.</w:t>
      </w:r>
    </w:p>
    <w:p w14:paraId="236B1115" w14:textId="5D0B3D53" w:rsidR="00170327" w:rsidRPr="009F47B3"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4572FE">
        <w:rPr>
          <w:rFonts w:ascii="Times New Roman" w:eastAsia="Times New Roman" w:hAnsi="Times New Roman" w:cs="Times New Roman"/>
          <w:kern w:val="0"/>
          <w14:ligatures w14:val="none"/>
        </w:rPr>
        <w:t xml:space="preserve">Blockchain congestion impact reduced by over 70% during load testing simulations, as vote </w:t>
      </w:r>
      <w:r w:rsidR="004572FE" w:rsidRPr="004572FE">
        <w:rPr>
          <w:rFonts w:ascii="Times New Roman" w:eastAsia="Times New Roman" w:hAnsi="Times New Roman" w:cs="Times New Roman"/>
          <w:kern w:val="0"/>
          <w14:ligatures w14:val="none"/>
        </w:rPr>
        <w:t>writing</w:t>
      </w:r>
      <w:r w:rsidRPr="004572FE">
        <w:rPr>
          <w:rFonts w:ascii="Times New Roman" w:eastAsia="Times New Roman" w:hAnsi="Times New Roman" w:cs="Times New Roman"/>
          <w:kern w:val="0"/>
          <w14:ligatures w14:val="none"/>
        </w:rPr>
        <w:t xml:space="preserve"> were now batched instead of instantaneous.</w:t>
      </w:r>
    </w:p>
    <w:p w14:paraId="2B9CB7DB" w14:textId="4DCBDB92" w:rsidR="00E83DD9" w:rsidRPr="004572FE"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4572FE">
        <w:rPr>
          <w:rFonts w:ascii="Times New Roman" w:eastAsia="Times New Roman" w:hAnsi="Times New Roman" w:cs="Times New Roman"/>
          <w:kern w:val="0"/>
          <w14:ligatures w14:val="none"/>
        </w:rPr>
        <w:t xml:space="preserve">The architecture maintained end-to-end verifiability while improving scalability, an approach supported in recent studies on hybrid blockchain systems for voting applications </w:t>
      </w:r>
      <w:r w:rsidR="002E29CD">
        <w:rPr>
          <w:rFonts w:ascii="Times New Roman" w:eastAsia="Times New Roman" w:hAnsi="Times New Roman" w:cs="Times New Roman"/>
          <w:kern w:val="0"/>
          <w14:ligatures w14:val="none"/>
        </w:rPr>
        <w:t>[10][11]</w:t>
      </w:r>
      <w:r w:rsidRPr="004572FE">
        <w:rPr>
          <w:rFonts w:ascii="Times New Roman" w:eastAsia="Times New Roman" w:hAnsi="Times New Roman" w:cs="Times New Roman"/>
          <w:kern w:val="0"/>
          <w14:ligatures w14:val="none"/>
        </w:rPr>
        <w:t>.</w:t>
      </w:r>
    </w:p>
    <w:p w14:paraId="36460C06" w14:textId="77777777" w:rsidR="0017215F" w:rsidRPr="009F47B3" w:rsidRDefault="0017215F" w:rsidP="007429EF">
      <w:pPr>
        <w:spacing w:line="276" w:lineRule="auto"/>
        <w:jc w:val="left"/>
      </w:pPr>
      <w:r w:rsidRPr="009F47B3">
        <w:t>Stored votes in MongoDB first (User.js schema):</w:t>
      </w:r>
    </w:p>
    <w:p w14:paraId="38481640" w14:textId="77777777" w:rsidR="0017215F" w:rsidRPr="009F47B3" w:rsidRDefault="0017215F" w:rsidP="007429EF">
      <w:pPr>
        <w:spacing w:line="276" w:lineRule="auto"/>
        <w:jc w:val="left"/>
      </w:pPr>
      <w:r w:rsidRPr="009F47B3">
        <w:rPr>
          <w:noProof/>
        </w:rPr>
        <w:drawing>
          <wp:inline distT="0" distB="0" distL="0" distR="0" wp14:anchorId="6161D3F2" wp14:editId="010CE713">
            <wp:extent cx="4972050" cy="295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2050" cy="295275"/>
                    </a:xfrm>
                    <a:prstGeom prst="rect">
                      <a:avLst/>
                    </a:prstGeom>
                  </pic:spPr>
                </pic:pic>
              </a:graphicData>
            </a:graphic>
          </wp:inline>
        </w:drawing>
      </w:r>
    </w:p>
    <w:p w14:paraId="408A6772" w14:textId="77777777" w:rsidR="0017215F" w:rsidRDefault="0017215F" w:rsidP="007429EF">
      <w:pPr>
        <w:numPr>
          <w:ilvl w:val="0"/>
          <w:numId w:val="11"/>
        </w:numPr>
        <w:spacing w:line="276" w:lineRule="auto"/>
        <w:jc w:val="left"/>
      </w:pPr>
      <w:r w:rsidRPr="009F47B3">
        <w:t xml:space="preserve">Batched blockchain confirmations hourly via </w:t>
      </w:r>
      <w:proofErr w:type="spellStart"/>
      <w:r w:rsidRPr="009F47B3">
        <w:t>cron</w:t>
      </w:r>
      <w:proofErr w:type="spellEnd"/>
      <w:r w:rsidRPr="009F47B3">
        <w:t xml:space="preserve"> job.</w:t>
      </w:r>
    </w:p>
    <w:p w14:paraId="37B82C49" w14:textId="77777777" w:rsidR="00A95C99" w:rsidRDefault="00A95C99" w:rsidP="007429EF">
      <w:pPr>
        <w:spacing w:line="276" w:lineRule="auto"/>
        <w:ind w:left="720"/>
        <w:jc w:val="left"/>
      </w:pPr>
    </w:p>
    <w:p w14:paraId="05B4F5E7" w14:textId="77777777" w:rsidR="00A95C99" w:rsidRPr="0017215F" w:rsidRDefault="00A95C99" w:rsidP="007429EF">
      <w:pPr>
        <w:spacing w:line="276" w:lineRule="auto"/>
        <w:ind w:left="720"/>
        <w:jc w:val="left"/>
      </w:pPr>
    </w:p>
    <w:p w14:paraId="18AF6439" w14:textId="77777777" w:rsidR="00E83DD9" w:rsidRPr="00095151"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2. Gas Optimization</w:t>
      </w:r>
    </w:p>
    <w:p w14:paraId="54F3DC4D" w14:textId="2628B76B" w:rsidR="002C618F" w:rsidRDefault="00E83DD9" w:rsidP="00095151">
      <w:pPr>
        <w:spacing w:before="100" w:beforeAutospacing="1" w:after="100" w:afterAutospacing="1" w:line="276" w:lineRule="auto"/>
        <w:jc w:val="left"/>
        <w:outlineLvl w:val="3"/>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Challenge:</w:t>
      </w:r>
      <w:r w:rsidR="004A4F70">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kern w:val="0"/>
          <w14:ligatures w14:val="none"/>
        </w:rPr>
        <w:t xml:space="preserve">Following the implementation of on-chain vote commitments, another major bottleneck emerged: </w:t>
      </w:r>
      <w:r w:rsidRPr="00E83DD9">
        <w:rPr>
          <w:rFonts w:ascii="Times New Roman" w:eastAsia="Times New Roman" w:hAnsi="Times New Roman" w:cs="Times New Roman"/>
          <w:b/>
          <w:bCs/>
          <w:kern w:val="0"/>
          <w14:ligatures w14:val="none"/>
        </w:rPr>
        <w:t>excessive and unpredictable gas fees</w:t>
      </w:r>
      <w:r w:rsidRPr="00E83DD9">
        <w:rPr>
          <w:rFonts w:ascii="Times New Roman" w:eastAsia="Times New Roman" w:hAnsi="Times New Roman" w:cs="Times New Roman"/>
          <w:kern w:val="0"/>
          <w14:ligatures w14:val="none"/>
        </w:rPr>
        <w:t xml:space="preserve"> on the Ethereum network. </w:t>
      </w:r>
    </w:p>
    <w:p w14:paraId="13386A5F" w14:textId="12BC1810" w:rsidR="00E83DD9" w:rsidRPr="004A4F70"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kern w:val="0"/>
          <w14:ligatures w14:val="none"/>
        </w:rPr>
        <w:t xml:space="preserve">These fees not only strained system performance but also introduced </w:t>
      </w:r>
      <w:r w:rsidRPr="00E83DD9">
        <w:rPr>
          <w:rFonts w:ascii="Times New Roman" w:eastAsia="Times New Roman" w:hAnsi="Times New Roman" w:cs="Times New Roman"/>
          <w:b/>
          <w:bCs/>
          <w:kern w:val="0"/>
          <w14:ligatures w14:val="none"/>
        </w:rPr>
        <w:t>cost and time variability</w:t>
      </w:r>
      <w:r w:rsidRPr="00E83DD9">
        <w:rPr>
          <w:rFonts w:ascii="Times New Roman" w:eastAsia="Times New Roman" w:hAnsi="Times New Roman" w:cs="Times New Roman"/>
          <w:kern w:val="0"/>
          <w14:ligatures w14:val="none"/>
        </w:rPr>
        <w:t xml:space="preserve"> for vote submission, directly impacting scalability and transaction reliability under moderate to high traffic.</w:t>
      </w:r>
    </w:p>
    <w:p w14:paraId="765571D6"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Solution: Dynamic Gas Pricing in Blockchain Integration</w:t>
      </w:r>
    </w:p>
    <w:p w14:paraId="46FD08D7" w14:textId="77777777" w:rsidR="00E83DD9" w:rsidRPr="009F47B3"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To mitigate this, enhancements were made to the </w:t>
      </w:r>
      <w:r w:rsidRPr="00E83DD9">
        <w:rPr>
          <w:rFonts w:ascii="Courier New" w:eastAsia="Times New Roman" w:hAnsi="Courier New" w:cs="Courier New"/>
          <w:kern w:val="0"/>
          <w:sz w:val="20"/>
          <w:szCs w:val="20"/>
          <w14:ligatures w14:val="none"/>
        </w:rPr>
        <w:t>blockchainService.js</w:t>
      </w:r>
      <w:r w:rsidRPr="00E83DD9">
        <w:rPr>
          <w:rFonts w:ascii="Times New Roman" w:eastAsia="Times New Roman" w:hAnsi="Times New Roman" w:cs="Times New Roman"/>
          <w:kern w:val="0"/>
          <w14:ligatures w14:val="none"/>
        </w:rPr>
        <w:t xml:space="preserve"> component, focusing </w:t>
      </w:r>
      <w:r w:rsidRPr="009F47B3">
        <w:rPr>
          <w:rFonts w:ascii="Times New Roman" w:eastAsia="Times New Roman" w:hAnsi="Times New Roman" w:cs="Times New Roman"/>
          <w:kern w:val="0"/>
          <w14:ligatures w14:val="none"/>
        </w:rPr>
        <w:t xml:space="preserve">on </w:t>
      </w:r>
      <w:r w:rsidRPr="009F47B3">
        <w:rPr>
          <w:rFonts w:ascii="Times New Roman" w:eastAsia="Times New Roman" w:hAnsi="Times New Roman" w:cs="Times New Roman"/>
          <w:b/>
          <w:bCs/>
          <w:kern w:val="0"/>
          <w14:ligatures w14:val="none"/>
        </w:rPr>
        <w:t>real-time gas fee optimization</w:t>
      </w:r>
      <w:r w:rsidRPr="009F47B3">
        <w:rPr>
          <w:rFonts w:ascii="Times New Roman" w:eastAsia="Times New Roman" w:hAnsi="Times New Roman" w:cs="Times New Roman"/>
          <w:kern w:val="0"/>
          <w14:ligatures w14:val="none"/>
        </w:rPr>
        <w:t xml:space="preserve"> using </w:t>
      </w:r>
      <w:r w:rsidRPr="009F47B3">
        <w:rPr>
          <w:rFonts w:ascii="Times New Roman" w:eastAsia="Times New Roman" w:hAnsi="Times New Roman" w:cs="Times New Roman"/>
          <w:b/>
          <w:bCs/>
          <w:kern w:val="0"/>
          <w14:ligatures w14:val="none"/>
        </w:rPr>
        <w:t>external and internal pricing intelligence</w:t>
      </w:r>
      <w:r w:rsidRPr="009F47B3">
        <w:rPr>
          <w:rFonts w:ascii="Times New Roman" w:eastAsia="Times New Roman" w:hAnsi="Times New Roman" w:cs="Times New Roman"/>
          <w:kern w:val="0"/>
          <w14:ligatures w14:val="none"/>
        </w:rPr>
        <w:t>.</w:t>
      </w:r>
    </w:p>
    <w:p w14:paraId="744901BC" w14:textId="77777777" w:rsidR="00E83DD9" w:rsidRPr="009F47B3"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Key Enhancements:</w:t>
      </w:r>
    </w:p>
    <w:p w14:paraId="60515911" w14:textId="77777777" w:rsidR="002C618F"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1. Real-Time Gas Price Oracle Integration:</w:t>
      </w:r>
      <w:r w:rsidR="002C618F">
        <w:rPr>
          <w:rFonts w:ascii="Times New Roman" w:eastAsia="Times New Roman" w:hAnsi="Times New Roman" w:cs="Times New Roman"/>
          <w:b/>
          <w:bCs/>
          <w:kern w:val="0"/>
          <w14:ligatures w14:val="none"/>
        </w:rPr>
        <w:t xml:space="preserve"> </w:t>
      </w:r>
      <w:r w:rsidRPr="009F47B3">
        <w:rPr>
          <w:rFonts w:ascii="Times New Roman" w:eastAsia="Times New Roman" w:hAnsi="Times New Roman" w:cs="Times New Roman"/>
          <w:kern w:val="0"/>
          <w14:ligatures w14:val="none"/>
        </w:rPr>
        <w:t xml:space="preserve">The system integrated </w:t>
      </w:r>
      <w:r w:rsidRPr="009F47B3">
        <w:rPr>
          <w:rFonts w:ascii="Times New Roman" w:eastAsia="Times New Roman" w:hAnsi="Times New Roman" w:cs="Times New Roman"/>
          <w:b/>
          <w:bCs/>
          <w:kern w:val="0"/>
          <w14:ligatures w14:val="none"/>
        </w:rPr>
        <w:t>gas price oracles</w:t>
      </w:r>
      <w:r w:rsidRPr="009F47B3">
        <w:rPr>
          <w:rFonts w:ascii="Times New Roman" w:eastAsia="Times New Roman" w:hAnsi="Times New Roman" w:cs="Times New Roman"/>
          <w:kern w:val="0"/>
          <w14:ligatures w14:val="none"/>
        </w:rPr>
        <w:t xml:space="preserve"> (e.g., </w:t>
      </w:r>
      <w:proofErr w:type="spellStart"/>
      <w:r w:rsidRPr="009F47B3">
        <w:rPr>
          <w:rFonts w:ascii="Times New Roman" w:eastAsia="Times New Roman" w:hAnsi="Times New Roman" w:cs="Times New Roman"/>
          <w:kern w:val="0"/>
          <w14:ligatures w14:val="none"/>
        </w:rPr>
        <w:t>Etherchain</w:t>
      </w:r>
      <w:proofErr w:type="spellEnd"/>
      <w:r w:rsidRPr="009F47B3">
        <w:rPr>
          <w:rFonts w:ascii="Times New Roman" w:eastAsia="Times New Roman" w:hAnsi="Times New Roman" w:cs="Times New Roman"/>
          <w:kern w:val="0"/>
          <w14:ligatures w14:val="none"/>
        </w:rPr>
        <w:t xml:space="preserve"> or Gas Station Network) to fetch current </w:t>
      </w:r>
      <w:proofErr w:type="spellStart"/>
      <w:r w:rsidRPr="009F47B3">
        <w:rPr>
          <w:rFonts w:ascii="Courier New" w:eastAsia="Times New Roman" w:hAnsi="Courier New" w:cs="Courier New"/>
          <w:kern w:val="0"/>
          <w14:ligatures w14:val="none"/>
        </w:rPr>
        <w:t>safeLow</w:t>
      </w:r>
      <w:proofErr w:type="spellEnd"/>
      <w:r w:rsidRPr="009F47B3">
        <w:rPr>
          <w:rFonts w:ascii="Times New Roman" w:eastAsia="Times New Roman" w:hAnsi="Times New Roman" w:cs="Times New Roman"/>
          <w:kern w:val="0"/>
          <w14:ligatures w14:val="none"/>
        </w:rPr>
        <w:t xml:space="preserve">, </w:t>
      </w:r>
      <w:r w:rsidRPr="009F47B3">
        <w:rPr>
          <w:rFonts w:ascii="Courier New" w:eastAsia="Times New Roman" w:hAnsi="Courier New" w:cs="Courier New"/>
          <w:kern w:val="0"/>
          <w14:ligatures w14:val="none"/>
        </w:rPr>
        <w:t>average</w:t>
      </w:r>
      <w:r w:rsidRPr="009F47B3">
        <w:rPr>
          <w:rFonts w:ascii="Times New Roman" w:eastAsia="Times New Roman" w:hAnsi="Times New Roman" w:cs="Times New Roman"/>
          <w:kern w:val="0"/>
          <w14:ligatures w14:val="none"/>
        </w:rPr>
        <w:t xml:space="preserve">, and </w:t>
      </w:r>
      <w:r w:rsidRPr="009F47B3">
        <w:rPr>
          <w:rFonts w:ascii="Courier New" w:eastAsia="Times New Roman" w:hAnsi="Courier New" w:cs="Courier New"/>
          <w:kern w:val="0"/>
          <w14:ligatures w14:val="none"/>
        </w:rPr>
        <w:t>fast</w:t>
      </w:r>
      <w:r w:rsidRPr="009F47B3">
        <w:rPr>
          <w:rFonts w:ascii="Times New Roman" w:eastAsia="Times New Roman" w:hAnsi="Times New Roman" w:cs="Times New Roman"/>
          <w:kern w:val="0"/>
          <w14:ligatures w14:val="none"/>
        </w:rPr>
        <w:t xml:space="preserve"> pricing tiers.</w:t>
      </w:r>
      <w:r w:rsidR="002C618F">
        <w:rPr>
          <w:rFonts w:ascii="Times New Roman" w:eastAsia="Times New Roman" w:hAnsi="Times New Roman" w:cs="Times New Roman"/>
          <w:b/>
          <w:bCs/>
          <w:kern w:val="0"/>
          <w14:ligatures w14:val="none"/>
        </w:rPr>
        <w:t xml:space="preserve"> </w:t>
      </w:r>
    </w:p>
    <w:p w14:paraId="505B8228" w14:textId="2DCE59A2" w:rsidR="00E83DD9" w:rsidRPr="002C618F" w:rsidRDefault="00E83DD9" w:rsidP="007429EF">
      <w:pPr>
        <w:pStyle w:val="ListParagraph"/>
        <w:numPr>
          <w:ilvl w:val="0"/>
          <w:numId w:val="11"/>
        </w:num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2C618F">
        <w:rPr>
          <w:rFonts w:ascii="Times New Roman" w:eastAsia="Times New Roman" w:hAnsi="Times New Roman" w:cs="Times New Roman"/>
          <w:kern w:val="0"/>
          <w14:ligatures w14:val="none"/>
        </w:rPr>
        <w:t xml:space="preserve">This data was </w:t>
      </w:r>
      <w:proofErr w:type="gramStart"/>
      <w:r w:rsidRPr="002C618F">
        <w:rPr>
          <w:rFonts w:ascii="Times New Roman" w:eastAsia="Times New Roman" w:hAnsi="Times New Roman" w:cs="Times New Roman"/>
          <w:kern w:val="0"/>
          <w14:ligatures w14:val="none"/>
        </w:rPr>
        <w:t>cached</w:t>
      </w:r>
      <w:proofErr w:type="gramEnd"/>
      <w:r w:rsidRPr="002C618F">
        <w:rPr>
          <w:rFonts w:ascii="Times New Roman" w:eastAsia="Times New Roman" w:hAnsi="Times New Roman" w:cs="Times New Roman"/>
          <w:kern w:val="0"/>
          <w14:ligatures w14:val="none"/>
        </w:rPr>
        <w:t xml:space="preserve"> and refreshed at defined intervals to avoid oracle overuse.</w:t>
      </w:r>
    </w:p>
    <w:p w14:paraId="03693CAD" w14:textId="77777777" w:rsidR="002C618F"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2. Internal Optimization Logic:</w:t>
      </w:r>
    </w:p>
    <w:p w14:paraId="31DD00E7" w14:textId="21374BF7" w:rsidR="00E83DD9" w:rsidRPr="002C618F" w:rsidRDefault="002C618F" w:rsidP="007429EF">
      <w:pPr>
        <w:spacing w:before="100" w:beforeAutospacing="1" w:after="100" w:afterAutospacing="1" w:line="276" w:lineRule="auto"/>
        <w:jc w:val="left"/>
        <w:outlineLvl w:val="4"/>
        <w:rPr>
          <w:rFonts w:ascii="Times New Roman" w:eastAsia="Times New Roman" w:hAnsi="Times New Roman" w:cs="Times New Roman"/>
          <w:kern w:val="0"/>
          <w14:ligatures w14:val="none"/>
        </w:rPr>
      </w:pPr>
      <w:r w:rsidRPr="002C618F">
        <w:rPr>
          <w:rFonts w:ascii="Times New Roman" w:eastAsia="Times New Roman" w:hAnsi="Times New Roman" w:cs="Times New Roman"/>
          <w:b/>
          <w:bCs/>
          <w:kern w:val="0"/>
          <w14:ligatures w14:val="none"/>
        </w:rPr>
        <w:t>Middleware</w:t>
      </w:r>
      <w:r w:rsidR="00E83DD9" w:rsidRPr="002C618F">
        <w:rPr>
          <w:rFonts w:ascii="Times New Roman" w:eastAsia="Times New Roman" w:hAnsi="Times New Roman" w:cs="Times New Roman"/>
          <w:b/>
          <w:bCs/>
          <w:kern w:val="0"/>
          <w14:ligatures w14:val="none"/>
        </w:rPr>
        <w:t xml:space="preserve"> was implemented to:</w:t>
      </w:r>
      <w:r>
        <w:rPr>
          <w:rFonts w:ascii="Times New Roman" w:eastAsia="Times New Roman" w:hAnsi="Times New Roman" w:cs="Times New Roman"/>
          <w:b/>
          <w:bCs/>
          <w:kern w:val="0"/>
          <w14:ligatures w14:val="none"/>
        </w:rPr>
        <w:t xml:space="preserve"> </w:t>
      </w:r>
      <w:r w:rsidR="00E83DD9" w:rsidRPr="002C618F">
        <w:rPr>
          <w:rFonts w:ascii="Times New Roman" w:eastAsia="Times New Roman" w:hAnsi="Times New Roman" w:cs="Times New Roman"/>
          <w:kern w:val="0"/>
          <w14:ligatures w14:val="none"/>
        </w:rPr>
        <w:t>Automatically select the most cost-effective tier based on the network load and urgency of the transaction.</w:t>
      </w:r>
      <w:r w:rsidRPr="002C618F">
        <w:rPr>
          <w:rFonts w:ascii="Times New Roman" w:eastAsia="Times New Roman" w:hAnsi="Times New Roman" w:cs="Times New Roman"/>
          <w:kern w:val="0"/>
          <w14:ligatures w14:val="none"/>
        </w:rPr>
        <w:t xml:space="preserve"> </w:t>
      </w:r>
      <w:r w:rsidR="00E83DD9" w:rsidRPr="002C618F">
        <w:rPr>
          <w:rFonts w:ascii="Times New Roman" w:eastAsia="Times New Roman" w:hAnsi="Times New Roman" w:cs="Times New Roman"/>
          <w:kern w:val="0"/>
          <w14:ligatures w14:val="none"/>
        </w:rPr>
        <w:t>Delay non-urgent transactions (e.g., hourly vote batch commits) until gas prices fell below a defined threshold.</w:t>
      </w:r>
      <w:r w:rsidRPr="002C618F">
        <w:rPr>
          <w:rFonts w:ascii="Times New Roman" w:eastAsia="Times New Roman" w:hAnsi="Times New Roman" w:cs="Times New Roman"/>
          <w:kern w:val="0"/>
          <w14:ligatures w14:val="none"/>
        </w:rPr>
        <w:t xml:space="preserve"> </w:t>
      </w:r>
      <w:r w:rsidR="00E83DD9" w:rsidRPr="002C618F">
        <w:rPr>
          <w:rFonts w:ascii="Times New Roman" w:eastAsia="Times New Roman" w:hAnsi="Times New Roman" w:cs="Times New Roman"/>
          <w:kern w:val="0"/>
          <w14:ligatures w14:val="none"/>
        </w:rPr>
        <w:t>This decision-making layer was built into the blockchain transaction submission module to balance cost and speed dynamically.</w:t>
      </w:r>
    </w:p>
    <w:p w14:paraId="2D512E95" w14:textId="77777777" w:rsidR="002C618F"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b/>
          <w:bCs/>
          <w:kern w:val="0"/>
          <w14:ligatures w14:val="none"/>
        </w:rPr>
        <w:t>3. Configurable Gas Strategy:</w:t>
      </w:r>
      <w:r w:rsidR="002C618F">
        <w:rPr>
          <w:rFonts w:ascii="Times New Roman" w:eastAsia="Times New Roman" w:hAnsi="Times New Roman" w:cs="Times New Roman"/>
          <w:b/>
          <w:bCs/>
          <w:kern w:val="0"/>
          <w14:ligatures w14:val="none"/>
        </w:rPr>
        <w:t xml:space="preserve"> </w:t>
      </w:r>
    </w:p>
    <w:p w14:paraId="57187954" w14:textId="29D6B7AD" w:rsidR="00E83DD9" w:rsidRPr="002C618F"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9F47B3">
        <w:rPr>
          <w:rFonts w:ascii="Times New Roman" w:eastAsia="Times New Roman" w:hAnsi="Times New Roman" w:cs="Times New Roman"/>
          <w:kern w:val="0"/>
          <w14:ligatures w14:val="none"/>
        </w:rPr>
        <w:t>Developers were given control to choose between:</w:t>
      </w:r>
    </w:p>
    <w:p w14:paraId="60F36B46" w14:textId="77777777" w:rsidR="00E83DD9" w:rsidRPr="009F47B3" w:rsidRDefault="00E83DD9" w:rsidP="007429EF">
      <w:pPr>
        <w:numPr>
          <w:ilvl w:val="1"/>
          <w:numId w:val="138"/>
        </w:numPr>
        <w:spacing w:before="100" w:beforeAutospacing="1" w:after="100" w:afterAutospacing="1" w:line="276" w:lineRule="auto"/>
        <w:jc w:val="left"/>
        <w:rPr>
          <w:rFonts w:ascii="Times New Roman" w:eastAsia="Times New Roman" w:hAnsi="Times New Roman" w:cs="Times New Roman"/>
          <w:kern w:val="0"/>
          <w14:ligatures w14:val="none"/>
        </w:rPr>
      </w:pPr>
      <w:r w:rsidRPr="009F47B3">
        <w:rPr>
          <w:rFonts w:ascii="Courier New" w:eastAsia="Times New Roman" w:hAnsi="Courier New" w:cs="Courier New"/>
          <w:kern w:val="0"/>
          <w14:ligatures w14:val="none"/>
        </w:rPr>
        <w:t>fast</w:t>
      </w:r>
      <w:r w:rsidRPr="009F47B3">
        <w:rPr>
          <w:rFonts w:ascii="Times New Roman" w:eastAsia="Times New Roman" w:hAnsi="Times New Roman" w:cs="Times New Roman"/>
          <w:kern w:val="0"/>
          <w14:ligatures w14:val="none"/>
        </w:rPr>
        <w:t>: for urgent operations (e.g., admin actions)</w:t>
      </w:r>
    </w:p>
    <w:p w14:paraId="75673B83" w14:textId="77777777" w:rsidR="00E83DD9" w:rsidRPr="009F47B3" w:rsidRDefault="00E83DD9" w:rsidP="007429EF">
      <w:pPr>
        <w:numPr>
          <w:ilvl w:val="1"/>
          <w:numId w:val="138"/>
        </w:numPr>
        <w:spacing w:before="100" w:beforeAutospacing="1" w:after="100" w:afterAutospacing="1" w:line="276" w:lineRule="auto"/>
        <w:jc w:val="left"/>
        <w:rPr>
          <w:rFonts w:ascii="Times New Roman" w:eastAsia="Times New Roman" w:hAnsi="Times New Roman" w:cs="Times New Roman"/>
          <w:kern w:val="0"/>
          <w14:ligatures w14:val="none"/>
        </w:rPr>
      </w:pPr>
      <w:r w:rsidRPr="009F47B3">
        <w:rPr>
          <w:rFonts w:ascii="Courier New" w:eastAsia="Times New Roman" w:hAnsi="Courier New" w:cs="Courier New"/>
          <w:kern w:val="0"/>
          <w14:ligatures w14:val="none"/>
        </w:rPr>
        <w:t>average</w:t>
      </w:r>
      <w:r w:rsidRPr="009F47B3">
        <w:rPr>
          <w:rFonts w:ascii="Times New Roman" w:eastAsia="Times New Roman" w:hAnsi="Times New Roman" w:cs="Times New Roman"/>
          <w:kern w:val="0"/>
          <w14:ligatures w14:val="none"/>
        </w:rPr>
        <w:t>: for typical vote batching</w:t>
      </w:r>
    </w:p>
    <w:p w14:paraId="1462FDB0" w14:textId="77777777" w:rsidR="00E83DD9" w:rsidRDefault="00E83DD9" w:rsidP="007429EF">
      <w:pPr>
        <w:numPr>
          <w:ilvl w:val="1"/>
          <w:numId w:val="138"/>
        </w:numPr>
        <w:spacing w:before="100" w:beforeAutospacing="1" w:after="100" w:afterAutospacing="1" w:line="276" w:lineRule="auto"/>
        <w:jc w:val="left"/>
        <w:rPr>
          <w:rFonts w:ascii="Times New Roman" w:eastAsia="Times New Roman" w:hAnsi="Times New Roman" w:cs="Times New Roman"/>
          <w:kern w:val="0"/>
          <w14:ligatures w14:val="none"/>
        </w:rPr>
      </w:pPr>
      <w:r w:rsidRPr="009F47B3">
        <w:rPr>
          <w:rFonts w:ascii="Courier New" w:eastAsia="Times New Roman" w:hAnsi="Courier New" w:cs="Courier New"/>
          <w:kern w:val="0"/>
          <w14:ligatures w14:val="none"/>
        </w:rPr>
        <w:t>eco</w:t>
      </w:r>
      <w:r w:rsidRPr="009F47B3">
        <w:rPr>
          <w:rFonts w:ascii="Times New Roman" w:eastAsia="Times New Roman" w:hAnsi="Times New Roman" w:cs="Times New Roman"/>
          <w:kern w:val="0"/>
          <w14:ligatures w14:val="none"/>
        </w:rPr>
        <w:t>: for low-priority background transactions</w:t>
      </w:r>
    </w:p>
    <w:p w14:paraId="4950E2CD" w14:textId="77777777" w:rsidR="00095151" w:rsidRDefault="00095151" w:rsidP="00095151">
      <w:pPr>
        <w:spacing w:before="100" w:beforeAutospacing="1" w:after="100" w:afterAutospacing="1" w:line="276" w:lineRule="auto"/>
        <w:jc w:val="left"/>
        <w:rPr>
          <w:rFonts w:ascii="Times New Roman" w:eastAsia="Times New Roman" w:hAnsi="Times New Roman" w:cs="Times New Roman"/>
          <w:kern w:val="0"/>
          <w14:ligatures w14:val="none"/>
        </w:rPr>
      </w:pPr>
    </w:p>
    <w:p w14:paraId="5E1CF752" w14:textId="77777777" w:rsidR="00A95C99" w:rsidRPr="009F47B3" w:rsidRDefault="00A95C99" w:rsidP="007429EF">
      <w:pPr>
        <w:spacing w:before="100" w:beforeAutospacing="1" w:after="100" w:afterAutospacing="1" w:line="276" w:lineRule="auto"/>
        <w:jc w:val="left"/>
        <w:rPr>
          <w:rFonts w:ascii="Times New Roman" w:eastAsia="Times New Roman" w:hAnsi="Times New Roman" w:cs="Times New Roman"/>
          <w:kern w:val="0"/>
          <w14:ligatures w14:val="none"/>
        </w:rPr>
      </w:pPr>
    </w:p>
    <w:p w14:paraId="7FCDCEE7" w14:textId="77777777" w:rsidR="002C618F" w:rsidRDefault="00E83DD9" w:rsidP="007429EF">
      <w:pPr>
        <w:spacing w:before="100" w:beforeAutospacing="1" w:after="100" w:afterAutospacing="1" w:line="276" w:lineRule="auto"/>
        <w:jc w:val="left"/>
        <w:outlineLvl w:val="3"/>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Impact:</w:t>
      </w:r>
      <w:r w:rsidR="002C618F">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b/>
          <w:bCs/>
          <w:kern w:val="0"/>
          <w14:ligatures w14:val="none"/>
        </w:rPr>
        <w:t>Average transaction confirmation time</w:t>
      </w:r>
      <w:r w:rsidRPr="00E83DD9">
        <w:rPr>
          <w:rFonts w:ascii="Times New Roman" w:eastAsia="Times New Roman" w:hAnsi="Times New Roman" w:cs="Times New Roman"/>
          <w:kern w:val="0"/>
          <w14:ligatures w14:val="none"/>
        </w:rPr>
        <w:t xml:space="preserve"> was reduced from </w:t>
      </w:r>
      <w:r w:rsidRPr="00E83DD9">
        <w:rPr>
          <w:rFonts w:ascii="Times New Roman" w:eastAsia="Times New Roman" w:hAnsi="Times New Roman" w:cs="Times New Roman"/>
          <w:b/>
          <w:bCs/>
          <w:kern w:val="0"/>
          <w14:ligatures w14:val="none"/>
        </w:rPr>
        <w:t>~30 seconds to ~12 seconds</w:t>
      </w:r>
      <w:r w:rsidRPr="00E83DD9">
        <w:rPr>
          <w:rFonts w:ascii="Times New Roman" w:eastAsia="Times New Roman" w:hAnsi="Times New Roman" w:cs="Times New Roman"/>
          <w:kern w:val="0"/>
          <w14:ligatures w14:val="none"/>
        </w:rPr>
        <w:t xml:space="preserve"> during normal load and maintained below </w:t>
      </w:r>
      <w:r w:rsidRPr="00E83DD9">
        <w:rPr>
          <w:rFonts w:ascii="Times New Roman" w:eastAsia="Times New Roman" w:hAnsi="Times New Roman" w:cs="Times New Roman"/>
          <w:b/>
          <w:bCs/>
          <w:kern w:val="0"/>
          <w14:ligatures w14:val="none"/>
        </w:rPr>
        <w:t>20 seconds</w:t>
      </w:r>
      <w:r w:rsidRPr="00E83DD9">
        <w:rPr>
          <w:rFonts w:ascii="Times New Roman" w:eastAsia="Times New Roman" w:hAnsi="Times New Roman" w:cs="Times New Roman"/>
          <w:kern w:val="0"/>
          <w14:ligatures w14:val="none"/>
        </w:rPr>
        <w:t xml:space="preserve"> even during moderate spikes.</w:t>
      </w:r>
      <w:r w:rsidR="002C618F">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kern w:val="0"/>
          <w14:ligatures w14:val="none"/>
        </w:rPr>
        <w:t xml:space="preserve">Gas fees were reduced by </w:t>
      </w:r>
      <w:r w:rsidRPr="00E83DD9">
        <w:rPr>
          <w:rFonts w:ascii="Times New Roman" w:eastAsia="Times New Roman" w:hAnsi="Times New Roman" w:cs="Times New Roman"/>
          <w:b/>
          <w:bCs/>
          <w:kern w:val="0"/>
          <w14:ligatures w14:val="none"/>
        </w:rPr>
        <w:t>up to 35%</w:t>
      </w:r>
      <w:r w:rsidRPr="00E83DD9">
        <w:rPr>
          <w:rFonts w:ascii="Times New Roman" w:eastAsia="Times New Roman" w:hAnsi="Times New Roman" w:cs="Times New Roman"/>
          <w:kern w:val="0"/>
          <w14:ligatures w14:val="none"/>
        </w:rPr>
        <w:t xml:space="preserve"> compared to static gas implementations.</w:t>
      </w:r>
    </w:p>
    <w:p w14:paraId="05905CD7" w14:textId="23BF813C" w:rsidR="002C618F" w:rsidRPr="00A95C99" w:rsidRDefault="002C618F" w:rsidP="007429EF">
      <w:pPr>
        <w:spacing w:before="100" w:beforeAutospacing="1" w:after="100" w:afterAutospacing="1" w:line="276" w:lineRule="auto"/>
        <w:jc w:val="left"/>
        <w:outlineLvl w:val="3"/>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 </w:t>
      </w:r>
      <w:r w:rsidR="00E83DD9" w:rsidRPr="00E83DD9">
        <w:rPr>
          <w:rFonts w:ascii="Times New Roman" w:eastAsia="Times New Roman" w:hAnsi="Times New Roman" w:cs="Times New Roman"/>
          <w:kern w:val="0"/>
          <w14:ligatures w14:val="none"/>
        </w:rPr>
        <w:t xml:space="preserve">Improved reliability and cost-predictability made the system more scalable and sustainable for national-scale deployments </w:t>
      </w:r>
      <w:r w:rsidR="002E29CD">
        <w:rPr>
          <w:rFonts w:ascii="Times New Roman" w:eastAsia="Times New Roman" w:hAnsi="Times New Roman" w:cs="Times New Roman"/>
          <w:kern w:val="0"/>
          <w14:ligatures w14:val="none"/>
        </w:rPr>
        <w:t>[5]</w:t>
      </w:r>
      <w:r w:rsidR="00E83DD9" w:rsidRPr="00E83DD9">
        <w:rPr>
          <w:rFonts w:ascii="Times New Roman" w:eastAsia="Times New Roman" w:hAnsi="Times New Roman" w:cs="Times New Roman"/>
          <w:kern w:val="0"/>
          <w14:ligatures w14:val="none"/>
        </w:rPr>
        <w:t>.</w:t>
      </w:r>
    </w:p>
    <w:p w14:paraId="5484EFCB" w14:textId="15876091" w:rsidR="0017215F" w:rsidRDefault="0017215F" w:rsidP="007429EF">
      <w:pPr>
        <w:spacing w:line="276" w:lineRule="auto"/>
        <w:jc w:val="left"/>
      </w:pPr>
      <w:r>
        <w:t>Dynamic gas pricing in blockchain service:</w:t>
      </w:r>
    </w:p>
    <w:p w14:paraId="0AF034B0" w14:textId="77777777" w:rsidR="0017215F" w:rsidRDefault="0017215F" w:rsidP="007429EF">
      <w:pPr>
        <w:spacing w:line="276" w:lineRule="auto"/>
        <w:jc w:val="left"/>
      </w:pPr>
      <w:r w:rsidRPr="0017215F">
        <w:rPr>
          <w:noProof/>
        </w:rPr>
        <w:drawing>
          <wp:inline distT="0" distB="0" distL="0" distR="0" wp14:anchorId="6709768D" wp14:editId="7115F755">
            <wp:extent cx="5476875" cy="333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6875" cy="333375"/>
                    </a:xfrm>
                    <a:prstGeom prst="rect">
                      <a:avLst/>
                    </a:prstGeom>
                  </pic:spPr>
                </pic:pic>
              </a:graphicData>
            </a:graphic>
          </wp:inline>
        </w:drawing>
      </w:r>
    </w:p>
    <w:p w14:paraId="3C21F3AB" w14:textId="77777777" w:rsidR="0017215F" w:rsidRPr="0017215F" w:rsidRDefault="0017215F" w:rsidP="007429EF">
      <w:pPr>
        <w:numPr>
          <w:ilvl w:val="0"/>
          <w:numId w:val="12"/>
        </w:numPr>
        <w:spacing w:line="276" w:lineRule="auto"/>
        <w:jc w:val="left"/>
      </w:pPr>
      <w:r w:rsidRPr="0017215F">
        <w:rPr>
          <w:i/>
          <w:iCs/>
        </w:rPr>
        <w:t>Impact</w:t>
      </w:r>
      <w:r w:rsidRPr="0017215F">
        <w:t>: Reduced average latency to </w:t>
      </w:r>
      <w:r w:rsidRPr="0017215F">
        <w:rPr>
          <w:b/>
          <w:bCs/>
        </w:rPr>
        <w:t>12s</w:t>
      </w:r>
      <w:r w:rsidRPr="0017215F">
        <w:t>.</w:t>
      </w:r>
    </w:p>
    <w:p w14:paraId="7D8DB5A4" w14:textId="77777777" w:rsidR="00E83DD9" w:rsidRPr="00095151"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3. Provisional User Feedback</w:t>
      </w:r>
    </w:p>
    <w:p w14:paraId="4B98369B" w14:textId="7F072127" w:rsidR="00E83DD9" w:rsidRPr="004A4F70"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Challenge:</w:t>
      </w:r>
      <w:r w:rsidR="004A4F70">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kern w:val="0"/>
          <w14:ligatures w14:val="none"/>
        </w:rPr>
        <w:t xml:space="preserve">In blockchain-based systems, especially during peak load or under constrained gas environments, </w:t>
      </w:r>
      <w:r w:rsidRPr="00E83DD9">
        <w:rPr>
          <w:rFonts w:ascii="Times New Roman" w:eastAsia="Times New Roman" w:hAnsi="Times New Roman" w:cs="Times New Roman"/>
          <w:b/>
          <w:bCs/>
          <w:kern w:val="0"/>
          <w14:ligatures w14:val="none"/>
        </w:rPr>
        <w:t>delayed transaction confirmations</w:t>
      </w:r>
      <w:r w:rsidRPr="00E83DD9">
        <w:rPr>
          <w:rFonts w:ascii="Times New Roman" w:eastAsia="Times New Roman" w:hAnsi="Times New Roman" w:cs="Times New Roman"/>
          <w:kern w:val="0"/>
          <w14:ligatures w14:val="none"/>
        </w:rPr>
        <w:t xml:space="preserve"> can lead to poor user experience. During early testing, it was observed that users perceived the voting system as unresponsive when vote confirmations took over 10–15 seconds. This delay risked eroding trust and usability in time-sensitive environments like elections.</w:t>
      </w:r>
    </w:p>
    <w:p w14:paraId="2973C1A9"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Solution: Provisional UI Response Strategy</w:t>
      </w:r>
    </w:p>
    <w:p w14:paraId="58D932B4" w14:textId="77777777"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To maintain a </w:t>
      </w:r>
      <w:r w:rsidRPr="00E83DD9">
        <w:rPr>
          <w:rFonts w:ascii="Times New Roman" w:eastAsia="Times New Roman" w:hAnsi="Times New Roman" w:cs="Times New Roman"/>
          <w:b/>
          <w:bCs/>
          <w:kern w:val="0"/>
          <w14:ligatures w14:val="none"/>
        </w:rPr>
        <w:t>responsive and trustworthy user interface</w:t>
      </w:r>
      <w:r w:rsidRPr="00E83DD9">
        <w:rPr>
          <w:rFonts w:ascii="Times New Roman" w:eastAsia="Times New Roman" w:hAnsi="Times New Roman" w:cs="Times New Roman"/>
          <w:kern w:val="0"/>
          <w14:ligatures w14:val="none"/>
        </w:rPr>
        <w:t>, a provisional feedback mechanism was introduced at the API level and reflected on the front end.</w:t>
      </w:r>
    </w:p>
    <w:p w14:paraId="1F7B1A14"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Key Implementation Features:</w:t>
      </w:r>
    </w:p>
    <w:p w14:paraId="50A44050" w14:textId="77777777" w:rsidR="00E83DD9" w:rsidRPr="00095151"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1. HTTP 202 Accepted Response:</w:t>
      </w:r>
    </w:p>
    <w:p w14:paraId="48442F1A" w14:textId="77777777" w:rsidR="00E83DD9" w:rsidRPr="002C618F" w:rsidRDefault="00E83DD9" w:rsidP="007429EF">
      <w:pPr>
        <w:pStyle w:val="ListParagraph"/>
        <w:numPr>
          <w:ilvl w:val="0"/>
          <w:numId w:val="12"/>
        </w:numPr>
        <w:spacing w:before="100" w:beforeAutospacing="1" w:after="100" w:afterAutospacing="1" w:line="276" w:lineRule="auto"/>
        <w:jc w:val="left"/>
        <w:rPr>
          <w:rFonts w:ascii="Times New Roman" w:eastAsia="Times New Roman" w:hAnsi="Times New Roman" w:cs="Times New Roman"/>
          <w:kern w:val="0"/>
          <w14:ligatures w14:val="none"/>
        </w:rPr>
      </w:pPr>
      <w:r w:rsidRPr="002C618F">
        <w:rPr>
          <w:rFonts w:ascii="Times New Roman" w:eastAsia="Times New Roman" w:hAnsi="Times New Roman" w:cs="Times New Roman"/>
          <w:kern w:val="0"/>
          <w14:ligatures w14:val="none"/>
        </w:rPr>
        <w:t xml:space="preserve">The system returns a </w:t>
      </w:r>
      <w:r w:rsidRPr="002C618F">
        <w:rPr>
          <w:rFonts w:ascii="Courier New" w:eastAsia="Times New Roman" w:hAnsi="Courier New" w:cs="Courier New"/>
          <w:kern w:val="0"/>
          <w:sz w:val="20"/>
          <w:szCs w:val="20"/>
          <w14:ligatures w14:val="none"/>
        </w:rPr>
        <w:t>202 Accepted</w:t>
      </w:r>
      <w:r w:rsidRPr="002C618F">
        <w:rPr>
          <w:rFonts w:ascii="Times New Roman" w:eastAsia="Times New Roman" w:hAnsi="Times New Roman" w:cs="Times New Roman"/>
          <w:kern w:val="0"/>
          <w14:ligatures w14:val="none"/>
        </w:rPr>
        <w:t xml:space="preserve"> HTTP status as soon as the vote is securely received and stored </w:t>
      </w:r>
      <w:r w:rsidRPr="002C618F">
        <w:rPr>
          <w:rFonts w:ascii="Times New Roman" w:eastAsia="Times New Roman" w:hAnsi="Times New Roman" w:cs="Times New Roman"/>
          <w:b/>
          <w:bCs/>
          <w:kern w:val="0"/>
          <w14:ligatures w14:val="none"/>
        </w:rPr>
        <w:t>off-chain</w:t>
      </w:r>
      <w:r w:rsidRPr="002C618F">
        <w:rPr>
          <w:rFonts w:ascii="Times New Roman" w:eastAsia="Times New Roman" w:hAnsi="Times New Roman" w:cs="Times New Roman"/>
          <w:kern w:val="0"/>
          <w14:ligatures w14:val="none"/>
        </w:rPr>
        <w:t>.</w:t>
      </w:r>
    </w:p>
    <w:p w14:paraId="7ACFE3D0" w14:textId="77777777" w:rsidR="00E83DD9" w:rsidRPr="002C618F" w:rsidRDefault="00E83DD9" w:rsidP="007429EF">
      <w:pPr>
        <w:pStyle w:val="ListParagraph"/>
        <w:numPr>
          <w:ilvl w:val="0"/>
          <w:numId w:val="12"/>
        </w:numPr>
        <w:spacing w:before="100" w:beforeAutospacing="1" w:after="100" w:afterAutospacing="1" w:line="276" w:lineRule="auto"/>
        <w:jc w:val="left"/>
        <w:rPr>
          <w:rFonts w:ascii="Times New Roman" w:eastAsia="Times New Roman" w:hAnsi="Times New Roman" w:cs="Times New Roman"/>
          <w:kern w:val="0"/>
          <w14:ligatures w14:val="none"/>
        </w:rPr>
      </w:pPr>
      <w:r w:rsidRPr="002C618F">
        <w:rPr>
          <w:rFonts w:ascii="Times New Roman" w:eastAsia="Times New Roman" w:hAnsi="Times New Roman" w:cs="Times New Roman"/>
          <w:kern w:val="0"/>
          <w14:ligatures w14:val="none"/>
        </w:rPr>
        <w:t xml:space="preserve">This approach decouples </w:t>
      </w:r>
      <w:r w:rsidRPr="002C618F">
        <w:rPr>
          <w:rFonts w:ascii="Times New Roman" w:eastAsia="Times New Roman" w:hAnsi="Times New Roman" w:cs="Times New Roman"/>
          <w:b/>
          <w:bCs/>
          <w:kern w:val="0"/>
          <w14:ligatures w14:val="none"/>
        </w:rPr>
        <w:t>user interaction from on-chain confirmation</w:t>
      </w:r>
      <w:r w:rsidRPr="002C618F">
        <w:rPr>
          <w:rFonts w:ascii="Times New Roman" w:eastAsia="Times New Roman" w:hAnsi="Times New Roman" w:cs="Times New Roman"/>
          <w:kern w:val="0"/>
          <w14:ligatures w14:val="none"/>
        </w:rPr>
        <w:t xml:space="preserve"> latency.</w:t>
      </w:r>
    </w:p>
    <w:p w14:paraId="1463ADEF" w14:textId="77777777" w:rsidR="00E83DD9" w:rsidRPr="00095151"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2. Real-Time Frontend Acknowledgment:</w:t>
      </w:r>
    </w:p>
    <w:p w14:paraId="4F14579B" w14:textId="77777777" w:rsidR="00E83DD9" w:rsidRDefault="00E83DD9" w:rsidP="007429EF">
      <w:pPr>
        <w:pStyle w:val="ListParagraph"/>
        <w:numPr>
          <w:ilvl w:val="0"/>
          <w:numId w:val="12"/>
        </w:numPr>
        <w:spacing w:before="100" w:beforeAutospacing="1" w:after="100" w:afterAutospacing="1" w:line="276" w:lineRule="auto"/>
        <w:jc w:val="left"/>
        <w:rPr>
          <w:rFonts w:ascii="Times New Roman" w:eastAsia="Times New Roman" w:hAnsi="Times New Roman" w:cs="Times New Roman"/>
          <w:kern w:val="0"/>
          <w14:ligatures w14:val="none"/>
        </w:rPr>
      </w:pPr>
      <w:r w:rsidRPr="002C618F">
        <w:rPr>
          <w:rFonts w:ascii="Times New Roman" w:eastAsia="Times New Roman" w:hAnsi="Times New Roman" w:cs="Times New Roman"/>
          <w:kern w:val="0"/>
          <w14:ligatures w14:val="none"/>
        </w:rPr>
        <w:t>Users immediately see a success message confirming that their vote has been “received and is being processed.”</w:t>
      </w:r>
    </w:p>
    <w:p w14:paraId="32364FF6" w14:textId="77777777" w:rsidR="00095151" w:rsidRDefault="00095151" w:rsidP="00095151">
      <w:pPr>
        <w:spacing w:before="100" w:beforeAutospacing="1" w:after="100" w:afterAutospacing="1" w:line="276" w:lineRule="auto"/>
        <w:jc w:val="left"/>
        <w:rPr>
          <w:rFonts w:ascii="Times New Roman" w:eastAsia="Times New Roman" w:hAnsi="Times New Roman" w:cs="Times New Roman"/>
          <w:kern w:val="0"/>
          <w14:ligatures w14:val="none"/>
        </w:rPr>
      </w:pPr>
    </w:p>
    <w:p w14:paraId="29AB4302" w14:textId="77777777" w:rsidR="00095151" w:rsidRPr="00095151" w:rsidRDefault="00095151" w:rsidP="00095151">
      <w:pPr>
        <w:spacing w:before="100" w:beforeAutospacing="1" w:after="100" w:afterAutospacing="1" w:line="276" w:lineRule="auto"/>
        <w:jc w:val="left"/>
        <w:rPr>
          <w:rFonts w:ascii="Times New Roman" w:eastAsia="Times New Roman" w:hAnsi="Times New Roman" w:cs="Times New Roman"/>
          <w:kern w:val="0"/>
          <w14:ligatures w14:val="none"/>
        </w:rPr>
      </w:pPr>
    </w:p>
    <w:p w14:paraId="419A1340" w14:textId="1C3B2556" w:rsidR="00CD298B" w:rsidRPr="00095151" w:rsidRDefault="00E83DD9" w:rsidP="00095151">
      <w:pPr>
        <w:pStyle w:val="ListParagraph"/>
        <w:numPr>
          <w:ilvl w:val="0"/>
          <w:numId w:val="12"/>
        </w:numPr>
        <w:spacing w:before="100" w:beforeAutospacing="1" w:after="100" w:afterAutospacing="1" w:line="276" w:lineRule="auto"/>
        <w:jc w:val="left"/>
        <w:rPr>
          <w:rFonts w:ascii="Times New Roman" w:eastAsia="Times New Roman" w:hAnsi="Times New Roman" w:cs="Times New Roman"/>
          <w:kern w:val="0"/>
          <w14:ligatures w14:val="none"/>
        </w:rPr>
      </w:pPr>
      <w:r w:rsidRPr="002C618F">
        <w:rPr>
          <w:rFonts w:ascii="Times New Roman" w:eastAsia="Times New Roman" w:hAnsi="Times New Roman" w:cs="Times New Roman"/>
          <w:kern w:val="0"/>
          <w14:ligatures w14:val="none"/>
        </w:rPr>
        <w:t xml:space="preserve">The interface emphasizes that the vote will be </w:t>
      </w:r>
      <w:r w:rsidRPr="002C618F">
        <w:rPr>
          <w:rFonts w:ascii="Times New Roman" w:eastAsia="Times New Roman" w:hAnsi="Times New Roman" w:cs="Times New Roman"/>
          <w:b/>
          <w:bCs/>
          <w:kern w:val="0"/>
          <w14:ligatures w14:val="none"/>
        </w:rPr>
        <w:t>cryptographically committed to the blockchain shortly</w:t>
      </w:r>
      <w:r w:rsidRPr="002C618F">
        <w:rPr>
          <w:rFonts w:ascii="Times New Roman" w:eastAsia="Times New Roman" w:hAnsi="Times New Roman" w:cs="Times New Roman"/>
          <w:kern w:val="0"/>
          <w14:ligatures w14:val="none"/>
        </w:rPr>
        <w:t>, maintaining transparency and trust.</w:t>
      </w:r>
    </w:p>
    <w:p w14:paraId="563F37A4" w14:textId="77777777" w:rsidR="00E83DD9" w:rsidRPr="00095151"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3. Future Notification Pipeline:</w:t>
      </w:r>
    </w:p>
    <w:p w14:paraId="524666B1" w14:textId="77777777" w:rsidR="00E83DD9" w:rsidRPr="00E83DD9" w:rsidRDefault="00E83DD9" w:rsidP="007429EF">
      <w:pPr>
        <w:numPr>
          <w:ilvl w:val="0"/>
          <w:numId w:val="142"/>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Although not fully implemented, the architecture supports a future enhancement: a </w:t>
      </w:r>
      <w:r w:rsidRPr="00E83DD9">
        <w:rPr>
          <w:rFonts w:ascii="Times New Roman" w:eastAsia="Times New Roman" w:hAnsi="Times New Roman" w:cs="Times New Roman"/>
          <w:b/>
          <w:bCs/>
          <w:kern w:val="0"/>
          <w14:ligatures w14:val="none"/>
        </w:rPr>
        <w:t>notification system</w:t>
      </w:r>
      <w:r w:rsidRPr="00E83DD9">
        <w:rPr>
          <w:rFonts w:ascii="Times New Roman" w:eastAsia="Times New Roman" w:hAnsi="Times New Roman" w:cs="Times New Roman"/>
          <w:kern w:val="0"/>
          <w14:ligatures w14:val="none"/>
        </w:rPr>
        <w:t xml:space="preserve"> (e.g., email, SMS, or in-app push) that alerts users once their vote is successfully committed on-chain.</w:t>
      </w:r>
    </w:p>
    <w:p w14:paraId="71DE8584" w14:textId="77777777" w:rsidR="00E83DD9" w:rsidRPr="00E83DD9" w:rsidRDefault="00E83DD9" w:rsidP="007429EF">
      <w:pPr>
        <w:numPr>
          <w:ilvl w:val="0"/>
          <w:numId w:val="142"/>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This would further enhance transparency and user engagement, especially for high-integrity elections or high-stake voting scenarios.</w:t>
      </w:r>
    </w:p>
    <w:p w14:paraId="00B50468" w14:textId="77777777" w:rsidR="00E83DD9" w:rsidRPr="00095151"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Impact:</w:t>
      </w:r>
    </w:p>
    <w:p w14:paraId="3B76A92D" w14:textId="77777777" w:rsidR="00E83DD9" w:rsidRPr="00E83DD9" w:rsidRDefault="00E83DD9" w:rsidP="007429EF">
      <w:pPr>
        <w:numPr>
          <w:ilvl w:val="0"/>
          <w:numId w:val="143"/>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User satisfaction</w:t>
      </w:r>
      <w:r w:rsidRPr="00E83DD9">
        <w:rPr>
          <w:rFonts w:ascii="Times New Roman" w:eastAsia="Times New Roman" w:hAnsi="Times New Roman" w:cs="Times New Roman"/>
          <w:kern w:val="0"/>
          <w14:ligatures w14:val="none"/>
        </w:rPr>
        <w:t xml:space="preserve"> improved by 40% (measured in mock elections) due to the reduction in perceived latency.</w:t>
      </w:r>
    </w:p>
    <w:p w14:paraId="5245014F" w14:textId="77777777" w:rsidR="00E83DD9" w:rsidRPr="00E83DD9" w:rsidRDefault="00E83DD9" w:rsidP="007429EF">
      <w:pPr>
        <w:numPr>
          <w:ilvl w:val="0"/>
          <w:numId w:val="143"/>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Reduced frontend timeout errors and improved system reliability perception.</w:t>
      </w:r>
    </w:p>
    <w:p w14:paraId="3C501076" w14:textId="187F55EA" w:rsidR="00E83DD9" w:rsidRPr="00E83DD9" w:rsidRDefault="00E83DD9" w:rsidP="007429EF">
      <w:pPr>
        <w:numPr>
          <w:ilvl w:val="0"/>
          <w:numId w:val="143"/>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Enabled better separation of frontend and backend responsibilities, allowing asynchronous processing of votes without compromising UX </w:t>
      </w:r>
      <w:r w:rsidR="002E29CD">
        <w:rPr>
          <w:rFonts w:ascii="Times New Roman" w:eastAsia="Times New Roman" w:hAnsi="Times New Roman" w:cs="Times New Roman"/>
          <w:kern w:val="0"/>
          <w14:ligatures w14:val="none"/>
        </w:rPr>
        <w:t>[11][5]</w:t>
      </w:r>
      <w:r w:rsidRPr="00E83DD9">
        <w:rPr>
          <w:rFonts w:ascii="Times New Roman" w:eastAsia="Times New Roman" w:hAnsi="Times New Roman" w:cs="Times New Roman"/>
          <w:kern w:val="0"/>
          <w14:ligatures w14:val="none"/>
        </w:rPr>
        <w:t>.</w:t>
      </w:r>
    </w:p>
    <w:p w14:paraId="669453C2" w14:textId="77777777" w:rsidR="0017215F" w:rsidRDefault="0006544A" w:rsidP="007429EF">
      <w:pPr>
        <w:spacing w:line="276" w:lineRule="auto"/>
        <w:jc w:val="left"/>
      </w:pPr>
      <w:r>
        <w:t>Immediate HTTP 202 response while processing:</w:t>
      </w:r>
    </w:p>
    <w:p w14:paraId="635E31F6" w14:textId="77777777" w:rsidR="0006544A" w:rsidRDefault="0006544A" w:rsidP="007429EF">
      <w:pPr>
        <w:spacing w:line="276" w:lineRule="auto"/>
        <w:jc w:val="left"/>
      </w:pPr>
      <w:r w:rsidRPr="0006544A">
        <w:rPr>
          <w:noProof/>
        </w:rPr>
        <w:drawing>
          <wp:inline distT="0" distB="0" distL="0" distR="0" wp14:anchorId="72BE63B3" wp14:editId="0D03B28E">
            <wp:extent cx="5943600" cy="452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2755"/>
                    </a:xfrm>
                    <a:prstGeom prst="rect">
                      <a:avLst/>
                    </a:prstGeom>
                  </pic:spPr>
                </pic:pic>
              </a:graphicData>
            </a:graphic>
          </wp:inline>
        </w:drawing>
      </w:r>
    </w:p>
    <w:p w14:paraId="7BE2B1C0" w14:textId="57CE9E49" w:rsidR="00761BEB" w:rsidRPr="00761BEB" w:rsidRDefault="00761BEB" w:rsidP="007429EF">
      <w:pPr>
        <w:pStyle w:val="NormalWeb"/>
        <w:spacing w:line="276" w:lineRule="auto"/>
      </w:pPr>
      <w:r>
        <w:rPr>
          <w:rStyle w:val="Strong"/>
          <w:rFonts w:eastAsiaTheme="majorEastAsia"/>
        </w:rPr>
        <w:t>Result:</w:t>
      </w:r>
      <w:r>
        <w:br/>
        <w:t xml:space="preserve">The combined strategy of buffering, gas optimization, and provisional feedback </w:t>
      </w:r>
      <w:r>
        <w:rPr>
          <w:rStyle w:val="Strong"/>
          <w:rFonts w:eastAsiaTheme="majorEastAsia"/>
        </w:rPr>
        <w:t>reduced perceived latency from 30–45s to just ~2–3s</w:t>
      </w:r>
      <w:r>
        <w:t xml:space="preserve">, while </w:t>
      </w:r>
      <w:r>
        <w:rPr>
          <w:rStyle w:val="Strong"/>
          <w:rFonts w:eastAsiaTheme="majorEastAsia"/>
        </w:rPr>
        <w:t>retaining the auditability and integrity</w:t>
      </w:r>
      <w:r>
        <w:t xml:space="preserve"> provided by blockchain finalization.</w:t>
      </w:r>
    </w:p>
    <w:p w14:paraId="42CA071D" w14:textId="77777777" w:rsidR="0006544A" w:rsidRPr="0006544A" w:rsidRDefault="0006544A" w:rsidP="007429EF">
      <w:pPr>
        <w:spacing w:line="276" w:lineRule="auto"/>
        <w:jc w:val="left"/>
      </w:pPr>
      <w:r w:rsidRPr="0006544A">
        <w:t>Supporting Evidence</w:t>
      </w:r>
    </w:p>
    <w:tbl>
      <w:tblPr>
        <w:tblW w:w="0" w:type="auto"/>
        <w:tblCellMar>
          <w:top w:w="15" w:type="dxa"/>
          <w:left w:w="15" w:type="dxa"/>
          <w:bottom w:w="15" w:type="dxa"/>
          <w:right w:w="15" w:type="dxa"/>
        </w:tblCellMar>
        <w:tblLook w:val="04A0" w:firstRow="1" w:lastRow="0" w:firstColumn="1" w:lastColumn="0" w:noHBand="0" w:noVBand="1"/>
      </w:tblPr>
      <w:tblGrid>
        <w:gridCol w:w="2803"/>
        <w:gridCol w:w="1889"/>
        <w:gridCol w:w="1756"/>
      </w:tblGrid>
      <w:tr w:rsidR="0006544A" w:rsidRPr="0006544A" w14:paraId="197557CE" w14:textId="77777777" w:rsidTr="0006544A">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5B7FC0D2" w14:textId="77777777" w:rsidR="0006544A" w:rsidRPr="0006544A" w:rsidRDefault="0006544A" w:rsidP="007429EF">
            <w:pPr>
              <w:spacing w:line="276" w:lineRule="auto"/>
              <w:jc w:val="left"/>
              <w:rPr>
                <w:b/>
                <w:bCs/>
              </w:rPr>
            </w:pPr>
            <w:r w:rsidRPr="0006544A">
              <w:rPr>
                <w:b/>
                <w:bCs/>
              </w:rPr>
              <w:t>Metric</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4F151799" w14:textId="77777777" w:rsidR="0006544A" w:rsidRPr="0006544A" w:rsidRDefault="0006544A" w:rsidP="007429EF">
            <w:pPr>
              <w:spacing w:line="276" w:lineRule="auto"/>
              <w:jc w:val="left"/>
              <w:rPr>
                <w:b/>
                <w:bCs/>
              </w:rPr>
            </w:pPr>
            <w:r w:rsidRPr="0006544A">
              <w:rPr>
                <w:b/>
                <w:bCs/>
              </w:rPr>
              <w:t>Before Solution</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77372437" w14:textId="77777777" w:rsidR="0006544A" w:rsidRPr="0006544A" w:rsidRDefault="0006544A" w:rsidP="007429EF">
            <w:pPr>
              <w:spacing w:line="276" w:lineRule="auto"/>
              <w:jc w:val="left"/>
              <w:rPr>
                <w:b/>
                <w:bCs/>
              </w:rPr>
            </w:pPr>
            <w:r w:rsidRPr="0006544A">
              <w:rPr>
                <w:b/>
                <w:bCs/>
              </w:rPr>
              <w:t>After Solution</w:t>
            </w:r>
          </w:p>
        </w:tc>
      </w:tr>
      <w:tr w:rsidR="0006544A" w:rsidRPr="0006544A" w14:paraId="5A450939" w14:textId="77777777" w:rsidTr="0006544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5B63D32" w14:textId="77777777" w:rsidR="0006544A" w:rsidRPr="0006544A" w:rsidRDefault="0006544A" w:rsidP="007429EF">
            <w:pPr>
              <w:spacing w:line="276" w:lineRule="auto"/>
              <w:jc w:val="left"/>
            </w:pPr>
            <w:r w:rsidRPr="0006544A">
              <w:t>Face Recognition Accuracy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B568C50" w14:textId="77777777" w:rsidR="0006544A" w:rsidRPr="0006544A" w:rsidRDefault="0006544A" w:rsidP="007429EF">
            <w:pPr>
              <w:spacing w:line="276" w:lineRule="auto"/>
              <w:jc w:val="left"/>
            </w:pPr>
            <w:r w:rsidRPr="0006544A">
              <w:t>72%</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251E182" w14:textId="77777777" w:rsidR="0006544A" w:rsidRPr="0006544A" w:rsidRDefault="0006544A" w:rsidP="007429EF">
            <w:pPr>
              <w:spacing w:line="276" w:lineRule="auto"/>
              <w:jc w:val="left"/>
            </w:pPr>
            <w:r w:rsidRPr="0006544A">
              <w:t>89%</w:t>
            </w:r>
          </w:p>
        </w:tc>
      </w:tr>
      <w:tr w:rsidR="0006544A" w:rsidRPr="0006544A" w14:paraId="7179A008" w14:textId="77777777" w:rsidTr="0006544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57FB71C" w14:textId="77777777" w:rsidR="0006544A" w:rsidRPr="0006544A" w:rsidRDefault="0006544A" w:rsidP="007429EF">
            <w:pPr>
              <w:spacing w:line="276" w:lineRule="auto"/>
              <w:jc w:val="left"/>
            </w:pPr>
            <w:r w:rsidRPr="0006544A">
              <w:t>Blockchain Latency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FA07A20" w14:textId="77777777" w:rsidR="0006544A" w:rsidRPr="0006544A" w:rsidRDefault="0006544A" w:rsidP="007429EF">
            <w:pPr>
              <w:spacing w:line="276" w:lineRule="auto"/>
              <w:jc w:val="left"/>
            </w:pPr>
            <w:r w:rsidRPr="0006544A">
              <w:t>45s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A79E602" w14:textId="77777777" w:rsidR="0006544A" w:rsidRPr="0006544A" w:rsidRDefault="0006544A" w:rsidP="007429EF">
            <w:pPr>
              <w:spacing w:line="276" w:lineRule="auto"/>
              <w:jc w:val="left"/>
            </w:pPr>
            <w:r w:rsidRPr="0006544A">
              <w:t>12s</w:t>
            </w:r>
          </w:p>
        </w:tc>
      </w:tr>
      <w:tr w:rsidR="0006544A" w:rsidRPr="0006544A" w14:paraId="16D08CFA" w14:textId="77777777" w:rsidTr="0006544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1FD53C8" w14:textId="77777777" w:rsidR="0006544A" w:rsidRPr="0006544A" w:rsidRDefault="0006544A" w:rsidP="007429EF">
            <w:pPr>
              <w:spacing w:line="276" w:lineRule="auto"/>
              <w:jc w:val="left"/>
            </w:pPr>
            <w:r w:rsidRPr="0006544A">
              <w:lastRenderedPageBreak/>
              <w:t>False Reject Rate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E8409AE" w14:textId="77777777" w:rsidR="0006544A" w:rsidRPr="0006544A" w:rsidRDefault="0006544A" w:rsidP="007429EF">
            <w:pPr>
              <w:spacing w:line="276" w:lineRule="auto"/>
              <w:jc w:val="left"/>
            </w:pPr>
            <w:r w:rsidRPr="0006544A">
              <w:t>28%</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A7432E0" w14:textId="77777777" w:rsidR="0006544A" w:rsidRPr="0006544A" w:rsidRDefault="0006544A" w:rsidP="007429EF">
            <w:pPr>
              <w:spacing w:line="276" w:lineRule="auto"/>
              <w:jc w:val="left"/>
            </w:pPr>
            <w:r w:rsidRPr="0006544A">
              <w:t>15%</w:t>
            </w:r>
          </w:p>
        </w:tc>
      </w:tr>
    </w:tbl>
    <w:p w14:paraId="4A21DCF8" w14:textId="77777777" w:rsidR="007429EF" w:rsidRDefault="007429EF" w:rsidP="007429EF">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p>
    <w:p w14:paraId="625DA75E" w14:textId="286BC99A" w:rsidR="00E83DD9" w:rsidRPr="007429EF"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14:ligatures w14:val="none"/>
        </w:rPr>
      </w:pPr>
      <w:r w:rsidRPr="007429EF">
        <w:rPr>
          <w:rFonts w:ascii="Times New Roman" w:eastAsia="Times New Roman" w:hAnsi="Times New Roman" w:cs="Times New Roman"/>
          <w:b/>
          <w:bCs/>
          <w:kern w:val="0"/>
          <w14:ligatures w14:val="none"/>
        </w:rPr>
        <w:t>3. Arabic Text Rendering</w:t>
      </w:r>
    </w:p>
    <w:p w14:paraId="12F4C9AC" w14:textId="42B64870" w:rsidR="002C618F" w:rsidRPr="007429EF" w:rsidRDefault="00E83DD9" w:rsidP="007429EF">
      <w:pPr>
        <w:spacing w:before="100" w:beforeAutospacing="1" w:after="100" w:afterAutospacing="1" w:line="276" w:lineRule="auto"/>
        <w:jc w:val="left"/>
        <w:outlineLvl w:val="3"/>
        <w:rPr>
          <w:rFonts w:ascii="Times New Roman" w:eastAsia="Times New Roman" w:hAnsi="Times New Roman" w:cs="Times New Roman"/>
          <w:kern w:val="0"/>
          <w14:ligatures w14:val="none"/>
        </w:rPr>
      </w:pPr>
      <w:r w:rsidRPr="007429EF">
        <w:rPr>
          <w:rFonts w:ascii="Times New Roman" w:eastAsia="Times New Roman" w:hAnsi="Times New Roman" w:cs="Times New Roman"/>
          <w:b/>
          <w:bCs/>
          <w:kern w:val="0"/>
          <w14:ligatures w14:val="none"/>
        </w:rPr>
        <w:t>Challenge:</w:t>
      </w:r>
      <w:r w:rsidR="002C618F" w:rsidRPr="007429EF">
        <w:rPr>
          <w:rFonts w:ascii="Times New Roman" w:eastAsia="Times New Roman" w:hAnsi="Times New Roman" w:cs="Times New Roman"/>
          <w:b/>
          <w:bCs/>
          <w:kern w:val="0"/>
          <w14:ligatures w14:val="none"/>
        </w:rPr>
        <w:t xml:space="preserve"> </w:t>
      </w:r>
      <w:r w:rsidRPr="007429EF">
        <w:rPr>
          <w:rFonts w:ascii="Times New Roman" w:eastAsia="Times New Roman" w:hAnsi="Times New Roman" w:cs="Times New Roman"/>
          <w:kern w:val="0"/>
          <w14:ligatures w14:val="none"/>
        </w:rPr>
        <w:t xml:space="preserve">While developing the front end of the voting and authentication system, several issues were encountered related to </w:t>
      </w:r>
      <w:r w:rsidRPr="007429EF">
        <w:rPr>
          <w:rFonts w:ascii="Times New Roman" w:eastAsia="Times New Roman" w:hAnsi="Times New Roman" w:cs="Times New Roman"/>
          <w:b/>
          <w:bCs/>
          <w:kern w:val="0"/>
          <w14:ligatures w14:val="none"/>
        </w:rPr>
        <w:t>Arabic text rendering</w:t>
      </w:r>
      <w:r w:rsidRPr="007429EF">
        <w:rPr>
          <w:rFonts w:ascii="Times New Roman" w:eastAsia="Times New Roman" w:hAnsi="Times New Roman" w:cs="Times New Roman"/>
          <w:kern w:val="0"/>
          <w14:ligatures w14:val="none"/>
        </w:rPr>
        <w:t>, which significantly affected usability and user experience for Arabic-speaking users.</w:t>
      </w:r>
    </w:p>
    <w:p w14:paraId="707BBD36" w14:textId="0734E2FD" w:rsidR="00E83DD9" w:rsidRPr="007429EF"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7429EF">
        <w:rPr>
          <w:rFonts w:ascii="Times New Roman" w:eastAsia="Times New Roman" w:hAnsi="Times New Roman" w:cs="Times New Roman"/>
          <w:kern w:val="0"/>
          <w14:ligatures w14:val="none"/>
        </w:rPr>
        <w:t xml:space="preserve"> These challenges included:</w:t>
      </w:r>
    </w:p>
    <w:p w14:paraId="5616B9A0" w14:textId="77777777" w:rsidR="00E83DD9" w:rsidRPr="007429EF" w:rsidRDefault="00E83DD9" w:rsidP="007429EF">
      <w:pPr>
        <w:numPr>
          <w:ilvl w:val="0"/>
          <w:numId w:val="144"/>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b/>
          <w:bCs/>
          <w:kern w:val="0"/>
          <w14:ligatures w14:val="none"/>
        </w:rPr>
        <w:t>Right-to-Left (RTL) Layout Conflicts</w:t>
      </w:r>
      <w:r w:rsidRPr="007429EF">
        <w:rPr>
          <w:rFonts w:ascii="Times New Roman" w:eastAsia="Times New Roman" w:hAnsi="Times New Roman" w:cs="Times New Roman"/>
          <w:kern w:val="0"/>
          <w14:ligatures w14:val="none"/>
        </w:rPr>
        <w:t>: React, by default, renders content in Left-to-Right (LTR) format, which resulted in improper alignment of text and broken layout structures for Arabic users.</w:t>
      </w:r>
    </w:p>
    <w:p w14:paraId="40DC1674" w14:textId="77777777" w:rsidR="00E83DD9" w:rsidRPr="007429EF" w:rsidRDefault="00E83DD9" w:rsidP="007429EF">
      <w:pPr>
        <w:numPr>
          <w:ilvl w:val="0"/>
          <w:numId w:val="144"/>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b/>
          <w:bCs/>
          <w:kern w:val="0"/>
          <w14:ligatures w14:val="none"/>
        </w:rPr>
        <w:t>Font Rendering Problems</w:t>
      </w:r>
      <w:r w:rsidRPr="007429EF">
        <w:rPr>
          <w:rFonts w:ascii="Times New Roman" w:eastAsia="Times New Roman" w:hAnsi="Times New Roman" w:cs="Times New Roman"/>
          <w:kern w:val="0"/>
          <w14:ligatures w14:val="none"/>
        </w:rPr>
        <w:t>: Some Arabic characters did not display correctly due to incomplete Unicode coverage or missing font families. This resulted in glyph substitution (e.g., blank boxes or question marks) in the interface.</w:t>
      </w:r>
    </w:p>
    <w:p w14:paraId="5656261F" w14:textId="77777777" w:rsidR="00E83DD9" w:rsidRPr="007429EF" w:rsidRDefault="00E83DD9" w:rsidP="007429EF">
      <w:pPr>
        <w:numPr>
          <w:ilvl w:val="0"/>
          <w:numId w:val="144"/>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b/>
          <w:bCs/>
          <w:kern w:val="0"/>
          <w14:ligatures w14:val="none"/>
        </w:rPr>
        <w:t>Mixed Content Directionality</w:t>
      </w:r>
      <w:r w:rsidRPr="007429EF">
        <w:rPr>
          <w:rFonts w:ascii="Times New Roman" w:eastAsia="Times New Roman" w:hAnsi="Times New Roman" w:cs="Times New Roman"/>
          <w:kern w:val="0"/>
          <w14:ligatures w14:val="none"/>
        </w:rPr>
        <w:t>: Combining English and Arabic in the same interface led to direction confusion, where punctuation and numeric values appeared in unintended positions, disrupting readability.</w:t>
      </w:r>
    </w:p>
    <w:p w14:paraId="42016621" w14:textId="77777777" w:rsidR="00E83DD9" w:rsidRPr="007429EF"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7429EF">
        <w:rPr>
          <w:rFonts w:ascii="Times New Roman" w:eastAsia="Times New Roman" w:hAnsi="Times New Roman" w:cs="Times New Roman"/>
          <w:b/>
          <w:bCs/>
          <w:kern w:val="0"/>
          <w14:ligatures w14:val="none"/>
        </w:rPr>
        <w:t>Solutions:</w:t>
      </w:r>
    </w:p>
    <w:p w14:paraId="4AB7C4EC" w14:textId="77777777" w:rsidR="00E83DD9" w:rsidRPr="007429EF"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7429EF">
        <w:rPr>
          <w:rFonts w:ascii="Times New Roman" w:eastAsia="Times New Roman" w:hAnsi="Times New Roman" w:cs="Times New Roman"/>
          <w:b/>
          <w:bCs/>
          <w:kern w:val="0"/>
          <w14:ligatures w14:val="none"/>
        </w:rPr>
        <w:t>1. Enabling RTL Support:</w:t>
      </w:r>
    </w:p>
    <w:p w14:paraId="070A6FC6" w14:textId="77777777" w:rsidR="00E83DD9" w:rsidRPr="007429EF" w:rsidRDefault="00E83DD9" w:rsidP="007429EF">
      <w:pPr>
        <w:numPr>
          <w:ilvl w:val="0"/>
          <w:numId w:val="145"/>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 xml:space="preserve">Implemented </w:t>
      </w:r>
      <w:r w:rsidRPr="007429EF">
        <w:rPr>
          <w:rFonts w:ascii="Times New Roman" w:eastAsia="Times New Roman" w:hAnsi="Times New Roman" w:cs="Times New Roman"/>
          <w:b/>
          <w:bCs/>
          <w:kern w:val="0"/>
          <w14:ligatures w14:val="none"/>
        </w:rPr>
        <w:t>React-RTL</w:t>
      </w:r>
      <w:r w:rsidRPr="007429EF">
        <w:rPr>
          <w:rFonts w:ascii="Times New Roman" w:eastAsia="Times New Roman" w:hAnsi="Times New Roman" w:cs="Times New Roman"/>
          <w:kern w:val="0"/>
          <w14:ligatures w14:val="none"/>
        </w:rPr>
        <w:t xml:space="preserve"> and set the document direction to </w:t>
      </w:r>
      <w:proofErr w:type="spellStart"/>
      <w:r w:rsidRPr="007429EF">
        <w:rPr>
          <w:rFonts w:ascii="Courier New" w:eastAsia="Times New Roman" w:hAnsi="Courier New" w:cs="Courier New"/>
          <w:kern w:val="0"/>
          <w14:ligatures w14:val="none"/>
        </w:rPr>
        <w:t>dir</w:t>
      </w:r>
      <w:proofErr w:type="spellEnd"/>
      <w:r w:rsidRPr="007429EF">
        <w:rPr>
          <w:rFonts w:ascii="Courier New" w:eastAsia="Times New Roman" w:hAnsi="Courier New" w:cs="Courier New"/>
          <w:kern w:val="0"/>
          <w14:ligatures w14:val="none"/>
        </w:rPr>
        <w:t>="</w:t>
      </w:r>
      <w:proofErr w:type="spellStart"/>
      <w:r w:rsidRPr="007429EF">
        <w:rPr>
          <w:rFonts w:ascii="Courier New" w:eastAsia="Times New Roman" w:hAnsi="Courier New" w:cs="Courier New"/>
          <w:kern w:val="0"/>
          <w14:ligatures w14:val="none"/>
        </w:rPr>
        <w:t>rtl</w:t>
      </w:r>
      <w:proofErr w:type="spellEnd"/>
      <w:r w:rsidRPr="007429EF">
        <w:rPr>
          <w:rFonts w:ascii="Courier New" w:eastAsia="Times New Roman" w:hAnsi="Courier New" w:cs="Courier New"/>
          <w:kern w:val="0"/>
          <w14:ligatures w14:val="none"/>
        </w:rPr>
        <w:t>"</w:t>
      </w:r>
      <w:r w:rsidRPr="007429EF">
        <w:rPr>
          <w:rFonts w:ascii="Times New Roman" w:eastAsia="Times New Roman" w:hAnsi="Times New Roman" w:cs="Times New Roman"/>
          <w:kern w:val="0"/>
          <w14:ligatures w14:val="none"/>
        </w:rPr>
        <w:t xml:space="preserve"> at the root HTML level.</w:t>
      </w:r>
    </w:p>
    <w:p w14:paraId="366EB0D5" w14:textId="77777777" w:rsidR="00E83DD9" w:rsidRPr="007429EF" w:rsidRDefault="00E83DD9" w:rsidP="007429EF">
      <w:pPr>
        <w:numPr>
          <w:ilvl w:val="0"/>
          <w:numId w:val="145"/>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 xml:space="preserve">Applied CSS rules using </w:t>
      </w:r>
      <w:r w:rsidRPr="007429EF">
        <w:rPr>
          <w:rFonts w:ascii="Courier New" w:eastAsia="Times New Roman" w:hAnsi="Courier New" w:cs="Courier New"/>
          <w:kern w:val="0"/>
          <w14:ligatures w14:val="none"/>
        </w:rPr>
        <w:t xml:space="preserve">direction: </w:t>
      </w:r>
      <w:proofErr w:type="spellStart"/>
      <w:r w:rsidRPr="007429EF">
        <w:rPr>
          <w:rFonts w:ascii="Courier New" w:eastAsia="Times New Roman" w:hAnsi="Courier New" w:cs="Courier New"/>
          <w:kern w:val="0"/>
          <w14:ligatures w14:val="none"/>
        </w:rPr>
        <w:t>rtl</w:t>
      </w:r>
      <w:proofErr w:type="spellEnd"/>
      <w:r w:rsidRPr="007429EF">
        <w:rPr>
          <w:rFonts w:ascii="Times New Roman" w:eastAsia="Times New Roman" w:hAnsi="Times New Roman" w:cs="Times New Roman"/>
          <w:kern w:val="0"/>
          <w14:ligatures w14:val="none"/>
        </w:rPr>
        <w:t xml:space="preserve"> and </w:t>
      </w:r>
      <w:r w:rsidRPr="007429EF">
        <w:rPr>
          <w:rFonts w:ascii="Courier New" w:eastAsia="Times New Roman" w:hAnsi="Courier New" w:cs="Courier New"/>
          <w:kern w:val="0"/>
          <w14:ligatures w14:val="none"/>
        </w:rPr>
        <w:t>text-</w:t>
      </w:r>
      <w:proofErr w:type="gramStart"/>
      <w:r w:rsidRPr="007429EF">
        <w:rPr>
          <w:rFonts w:ascii="Courier New" w:eastAsia="Times New Roman" w:hAnsi="Courier New" w:cs="Courier New"/>
          <w:kern w:val="0"/>
          <w14:ligatures w14:val="none"/>
        </w:rPr>
        <w:t>align:</w:t>
      </w:r>
      <w:proofErr w:type="gramEnd"/>
      <w:r w:rsidRPr="007429EF">
        <w:rPr>
          <w:rFonts w:ascii="Courier New" w:eastAsia="Times New Roman" w:hAnsi="Courier New" w:cs="Courier New"/>
          <w:kern w:val="0"/>
          <w14:ligatures w14:val="none"/>
        </w:rPr>
        <w:t xml:space="preserve"> right</w:t>
      </w:r>
      <w:r w:rsidRPr="007429EF">
        <w:rPr>
          <w:rFonts w:ascii="Times New Roman" w:eastAsia="Times New Roman" w:hAnsi="Times New Roman" w:cs="Times New Roman"/>
          <w:kern w:val="0"/>
          <w14:ligatures w14:val="none"/>
        </w:rPr>
        <w:t xml:space="preserve"> on relevant components.</w:t>
      </w:r>
    </w:p>
    <w:p w14:paraId="4F82B42B" w14:textId="77777777" w:rsidR="00E83DD9" w:rsidRPr="007429EF" w:rsidRDefault="00E83DD9" w:rsidP="007429EF">
      <w:pPr>
        <w:numPr>
          <w:ilvl w:val="0"/>
          <w:numId w:val="145"/>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Ensured layout grids and Flexbox flows were reversed for consistent rendering of UI elements.</w:t>
      </w:r>
    </w:p>
    <w:p w14:paraId="6446B8D3" w14:textId="77777777" w:rsidR="00E83DD9" w:rsidRPr="007429EF"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7429EF">
        <w:rPr>
          <w:rFonts w:ascii="Times New Roman" w:eastAsia="Times New Roman" w:hAnsi="Times New Roman" w:cs="Times New Roman"/>
          <w:b/>
          <w:bCs/>
          <w:kern w:val="0"/>
          <w14:ligatures w14:val="none"/>
        </w:rPr>
        <w:t>2. Font Selection and Unicode Support:</w:t>
      </w:r>
    </w:p>
    <w:p w14:paraId="082D6361" w14:textId="77777777" w:rsidR="00E83DD9" w:rsidRDefault="00E83DD9" w:rsidP="007429EF">
      <w:pPr>
        <w:numPr>
          <w:ilvl w:val="0"/>
          <w:numId w:val="146"/>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 xml:space="preserve">Integrated web-safe fonts such as </w:t>
      </w:r>
      <w:r w:rsidRPr="007429EF">
        <w:rPr>
          <w:rFonts w:ascii="Times New Roman" w:eastAsia="Times New Roman" w:hAnsi="Times New Roman" w:cs="Times New Roman"/>
          <w:b/>
          <w:bCs/>
          <w:kern w:val="0"/>
          <w14:ligatures w14:val="none"/>
        </w:rPr>
        <w:t>Cairo</w:t>
      </w:r>
      <w:r w:rsidRPr="007429EF">
        <w:rPr>
          <w:rFonts w:ascii="Times New Roman" w:eastAsia="Times New Roman" w:hAnsi="Times New Roman" w:cs="Times New Roman"/>
          <w:kern w:val="0"/>
          <w14:ligatures w14:val="none"/>
        </w:rPr>
        <w:t xml:space="preserve">, </w:t>
      </w:r>
      <w:r w:rsidRPr="007429EF">
        <w:rPr>
          <w:rFonts w:ascii="Times New Roman" w:eastAsia="Times New Roman" w:hAnsi="Times New Roman" w:cs="Times New Roman"/>
          <w:b/>
          <w:bCs/>
          <w:kern w:val="0"/>
          <w14:ligatures w14:val="none"/>
        </w:rPr>
        <w:t>Amiri</w:t>
      </w:r>
      <w:r w:rsidRPr="007429EF">
        <w:rPr>
          <w:rFonts w:ascii="Times New Roman" w:eastAsia="Times New Roman" w:hAnsi="Times New Roman" w:cs="Times New Roman"/>
          <w:kern w:val="0"/>
          <w14:ligatures w14:val="none"/>
        </w:rPr>
        <w:t xml:space="preserve">, and </w:t>
      </w:r>
      <w:r w:rsidRPr="007429EF">
        <w:rPr>
          <w:rFonts w:ascii="Times New Roman" w:eastAsia="Times New Roman" w:hAnsi="Times New Roman" w:cs="Times New Roman"/>
          <w:b/>
          <w:bCs/>
          <w:kern w:val="0"/>
          <w14:ligatures w14:val="none"/>
        </w:rPr>
        <w:t>Noto Sans Arabic</w:t>
      </w:r>
      <w:r w:rsidRPr="007429EF">
        <w:rPr>
          <w:rFonts w:ascii="Times New Roman" w:eastAsia="Times New Roman" w:hAnsi="Times New Roman" w:cs="Times New Roman"/>
          <w:kern w:val="0"/>
          <w14:ligatures w14:val="none"/>
        </w:rPr>
        <w:t>, which offer full Arabic Unicode support.</w:t>
      </w:r>
    </w:p>
    <w:p w14:paraId="05B5C9C9" w14:textId="77777777" w:rsidR="00095151" w:rsidRPr="007429EF" w:rsidRDefault="00095151" w:rsidP="00095151">
      <w:pPr>
        <w:spacing w:before="100" w:beforeAutospacing="1" w:after="100" w:afterAutospacing="1" w:line="276" w:lineRule="auto"/>
        <w:ind w:left="360"/>
        <w:jc w:val="left"/>
        <w:rPr>
          <w:rFonts w:ascii="Times New Roman" w:eastAsia="Times New Roman" w:hAnsi="Times New Roman" w:cs="Times New Roman"/>
          <w:kern w:val="0"/>
          <w14:ligatures w14:val="none"/>
        </w:rPr>
      </w:pPr>
    </w:p>
    <w:p w14:paraId="504A22DB" w14:textId="77777777" w:rsidR="00E83DD9" w:rsidRPr="007429EF" w:rsidRDefault="00E83DD9" w:rsidP="007429EF">
      <w:pPr>
        <w:numPr>
          <w:ilvl w:val="0"/>
          <w:numId w:val="146"/>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 xml:space="preserve">Ensured fallback fonts were defined in </w:t>
      </w:r>
      <w:r w:rsidRPr="007429EF">
        <w:rPr>
          <w:rFonts w:ascii="Courier New" w:eastAsia="Times New Roman" w:hAnsi="Courier New" w:cs="Courier New"/>
          <w:kern w:val="0"/>
          <w14:ligatures w14:val="none"/>
        </w:rPr>
        <w:t>font-family</w:t>
      </w:r>
      <w:r w:rsidRPr="007429EF">
        <w:rPr>
          <w:rFonts w:ascii="Times New Roman" w:eastAsia="Times New Roman" w:hAnsi="Times New Roman" w:cs="Times New Roman"/>
          <w:kern w:val="0"/>
          <w14:ligatures w14:val="none"/>
        </w:rPr>
        <w:t xml:space="preserve"> stacks to prevent character loss in case primary fonts failed to load.</w:t>
      </w:r>
    </w:p>
    <w:p w14:paraId="47280240" w14:textId="77777777" w:rsidR="00E83DD9" w:rsidRPr="007429EF"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7429EF">
        <w:rPr>
          <w:rFonts w:ascii="Times New Roman" w:eastAsia="Times New Roman" w:hAnsi="Times New Roman" w:cs="Times New Roman"/>
          <w:b/>
          <w:bCs/>
          <w:kern w:val="0"/>
          <w14:ligatures w14:val="none"/>
        </w:rPr>
        <w:t>3. Direction-Aware Components:</w:t>
      </w:r>
    </w:p>
    <w:p w14:paraId="29AC2DA1" w14:textId="3BE7E9D1" w:rsidR="007429EF" w:rsidRPr="00095151" w:rsidRDefault="00E83DD9" w:rsidP="00095151">
      <w:pPr>
        <w:numPr>
          <w:ilvl w:val="0"/>
          <w:numId w:val="147"/>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 xml:space="preserve">Used conditional styling to dynamically switch </w:t>
      </w:r>
      <w:r w:rsidRPr="007429EF">
        <w:rPr>
          <w:rFonts w:ascii="Courier New" w:eastAsia="Times New Roman" w:hAnsi="Courier New" w:cs="Courier New"/>
          <w:kern w:val="0"/>
          <w14:ligatures w14:val="none"/>
        </w:rPr>
        <w:t>direction</w:t>
      </w:r>
      <w:r w:rsidRPr="007429EF">
        <w:rPr>
          <w:rFonts w:ascii="Times New Roman" w:eastAsia="Times New Roman" w:hAnsi="Times New Roman" w:cs="Times New Roman"/>
          <w:kern w:val="0"/>
          <w14:ligatures w14:val="none"/>
        </w:rPr>
        <w:t xml:space="preserve"> based on selected language</w:t>
      </w:r>
    </w:p>
    <w:p w14:paraId="1F6F0B68" w14:textId="5851CE7B" w:rsidR="007429EF" w:rsidRPr="007429EF" w:rsidRDefault="00E83DD9" w:rsidP="007429EF">
      <w:pPr>
        <w:numPr>
          <w:ilvl w:val="0"/>
          <w:numId w:val="147"/>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 xml:space="preserve">Configured i18n (internationalization) libraries like </w:t>
      </w:r>
      <w:r w:rsidRPr="007429EF">
        <w:rPr>
          <w:rFonts w:ascii="Courier New" w:eastAsia="Times New Roman" w:hAnsi="Courier New" w:cs="Courier New"/>
          <w:kern w:val="0"/>
          <w14:ligatures w14:val="none"/>
        </w:rPr>
        <w:t>react-i18next</w:t>
      </w:r>
      <w:r w:rsidRPr="007429EF">
        <w:rPr>
          <w:rFonts w:ascii="Times New Roman" w:eastAsia="Times New Roman" w:hAnsi="Times New Roman" w:cs="Times New Roman"/>
          <w:kern w:val="0"/>
          <w14:ligatures w14:val="none"/>
        </w:rPr>
        <w:t xml:space="preserve"> to properly handle </w:t>
      </w:r>
      <w:r w:rsidRPr="007429EF">
        <w:rPr>
          <w:rFonts w:ascii="Times New Roman" w:eastAsia="Times New Roman" w:hAnsi="Times New Roman" w:cs="Times New Roman"/>
          <w:b/>
          <w:bCs/>
          <w:kern w:val="0"/>
          <w14:ligatures w14:val="none"/>
        </w:rPr>
        <w:t>bidi (bi-directional)</w:t>
      </w:r>
      <w:r w:rsidRPr="007429EF">
        <w:rPr>
          <w:rFonts w:ascii="Times New Roman" w:eastAsia="Times New Roman" w:hAnsi="Times New Roman" w:cs="Times New Roman"/>
          <w:kern w:val="0"/>
          <w14:ligatures w14:val="none"/>
        </w:rPr>
        <w:t xml:space="preserve"> content, preserving correct flow in multilingual content blocks.</w:t>
      </w:r>
    </w:p>
    <w:p w14:paraId="2EB9DE14" w14:textId="46C57039" w:rsidR="00E83DD9" w:rsidRPr="007429EF"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7429EF">
        <w:rPr>
          <w:rFonts w:ascii="Times New Roman" w:eastAsia="Times New Roman" w:hAnsi="Times New Roman" w:cs="Times New Roman"/>
          <w:b/>
          <w:bCs/>
          <w:kern w:val="0"/>
          <w14:ligatures w14:val="none"/>
        </w:rPr>
        <w:t>Impact:</w:t>
      </w:r>
    </w:p>
    <w:p w14:paraId="2B896B7A" w14:textId="77777777" w:rsidR="00E83DD9" w:rsidRPr="007429EF" w:rsidRDefault="00E83DD9" w:rsidP="007429EF">
      <w:pPr>
        <w:numPr>
          <w:ilvl w:val="0"/>
          <w:numId w:val="148"/>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Achieved consistent RTL rendering across all major browsers (Chrome, Firefox, Edge).</w:t>
      </w:r>
    </w:p>
    <w:p w14:paraId="51ECE25D" w14:textId="77777777" w:rsidR="00E83DD9" w:rsidRPr="007429EF" w:rsidRDefault="00E83DD9" w:rsidP="007429EF">
      <w:pPr>
        <w:numPr>
          <w:ilvl w:val="0"/>
          <w:numId w:val="148"/>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Improved text readability and layout usability for Arabic-speaking users.</w:t>
      </w:r>
    </w:p>
    <w:p w14:paraId="07B4E8B9" w14:textId="77777777" w:rsidR="00E83DD9" w:rsidRPr="007429EF" w:rsidRDefault="00E83DD9" w:rsidP="007429EF">
      <w:pPr>
        <w:numPr>
          <w:ilvl w:val="0"/>
          <w:numId w:val="148"/>
        </w:numPr>
        <w:spacing w:before="100" w:beforeAutospacing="1" w:after="100" w:afterAutospacing="1" w:line="276" w:lineRule="auto"/>
        <w:jc w:val="left"/>
        <w:rPr>
          <w:rFonts w:ascii="Times New Roman" w:eastAsia="Times New Roman" w:hAnsi="Times New Roman" w:cs="Times New Roman"/>
          <w:kern w:val="0"/>
          <w14:ligatures w14:val="none"/>
        </w:rPr>
      </w:pPr>
      <w:r w:rsidRPr="007429EF">
        <w:rPr>
          <w:rFonts w:ascii="Times New Roman" w:eastAsia="Times New Roman" w:hAnsi="Times New Roman" w:cs="Times New Roman"/>
          <w:kern w:val="0"/>
          <w14:ligatures w14:val="none"/>
        </w:rPr>
        <w:t>Enabled seamless multilingual switching without breaking visual layout or content direction.</w:t>
      </w:r>
    </w:p>
    <w:p w14:paraId="4250BA01" w14:textId="400FBE9C"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These changes were essential to align with inclusive design principles and to make the application accessible and user-friendly for a broader, multilingual user base </w:t>
      </w:r>
      <w:r w:rsidR="002E29CD">
        <w:rPr>
          <w:rFonts w:ascii="Times New Roman" w:eastAsia="Times New Roman" w:hAnsi="Times New Roman" w:cs="Times New Roman"/>
          <w:kern w:val="0"/>
          <w14:ligatures w14:val="none"/>
        </w:rPr>
        <w:t>[9]</w:t>
      </w:r>
      <w:r w:rsidRPr="00E83DD9">
        <w:rPr>
          <w:rFonts w:ascii="Times New Roman" w:eastAsia="Times New Roman" w:hAnsi="Times New Roman" w:cs="Times New Roman"/>
          <w:kern w:val="0"/>
          <w14:ligatures w14:val="none"/>
        </w:rPr>
        <w:t>.</w:t>
      </w:r>
    </w:p>
    <w:p w14:paraId="2DFC8611" w14:textId="77777777" w:rsidR="00A20C6E" w:rsidRDefault="00A20C6E" w:rsidP="007429EF">
      <w:pPr>
        <w:spacing w:line="276" w:lineRule="auto"/>
        <w:jc w:val="left"/>
      </w:pPr>
      <w:r>
        <w:t xml:space="preserve">We used CSS </w:t>
      </w:r>
      <w:r w:rsidRPr="00A20C6E">
        <w:rPr>
          <w:highlight w:val="lightGray"/>
        </w:rPr>
        <w:t xml:space="preserve">direction: </w:t>
      </w:r>
      <w:proofErr w:type="spellStart"/>
      <w:r w:rsidRPr="00A20C6E">
        <w:rPr>
          <w:highlight w:val="lightGray"/>
        </w:rPr>
        <w:t>rtl</w:t>
      </w:r>
      <w:proofErr w:type="spellEnd"/>
      <w:r>
        <w:t xml:space="preserve"> and </w:t>
      </w:r>
      <w:proofErr w:type="spellStart"/>
      <w:r>
        <w:t>React's</w:t>
      </w:r>
      <w:proofErr w:type="spellEnd"/>
      <w:r>
        <w:t xml:space="preserve"> </w:t>
      </w:r>
      <w:proofErr w:type="spellStart"/>
      <w:r w:rsidRPr="00A20C6E">
        <w:rPr>
          <w:highlight w:val="lightGray"/>
        </w:rPr>
        <w:t>dir</w:t>
      </w:r>
      <w:proofErr w:type="spellEnd"/>
      <w:r w:rsidRPr="00A20C6E">
        <w:rPr>
          <w:highlight w:val="lightGray"/>
        </w:rPr>
        <w:t>="</w:t>
      </w:r>
      <w:proofErr w:type="spellStart"/>
      <w:r w:rsidRPr="00A20C6E">
        <w:rPr>
          <w:highlight w:val="lightGray"/>
        </w:rPr>
        <w:t>rtl</w:t>
      </w:r>
      <w:proofErr w:type="spellEnd"/>
      <w:r w:rsidRPr="00A20C6E">
        <w:rPr>
          <w:highlight w:val="lightGray"/>
        </w:rPr>
        <w:t>"</w:t>
      </w:r>
      <w:r>
        <w:t xml:space="preserve"> attribute to enforce RTL rendering where needed:</w:t>
      </w:r>
    </w:p>
    <w:p w14:paraId="4BAFFB83" w14:textId="77777777" w:rsidR="00A20C6E" w:rsidRDefault="00A20C6E" w:rsidP="007429EF">
      <w:pPr>
        <w:spacing w:line="276" w:lineRule="auto"/>
        <w:jc w:val="left"/>
      </w:pPr>
      <w:r w:rsidRPr="00A20C6E">
        <w:rPr>
          <w:noProof/>
        </w:rPr>
        <w:drawing>
          <wp:inline distT="0" distB="0" distL="0" distR="0" wp14:anchorId="61E5B40C" wp14:editId="44390E9F">
            <wp:extent cx="5943600" cy="607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07060"/>
                    </a:xfrm>
                    <a:prstGeom prst="rect">
                      <a:avLst/>
                    </a:prstGeom>
                  </pic:spPr>
                </pic:pic>
              </a:graphicData>
            </a:graphic>
          </wp:inline>
        </w:drawing>
      </w:r>
    </w:p>
    <w:p w14:paraId="3950B96A" w14:textId="77777777" w:rsidR="00A20C6E" w:rsidRDefault="00A20C6E" w:rsidP="007429EF">
      <w:pPr>
        <w:spacing w:line="276" w:lineRule="auto"/>
        <w:jc w:val="left"/>
      </w:pPr>
      <w:r w:rsidRPr="00A20C6E">
        <w:t>For dynamic content, we conditionally applied RTL styling based on language detection:</w:t>
      </w:r>
    </w:p>
    <w:p w14:paraId="68E5F5C4" w14:textId="77777777" w:rsidR="00A20C6E" w:rsidRDefault="00A20C6E" w:rsidP="007429EF">
      <w:pPr>
        <w:spacing w:line="276" w:lineRule="auto"/>
        <w:jc w:val="left"/>
      </w:pPr>
      <w:r w:rsidRPr="00A20C6E">
        <w:rPr>
          <w:noProof/>
        </w:rPr>
        <w:drawing>
          <wp:inline distT="0" distB="0" distL="0" distR="0" wp14:anchorId="5BF2B091" wp14:editId="086C9D78">
            <wp:extent cx="5943600" cy="118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82370"/>
                    </a:xfrm>
                    <a:prstGeom prst="rect">
                      <a:avLst/>
                    </a:prstGeom>
                  </pic:spPr>
                </pic:pic>
              </a:graphicData>
            </a:graphic>
          </wp:inline>
        </w:drawing>
      </w:r>
    </w:p>
    <w:p w14:paraId="59124D5F" w14:textId="77777777" w:rsidR="00A20C6E" w:rsidRPr="00A20C6E" w:rsidRDefault="00A20C6E" w:rsidP="007429EF">
      <w:pPr>
        <w:spacing w:line="276" w:lineRule="auto"/>
        <w:jc w:val="left"/>
      </w:pPr>
      <w:r w:rsidRPr="00A20C6E">
        <w:rPr>
          <w:b/>
          <w:bCs/>
        </w:rPr>
        <w:t>2. Using Appropriate Fonts</w:t>
      </w:r>
    </w:p>
    <w:p w14:paraId="2E2F284E" w14:textId="77777777" w:rsidR="00A20C6E" w:rsidRDefault="00A20C6E" w:rsidP="007429EF">
      <w:pPr>
        <w:spacing w:line="276" w:lineRule="auto"/>
        <w:jc w:val="left"/>
      </w:pPr>
      <w:r w:rsidRPr="00A20C6E">
        <w:t>We integrated </w:t>
      </w:r>
      <w:r w:rsidRPr="00A20C6E">
        <w:rPr>
          <w:b/>
          <w:bCs/>
        </w:rPr>
        <w:t>Google’s Noto Sans Arabic</w:t>
      </w:r>
      <w:r w:rsidRPr="00A20C6E">
        <w:t> and </w:t>
      </w:r>
      <w:r w:rsidRPr="00A20C6E">
        <w:rPr>
          <w:b/>
          <w:bCs/>
        </w:rPr>
        <w:t>Amiri</w:t>
      </w:r>
      <w:r w:rsidRPr="00A20C6E">
        <w:t> fonts via @font-face to ensure proper character rendering:</w:t>
      </w:r>
    </w:p>
    <w:p w14:paraId="6C76FBE0" w14:textId="77777777" w:rsidR="007429EF" w:rsidRDefault="007429EF" w:rsidP="007429EF">
      <w:pPr>
        <w:spacing w:line="276" w:lineRule="auto"/>
        <w:jc w:val="left"/>
      </w:pPr>
    </w:p>
    <w:p w14:paraId="27A75E09" w14:textId="77777777" w:rsidR="007429EF" w:rsidRPr="00A20C6E" w:rsidRDefault="007429EF" w:rsidP="007429EF">
      <w:pPr>
        <w:spacing w:line="276" w:lineRule="auto"/>
        <w:jc w:val="left"/>
      </w:pPr>
    </w:p>
    <w:p w14:paraId="6229F64D" w14:textId="77777777" w:rsidR="00A20C6E" w:rsidRDefault="00A20C6E" w:rsidP="007429EF">
      <w:pPr>
        <w:spacing w:line="276" w:lineRule="auto"/>
        <w:jc w:val="left"/>
      </w:pPr>
      <w:r w:rsidRPr="00A20C6E">
        <w:rPr>
          <w:noProof/>
        </w:rPr>
        <w:drawing>
          <wp:inline distT="0" distB="0" distL="0" distR="0" wp14:anchorId="49E1C28F" wp14:editId="74F1CA1A">
            <wp:extent cx="5943600" cy="14605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60500"/>
                    </a:xfrm>
                    <a:prstGeom prst="rect">
                      <a:avLst/>
                    </a:prstGeom>
                  </pic:spPr>
                </pic:pic>
              </a:graphicData>
            </a:graphic>
          </wp:inline>
        </w:drawing>
      </w:r>
    </w:p>
    <w:p w14:paraId="7EDACA20" w14:textId="77777777" w:rsidR="00A20C6E" w:rsidRPr="00A20C6E" w:rsidRDefault="00A20C6E" w:rsidP="007429EF">
      <w:pPr>
        <w:spacing w:line="276" w:lineRule="auto"/>
        <w:jc w:val="left"/>
      </w:pPr>
      <w:r w:rsidRPr="00A20C6E">
        <w:rPr>
          <w:b/>
          <w:bCs/>
        </w:rPr>
        <w:t>3. Handling Mixed-Language Text</w:t>
      </w:r>
    </w:p>
    <w:p w14:paraId="2A892BE1" w14:textId="77777777" w:rsidR="00A20C6E" w:rsidRPr="00A20C6E" w:rsidRDefault="00A20C6E" w:rsidP="007429EF">
      <w:pPr>
        <w:spacing w:line="276" w:lineRule="auto"/>
        <w:jc w:val="left"/>
      </w:pPr>
      <w:r w:rsidRPr="00A20C6E">
        <w:t>For bilingual content (e.g., Arabic + English), we used </w:t>
      </w:r>
      <w:r w:rsidRPr="00A20C6E">
        <w:rPr>
          <w:b/>
          <w:bCs/>
        </w:rPr>
        <w:t>Unicode control characters</w:t>
      </w:r>
      <w:r w:rsidRPr="00A20C6E">
        <w:t> (</w:t>
      </w:r>
      <w:r w:rsidRPr="00A20C6E">
        <w:rPr>
          <w:highlight w:val="lightGray"/>
        </w:rPr>
        <w:t>\u200E</w:t>
      </w:r>
      <w:r w:rsidRPr="00A20C6E">
        <w:t> for LTR, </w:t>
      </w:r>
      <w:r w:rsidRPr="00A20C6E">
        <w:rPr>
          <w:highlight w:val="lightGray"/>
        </w:rPr>
        <w:t>\u200F</w:t>
      </w:r>
      <w:r w:rsidRPr="00A20C6E">
        <w:t> for RTL) to maintain proper directionality:</w:t>
      </w:r>
    </w:p>
    <w:p w14:paraId="6B65331F" w14:textId="77777777" w:rsidR="00A20C6E" w:rsidRDefault="00A20C6E" w:rsidP="007429EF">
      <w:pPr>
        <w:spacing w:line="276" w:lineRule="auto"/>
        <w:jc w:val="left"/>
      </w:pPr>
      <w:r w:rsidRPr="00A20C6E">
        <w:rPr>
          <w:noProof/>
        </w:rPr>
        <w:drawing>
          <wp:inline distT="0" distB="0" distL="0" distR="0" wp14:anchorId="7AE345B2" wp14:editId="7BF5C069">
            <wp:extent cx="5943600" cy="944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44880"/>
                    </a:xfrm>
                    <a:prstGeom prst="rect">
                      <a:avLst/>
                    </a:prstGeom>
                  </pic:spPr>
                </pic:pic>
              </a:graphicData>
            </a:graphic>
          </wp:inline>
        </w:drawing>
      </w:r>
    </w:p>
    <w:p w14:paraId="24672B0B" w14:textId="77777777" w:rsidR="00E83DD9" w:rsidRPr="00095151"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14:ligatures w14:val="none"/>
        </w:rPr>
      </w:pPr>
      <w:r w:rsidRPr="00095151">
        <w:rPr>
          <w:rFonts w:ascii="Times New Roman" w:eastAsia="Times New Roman" w:hAnsi="Times New Roman" w:cs="Times New Roman"/>
          <w:b/>
          <w:bCs/>
          <w:kern w:val="0"/>
          <w14:ligatures w14:val="none"/>
        </w:rPr>
        <w:t>4. Testing and Validation</w:t>
      </w:r>
    </w:p>
    <w:p w14:paraId="24EB055D" w14:textId="77777777"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To ensure that the Arabic text rendering solutions were effective, we applied a multi-layered testing and validation strategy:</w:t>
      </w:r>
    </w:p>
    <w:p w14:paraId="67397562"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Automated Testing Tools:</w:t>
      </w:r>
    </w:p>
    <w:p w14:paraId="22591E13" w14:textId="77777777" w:rsidR="00E83DD9" w:rsidRPr="00E83DD9" w:rsidRDefault="00E83DD9" w:rsidP="007429EF">
      <w:pPr>
        <w:numPr>
          <w:ilvl w:val="0"/>
          <w:numId w:val="149"/>
        </w:numPr>
        <w:spacing w:before="100" w:beforeAutospacing="1" w:after="100" w:afterAutospacing="1" w:line="276" w:lineRule="auto"/>
        <w:jc w:val="left"/>
        <w:rPr>
          <w:rFonts w:ascii="Times New Roman" w:eastAsia="Times New Roman" w:hAnsi="Times New Roman" w:cs="Times New Roman"/>
          <w:kern w:val="0"/>
          <w14:ligatures w14:val="none"/>
        </w:rPr>
      </w:pPr>
      <w:proofErr w:type="gramStart"/>
      <w:r w:rsidRPr="00E83DD9">
        <w:rPr>
          <w:rFonts w:ascii="Times New Roman" w:eastAsia="Times New Roman" w:hAnsi="Times New Roman" w:cs="Times New Roman"/>
          <w:b/>
          <w:bCs/>
          <w:kern w:val="0"/>
          <w14:ligatures w14:val="none"/>
        </w:rPr>
        <w:t>Jest</w:t>
      </w:r>
      <w:proofErr w:type="gramEnd"/>
      <w:r w:rsidRPr="00E83DD9">
        <w:rPr>
          <w:rFonts w:ascii="Times New Roman" w:eastAsia="Times New Roman" w:hAnsi="Times New Roman" w:cs="Times New Roman"/>
          <w:kern w:val="0"/>
          <w14:ligatures w14:val="none"/>
        </w:rPr>
        <w:t xml:space="preserve"> and </w:t>
      </w:r>
      <w:r w:rsidRPr="00E83DD9">
        <w:rPr>
          <w:rFonts w:ascii="Times New Roman" w:eastAsia="Times New Roman" w:hAnsi="Times New Roman" w:cs="Times New Roman"/>
          <w:b/>
          <w:bCs/>
          <w:kern w:val="0"/>
          <w14:ligatures w14:val="none"/>
        </w:rPr>
        <w:t>React Testing Library</w:t>
      </w:r>
      <w:r w:rsidRPr="00E83DD9">
        <w:rPr>
          <w:rFonts w:ascii="Times New Roman" w:eastAsia="Times New Roman" w:hAnsi="Times New Roman" w:cs="Times New Roman"/>
          <w:kern w:val="0"/>
          <w14:ligatures w14:val="none"/>
        </w:rPr>
        <w:t xml:space="preserve"> </w:t>
      </w:r>
      <w:proofErr w:type="gramStart"/>
      <w:r w:rsidRPr="00E83DD9">
        <w:rPr>
          <w:rFonts w:ascii="Times New Roman" w:eastAsia="Times New Roman" w:hAnsi="Times New Roman" w:cs="Times New Roman"/>
          <w:kern w:val="0"/>
          <w14:ligatures w14:val="none"/>
        </w:rPr>
        <w:t>were</w:t>
      </w:r>
      <w:proofErr w:type="gramEnd"/>
      <w:r w:rsidRPr="00E83DD9">
        <w:rPr>
          <w:rFonts w:ascii="Times New Roman" w:eastAsia="Times New Roman" w:hAnsi="Times New Roman" w:cs="Times New Roman"/>
          <w:kern w:val="0"/>
          <w14:ligatures w14:val="none"/>
        </w:rPr>
        <w:t xml:space="preserve"> employed to create unit and integration tests focused on layout direction and text rendering behaviors under different language settings.</w:t>
      </w:r>
    </w:p>
    <w:p w14:paraId="4FE380D7" w14:textId="77777777" w:rsidR="00E83DD9" w:rsidRPr="00E83DD9" w:rsidRDefault="00E83DD9" w:rsidP="007429EF">
      <w:pPr>
        <w:numPr>
          <w:ilvl w:val="0"/>
          <w:numId w:val="149"/>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Simulated UI snapshots were reviewed to ensure components adjusted correctly when toggled between LTR and RTL modes.</w:t>
      </w:r>
    </w:p>
    <w:p w14:paraId="65D28BF3"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Manual Usability Reviews:</w:t>
      </w:r>
    </w:p>
    <w:p w14:paraId="594FCCEE" w14:textId="77777777" w:rsidR="00E83DD9" w:rsidRPr="00E83DD9" w:rsidRDefault="00E83DD9" w:rsidP="007429EF">
      <w:pPr>
        <w:numPr>
          <w:ilvl w:val="0"/>
          <w:numId w:val="150"/>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Conducted manual checks with </w:t>
      </w:r>
      <w:r w:rsidRPr="00E83DD9">
        <w:rPr>
          <w:rFonts w:ascii="Times New Roman" w:eastAsia="Times New Roman" w:hAnsi="Times New Roman" w:cs="Times New Roman"/>
          <w:b/>
          <w:bCs/>
          <w:kern w:val="0"/>
          <w14:ligatures w14:val="none"/>
        </w:rPr>
        <w:t>native Arabic speakers</w:t>
      </w:r>
      <w:r w:rsidRPr="00E83DD9">
        <w:rPr>
          <w:rFonts w:ascii="Times New Roman" w:eastAsia="Times New Roman" w:hAnsi="Times New Roman" w:cs="Times New Roman"/>
          <w:kern w:val="0"/>
          <w14:ligatures w14:val="none"/>
        </w:rPr>
        <w:t xml:space="preserve"> to validate:</w:t>
      </w:r>
    </w:p>
    <w:p w14:paraId="6575B6A0" w14:textId="77777777" w:rsidR="00E83DD9" w:rsidRPr="00E83DD9" w:rsidRDefault="00E83DD9" w:rsidP="007429EF">
      <w:pPr>
        <w:numPr>
          <w:ilvl w:val="1"/>
          <w:numId w:val="150"/>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The readability and natural flow of text.</w:t>
      </w:r>
    </w:p>
    <w:p w14:paraId="6FEC151A" w14:textId="77777777" w:rsidR="00E83DD9" w:rsidRPr="00E83DD9" w:rsidRDefault="00E83DD9" w:rsidP="007429EF">
      <w:pPr>
        <w:numPr>
          <w:ilvl w:val="1"/>
          <w:numId w:val="150"/>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Alignment and spacing in mixed-language content.</w:t>
      </w:r>
    </w:p>
    <w:p w14:paraId="4EF285BF" w14:textId="77777777" w:rsidR="00E83DD9" w:rsidRDefault="00E83DD9" w:rsidP="007429EF">
      <w:pPr>
        <w:numPr>
          <w:ilvl w:val="1"/>
          <w:numId w:val="150"/>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Cultural and contextual accuracy of translated elements.</w:t>
      </w:r>
    </w:p>
    <w:p w14:paraId="2092F6CA" w14:textId="77777777" w:rsidR="00095151" w:rsidRPr="00E83DD9" w:rsidRDefault="00095151" w:rsidP="00095151">
      <w:pPr>
        <w:spacing w:before="100" w:beforeAutospacing="1" w:after="100" w:afterAutospacing="1" w:line="276" w:lineRule="auto"/>
        <w:jc w:val="left"/>
        <w:rPr>
          <w:rFonts w:ascii="Times New Roman" w:eastAsia="Times New Roman" w:hAnsi="Times New Roman" w:cs="Times New Roman"/>
          <w:kern w:val="0"/>
          <w14:ligatures w14:val="none"/>
        </w:rPr>
      </w:pPr>
    </w:p>
    <w:p w14:paraId="6838BC64" w14:textId="5CDA1887" w:rsidR="00E83DD9" w:rsidRPr="007429EF"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Technical Validation:</w:t>
      </w:r>
      <w:r w:rsidR="007429EF">
        <w:rPr>
          <w:rFonts w:ascii="Times New Roman" w:eastAsia="Times New Roman" w:hAnsi="Times New Roman" w:cs="Times New Roman"/>
          <w:b/>
          <w:bCs/>
          <w:kern w:val="0"/>
          <w14:ligatures w14:val="none"/>
        </w:rPr>
        <w:t xml:space="preserve"> </w:t>
      </w:r>
      <w:r w:rsidRPr="00E83DD9">
        <w:rPr>
          <w:rFonts w:ascii="Times New Roman" w:eastAsia="Times New Roman" w:hAnsi="Times New Roman" w:cs="Times New Roman"/>
          <w:kern w:val="0"/>
          <w14:ligatures w14:val="none"/>
        </w:rPr>
        <w:t xml:space="preserve">Utilized </w:t>
      </w:r>
      <w:r w:rsidRPr="00E83DD9">
        <w:rPr>
          <w:rFonts w:ascii="Times New Roman" w:eastAsia="Times New Roman" w:hAnsi="Times New Roman" w:cs="Times New Roman"/>
          <w:b/>
          <w:bCs/>
          <w:kern w:val="0"/>
          <w14:ligatures w14:val="none"/>
        </w:rPr>
        <w:t xml:space="preserve">Browser </w:t>
      </w:r>
      <w:proofErr w:type="spellStart"/>
      <w:r w:rsidRPr="00E83DD9">
        <w:rPr>
          <w:rFonts w:ascii="Times New Roman" w:eastAsia="Times New Roman" w:hAnsi="Times New Roman" w:cs="Times New Roman"/>
          <w:b/>
          <w:bCs/>
          <w:kern w:val="0"/>
          <w14:ligatures w14:val="none"/>
        </w:rPr>
        <w:t>DevTools</w:t>
      </w:r>
      <w:proofErr w:type="spellEnd"/>
      <w:r w:rsidRPr="00E83DD9">
        <w:rPr>
          <w:rFonts w:ascii="Times New Roman" w:eastAsia="Times New Roman" w:hAnsi="Times New Roman" w:cs="Times New Roman"/>
          <w:kern w:val="0"/>
          <w14:ligatures w14:val="none"/>
        </w:rPr>
        <w:t xml:space="preserve"> (Chrome, Firefox) to:</w:t>
      </w:r>
    </w:p>
    <w:p w14:paraId="33E31778" w14:textId="76F73A76" w:rsidR="007429EF" w:rsidRPr="00580847" w:rsidRDefault="00E83DD9" w:rsidP="00580847">
      <w:pPr>
        <w:numPr>
          <w:ilvl w:val="1"/>
          <w:numId w:val="151"/>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Inspect CSS rules (</w:t>
      </w:r>
      <w:r w:rsidRPr="00E83DD9">
        <w:rPr>
          <w:rFonts w:ascii="Courier New" w:eastAsia="Times New Roman" w:hAnsi="Courier New" w:cs="Courier New"/>
          <w:kern w:val="0"/>
          <w:sz w:val="20"/>
          <w:szCs w:val="20"/>
          <w14:ligatures w14:val="none"/>
        </w:rPr>
        <w:t>direction</w:t>
      </w:r>
      <w:r w:rsidRPr="00E83DD9">
        <w:rPr>
          <w:rFonts w:ascii="Times New Roman" w:eastAsia="Times New Roman" w:hAnsi="Times New Roman" w:cs="Times New Roman"/>
          <w:kern w:val="0"/>
          <w14:ligatures w14:val="none"/>
        </w:rPr>
        <w:t xml:space="preserve">, </w:t>
      </w:r>
      <w:proofErr w:type="spellStart"/>
      <w:r w:rsidRPr="00E83DD9">
        <w:rPr>
          <w:rFonts w:ascii="Courier New" w:eastAsia="Times New Roman" w:hAnsi="Courier New" w:cs="Courier New"/>
          <w:kern w:val="0"/>
          <w:sz w:val="20"/>
          <w:szCs w:val="20"/>
          <w14:ligatures w14:val="none"/>
        </w:rPr>
        <w:t>unicode</w:t>
      </w:r>
      <w:proofErr w:type="spellEnd"/>
      <w:r w:rsidRPr="00E83DD9">
        <w:rPr>
          <w:rFonts w:ascii="Courier New" w:eastAsia="Times New Roman" w:hAnsi="Courier New" w:cs="Courier New"/>
          <w:kern w:val="0"/>
          <w:sz w:val="20"/>
          <w:szCs w:val="20"/>
          <w14:ligatures w14:val="none"/>
        </w:rPr>
        <w:t>-bidi</w:t>
      </w:r>
      <w:r w:rsidRPr="00E83DD9">
        <w:rPr>
          <w:rFonts w:ascii="Times New Roman" w:eastAsia="Times New Roman" w:hAnsi="Times New Roman" w:cs="Times New Roman"/>
          <w:kern w:val="0"/>
          <w14:ligatures w14:val="none"/>
        </w:rPr>
        <w:t>, etc.).</w:t>
      </w:r>
    </w:p>
    <w:p w14:paraId="14033E00" w14:textId="77777777" w:rsidR="00E83DD9" w:rsidRPr="00E83DD9" w:rsidRDefault="00E83DD9" w:rsidP="007429EF">
      <w:pPr>
        <w:numPr>
          <w:ilvl w:val="1"/>
          <w:numId w:val="151"/>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Confirm proper loading of Arabic-specific fonts.</w:t>
      </w:r>
    </w:p>
    <w:p w14:paraId="5B6E392D" w14:textId="77777777" w:rsidR="00E83DD9" w:rsidRPr="00E83DD9" w:rsidRDefault="00E83DD9" w:rsidP="007429EF">
      <w:pPr>
        <w:numPr>
          <w:ilvl w:val="1"/>
          <w:numId w:val="151"/>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Detect rendering inconsistencies across different screen resolutions and devices.</w:t>
      </w:r>
    </w:p>
    <w:p w14:paraId="0ABB181B" w14:textId="17EBFBDA" w:rsidR="00E83DD9" w:rsidRPr="007429EF"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r w:rsidRPr="00E83DD9">
        <w:rPr>
          <w:rFonts w:ascii="Times New Roman" w:eastAsia="Times New Roman" w:hAnsi="Times New Roman" w:cs="Times New Roman"/>
          <w:b/>
          <w:bCs/>
          <w:kern w:val="0"/>
          <w:sz w:val="27"/>
          <w:szCs w:val="27"/>
          <w14:ligatures w14:val="none"/>
        </w:rPr>
        <w:t>Outcome:</w:t>
      </w:r>
      <w:r w:rsidR="007429EF">
        <w:rPr>
          <w:rFonts w:ascii="Times New Roman" w:eastAsia="Times New Roman" w:hAnsi="Times New Roman" w:cs="Times New Roman"/>
          <w:b/>
          <w:bCs/>
          <w:kern w:val="0"/>
          <w:sz w:val="27"/>
          <w:szCs w:val="27"/>
          <w14:ligatures w14:val="none"/>
        </w:rPr>
        <w:t xml:space="preserve"> </w:t>
      </w:r>
      <w:r w:rsidRPr="00E83DD9">
        <w:rPr>
          <w:rFonts w:ascii="Times New Roman" w:eastAsia="Times New Roman" w:hAnsi="Times New Roman" w:cs="Times New Roman"/>
          <w:kern w:val="0"/>
          <w14:ligatures w14:val="none"/>
        </w:rPr>
        <w:t>The implemented RTL support and Unicode fixes resulted in the following validated outcomes:</w:t>
      </w:r>
    </w:p>
    <w:p w14:paraId="46986A2C" w14:textId="77777777" w:rsidR="00E83DD9" w:rsidRPr="00E83DD9" w:rsidRDefault="00E83DD9" w:rsidP="007429EF">
      <w:pPr>
        <w:numPr>
          <w:ilvl w:val="0"/>
          <w:numId w:val="152"/>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Correct </w:t>
      </w:r>
      <w:r w:rsidRPr="00E83DD9">
        <w:rPr>
          <w:rFonts w:ascii="Times New Roman" w:eastAsia="Times New Roman" w:hAnsi="Times New Roman" w:cs="Times New Roman"/>
          <w:b/>
          <w:bCs/>
          <w:kern w:val="0"/>
          <w14:ligatures w14:val="none"/>
        </w:rPr>
        <w:t>RTL alignment</w:t>
      </w:r>
      <w:r w:rsidRPr="00E83DD9">
        <w:rPr>
          <w:rFonts w:ascii="Times New Roman" w:eastAsia="Times New Roman" w:hAnsi="Times New Roman" w:cs="Times New Roman"/>
          <w:kern w:val="0"/>
          <w14:ligatures w14:val="none"/>
        </w:rPr>
        <w:t xml:space="preserve"> for all interface components, including buttons, headers, and forms.</w:t>
      </w:r>
    </w:p>
    <w:p w14:paraId="602DF3D2" w14:textId="77777777" w:rsidR="00E83DD9" w:rsidRPr="00E83DD9" w:rsidRDefault="00E83DD9" w:rsidP="007429EF">
      <w:pPr>
        <w:numPr>
          <w:ilvl w:val="0"/>
          <w:numId w:val="152"/>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Accurate rendering of </w:t>
      </w:r>
      <w:r w:rsidRPr="00E83DD9">
        <w:rPr>
          <w:rFonts w:ascii="Times New Roman" w:eastAsia="Times New Roman" w:hAnsi="Times New Roman" w:cs="Times New Roman"/>
          <w:b/>
          <w:bCs/>
          <w:kern w:val="0"/>
          <w14:ligatures w14:val="none"/>
        </w:rPr>
        <w:t>Arabic characters</w:t>
      </w:r>
      <w:r w:rsidRPr="00E83DD9">
        <w:rPr>
          <w:rFonts w:ascii="Times New Roman" w:eastAsia="Times New Roman" w:hAnsi="Times New Roman" w:cs="Times New Roman"/>
          <w:kern w:val="0"/>
          <w14:ligatures w14:val="none"/>
        </w:rPr>
        <w:t>, even in edge cases with diacritics or rare ligatures.</w:t>
      </w:r>
    </w:p>
    <w:p w14:paraId="5DEFB753" w14:textId="77777777" w:rsidR="00E83DD9" w:rsidRPr="00E83DD9" w:rsidRDefault="00E83DD9" w:rsidP="007429EF">
      <w:pPr>
        <w:numPr>
          <w:ilvl w:val="0"/>
          <w:numId w:val="152"/>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Seamless handling of </w:t>
      </w:r>
      <w:r w:rsidRPr="00E83DD9">
        <w:rPr>
          <w:rFonts w:ascii="Times New Roman" w:eastAsia="Times New Roman" w:hAnsi="Times New Roman" w:cs="Times New Roman"/>
          <w:b/>
          <w:bCs/>
          <w:kern w:val="0"/>
          <w14:ligatures w14:val="none"/>
        </w:rPr>
        <w:t>mixed-language content</w:t>
      </w:r>
      <w:r w:rsidRPr="00E83DD9">
        <w:rPr>
          <w:rFonts w:ascii="Times New Roman" w:eastAsia="Times New Roman" w:hAnsi="Times New Roman" w:cs="Times New Roman"/>
          <w:kern w:val="0"/>
          <w14:ligatures w14:val="none"/>
        </w:rPr>
        <w:t xml:space="preserve"> (Arabic + English) without layout breaks or visual confusion.</w:t>
      </w:r>
    </w:p>
    <w:p w14:paraId="348F4444" w14:textId="2DB31309" w:rsidR="00761BEB" w:rsidRPr="00170327"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This successful configuration not only enhanced user experience for Arabic speakers but also laid the groundwork for supporting other </w:t>
      </w:r>
      <w:r w:rsidRPr="00E83DD9">
        <w:rPr>
          <w:rFonts w:ascii="Times New Roman" w:eastAsia="Times New Roman" w:hAnsi="Times New Roman" w:cs="Times New Roman"/>
          <w:b/>
          <w:bCs/>
          <w:kern w:val="0"/>
          <w14:ligatures w14:val="none"/>
        </w:rPr>
        <w:t>RTL languages</w:t>
      </w:r>
      <w:r w:rsidRPr="00E83DD9">
        <w:rPr>
          <w:rFonts w:ascii="Times New Roman" w:eastAsia="Times New Roman" w:hAnsi="Times New Roman" w:cs="Times New Roman"/>
          <w:kern w:val="0"/>
          <w14:ligatures w14:val="none"/>
        </w:rPr>
        <w:t xml:space="preserve"> (e.g., </w:t>
      </w:r>
      <w:r w:rsidRPr="00E83DD9">
        <w:rPr>
          <w:rFonts w:ascii="Times New Roman" w:eastAsia="Times New Roman" w:hAnsi="Times New Roman" w:cs="Times New Roman"/>
          <w:b/>
          <w:bCs/>
          <w:kern w:val="0"/>
          <w14:ligatures w14:val="none"/>
        </w:rPr>
        <w:t>Persian</w:t>
      </w:r>
      <w:r w:rsidRPr="00E83DD9">
        <w:rPr>
          <w:rFonts w:ascii="Times New Roman" w:eastAsia="Times New Roman" w:hAnsi="Times New Roman" w:cs="Times New Roman"/>
          <w:kern w:val="0"/>
          <w14:ligatures w14:val="none"/>
        </w:rPr>
        <w:t xml:space="preserve">, </w:t>
      </w:r>
      <w:r w:rsidRPr="00E83DD9">
        <w:rPr>
          <w:rFonts w:ascii="Times New Roman" w:eastAsia="Times New Roman" w:hAnsi="Times New Roman" w:cs="Times New Roman"/>
          <w:b/>
          <w:bCs/>
          <w:kern w:val="0"/>
          <w14:ligatures w14:val="none"/>
        </w:rPr>
        <w:t>Hebrew</w:t>
      </w:r>
      <w:r w:rsidRPr="00E83DD9">
        <w:rPr>
          <w:rFonts w:ascii="Times New Roman" w:eastAsia="Times New Roman" w:hAnsi="Times New Roman" w:cs="Times New Roman"/>
          <w:kern w:val="0"/>
          <w14:ligatures w14:val="none"/>
        </w:rPr>
        <w:t xml:space="preserve">) with only minor modifications </w:t>
      </w:r>
      <w:r w:rsidR="00B72964">
        <w:rPr>
          <w:rFonts w:ascii="Times New Roman" w:eastAsia="Times New Roman" w:hAnsi="Times New Roman" w:cs="Times New Roman"/>
          <w:kern w:val="0"/>
          <w14:ligatures w14:val="none"/>
        </w:rPr>
        <w:t>[1]</w:t>
      </w:r>
      <w:r w:rsidRPr="00E83DD9">
        <w:rPr>
          <w:rFonts w:ascii="Times New Roman" w:eastAsia="Times New Roman" w:hAnsi="Times New Roman" w:cs="Times New Roman"/>
          <w:kern w:val="0"/>
          <w14:ligatures w14:val="none"/>
        </w:rPr>
        <w:t>.</w:t>
      </w:r>
    </w:p>
    <w:p w14:paraId="773AB5EC" w14:textId="77777777" w:rsidR="00E83DD9" w:rsidRPr="00E83DD9" w:rsidRDefault="00E83DD9" w:rsidP="007429EF">
      <w:pPr>
        <w:spacing w:before="100" w:beforeAutospacing="1" w:after="100" w:afterAutospacing="1" w:line="276" w:lineRule="auto"/>
        <w:jc w:val="left"/>
        <w:outlineLvl w:val="2"/>
        <w:rPr>
          <w:rFonts w:ascii="Times New Roman" w:eastAsia="Times New Roman" w:hAnsi="Times New Roman" w:cs="Times New Roman"/>
          <w:b/>
          <w:bCs/>
          <w:kern w:val="0"/>
          <w:sz w:val="27"/>
          <w:szCs w:val="27"/>
          <w14:ligatures w14:val="none"/>
        </w:rPr>
      </w:pPr>
      <w:bookmarkStart w:id="44" w:name="T432"/>
      <w:r w:rsidRPr="00E83DD9">
        <w:rPr>
          <w:rFonts w:ascii="Times New Roman" w:eastAsia="Times New Roman" w:hAnsi="Times New Roman" w:cs="Times New Roman"/>
          <w:b/>
          <w:bCs/>
          <w:kern w:val="0"/>
          <w:sz w:val="27"/>
          <w:szCs w:val="27"/>
          <w14:ligatures w14:val="none"/>
        </w:rPr>
        <w:t>4.3.2 System Integration Issues</w:t>
      </w:r>
    </w:p>
    <w:bookmarkEnd w:id="44"/>
    <w:p w14:paraId="22621B0B" w14:textId="77777777" w:rsidR="00E83DD9" w:rsidRPr="00E83DD9" w:rsidRDefault="00E83DD9"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E83DD9">
        <w:rPr>
          <w:rFonts w:ascii="Times New Roman" w:eastAsia="Times New Roman" w:hAnsi="Times New Roman" w:cs="Times New Roman"/>
          <w:b/>
          <w:bCs/>
          <w:kern w:val="0"/>
          <w14:ligatures w14:val="none"/>
        </w:rPr>
        <w:t>1. ONNX Model Serving</w:t>
      </w:r>
    </w:p>
    <w:p w14:paraId="247B64DF" w14:textId="7D71A28A"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Challenge:</w:t>
      </w:r>
      <w:r w:rsidR="007429EF">
        <w:rPr>
          <w:rFonts w:ascii="Times New Roman" w:eastAsia="Times New Roman" w:hAnsi="Times New Roman" w:cs="Times New Roman"/>
          <w:kern w:val="0"/>
          <w14:ligatures w14:val="none"/>
        </w:rPr>
        <w:t xml:space="preserve"> </w:t>
      </w:r>
      <w:r w:rsidRPr="00E83DD9">
        <w:rPr>
          <w:rFonts w:ascii="Times New Roman" w:eastAsia="Times New Roman" w:hAnsi="Times New Roman" w:cs="Times New Roman"/>
          <w:kern w:val="0"/>
          <w14:ligatures w14:val="none"/>
        </w:rPr>
        <w:t xml:space="preserve">During deployment, serving the ONNX face recognition model introduced an average </w:t>
      </w:r>
      <w:r w:rsidRPr="00E83DD9">
        <w:rPr>
          <w:rFonts w:ascii="Times New Roman" w:eastAsia="Times New Roman" w:hAnsi="Times New Roman" w:cs="Times New Roman"/>
          <w:b/>
          <w:bCs/>
          <w:kern w:val="0"/>
          <w14:ligatures w14:val="none"/>
        </w:rPr>
        <w:t>2.5-second latency per inference</w:t>
      </w:r>
      <w:r w:rsidRPr="00E83DD9">
        <w:rPr>
          <w:rFonts w:ascii="Times New Roman" w:eastAsia="Times New Roman" w:hAnsi="Times New Roman" w:cs="Times New Roman"/>
          <w:kern w:val="0"/>
          <w14:ligatures w14:val="none"/>
        </w:rPr>
        <w:t>, which negatively impacted the real-time user experience. The performance bottleneck stemmed from several factors:</w:t>
      </w:r>
    </w:p>
    <w:p w14:paraId="2CD975A3" w14:textId="77777777" w:rsidR="00E83DD9" w:rsidRPr="00E83DD9" w:rsidRDefault="00E83DD9" w:rsidP="007429EF">
      <w:pPr>
        <w:numPr>
          <w:ilvl w:val="0"/>
          <w:numId w:val="153"/>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Large Model Size</w:t>
      </w:r>
      <w:r w:rsidRPr="00E83DD9">
        <w:rPr>
          <w:rFonts w:ascii="Times New Roman" w:eastAsia="Times New Roman" w:hAnsi="Times New Roman" w:cs="Times New Roman"/>
          <w:kern w:val="0"/>
          <w14:ligatures w14:val="none"/>
        </w:rPr>
        <w:t xml:space="preserve">: The unoptimized ONNX model was approximately </w:t>
      </w:r>
      <w:r w:rsidRPr="00E83DD9">
        <w:rPr>
          <w:rFonts w:ascii="Times New Roman" w:eastAsia="Times New Roman" w:hAnsi="Times New Roman" w:cs="Times New Roman"/>
          <w:b/>
          <w:bCs/>
          <w:kern w:val="0"/>
          <w14:ligatures w14:val="none"/>
        </w:rPr>
        <w:t>87MB</w:t>
      </w:r>
      <w:r w:rsidRPr="00E83DD9">
        <w:rPr>
          <w:rFonts w:ascii="Times New Roman" w:eastAsia="Times New Roman" w:hAnsi="Times New Roman" w:cs="Times New Roman"/>
          <w:kern w:val="0"/>
          <w14:ligatures w14:val="none"/>
        </w:rPr>
        <w:t>, which increased loading times.</w:t>
      </w:r>
    </w:p>
    <w:p w14:paraId="2D82B1A7" w14:textId="77777777" w:rsidR="00E83DD9" w:rsidRPr="00E83DD9" w:rsidRDefault="00E83DD9" w:rsidP="007429EF">
      <w:pPr>
        <w:numPr>
          <w:ilvl w:val="0"/>
          <w:numId w:val="153"/>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Cold-Start Delays</w:t>
      </w:r>
      <w:r w:rsidRPr="00E83DD9">
        <w:rPr>
          <w:rFonts w:ascii="Times New Roman" w:eastAsia="Times New Roman" w:hAnsi="Times New Roman" w:cs="Times New Roman"/>
          <w:kern w:val="0"/>
          <w14:ligatures w14:val="none"/>
        </w:rPr>
        <w:t>: The Python-based API hosting the model required warm-up time for each new session.</w:t>
      </w:r>
    </w:p>
    <w:p w14:paraId="09E6196E" w14:textId="77777777" w:rsidR="00E83DD9" w:rsidRPr="00E83DD9" w:rsidRDefault="00E83DD9" w:rsidP="007429EF">
      <w:pPr>
        <w:numPr>
          <w:ilvl w:val="0"/>
          <w:numId w:val="153"/>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Serialization Overhead</w:t>
      </w:r>
      <w:r w:rsidRPr="00E83DD9">
        <w:rPr>
          <w:rFonts w:ascii="Times New Roman" w:eastAsia="Times New Roman" w:hAnsi="Times New Roman" w:cs="Times New Roman"/>
          <w:kern w:val="0"/>
          <w14:ligatures w14:val="none"/>
        </w:rPr>
        <w:t xml:space="preserve">: Data transmission between the </w:t>
      </w:r>
      <w:r w:rsidRPr="00E83DD9">
        <w:rPr>
          <w:rFonts w:ascii="Times New Roman" w:eastAsia="Times New Roman" w:hAnsi="Times New Roman" w:cs="Times New Roman"/>
          <w:b/>
          <w:bCs/>
          <w:kern w:val="0"/>
          <w14:ligatures w14:val="none"/>
        </w:rPr>
        <w:t>Node.js backend</w:t>
      </w:r>
      <w:r w:rsidRPr="00E83DD9">
        <w:rPr>
          <w:rFonts w:ascii="Times New Roman" w:eastAsia="Times New Roman" w:hAnsi="Times New Roman" w:cs="Times New Roman"/>
          <w:kern w:val="0"/>
          <w14:ligatures w14:val="none"/>
        </w:rPr>
        <w:t xml:space="preserve"> and the </w:t>
      </w:r>
      <w:r w:rsidRPr="00E83DD9">
        <w:rPr>
          <w:rFonts w:ascii="Times New Roman" w:eastAsia="Times New Roman" w:hAnsi="Times New Roman" w:cs="Times New Roman"/>
          <w:b/>
          <w:bCs/>
          <w:kern w:val="0"/>
          <w14:ligatures w14:val="none"/>
        </w:rPr>
        <w:t>Python recognition engine</w:t>
      </w:r>
      <w:r w:rsidRPr="00E83DD9">
        <w:rPr>
          <w:rFonts w:ascii="Times New Roman" w:eastAsia="Times New Roman" w:hAnsi="Times New Roman" w:cs="Times New Roman"/>
          <w:kern w:val="0"/>
          <w14:ligatures w14:val="none"/>
        </w:rPr>
        <w:t xml:space="preserve"> caused additional latency due to image encoding/decoding and result parsing.</w:t>
      </w:r>
    </w:p>
    <w:p w14:paraId="3FBD2609" w14:textId="6013BDDA" w:rsidR="00CD298B" w:rsidRPr="00580847" w:rsidRDefault="00E83DD9" w:rsidP="00CD298B">
      <w:pPr>
        <w:spacing w:before="100" w:beforeAutospacing="1" w:after="100" w:afterAutospacing="1" w:line="276" w:lineRule="auto"/>
        <w:jc w:val="left"/>
        <w:rPr>
          <w:rFonts w:ascii="Times New Roman" w:eastAsia="Times New Roman" w:hAnsi="Times New Roman" w:cs="Times New Roman"/>
          <w:kern w:val="0"/>
          <w14:ligatures w14:val="none"/>
        </w:rPr>
      </w:pPr>
      <w:r w:rsidRPr="00580847">
        <w:rPr>
          <w:rFonts w:ascii="Times New Roman" w:eastAsia="Times New Roman" w:hAnsi="Times New Roman" w:cs="Times New Roman"/>
          <w:b/>
          <w:bCs/>
          <w:kern w:val="0"/>
          <w14:ligatures w14:val="none"/>
        </w:rPr>
        <w:t>Solutions:</w:t>
      </w:r>
      <w:r w:rsidR="00CD298B" w:rsidRPr="00580847">
        <w:rPr>
          <w:rFonts w:ascii="Times New Roman" w:eastAsia="Times New Roman" w:hAnsi="Times New Roman" w:cs="Times New Roman"/>
          <w:kern w:val="0"/>
          <w14:ligatures w14:val="none"/>
        </w:rPr>
        <w:t xml:space="preserve"> </w:t>
      </w:r>
      <w:r w:rsidRPr="00580847">
        <w:rPr>
          <w:rFonts w:ascii="Times New Roman" w:eastAsia="Times New Roman" w:hAnsi="Times New Roman" w:cs="Times New Roman"/>
          <w:b/>
          <w:bCs/>
          <w:kern w:val="0"/>
          <w14:ligatures w14:val="none"/>
        </w:rPr>
        <w:t>1. Model Optimization</w:t>
      </w:r>
    </w:p>
    <w:p w14:paraId="65B33627" w14:textId="72AF076F" w:rsidR="00CD298B" w:rsidRDefault="00E83DD9" w:rsidP="00CD298B">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To improve loading time and inference speed:</w:t>
      </w:r>
    </w:p>
    <w:p w14:paraId="1EDF8E20" w14:textId="77777777" w:rsidR="00580847" w:rsidRPr="00E83DD9" w:rsidRDefault="00580847" w:rsidP="00CD298B">
      <w:pPr>
        <w:spacing w:before="100" w:beforeAutospacing="1" w:after="100" w:afterAutospacing="1" w:line="276" w:lineRule="auto"/>
        <w:jc w:val="left"/>
        <w:rPr>
          <w:rFonts w:ascii="Times New Roman" w:eastAsia="Times New Roman" w:hAnsi="Times New Roman" w:cs="Times New Roman"/>
          <w:kern w:val="0"/>
          <w14:ligatures w14:val="none"/>
        </w:rPr>
      </w:pPr>
    </w:p>
    <w:p w14:paraId="4198CE41" w14:textId="08B11BF8" w:rsidR="00CD298B" w:rsidRPr="00580847" w:rsidRDefault="00E83DD9" w:rsidP="00580847">
      <w:pPr>
        <w:numPr>
          <w:ilvl w:val="0"/>
          <w:numId w:val="154"/>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The ONNX model was </w:t>
      </w:r>
      <w:r w:rsidRPr="00E83DD9">
        <w:rPr>
          <w:rFonts w:ascii="Times New Roman" w:eastAsia="Times New Roman" w:hAnsi="Times New Roman" w:cs="Times New Roman"/>
          <w:b/>
          <w:bCs/>
          <w:kern w:val="0"/>
          <w14:ligatures w14:val="none"/>
        </w:rPr>
        <w:t>quantized to FP16 precision</w:t>
      </w:r>
      <w:r w:rsidRPr="00E83DD9">
        <w:rPr>
          <w:rFonts w:ascii="Times New Roman" w:eastAsia="Times New Roman" w:hAnsi="Times New Roman" w:cs="Times New Roman"/>
          <w:kern w:val="0"/>
          <w14:ligatures w14:val="none"/>
        </w:rPr>
        <w:t xml:space="preserve">, reducing its size by </w:t>
      </w:r>
      <w:r w:rsidRPr="00E83DD9">
        <w:rPr>
          <w:rFonts w:ascii="Times New Roman" w:eastAsia="Times New Roman" w:hAnsi="Times New Roman" w:cs="Times New Roman"/>
          <w:b/>
          <w:bCs/>
          <w:kern w:val="0"/>
          <w14:ligatures w14:val="none"/>
        </w:rPr>
        <w:t>~40%</w:t>
      </w:r>
      <w:r w:rsidRPr="00E83DD9">
        <w:rPr>
          <w:rFonts w:ascii="Times New Roman" w:eastAsia="Times New Roman" w:hAnsi="Times New Roman" w:cs="Times New Roman"/>
          <w:kern w:val="0"/>
          <w14:ligatures w14:val="none"/>
        </w:rPr>
        <w:t xml:space="preserve">, from 87MB to </w:t>
      </w:r>
      <w:r w:rsidRPr="00E83DD9">
        <w:rPr>
          <w:rFonts w:ascii="Times New Roman" w:eastAsia="Times New Roman" w:hAnsi="Times New Roman" w:cs="Times New Roman"/>
          <w:b/>
          <w:bCs/>
          <w:kern w:val="0"/>
          <w14:ligatures w14:val="none"/>
        </w:rPr>
        <w:t>52MB</w:t>
      </w:r>
      <w:r w:rsidRPr="00E83DD9">
        <w:rPr>
          <w:rFonts w:ascii="Times New Roman" w:eastAsia="Times New Roman" w:hAnsi="Times New Roman" w:cs="Times New Roman"/>
          <w:kern w:val="0"/>
          <w14:ligatures w14:val="none"/>
        </w:rPr>
        <w:t>.</w:t>
      </w:r>
    </w:p>
    <w:p w14:paraId="362D836F" w14:textId="77777777" w:rsidR="00E83DD9" w:rsidRPr="00E83DD9" w:rsidRDefault="00E83DD9" w:rsidP="007429EF">
      <w:pPr>
        <w:numPr>
          <w:ilvl w:val="0"/>
          <w:numId w:val="154"/>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This decreased the time required to load and process the model during API startup and inference.</w:t>
      </w:r>
    </w:p>
    <w:p w14:paraId="0B17FC0D" w14:textId="77777777"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Result</w:t>
      </w:r>
      <w:r w:rsidRPr="00E83DD9">
        <w:rPr>
          <w:rFonts w:ascii="Times New Roman" w:eastAsia="Times New Roman" w:hAnsi="Times New Roman" w:cs="Times New Roman"/>
          <w:kern w:val="0"/>
          <w14:ligatures w14:val="none"/>
        </w:rPr>
        <w:t xml:space="preserve">: Inference time was reduced to </w:t>
      </w:r>
      <w:r w:rsidRPr="00E83DD9">
        <w:rPr>
          <w:rFonts w:ascii="Times New Roman" w:eastAsia="Times New Roman" w:hAnsi="Times New Roman" w:cs="Times New Roman"/>
          <w:b/>
          <w:bCs/>
          <w:kern w:val="0"/>
          <w14:ligatures w14:val="none"/>
        </w:rPr>
        <w:t>~1.3s</w:t>
      </w:r>
      <w:r w:rsidRPr="00E83DD9">
        <w:rPr>
          <w:rFonts w:ascii="Times New Roman" w:eastAsia="Times New Roman" w:hAnsi="Times New Roman" w:cs="Times New Roman"/>
          <w:kern w:val="0"/>
          <w14:ligatures w14:val="none"/>
        </w:rPr>
        <w:t xml:space="preserve">, nearly a </w:t>
      </w:r>
      <w:r w:rsidRPr="00E83DD9">
        <w:rPr>
          <w:rFonts w:ascii="Times New Roman" w:eastAsia="Times New Roman" w:hAnsi="Times New Roman" w:cs="Times New Roman"/>
          <w:b/>
          <w:bCs/>
          <w:kern w:val="0"/>
          <w14:ligatures w14:val="none"/>
        </w:rPr>
        <w:t>48% improvement</w:t>
      </w:r>
      <w:r w:rsidRPr="00E83DD9">
        <w:rPr>
          <w:rFonts w:ascii="Times New Roman" w:eastAsia="Times New Roman" w:hAnsi="Times New Roman" w:cs="Times New Roman"/>
          <w:kern w:val="0"/>
          <w14:ligatures w14:val="none"/>
        </w:rPr>
        <w:t xml:space="preserve"> in latency.</w:t>
      </w:r>
    </w:p>
    <w:p w14:paraId="322D24DD" w14:textId="77777777" w:rsidR="00E83DD9" w:rsidRPr="00E83DD9"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sz w:val="20"/>
          <w:szCs w:val="20"/>
          <w14:ligatures w14:val="none"/>
        </w:rPr>
      </w:pPr>
      <w:r w:rsidRPr="00E83DD9">
        <w:rPr>
          <w:rFonts w:ascii="Times New Roman" w:eastAsia="Times New Roman" w:hAnsi="Times New Roman" w:cs="Times New Roman"/>
          <w:b/>
          <w:bCs/>
          <w:kern w:val="0"/>
          <w:sz w:val="20"/>
          <w:szCs w:val="20"/>
          <w14:ligatures w14:val="none"/>
        </w:rPr>
        <w:t>2. Persistent Python Runtime</w:t>
      </w:r>
    </w:p>
    <w:p w14:paraId="08EBF739" w14:textId="77777777" w:rsidR="00E83DD9" w:rsidRPr="00E83DD9" w:rsidRDefault="00E83DD9" w:rsidP="007429EF">
      <w:pPr>
        <w:numPr>
          <w:ilvl w:val="0"/>
          <w:numId w:val="155"/>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A </w:t>
      </w:r>
      <w:r w:rsidRPr="00E83DD9">
        <w:rPr>
          <w:rFonts w:ascii="Times New Roman" w:eastAsia="Times New Roman" w:hAnsi="Times New Roman" w:cs="Times New Roman"/>
          <w:b/>
          <w:bCs/>
          <w:kern w:val="0"/>
          <w14:ligatures w14:val="none"/>
        </w:rPr>
        <w:t>persistent background Python service</w:t>
      </w:r>
      <w:r w:rsidRPr="00E83DD9">
        <w:rPr>
          <w:rFonts w:ascii="Times New Roman" w:eastAsia="Times New Roman" w:hAnsi="Times New Roman" w:cs="Times New Roman"/>
          <w:kern w:val="0"/>
          <w14:ligatures w14:val="none"/>
        </w:rPr>
        <w:t xml:space="preserve"> was deployed using </w:t>
      </w:r>
      <w:proofErr w:type="spellStart"/>
      <w:r w:rsidRPr="00E83DD9">
        <w:rPr>
          <w:rFonts w:ascii="Times New Roman" w:eastAsia="Times New Roman" w:hAnsi="Times New Roman" w:cs="Times New Roman"/>
          <w:b/>
          <w:bCs/>
          <w:kern w:val="0"/>
          <w14:ligatures w14:val="none"/>
        </w:rPr>
        <w:t>FastAPI</w:t>
      </w:r>
      <w:proofErr w:type="spellEnd"/>
      <w:r w:rsidRPr="00E83DD9">
        <w:rPr>
          <w:rFonts w:ascii="Times New Roman" w:eastAsia="Times New Roman" w:hAnsi="Times New Roman" w:cs="Times New Roman"/>
          <w:kern w:val="0"/>
          <w14:ligatures w14:val="none"/>
        </w:rPr>
        <w:t>, eliminating the cold-start issue by keeping the model in memory across sessions.</w:t>
      </w:r>
    </w:p>
    <w:p w14:paraId="5F77FD61" w14:textId="77777777" w:rsidR="00E83DD9" w:rsidRPr="00E83DD9" w:rsidRDefault="00E83DD9" w:rsidP="007429EF">
      <w:pPr>
        <w:numPr>
          <w:ilvl w:val="0"/>
          <w:numId w:val="155"/>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This service was containerized via Docker and orchestrated alongside the Node.js backend using Docker Compose.</w:t>
      </w:r>
    </w:p>
    <w:p w14:paraId="19404A82" w14:textId="77777777" w:rsidR="00E83DD9" w:rsidRPr="00E83DD9"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sz w:val="20"/>
          <w:szCs w:val="20"/>
          <w14:ligatures w14:val="none"/>
        </w:rPr>
      </w:pPr>
      <w:r w:rsidRPr="00E83DD9">
        <w:rPr>
          <w:rFonts w:ascii="Times New Roman" w:eastAsia="Times New Roman" w:hAnsi="Times New Roman" w:cs="Times New Roman"/>
          <w:b/>
          <w:bCs/>
          <w:kern w:val="0"/>
          <w:sz w:val="20"/>
          <w:szCs w:val="20"/>
          <w14:ligatures w14:val="none"/>
        </w:rPr>
        <w:t>3. Efficient Serialization</w:t>
      </w:r>
    </w:p>
    <w:p w14:paraId="52770FA7" w14:textId="77777777" w:rsidR="00E83DD9" w:rsidRPr="00E83DD9" w:rsidRDefault="00E83DD9" w:rsidP="007429EF">
      <w:pPr>
        <w:numPr>
          <w:ilvl w:val="0"/>
          <w:numId w:val="156"/>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Image data transfer between Node.js and Python was optimized:</w:t>
      </w:r>
    </w:p>
    <w:p w14:paraId="3CA05CE0" w14:textId="77777777" w:rsidR="00E83DD9" w:rsidRPr="00E83DD9" w:rsidRDefault="00E83DD9" w:rsidP="007429EF">
      <w:pPr>
        <w:numPr>
          <w:ilvl w:val="1"/>
          <w:numId w:val="156"/>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Images are now sent as </w:t>
      </w:r>
      <w:r w:rsidRPr="00E83DD9">
        <w:rPr>
          <w:rFonts w:ascii="Times New Roman" w:eastAsia="Times New Roman" w:hAnsi="Times New Roman" w:cs="Times New Roman"/>
          <w:b/>
          <w:bCs/>
          <w:kern w:val="0"/>
          <w14:ligatures w14:val="none"/>
        </w:rPr>
        <w:t>base64-encoded binary blobs</w:t>
      </w:r>
      <w:r w:rsidRPr="00E83DD9">
        <w:rPr>
          <w:rFonts w:ascii="Times New Roman" w:eastAsia="Times New Roman" w:hAnsi="Times New Roman" w:cs="Times New Roman"/>
          <w:kern w:val="0"/>
          <w14:ligatures w14:val="none"/>
        </w:rPr>
        <w:t xml:space="preserve"> with reduced headers.</w:t>
      </w:r>
    </w:p>
    <w:p w14:paraId="6F17C3BB" w14:textId="77777777" w:rsidR="00E83DD9" w:rsidRPr="00E83DD9" w:rsidRDefault="00E83DD9" w:rsidP="007429EF">
      <w:pPr>
        <w:numPr>
          <w:ilvl w:val="1"/>
          <w:numId w:val="156"/>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Response payloads were minimized by returning only classification results and confidence scores.</w:t>
      </w:r>
    </w:p>
    <w:p w14:paraId="7DBCCC46" w14:textId="77777777"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Technical Highlights:</w:t>
      </w:r>
    </w:p>
    <w:p w14:paraId="4EF596A2" w14:textId="77777777" w:rsidR="00E83DD9" w:rsidRPr="00E83DD9" w:rsidRDefault="00E83DD9" w:rsidP="007429EF">
      <w:pPr>
        <w:numPr>
          <w:ilvl w:val="0"/>
          <w:numId w:val="157"/>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Quantization Impact</w:t>
      </w:r>
      <w:r w:rsidRPr="00E83DD9">
        <w:rPr>
          <w:rFonts w:ascii="Times New Roman" w:eastAsia="Times New Roman" w:hAnsi="Times New Roman" w:cs="Times New Roman"/>
          <w:kern w:val="0"/>
          <w14:ligatures w14:val="none"/>
        </w:rPr>
        <w:t>: Reduced memory usage and startup time.</w:t>
      </w:r>
    </w:p>
    <w:p w14:paraId="3EA0B2C6" w14:textId="77777777" w:rsidR="00E83DD9" w:rsidRPr="00E83DD9" w:rsidRDefault="00E83DD9" w:rsidP="007429EF">
      <w:pPr>
        <w:numPr>
          <w:ilvl w:val="0"/>
          <w:numId w:val="157"/>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Containerized Serving</w:t>
      </w:r>
      <w:r w:rsidRPr="00E83DD9">
        <w:rPr>
          <w:rFonts w:ascii="Times New Roman" w:eastAsia="Times New Roman" w:hAnsi="Times New Roman" w:cs="Times New Roman"/>
          <w:kern w:val="0"/>
          <w14:ligatures w14:val="none"/>
        </w:rPr>
        <w:t>: Enabled efficient scaling and isolation of the recognition engine.</w:t>
      </w:r>
    </w:p>
    <w:p w14:paraId="35F71B50" w14:textId="77777777" w:rsidR="00E83DD9" w:rsidRPr="00E83DD9" w:rsidRDefault="00E83DD9" w:rsidP="007429EF">
      <w:pPr>
        <w:numPr>
          <w:ilvl w:val="0"/>
          <w:numId w:val="157"/>
        </w:num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b/>
          <w:bCs/>
          <w:kern w:val="0"/>
          <w14:ligatures w14:val="none"/>
        </w:rPr>
        <w:t>Inter-Process Speedup</w:t>
      </w:r>
      <w:r w:rsidRPr="00E83DD9">
        <w:rPr>
          <w:rFonts w:ascii="Times New Roman" w:eastAsia="Times New Roman" w:hAnsi="Times New Roman" w:cs="Times New Roman"/>
          <w:kern w:val="0"/>
          <w14:ligatures w14:val="none"/>
        </w:rPr>
        <w:t>: Reduced API round-trip latency from 2.5s to 1.3s.</w:t>
      </w:r>
    </w:p>
    <w:p w14:paraId="63DFAD8B" w14:textId="3C8E493C" w:rsidR="00E83DD9" w:rsidRPr="00E83DD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E83DD9">
        <w:rPr>
          <w:rFonts w:ascii="Times New Roman" w:eastAsia="Times New Roman" w:hAnsi="Times New Roman" w:cs="Times New Roman"/>
          <w:kern w:val="0"/>
          <w14:ligatures w14:val="none"/>
        </w:rPr>
        <w:t xml:space="preserve">These integration fixes enabled the system to maintain a near-real-time experience during biometric authentication, especially under peak loads and limited-resource environments </w:t>
      </w:r>
      <w:r w:rsidR="002E29CD">
        <w:rPr>
          <w:rFonts w:ascii="Times New Roman" w:eastAsia="Times New Roman" w:hAnsi="Times New Roman" w:cs="Times New Roman"/>
          <w:kern w:val="0"/>
          <w14:ligatures w14:val="none"/>
        </w:rPr>
        <w:t>[11]</w:t>
      </w:r>
      <w:r w:rsidRPr="00E83DD9">
        <w:rPr>
          <w:rFonts w:ascii="Times New Roman" w:eastAsia="Times New Roman" w:hAnsi="Times New Roman" w:cs="Times New Roman"/>
          <w:kern w:val="0"/>
          <w14:ligatures w14:val="none"/>
        </w:rPr>
        <w:t>.</w:t>
      </w:r>
    </w:p>
    <w:p w14:paraId="17119367" w14:textId="77777777" w:rsidR="0006544A" w:rsidRDefault="0006544A" w:rsidP="007429EF">
      <w:pPr>
        <w:spacing w:line="276" w:lineRule="auto"/>
      </w:pPr>
      <w:r>
        <w:t>Code Reference (Python service):</w:t>
      </w:r>
    </w:p>
    <w:p w14:paraId="18508B18" w14:textId="77777777" w:rsidR="0006544A" w:rsidRDefault="0006544A" w:rsidP="007429EF">
      <w:pPr>
        <w:spacing w:line="276" w:lineRule="auto"/>
      </w:pPr>
      <w:r w:rsidRPr="0006544A">
        <w:rPr>
          <w:noProof/>
        </w:rPr>
        <w:drawing>
          <wp:inline distT="0" distB="0" distL="0" distR="0" wp14:anchorId="1DE37B00" wp14:editId="3AF27668">
            <wp:extent cx="5943600" cy="703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03580"/>
                    </a:xfrm>
                    <a:prstGeom prst="rect">
                      <a:avLst/>
                    </a:prstGeom>
                  </pic:spPr>
                </pic:pic>
              </a:graphicData>
            </a:graphic>
          </wp:inline>
        </w:drawing>
      </w:r>
    </w:p>
    <w:p w14:paraId="64F4E5CB" w14:textId="77777777" w:rsidR="0006544A" w:rsidRPr="0006544A" w:rsidRDefault="0006544A" w:rsidP="007429EF">
      <w:pPr>
        <w:spacing w:line="276" w:lineRule="auto"/>
      </w:pPr>
      <w:r>
        <w:rPr>
          <w:b/>
          <w:bCs/>
        </w:rPr>
        <w:t xml:space="preserve">2-   </w:t>
      </w:r>
      <w:r w:rsidRPr="0006544A">
        <w:rPr>
          <w:b/>
          <w:bCs/>
        </w:rPr>
        <w:t>Warm-Up Routine</w:t>
      </w:r>
    </w:p>
    <w:p w14:paraId="222080ED" w14:textId="77777777" w:rsidR="0006544A" w:rsidRPr="0006544A" w:rsidRDefault="0006544A" w:rsidP="007429EF">
      <w:pPr>
        <w:numPr>
          <w:ilvl w:val="0"/>
          <w:numId w:val="13"/>
        </w:numPr>
        <w:spacing w:line="276" w:lineRule="auto"/>
      </w:pPr>
      <w:r w:rsidRPr="0006544A">
        <w:t>Added pre-inference warm-up calls during server startup</w:t>
      </w:r>
    </w:p>
    <w:p w14:paraId="53FED851" w14:textId="77777777" w:rsidR="0006544A" w:rsidRDefault="0006544A" w:rsidP="007429EF">
      <w:pPr>
        <w:spacing w:line="276" w:lineRule="auto"/>
      </w:pPr>
      <w:r w:rsidRPr="0006544A">
        <w:rPr>
          <w:noProof/>
        </w:rPr>
        <w:lastRenderedPageBreak/>
        <w:drawing>
          <wp:inline distT="0" distB="0" distL="0" distR="0" wp14:anchorId="02B55198" wp14:editId="0107F795">
            <wp:extent cx="5734050" cy="923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923925"/>
                    </a:xfrm>
                    <a:prstGeom prst="rect">
                      <a:avLst/>
                    </a:prstGeom>
                  </pic:spPr>
                </pic:pic>
              </a:graphicData>
            </a:graphic>
          </wp:inline>
        </w:drawing>
      </w:r>
    </w:p>
    <w:p w14:paraId="72BD7B8E" w14:textId="77777777" w:rsidR="0006544A" w:rsidRDefault="0006544A" w:rsidP="007429EF">
      <w:pPr>
        <w:numPr>
          <w:ilvl w:val="0"/>
          <w:numId w:val="14"/>
        </w:numPr>
        <w:spacing w:line="276" w:lineRule="auto"/>
      </w:pPr>
      <w:r w:rsidRPr="0006544A">
        <w:rPr>
          <w:i/>
          <w:iCs/>
        </w:rPr>
        <w:t>Result</w:t>
      </w:r>
      <w:r w:rsidRPr="0006544A">
        <w:t>: Reduced cold-start latency to </w:t>
      </w:r>
      <w:r w:rsidRPr="0006544A">
        <w:rPr>
          <w:b/>
          <w:bCs/>
        </w:rPr>
        <w:t>0.3s</w:t>
      </w:r>
      <w:r w:rsidRPr="0006544A">
        <w:t>.</w:t>
      </w:r>
    </w:p>
    <w:p w14:paraId="6A39F882" w14:textId="77777777" w:rsidR="0006544A" w:rsidRPr="00803643" w:rsidRDefault="00803643" w:rsidP="007429EF">
      <w:pPr>
        <w:spacing w:line="276" w:lineRule="auto"/>
        <w:rPr>
          <w:b/>
          <w:bCs/>
        </w:rPr>
      </w:pPr>
      <w:r w:rsidRPr="00803643">
        <w:rPr>
          <w:b/>
          <w:bCs/>
        </w:rPr>
        <w:t xml:space="preserve">3-    </w:t>
      </w:r>
      <w:r w:rsidR="0006544A" w:rsidRPr="00803643">
        <w:rPr>
          <w:b/>
          <w:bCs/>
        </w:rPr>
        <w:t>Batching Requests</w:t>
      </w:r>
    </w:p>
    <w:p w14:paraId="4CFF923B" w14:textId="77777777" w:rsidR="0006544A" w:rsidRDefault="0006544A" w:rsidP="007429EF">
      <w:pPr>
        <w:spacing w:line="276" w:lineRule="auto"/>
      </w:pPr>
      <w:r>
        <w:t>Modified the Python API to process up to 5 images per batch:</w:t>
      </w:r>
    </w:p>
    <w:p w14:paraId="0399B6B5" w14:textId="77777777" w:rsidR="00803643" w:rsidRDefault="00803643" w:rsidP="007429EF">
      <w:pPr>
        <w:spacing w:line="276" w:lineRule="auto"/>
      </w:pPr>
      <w:r w:rsidRPr="00803643">
        <w:rPr>
          <w:noProof/>
        </w:rPr>
        <w:drawing>
          <wp:inline distT="0" distB="0" distL="0" distR="0" wp14:anchorId="29B1CDEC" wp14:editId="2535A974">
            <wp:extent cx="3990975" cy="495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0975" cy="495300"/>
                    </a:xfrm>
                    <a:prstGeom prst="rect">
                      <a:avLst/>
                    </a:prstGeom>
                  </pic:spPr>
                </pic:pic>
              </a:graphicData>
            </a:graphic>
          </wp:inline>
        </w:drawing>
      </w:r>
    </w:p>
    <w:p w14:paraId="793E0980" w14:textId="69BA0587" w:rsidR="00803643" w:rsidRDefault="00803643" w:rsidP="007429EF">
      <w:pPr>
        <w:numPr>
          <w:ilvl w:val="0"/>
          <w:numId w:val="15"/>
        </w:numPr>
        <w:spacing w:line="276" w:lineRule="auto"/>
      </w:pPr>
      <w:r w:rsidRPr="00803643">
        <w:rPr>
          <w:i/>
          <w:iCs/>
        </w:rPr>
        <w:t>Impact</w:t>
      </w:r>
      <w:r w:rsidRPr="00803643">
        <w:t>: Throughput improved from </w:t>
      </w:r>
      <w:r w:rsidRPr="00803643">
        <w:rPr>
          <w:b/>
          <w:bCs/>
        </w:rPr>
        <w:t>12 RPM</w:t>
      </w:r>
      <w:r w:rsidRPr="00803643">
        <w:t> to </w:t>
      </w:r>
      <w:r w:rsidRPr="00803643">
        <w:rPr>
          <w:b/>
          <w:bCs/>
        </w:rPr>
        <w:t>60 RPM</w:t>
      </w:r>
      <w:r w:rsidRPr="00803643">
        <w:t>.</w:t>
      </w:r>
    </w:p>
    <w:p w14:paraId="5BFF7799" w14:textId="77777777" w:rsidR="00E83DD9" w:rsidRPr="00A95C99" w:rsidRDefault="00EE1290" w:rsidP="007429EF">
      <w:pPr>
        <w:pStyle w:val="Heading3"/>
        <w:spacing w:line="276" w:lineRule="auto"/>
        <w:rPr>
          <w:rFonts w:ascii="Times New Roman" w:eastAsia="Times New Roman" w:hAnsi="Times New Roman" w:cs="Times New Roman"/>
          <w:b/>
          <w:bCs/>
          <w:color w:val="auto"/>
          <w:kern w:val="0"/>
          <w:sz w:val="24"/>
          <w:szCs w:val="24"/>
          <w14:ligatures w14:val="none"/>
        </w:rPr>
      </w:pPr>
      <w:r w:rsidRPr="00A95C99">
        <w:rPr>
          <w:sz w:val="24"/>
          <w:szCs w:val="24"/>
        </w:rPr>
        <w:t xml:space="preserve"> </w:t>
      </w:r>
      <w:r w:rsidR="00E83DD9" w:rsidRPr="00A95C99">
        <w:rPr>
          <w:rFonts w:ascii="Times New Roman" w:eastAsia="Times New Roman" w:hAnsi="Times New Roman" w:cs="Times New Roman"/>
          <w:b/>
          <w:bCs/>
          <w:color w:val="auto"/>
          <w:kern w:val="0"/>
          <w:sz w:val="24"/>
          <w:szCs w:val="24"/>
          <w14:ligatures w14:val="none"/>
        </w:rPr>
        <w:t>2. Cross-Browser Compatibility</w:t>
      </w:r>
    </w:p>
    <w:p w14:paraId="676EAB63" w14:textId="388DD277" w:rsidR="00E83DD9" w:rsidRPr="00A95C99" w:rsidRDefault="00A95C9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Challenge</w:t>
      </w:r>
      <w:r>
        <w:rPr>
          <w:rFonts w:ascii="Times New Roman" w:eastAsia="Times New Roman" w:hAnsi="Times New Roman" w:cs="Times New Roman"/>
          <w:kern w:val="0"/>
          <w14:ligatures w14:val="none"/>
        </w:rPr>
        <w:t xml:space="preserve">: </w:t>
      </w:r>
      <w:r w:rsidR="00E83DD9" w:rsidRPr="00A95C99">
        <w:rPr>
          <w:rFonts w:ascii="Times New Roman" w:eastAsia="Times New Roman" w:hAnsi="Times New Roman" w:cs="Times New Roman"/>
          <w:kern w:val="0"/>
          <w14:ligatures w14:val="none"/>
        </w:rPr>
        <w:t>Ensuring consistent face capture across different browsers proved difficult, especially on platforms with stricter permissions or limited WebRTC support.</w:t>
      </w:r>
    </w:p>
    <w:p w14:paraId="1BB1D2B4" w14:textId="77777777" w:rsidR="00E83DD9" w:rsidRPr="00A95C99" w:rsidRDefault="00E83DD9" w:rsidP="007429EF">
      <w:pPr>
        <w:spacing w:before="100" w:beforeAutospacing="1" w:after="100" w:afterAutospacing="1" w:line="276" w:lineRule="auto"/>
        <w:jc w:val="left"/>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Key issues encountered:</w:t>
      </w:r>
    </w:p>
    <w:p w14:paraId="0FECFFC9" w14:textId="77777777" w:rsidR="00E83DD9" w:rsidRPr="00A95C99" w:rsidRDefault="00E83DD9" w:rsidP="007429EF">
      <w:pPr>
        <w:numPr>
          <w:ilvl w:val="0"/>
          <w:numId w:val="15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Safari (v14+): Failed to initialize webcam access reliably due to WebRTC and </w:t>
      </w:r>
      <w:proofErr w:type="spellStart"/>
      <w:r w:rsidRPr="00A95C99">
        <w:rPr>
          <w:rFonts w:ascii="Times New Roman" w:eastAsia="Times New Roman" w:hAnsi="Times New Roman" w:cs="Times New Roman"/>
          <w:kern w:val="0"/>
          <w14:ligatures w14:val="none"/>
        </w:rPr>
        <w:t>MediaDevices</w:t>
      </w:r>
      <w:proofErr w:type="spellEnd"/>
      <w:r w:rsidRPr="00A95C99">
        <w:rPr>
          <w:rFonts w:ascii="Times New Roman" w:eastAsia="Times New Roman" w:hAnsi="Times New Roman" w:cs="Times New Roman"/>
          <w:kern w:val="0"/>
          <w14:ligatures w14:val="none"/>
        </w:rPr>
        <w:t xml:space="preserve"> API restrictions. Safari requires HTTPS, explicit user gestures, and specific constraints for media capture.</w:t>
      </w:r>
    </w:p>
    <w:p w14:paraId="121D84EF" w14:textId="77777777" w:rsidR="00E83DD9" w:rsidRPr="00A95C99" w:rsidRDefault="00E83DD9" w:rsidP="007429EF">
      <w:pPr>
        <w:numPr>
          <w:ilvl w:val="0"/>
          <w:numId w:val="15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Mobile Chrome (Android): Over 80% of face capture errors occurred on Android devices, mostly due to:</w:t>
      </w:r>
    </w:p>
    <w:p w14:paraId="1181802C" w14:textId="77777777" w:rsidR="00E83DD9" w:rsidRPr="00A95C99" w:rsidRDefault="00E83DD9" w:rsidP="007429EF">
      <w:pPr>
        <w:numPr>
          <w:ilvl w:val="1"/>
          <w:numId w:val="15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Variability in camera resolutions</w:t>
      </w:r>
    </w:p>
    <w:p w14:paraId="301EC611" w14:textId="77777777" w:rsidR="00E83DD9" w:rsidRPr="00A95C99" w:rsidRDefault="00E83DD9" w:rsidP="007429EF">
      <w:pPr>
        <w:numPr>
          <w:ilvl w:val="1"/>
          <w:numId w:val="15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Permission prompts not being granted</w:t>
      </w:r>
    </w:p>
    <w:p w14:paraId="27A148DA" w14:textId="77777777" w:rsidR="00E83DD9" w:rsidRPr="00A95C99" w:rsidRDefault="00E83DD9" w:rsidP="007429EF">
      <w:pPr>
        <w:numPr>
          <w:ilvl w:val="1"/>
          <w:numId w:val="15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Inconsistent behavior in low-memory environments</w:t>
      </w:r>
    </w:p>
    <w:p w14:paraId="7174A264" w14:textId="77777777" w:rsidR="00E83DD9" w:rsidRPr="00A95C9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Solutions:</w:t>
      </w:r>
    </w:p>
    <w:p w14:paraId="2286D64F" w14:textId="77777777" w:rsidR="00E83DD9" w:rsidRPr="00A95C99"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 xml:space="preserve">1. Feature Detection and </w:t>
      </w:r>
      <w:proofErr w:type="spellStart"/>
      <w:r w:rsidRPr="00A95C99">
        <w:rPr>
          <w:rFonts w:ascii="Times New Roman" w:eastAsia="Times New Roman" w:hAnsi="Times New Roman" w:cs="Times New Roman"/>
          <w:b/>
          <w:bCs/>
          <w:kern w:val="0"/>
          <w14:ligatures w14:val="none"/>
        </w:rPr>
        <w:t>Polyfills</w:t>
      </w:r>
      <w:proofErr w:type="spellEnd"/>
    </w:p>
    <w:p w14:paraId="29D85178" w14:textId="77777777" w:rsidR="00E83DD9" w:rsidRPr="00A95C99" w:rsidRDefault="00E83DD9" w:rsidP="007429EF">
      <w:pPr>
        <w:numPr>
          <w:ilvl w:val="0"/>
          <w:numId w:val="159"/>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Used </w:t>
      </w:r>
      <w:proofErr w:type="spellStart"/>
      <w:proofErr w:type="gramStart"/>
      <w:r w:rsidRPr="00A95C99">
        <w:rPr>
          <w:rFonts w:ascii="Courier New" w:eastAsia="Times New Roman" w:hAnsi="Courier New" w:cs="Courier New"/>
          <w:kern w:val="0"/>
          <w14:ligatures w14:val="none"/>
        </w:rPr>
        <w:t>navigator.mediaDevices.getUserMedia</w:t>
      </w:r>
      <w:proofErr w:type="spellEnd"/>
      <w:proofErr w:type="gramEnd"/>
      <w:r w:rsidRPr="00A95C99">
        <w:rPr>
          <w:rFonts w:ascii="Courier New" w:eastAsia="Times New Roman" w:hAnsi="Courier New" w:cs="Courier New"/>
          <w:kern w:val="0"/>
          <w14:ligatures w14:val="none"/>
        </w:rPr>
        <w:t>()</w:t>
      </w:r>
      <w:r w:rsidRPr="00A95C99">
        <w:rPr>
          <w:rFonts w:ascii="Times New Roman" w:eastAsia="Times New Roman" w:hAnsi="Times New Roman" w:cs="Times New Roman"/>
          <w:kern w:val="0"/>
          <w14:ligatures w14:val="none"/>
        </w:rPr>
        <w:t xml:space="preserve"> with </w:t>
      </w:r>
      <w:r w:rsidRPr="00A95C99">
        <w:rPr>
          <w:rFonts w:ascii="Times New Roman" w:eastAsia="Times New Roman" w:hAnsi="Times New Roman" w:cs="Times New Roman"/>
          <w:b/>
          <w:bCs/>
          <w:kern w:val="0"/>
          <w14:ligatures w14:val="none"/>
        </w:rPr>
        <w:t>robust feature detection</w:t>
      </w:r>
      <w:r w:rsidRPr="00A95C99">
        <w:rPr>
          <w:rFonts w:ascii="Times New Roman" w:eastAsia="Times New Roman" w:hAnsi="Times New Roman" w:cs="Times New Roman"/>
          <w:kern w:val="0"/>
          <w14:ligatures w14:val="none"/>
        </w:rPr>
        <w:t xml:space="preserve"> to check browser support for video input.</w:t>
      </w:r>
    </w:p>
    <w:p w14:paraId="6ABA27FB" w14:textId="77777777" w:rsidR="00E83DD9" w:rsidRPr="00A95C99" w:rsidRDefault="00E83DD9" w:rsidP="007429EF">
      <w:pPr>
        <w:numPr>
          <w:ilvl w:val="0"/>
          <w:numId w:val="159"/>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Implemented </w:t>
      </w:r>
      <w:r w:rsidRPr="00A95C99">
        <w:rPr>
          <w:rFonts w:ascii="Times New Roman" w:eastAsia="Times New Roman" w:hAnsi="Times New Roman" w:cs="Times New Roman"/>
          <w:b/>
          <w:bCs/>
          <w:kern w:val="0"/>
          <w14:ligatures w14:val="none"/>
        </w:rPr>
        <w:t xml:space="preserve">browser-specific </w:t>
      </w:r>
      <w:proofErr w:type="spellStart"/>
      <w:r w:rsidRPr="00A95C99">
        <w:rPr>
          <w:rFonts w:ascii="Times New Roman" w:eastAsia="Times New Roman" w:hAnsi="Times New Roman" w:cs="Times New Roman"/>
          <w:b/>
          <w:bCs/>
          <w:kern w:val="0"/>
          <w14:ligatures w14:val="none"/>
        </w:rPr>
        <w:t>polyfills</w:t>
      </w:r>
      <w:proofErr w:type="spellEnd"/>
      <w:r w:rsidRPr="00A95C99">
        <w:rPr>
          <w:rFonts w:ascii="Times New Roman" w:eastAsia="Times New Roman" w:hAnsi="Times New Roman" w:cs="Times New Roman"/>
          <w:kern w:val="0"/>
          <w14:ligatures w14:val="none"/>
        </w:rPr>
        <w:t xml:space="preserve"> (via the </w:t>
      </w:r>
      <w:r w:rsidRPr="00A95C99">
        <w:rPr>
          <w:rFonts w:ascii="Courier New" w:eastAsia="Times New Roman" w:hAnsi="Courier New" w:cs="Courier New"/>
          <w:kern w:val="0"/>
          <w14:ligatures w14:val="none"/>
        </w:rPr>
        <w:t>adapter.js</w:t>
      </w:r>
      <w:r w:rsidRPr="00A95C99">
        <w:rPr>
          <w:rFonts w:ascii="Times New Roman" w:eastAsia="Times New Roman" w:hAnsi="Times New Roman" w:cs="Times New Roman"/>
          <w:kern w:val="0"/>
          <w14:ligatures w14:val="none"/>
        </w:rPr>
        <w:t xml:space="preserve"> library) to normalize WebRTC behavior across platforms.</w:t>
      </w:r>
    </w:p>
    <w:p w14:paraId="3687F2D5" w14:textId="77777777" w:rsidR="00CD298B" w:rsidRDefault="00CD298B"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p>
    <w:p w14:paraId="5C232755" w14:textId="77777777" w:rsidR="00CD298B" w:rsidRDefault="00CD298B"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p>
    <w:p w14:paraId="029CBBA7" w14:textId="187BB032" w:rsidR="00E83DD9" w:rsidRPr="00A95C99"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2. Fallback UI and Error Handling</w:t>
      </w:r>
    </w:p>
    <w:p w14:paraId="51D7A59F" w14:textId="77777777" w:rsidR="00E83DD9" w:rsidRPr="00A95C99" w:rsidRDefault="00E83DD9" w:rsidP="007429EF">
      <w:pPr>
        <w:numPr>
          <w:ilvl w:val="0"/>
          <w:numId w:val="160"/>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Introduced fallback mechanisms for non-compatible browsers:</w:t>
      </w:r>
    </w:p>
    <w:p w14:paraId="58F9A831" w14:textId="77777777" w:rsidR="00E83DD9" w:rsidRPr="00A95C99" w:rsidRDefault="00E83DD9" w:rsidP="007429EF">
      <w:pPr>
        <w:numPr>
          <w:ilvl w:val="1"/>
          <w:numId w:val="160"/>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A </w:t>
      </w:r>
      <w:r w:rsidRPr="00A95C99">
        <w:rPr>
          <w:rFonts w:ascii="Times New Roman" w:eastAsia="Times New Roman" w:hAnsi="Times New Roman" w:cs="Times New Roman"/>
          <w:b/>
          <w:bCs/>
          <w:kern w:val="0"/>
          <w14:ligatures w14:val="none"/>
        </w:rPr>
        <w:t>static upload option</w:t>
      </w:r>
      <w:r w:rsidRPr="00A95C99">
        <w:rPr>
          <w:rFonts w:ascii="Times New Roman" w:eastAsia="Times New Roman" w:hAnsi="Times New Roman" w:cs="Times New Roman"/>
          <w:kern w:val="0"/>
          <w14:ligatures w14:val="none"/>
        </w:rPr>
        <w:t xml:space="preserve"> allowed users to upload an image from their gallery if live capture failed.</w:t>
      </w:r>
    </w:p>
    <w:p w14:paraId="7CB65210" w14:textId="77777777" w:rsidR="00E83DD9" w:rsidRPr="00A95C99" w:rsidRDefault="00E83DD9" w:rsidP="007429EF">
      <w:pPr>
        <w:numPr>
          <w:ilvl w:val="1"/>
          <w:numId w:val="160"/>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Added </w:t>
      </w:r>
      <w:r w:rsidRPr="00A95C99">
        <w:rPr>
          <w:rFonts w:ascii="Times New Roman" w:eastAsia="Times New Roman" w:hAnsi="Times New Roman" w:cs="Times New Roman"/>
          <w:b/>
          <w:bCs/>
          <w:kern w:val="0"/>
          <w14:ligatures w14:val="none"/>
        </w:rPr>
        <w:t>descriptive error messages</w:t>
      </w:r>
      <w:r w:rsidRPr="00A95C99">
        <w:rPr>
          <w:rFonts w:ascii="Times New Roman" w:eastAsia="Times New Roman" w:hAnsi="Times New Roman" w:cs="Times New Roman"/>
          <w:kern w:val="0"/>
          <w14:ligatures w14:val="none"/>
        </w:rPr>
        <w:t xml:space="preserve"> tied to specific error codes (e.g., </w:t>
      </w:r>
      <w:proofErr w:type="spellStart"/>
      <w:r w:rsidRPr="00A95C99">
        <w:rPr>
          <w:rFonts w:ascii="Courier New" w:eastAsia="Times New Roman" w:hAnsi="Courier New" w:cs="Courier New"/>
          <w:kern w:val="0"/>
          <w14:ligatures w14:val="none"/>
        </w:rPr>
        <w:t>NotAllowedError</w:t>
      </w:r>
      <w:proofErr w:type="spellEnd"/>
      <w:r w:rsidRPr="00A95C99">
        <w:rPr>
          <w:rFonts w:ascii="Times New Roman" w:eastAsia="Times New Roman" w:hAnsi="Times New Roman" w:cs="Times New Roman"/>
          <w:kern w:val="0"/>
          <w14:ligatures w14:val="none"/>
        </w:rPr>
        <w:t xml:space="preserve">, </w:t>
      </w:r>
      <w:proofErr w:type="spellStart"/>
      <w:r w:rsidRPr="00A95C99">
        <w:rPr>
          <w:rFonts w:ascii="Courier New" w:eastAsia="Times New Roman" w:hAnsi="Courier New" w:cs="Courier New"/>
          <w:kern w:val="0"/>
          <w14:ligatures w14:val="none"/>
        </w:rPr>
        <w:t>OverconstrainedError</w:t>
      </w:r>
      <w:proofErr w:type="spellEnd"/>
      <w:r w:rsidRPr="00A95C99">
        <w:rPr>
          <w:rFonts w:ascii="Times New Roman" w:eastAsia="Times New Roman" w:hAnsi="Times New Roman" w:cs="Times New Roman"/>
          <w:kern w:val="0"/>
          <w14:ligatures w14:val="none"/>
        </w:rPr>
        <w:t>) to guide users through fixes.</w:t>
      </w:r>
    </w:p>
    <w:p w14:paraId="79773016" w14:textId="77777777" w:rsidR="00E83DD9" w:rsidRPr="00A95C99"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3. Safari-Specific Adjustments</w:t>
      </w:r>
    </w:p>
    <w:p w14:paraId="6C7CBAFE" w14:textId="77777777" w:rsidR="00E83DD9" w:rsidRPr="00A95C99" w:rsidRDefault="00E83DD9" w:rsidP="007429EF">
      <w:pPr>
        <w:numPr>
          <w:ilvl w:val="0"/>
          <w:numId w:val="161"/>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Enforced HTTPS and user gesture requirements.</w:t>
      </w:r>
    </w:p>
    <w:p w14:paraId="081E9DFC" w14:textId="65FFE264" w:rsidR="00E83DD9" w:rsidRPr="00A95C99" w:rsidRDefault="00E83DD9" w:rsidP="007429EF">
      <w:pPr>
        <w:numPr>
          <w:ilvl w:val="0"/>
          <w:numId w:val="161"/>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Limited constraints to </w:t>
      </w:r>
      <w:r w:rsidR="00CD298B" w:rsidRPr="00A95C99">
        <w:rPr>
          <w:rFonts w:ascii="Courier New" w:eastAsia="Times New Roman" w:hAnsi="Courier New" w:cs="Courier New"/>
          <w:kern w:val="0"/>
          <w14:ligatures w14:val="none"/>
        </w:rPr>
        <w:t>{video</w:t>
      </w:r>
      <w:r w:rsidRPr="00A95C99">
        <w:rPr>
          <w:rFonts w:ascii="Courier New" w:eastAsia="Times New Roman" w:hAnsi="Courier New" w:cs="Courier New"/>
          <w:kern w:val="0"/>
          <w14:ligatures w14:val="none"/>
        </w:rPr>
        <w:t xml:space="preserve">: </w:t>
      </w:r>
      <w:proofErr w:type="gramStart"/>
      <w:r w:rsidRPr="00A95C99">
        <w:rPr>
          <w:rFonts w:ascii="Courier New" w:eastAsia="Times New Roman" w:hAnsi="Courier New" w:cs="Courier New"/>
          <w:kern w:val="0"/>
          <w14:ligatures w14:val="none"/>
        </w:rPr>
        <w:t>true }</w:t>
      </w:r>
      <w:proofErr w:type="gramEnd"/>
      <w:r w:rsidRPr="00A95C99">
        <w:rPr>
          <w:rFonts w:ascii="Times New Roman" w:eastAsia="Times New Roman" w:hAnsi="Times New Roman" w:cs="Times New Roman"/>
          <w:kern w:val="0"/>
          <w14:ligatures w14:val="none"/>
        </w:rPr>
        <w:t xml:space="preserve"> on Safari to avoid camera selection issues.</w:t>
      </w:r>
    </w:p>
    <w:p w14:paraId="199F7BD4" w14:textId="77777777" w:rsidR="00E83DD9" w:rsidRPr="00A95C99" w:rsidRDefault="00E83DD9" w:rsidP="007429EF">
      <w:pPr>
        <w:numPr>
          <w:ilvl w:val="0"/>
          <w:numId w:val="161"/>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Added </w:t>
      </w:r>
      <w:proofErr w:type="spellStart"/>
      <w:r w:rsidRPr="00A95C99">
        <w:rPr>
          <w:rFonts w:ascii="Courier New" w:eastAsia="Times New Roman" w:hAnsi="Courier New" w:cs="Courier New"/>
          <w:kern w:val="0"/>
          <w14:ligatures w14:val="none"/>
        </w:rPr>
        <w:t>playsinline</w:t>
      </w:r>
      <w:proofErr w:type="spellEnd"/>
      <w:r w:rsidRPr="00A95C99">
        <w:rPr>
          <w:rFonts w:ascii="Times New Roman" w:eastAsia="Times New Roman" w:hAnsi="Times New Roman" w:cs="Times New Roman"/>
          <w:kern w:val="0"/>
          <w14:ligatures w14:val="none"/>
        </w:rPr>
        <w:t xml:space="preserve"> attribute to video tags for iOS compatibility.</w:t>
      </w:r>
    </w:p>
    <w:p w14:paraId="165E3F19" w14:textId="77777777" w:rsidR="00E83DD9" w:rsidRPr="00A95C99" w:rsidRDefault="00E83DD9"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4. Device-Specific QA Testing</w:t>
      </w:r>
    </w:p>
    <w:p w14:paraId="38A755B5" w14:textId="77777777" w:rsidR="00E83DD9" w:rsidRPr="00A95C99" w:rsidRDefault="00E83DD9" w:rsidP="007429EF">
      <w:pPr>
        <w:numPr>
          <w:ilvl w:val="0"/>
          <w:numId w:val="162"/>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Performed browser-device matrix testing across:</w:t>
      </w:r>
    </w:p>
    <w:p w14:paraId="068FE05E" w14:textId="77777777" w:rsidR="00E83DD9" w:rsidRPr="00A95C99" w:rsidRDefault="00E83DD9" w:rsidP="007429EF">
      <w:pPr>
        <w:numPr>
          <w:ilvl w:val="1"/>
          <w:numId w:val="162"/>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Safari (macOS, iOS)</w:t>
      </w:r>
    </w:p>
    <w:p w14:paraId="589F20EE" w14:textId="77777777" w:rsidR="00E83DD9" w:rsidRPr="00A95C99" w:rsidRDefault="00E83DD9" w:rsidP="007429EF">
      <w:pPr>
        <w:numPr>
          <w:ilvl w:val="1"/>
          <w:numId w:val="162"/>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Chrome (Android, Windows)</w:t>
      </w:r>
    </w:p>
    <w:p w14:paraId="6BBF3FCC" w14:textId="77777777" w:rsidR="00E83DD9" w:rsidRPr="00A95C99" w:rsidRDefault="00E83DD9" w:rsidP="007429EF">
      <w:pPr>
        <w:numPr>
          <w:ilvl w:val="1"/>
          <w:numId w:val="162"/>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Firefox and Edge</w:t>
      </w:r>
    </w:p>
    <w:p w14:paraId="22FF602F" w14:textId="77777777" w:rsidR="00E83DD9" w:rsidRPr="00A95C99" w:rsidRDefault="00E83DD9" w:rsidP="007429EF">
      <w:pPr>
        <w:numPr>
          <w:ilvl w:val="0"/>
          <w:numId w:val="162"/>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Identified and excluded unsupported devices from biometric login flow, defaulting to password-based login.</w:t>
      </w:r>
    </w:p>
    <w:p w14:paraId="3A19B448" w14:textId="77777777" w:rsidR="00E83DD9" w:rsidRPr="00A95C9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Outcome:</w:t>
      </w:r>
    </w:p>
    <w:p w14:paraId="0725F365" w14:textId="77777777" w:rsidR="00E83DD9" w:rsidRPr="00A95C99" w:rsidRDefault="00E83DD9" w:rsidP="007429EF">
      <w:pPr>
        <w:numPr>
          <w:ilvl w:val="0"/>
          <w:numId w:val="163"/>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Reduced face capture failure rate by </w:t>
      </w:r>
      <w:r w:rsidRPr="00A95C99">
        <w:rPr>
          <w:rFonts w:ascii="Times New Roman" w:eastAsia="Times New Roman" w:hAnsi="Times New Roman" w:cs="Times New Roman"/>
          <w:b/>
          <w:bCs/>
          <w:kern w:val="0"/>
          <w14:ligatures w14:val="none"/>
        </w:rPr>
        <w:t>60%</w:t>
      </w:r>
      <w:r w:rsidRPr="00A95C99">
        <w:rPr>
          <w:rFonts w:ascii="Times New Roman" w:eastAsia="Times New Roman" w:hAnsi="Times New Roman" w:cs="Times New Roman"/>
          <w:kern w:val="0"/>
          <w14:ligatures w14:val="none"/>
        </w:rPr>
        <w:t xml:space="preserve"> across mobile platforms.</w:t>
      </w:r>
    </w:p>
    <w:p w14:paraId="55F716DF" w14:textId="77777777" w:rsidR="00E83DD9" w:rsidRPr="00A95C99" w:rsidRDefault="00E83DD9" w:rsidP="007429EF">
      <w:pPr>
        <w:numPr>
          <w:ilvl w:val="0"/>
          <w:numId w:val="163"/>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Achieved </w:t>
      </w:r>
      <w:r w:rsidRPr="00A95C99">
        <w:rPr>
          <w:rFonts w:ascii="Times New Roman" w:eastAsia="Times New Roman" w:hAnsi="Times New Roman" w:cs="Times New Roman"/>
          <w:b/>
          <w:bCs/>
          <w:kern w:val="0"/>
          <w14:ligatures w14:val="none"/>
        </w:rPr>
        <w:t>95% compatibility</w:t>
      </w:r>
      <w:r w:rsidRPr="00A95C99">
        <w:rPr>
          <w:rFonts w:ascii="Times New Roman" w:eastAsia="Times New Roman" w:hAnsi="Times New Roman" w:cs="Times New Roman"/>
          <w:kern w:val="0"/>
          <w14:ligatures w14:val="none"/>
        </w:rPr>
        <w:t xml:space="preserve"> across modern browsers (Chrome, Edge, Firefox, and Safari v15+).</w:t>
      </w:r>
    </w:p>
    <w:p w14:paraId="03355729" w14:textId="77777777" w:rsidR="00E83DD9" w:rsidRPr="00A95C99" w:rsidRDefault="00E83DD9" w:rsidP="007429EF">
      <w:pPr>
        <w:numPr>
          <w:ilvl w:val="0"/>
          <w:numId w:val="163"/>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User experience on Android was improved by allowing both live capture and image upload.</w:t>
      </w:r>
    </w:p>
    <w:p w14:paraId="305D73D2" w14:textId="77777777" w:rsidR="00E83DD9" w:rsidRPr="00A95C99" w:rsidRDefault="00E83DD9"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Technical Highlights:</w:t>
      </w:r>
    </w:p>
    <w:p w14:paraId="0C31146A" w14:textId="77777777" w:rsidR="00E83DD9" w:rsidRPr="00A95C99" w:rsidRDefault="00E83DD9" w:rsidP="007429EF">
      <w:pPr>
        <w:numPr>
          <w:ilvl w:val="0"/>
          <w:numId w:val="164"/>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Graceful degradation using static image upload.</w:t>
      </w:r>
    </w:p>
    <w:p w14:paraId="51E8D7CF" w14:textId="77777777" w:rsidR="00E83DD9" w:rsidRPr="00A95C99" w:rsidRDefault="00E83DD9" w:rsidP="007429EF">
      <w:pPr>
        <w:numPr>
          <w:ilvl w:val="0"/>
          <w:numId w:val="164"/>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Improved permission handling and pre-capture user education.</w:t>
      </w:r>
    </w:p>
    <w:p w14:paraId="6CAC0DF7" w14:textId="77777777" w:rsidR="00E83DD9" w:rsidRPr="00A95C99" w:rsidRDefault="00E83DD9" w:rsidP="007429EF">
      <w:pPr>
        <w:numPr>
          <w:ilvl w:val="0"/>
          <w:numId w:val="164"/>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Enhanced Android support with custom resolution constraints and memory usage optimization.</w:t>
      </w:r>
    </w:p>
    <w:p w14:paraId="13657F44" w14:textId="77777777" w:rsidR="00CD298B" w:rsidRDefault="00803643" w:rsidP="007429EF">
      <w:pPr>
        <w:spacing w:line="276" w:lineRule="auto"/>
      </w:pPr>
      <w:r w:rsidRPr="00A95C99">
        <w:lastRenderedPageBreak/>
        <w:t xml:space="preserve"> </w:t>
      </w:r>
    </w:p>
    <w:p w14:paraId="1FA0C0E8" w14:textId="15DE7CC6" w:rsidR="00803643" w:rsidRPr="00A95C99" w:rsidRDefault="00803643" w:rsidP="007429EF">
      <w:pPr>
        <w:spacing w:line="276" w:lineRule="auto"/>
      </w:pPr>
      <w:r w:rsidRPr="00A95C99">
        <w:rPr>
          <w:b/>
          <w:bCs/>
        </w:rPr>
        <w:t>Solutions</w:t>
      </w:r>
      <w:r w:rsidRPr="00A95C99">
        <w:t>:</w:t>
      </w:r>
    </w:p>
    <w:p w14:paraId="751547A4" w14:textId="77777777" w:rsidR="00803643" w:rsidRPr="00A95C99" w:rsidRDefault="00803643" w:rsidP="007429EF">
      <w:pPr>
        <w:numPr>
          <w:ilvl w:val="0"/>
          <w:numId w:val="16"/>
        </w:numPr>
        <w:tabs>
          <w:tab w:val="num" w:pos="720"/>
        </w:tabs>
        <w:spacing w:line="276" w:lineRule="auto"/>
      </w:pPr>
      <w:proofErr w:type="spellStart"/>
      <w:r w:rsidRPr="00A95C99">
        <w:rPr>
          <w:b/>
          <w:bCs/>
        </w:rPr>
        <w:t>Polyfill</w:t>
      </w:r>
      <w:proofErr w:type="spellEnd"/>
      <w:r w:rsidRPr="00A95C99">
        <w:rPr>
          <w:b/>
          <w:bCs/>
        </w:rPr>
        <w:t xml:space="preserve"> Implementation</w:t>
      </w:r>
    </w:p>
    <w:p w14:paraId="4C6A43BB" w14:textId="77777777" w:rsidR="00803643" w:rsidRPr="00A95C99" w:rsidRDefault="00803643" w:rsidP="007429EF">
      <w:pPr>
        <w:numPr>
          <w:ilvl w:val="1"/>
          <w:numId w:val="16"/>
        </w:numPr>
        <w:spacing w:line="276" w:lineRule="auto"/>
      </w:pPr>
      <w:r w:rsidRPr="00A95C99">
        <w:t>Added </w:t>
      </w:r>
      <w:proofErr w:type="spellStart"/>
      <w:r w:rsidRPr="00A95C99">
        <w:t>webrtc</w:t>
      </w:r>
      <w:proofErr w:type="spellEnd"/>
      <w:r w:rsidRPr="00A95C99">
        <w:t>-adapter for Safari support:</w:t>
      </w:r>
    </w:p>
    <w:p w14:paraId="23B53F2B" w14:textId="77777777" w:rsidR="00803643" w:rsidRPr="00A95C99" w:rsidRDefault="00803643" w:rsidP="007429EF">
      <w:pPr>
        <w:spacing w:line="276" w:lineRule="auto"/>
      </w:pPr>
      <w:r w:rsidRPr="00A95C99">
        <w:rPr>
          <w:noProof/>
        </w:rPr>
        <w:drawing>
          <wp:inline distT="0" distB="0" distL="0" distR="0" wp14:anchorId="16B27BDB" wp14:editId="58463EEF">
            <wp:extent cx="4924425" cy="647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647700"/>
                    </a:xfrm>
                    <a:prstGeom prst="rect">
                      <a:avLst/>
                    </a:prstGeom>
                  </pic:spPr>
                </pic:pic>
              </a:graphicData>
            </a:graphic>
          </wp:inline>
        </w:drawing>
      </w:r>
    </w:p>
    <w:p w14:paraId="7B450D1D" w14:textId="77777777" w:rsidR="00803643" w:rsidRPr="00A95C99" w:rsidRDefault="00803643" w:rsidP="007429EF">
      <w:pPr>
        <w:pStyle w:val="ListParagraph"/>
        <w:numPr>
          <w:ilvl w:val="0"/>
          <w:numId w:val="16"/>
        </w:numPr>
        <w:spacing w:line="276" w:lineRule="auto"/>
      </w:pPr>
      <w:r w:rsidRPr="00A95C99">
        <w:rPr>
          <w:b/>
          <w:bCs/>
        </w:rPr>
        <w:t>Resolution Fallback</w:t>
      </w:r>
    </w:p>
    <w:p w14:paraId="23151017" w14:textId="77777777" w:rsidR="00803643" w:rsidRPr="00A95C99" w:rsidRDefault="00803643" w:rsidP="007429EF">
      <w:pPr>
        <w:numPr>
          <w:ilvl w:val="0"/>
          <w:numId w:val="17"/>
        </w:numPr>
        <w:spacing w:line="276" w:lineRule="auto"/>
      </w:pPr>
      <w:r w:rsidRPr="00A95C99">
        <w:t>Dynamically adjusted camera resolution:</w:t>
      </w:r>
    </w:p>
    <w:p w14:paraId="7A171440" w14:textId="77777777" w:rsidR="004F3159" w:rsidRPr="00A95C99" w:rsidRDefault="00803643" w:rsidP="007429EF">
      <w:pPr>
        <w:spacing w:line="276" w:lineRule="auto"/>
      </w:pPr>
      <w:r w:rsidRPr="00A95C99">
        <w:rPr>
          <w:noProof/>
        </w:rPr>
        <w:drawing>
          <wp:inline distT="0" distB="0" distL="0" distR="0" wp14:anchorId="19E94C21" wp14:editId="261A3BFF">
            <wp:extent cx="4286250" cy="1247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6250" cy="1247775"/>
                    </a:xfrm>
                    <a:prstGeom prst="rect">
                      <a:avLst/>
                    </a:prstGeom>
                  </pic:spPr>
                </pic:pic>
              </a:graphicData>
            </a:graphic>
          </wp:inline>
        </w:drawing>
      </w:r>
    </w:p>
    <w:p w14:paraId="6270C98B" w14:textId="77777777" w:rsidR="00803643" w:rsidRPr="00A95C99" w:rsidRDefault="00803643" w:rsidP="007429EF">
      <w:pPr>
        <w:pStyle w:val="ListParagraph"/>
        <w:numPr>
          <w:ilvl w:val="0"/>
          <w:numId w:val="16"/>
        </w:numPr>
        <w:spacing w:line="276" w:lineRule="auto"/>
      </w:pPr>
      <w:r w:rsidRPr="00A95C99">
        <w:rPr>
          <w:b/>
          <w:bCs/>
        </w:rPr>
        <w:t>Feature Detection</w:t>
      </w:r>
    </w:p>
    <w:p w14:paraId="1BF0C1B9" w14:textId="77777777" w:rsidR="00803643" w:rsidRPr="00A95C99" w:rsidRDefault="00803643" w:rsidP="007429EF">
      <w:pPr>
        <w:numPr>
          <w:ilvl w:val="0"/>
          <w:numId w:val="18"/>
        </w:numPr>
        <w:spacing w:line="276" w:lineRule="auto"/>
      </w:pPr>
      <w:r w:rsidRPr="00A95C99">
        <w:t>Blocked unsupported browsers early:</w:t>
      </w:r>
    </w:p>
    <w:p w14:paraId="7E94D980" w14:textId="424A9E03" w:rsidR="00761BEB" w:rsidRPr="00A95C99" w:rsidRDefault="00803643" w:rsidP="007429EF">
      <w:pPr>
        <w:spacing w:line="276" w:lineRule="auto"/>
        <w:ind w:left="360"/>
      </w:pPr>
      <w:r w:rsidRPr="00A95C99">
        <w:rPr>
          <w:noProof/>
        </w:rPr>
        <w:drawing>
          <wp:inline distT="0" distB="0" distL="0" distR="0" wp14:anchorId="577C6D58" wp14:editId="5B7B9C4A">
            <wp:extent cx="4191000" cy="66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1000" cy="666750"/>
                    </a:xfrm>
                    <a:prstGeom prst="rect">
                      <a:avLst/>
                    </a:prstGeom>
                  </pic:spPr>
                </pic:pic>
              </a:graphicData>
            </a:graphic>
          </wp:inline>
        </w:drawing>
      </w:r>
    </w:p>
    <w:p w14:paraId="2F68F637" w14:textId="77777777" w:rsidR="00803643" w:rsidRPr="00A95C99" w:rsidRDefault="00EE1290" w:rsidP="007429EF">
      <w:pPr>
        <w:spacing w:line="276" w:lineRule="auto"/>
        <w:rPr>
          <w:b/>
          <w:bCs/>
        </w:rPr>
      </w:pPr>
      <w:r w:rsidRPr="00A95C99">
        <w:rPr>
          <w:b/>
          <w:bCs/>
        </w:rPr>
        <w:t>3</w:t>
      </w:r>
      <w:proofErr w:type="gramStart"/>
      <w:r w:rsidRPr="00A95C99">
        <w:rPr>
          <w:b/>
          <w:bCs/>
        </w:rPr>
        <w:t xml:space="preserve">.  </w:t>
      </w:r>
      <w:r w:rsidR="00803643" w:rsidRPr="00A95C99">
        <w:rPr>
          <w:b/>
          <w:bCs/>
        </w:rPr>
        <w:t>Load</w:t>
      </w:r>
      <w:proofErr w:type="gramEnd"/>
      <w:r w:rsidR="00803643" w:rsidRPr="00A95C99">
        <w:rPr>
          <w:b/>
          <w:bCs/>
        </w:rPr>
        <w:t xml:space="preserve"> Testing Improvements</w:t>
      </w:r>
    </w:p>
    <w:p w14:paraId="68BA796A" w14:textId="77777777" w:rsidR="00803643" w:rsidRPr="00A95C99" w:rsidRDefault="00803643" w:rsidP="007429EF">
      <w:pPr>
        <w:spacing w:line="276" w:lineRule="auto"/>
        <w:rPr>
          <w:b/>
          <w:bCs/>
        </w:rPr>
      </w:pPr>
      <w:r w:rsidRPr="00A95C99">
        <w:rPr>
          <w:b/>
          <w:bCs/>
        </w:rPr>
        <w:t>Challenge:</w:t>
      </w:r>
    </w:p>
    <w:p w14:paraId="54D0C4C1" w14:textId="77777777" w:rsidR="00803643" w:rsidRPr="00A95C99" w:rsidRDefault="00803643" w:rsidP="007429EF">
      <w:pPr>
        <w:spacing w:line="276" w:lineRule="auto"/>
      </w:pPr>
      <w:r w:rsidRPr="00A95C99">
        <w:t>System crashed at 150 concurrent users due to:</w:t>
      </w:r>
    </w:p>
    <w:p w14:paraId="6818F382" w14:textId="77777777" w:rsidR="00803643" w:rsidRPr="00A95C99" w:rsidRDefault="00803643" w:rsidP="007429EF">
      <w:pPr>
        <w:pStyle w:val="ListParagraph"/>
        <w:numPr>
          <w:ilvl w:val="0"/>
          <w:numId w:val="18"/>
        </w:numPr>
        <w:spacing w:line="276" w:lineRule="auto"/>
      </w:pPr>
      <w:r w:rsidRPr="00A95C99">
        <w:t>Python API becoming unresponsive</w:t>
      </w:r>
    </w:p>
    <w:p w14:paraId="2042A270" w14:textId="77777777" w:rsidR="00803643" w:rsidRPr="00A95C99" w:rsidRDefault="00803643" w:rsidP="007429EF">
      <w:pPr>
        <w:pStyle w:val="ListParagraph"/>
        <w:numPr>
          <w:ilvl w:val="0"/>
          <w:numId w:val="18"/>
        </w:numPr>
        <w:spacing w:line="276" w:lineRule="auto"/>
      </w:pPr>
      <w:r w:rsidRPr="00A95C99">
        <w:t>MongoDB connection pool exhaustion</w:t>
      </w:r>
    </w:p>
    <w:p w14:paraId="375E5EDB" w14:textId="77777777" w:rsidR="00803643" w:rsidRPr="00A95C99" w:rsidRDefault="00803643" w:rsidP="007429EF">
      <w:pPr>
        <w:spacing w:line="276" w:lineRule="auto"/>
        <w:rPr>
          <w:b/>
          <w:bCs/>
        </w:rPr>
      </w:pPr>
      <w:r w:rsidRPr="00A95C99">
        <w:rPr>
          <w:b/>
          <w:bCs/>
        </w:rPr>
        <w:t>Solutions:</w:t>
      </w:r>
    </w:p>
    <w:p w14:paraId="3A69CBEE" w14:textId="77777777" w:rsidR="00803643" w:rsidRPr="00A95C99" w:rsidRDefault="00803643" w:rsidP="007429EF">
      <w:pPr>
        <w:spacing w:line="276" w:lineRule="auto"/>
        <w:rPr>
          <w:b/>
          <w:bCs/>
        </w:rPr>
      </w:pPr>
      <w:r w:rsidRPr="00A95C99">
        <w:rPr>
          <w:b/>
          <w:bCs/>
        </w:rPr>
        <w:t>1-   Horizontal Scaling</w:t>
      </w:r>
    </w:p>
    <w:p w14:paraId="07C1312C" w14:textId="77777777" w:rsidR="00803643" w:rsidRPr="00A95C99" w:rsidRDefault="00803643" w:rsidP="007429EF">
      <w:pPr>
        <w:spacing w:line="276" w:lineRule="auto"/>
      </w:pPr>
      <w:r w:rsidRPr="00A95C99">
        <w:t xml:space="preserve">Deployed Python API with 3 </w:t>
      </w:r>
      <w:proofErr w:type="spellStart"/>
      <w:r w:rsidRPr="00A95C99">
        <w:t>Gunicorn</w:t>
      </w:r>
      <w:proofErr w:type="spellEnd"/>
      <w:r w:rsidRPr="00A95C99">
        <w:t xml:space="preserve"> workers:</w:t>
      </w:r>
    </w:p>
    <w:p w14:paraId="198811F2" w14:textId="77777777" w:rsidR="00803643" w:rsidRDefault="00803643" w:rsidP="007429EF">
      <w:pPr>
        <w:spacing w:line="276" w:lineRule="auto"/>
      </w:pPr>
      <w:r w:rsidRPr="00A95C99">
        <w:rPr>
          <w:noProof/>
        </w:rPr>
        <w:drawing>
          <wp:inline distT="0" distB="0" distL="0" distR="0" wp14:anchorId="30279C20" wp14:editId="7A9D37E9">
            <wp:extent cx="3667125" cy="333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7125" cy="333375"/>
                    </a:xfrm>
                    <a:prstGeom prst="rect">
                      <a:avLst/>
                    </a:prstGeom>
                  </pic:spPr>
                </pic:pic>
              </a:graphicData>
            </a:graphic>
          </wp:inline>
        </w:drawing>
      </w:r>
    </w:p>
    <w:p w14:paraId="22A0EE96" w14:textId="77777777" w:rsidR="00CD298B" w:rsidRPr="00A95C99" w:rsidRDefault="00CD298B" w:rsidP="007429EF">
      <w:pPr>
        <w:spacing w:line="276" w:lineRule="auto"/>
      </w:pPr>
    </w:p>
    <w:p w14:paraId="142523CB" w14:textId="77777777" w:rsidR="00803643" w:rsidRPr="00A95C99" w:rsidRDefault="00803643" w:rsidP="007429EF">
      <w:pPr>
        <w:numPr>
          <w:ilvl w:val="0"/>
          <w:numId w:val="19"/>
        </w:numPr>
        <w:spacing w:line="276" w:lineRule="auto"/>
      </w:pPr>
      <w:r w:rsidRPr="00A95C99">
        <w:rPr>
          <w:i/>
          <w:iCs/>
        </w:rPr>
        <w:t>Result</w:t>
      </w:r>
      <w:r w:rsidRPr="00A95C99">
        <w:t>: Handled </w:t>
      </w:r>
      <w:r w:rsidRPr="00A95C99">
        <w:rPr>
          <w:b/>
          <w:bCs/>
        </w:rPr>
        <w:t>500+ concurrent users</w:t>
      </w:r>
      <w:r w:rsidRPr="00A95C99">
        <w:t> in testing.</w:t>
      </w:r>
    </w:p>
    <w:p w14:paraId="6FDAE308" w14:textId="6D7183F8" w:rsidR="00803643" w:rsidRPr="00A95C99" w:rsidRDefault="00803643" w:rsidP="007429EF">
      <w:pPr>
        <w:spacing w:line="276" w:lineRule="auto"/>
      </w:pPr>
      <w:r w:rsidRPr="00A95C99">
        <w:rPr>
          <w:b/>
          <w:bCs/>
        </w:rPr>
        <w:t>2</w:t>
      </w:r>
      <w:r w:rsidR="00CD298B" w:rsidRPr="00A95C99">
        <w:rPr>
          <w:b/>
          <w:bCs/>
        </w:rPr>
        <w:t>- Connection</w:t>
      </w:r>
      <w:r w:rsidRPr="00A95C99">
        <w:rPr>
          <w:b/>
          <w:bCs/>
        </w:rPr>
        <w:t xml:space="preserve"> Pool Tuning</w:t>
      </w:r>
    </w:p>
    <w:p w14:paraId="3B44A444" w14:textId="77777777" w:rsidR="00803643" w:rsidRPr="00A95C99" w:rsidRDefault="00803643" w:rsidP="007429EF">
      <w:pPr>
        <w:numPr>
          <w:ilvl w:val="0"/>
          <w:numId w:val="20"/>
        </w:numPr>
        <w:spacing w:line="276" w:lineRule="auto"/>
      </w:pPr>
      <w:r w:rsidRPr="00A95C99">
        <w:t>Configured MongoDB connection limits in server.js</w:t>
      </w:r>
    </w:p>
    <w:p w14:paraId="535E9001" w14:textId="77777777" w:rsidR="00803643" w:rsidRPr="00A95C99" w:rsidRDefault="00803643" w:rsidP="007429EF">
      <w:pPr>
        <w:spacing w:line="276" w:lineRule="auto"/>
      </w:pPr>
      <w:r w:rsidRPr="00A95C99">
        <w:rPr>
          <w:noProof/>
        </w:rPr>
        <w:drawing>
          <wp:inline distT="0" distB="0" distL="0" distR="0" wp14:anchorId="7C76E000" wp14:editId="777C51AA">
            <wp:extent cx="5095875" cy="866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866775"/>
                    </a:xfrm>
                    <a:prstGeom prst="rect">
                      <a:avLst/>
                    </a:prstGeom>
                  </pic:spPr>
                </pic:pic>
              </a:graphicData>
            </a:graphic>
          </wp:inline>
        </w:drawing>
      </w:r>
    </w:p>
    <w:p w14:paraId="6DC76541" w14:textId="77777777" w:rsidR="00EE1290" w:rsidRPr="00A95C99" w:rsidRDefault="00EE1290" w:rsidP="007429EF">
      <w:pPr>
        <w:spacing w:line="276" w:lineRule="auto"/>
      </w:pPr>
      <w:r w:rsidRPr="00A95C99">
        <w:rPr>
          <w:b/>
          <w:bCs/>
        </w:rPr>
        <w:t>3-   Locust Load Test Script</w:t>
      </w:r>
    </w:p>
    <w:p w14:paraId="1584683A" w14:textId="77777777" w:rsidR="00EE1290" w:rsidRPr="00A95C99" w:rsidRDefault="00EE1290" w:rsidP="007429EF">
      <w:pPr>
        <w:numPr>
          <w:ilvl w:val="0"/>
          <w:numId w:val="21"/>
        </w:numPr>
        <w:spacing w:line="276" w:lineRule="auto"/>
      </w:pPr>
      <w:r w:rsidRPr="00A95C99">
        <w:t>Simulated realistic user flows:</w:t>
      </w:r>
    </w:p>
    <w:p w14:paraId="139F250E" w14:textId="77777777" w:rsidR="00EE1290" w:rsidRPr="00A95C99" w:rsidRDefault="00EE1290" w:rsidP="007429EF">
      <w:pPr>
        <w:spacing w:line="276" w:lineRule="auto"/>
      </w:pPr>
      <w:r w:rsidRPr="00A95C99">
        <w:rPr>
          <w:noProof/>
        </w:rPr>
        <w:drawing>
          <wp:inline distT="0" distB="0" distL="0" distR="0" wp14:anchorId="7755D5B9" wp14:editId="32F51ADC">
            <wp:extent cx="40671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175" cy="857250"/>
                    </a:xfrm>
                    <a:prstGeom prst="rect">
                      <a:avLst/>
                    </a:prstGeom>
                  </pic:spPr>
                </pic:pic>
              </a:graphicData>
            </a:graphic>
          </wp:inline>
        </w:drawing>
      </w:r>
    </w:p>
    <w:p w14:paraId="0B31127A" w14:textId="77777777" w:rsidR="00761BEB" w:rsidRPr="00A95C99" w:rsidRDefault="00761BEB" w:rsidP="007429EF">
      <w:pPr>
        <w:spacing w:line="276" w:lineRule="auto"/>
      </w:pPr>
    </w:p>
    <w:p w14:paraId="749E7CA7" w14:textId="77777777" w:rsidR="00EE1290" w:rsidRPr="00A95C99" w:rsidRDefault="00EE1290" w:rsidP="007429EF">
      <w:pPr>
        <w:spacing w:line="276" w:lineRule="auto"/>
      </w:pPr>
      <w:r w:rsidRPr="00A95C99">
        <w:rPr>
          <w:i/>
          <w:iCs/>
        </w:rPr>
        <w:t>Metrics</w:t>
      </w:r>
      <w:r w:rsidRPr="00A95C99">
        <w:t>:</w:t>
      </w:r>
    </w:p>
    <w:tbl>
      <w:tblPr>
        <w:tblW w:w="0" w:type="auto"/>
        <w:tblCellMar>
          <w:top w:w="15" w:type="dxa"/>
          <w:left w:w="15" w:type="dxa"/>
          <w:bottom w:w="15" w:type="dxa"/>
          <w:right w:w="15" w:type="dxa"/>
        </w:tblCellMar>
        <w:tblLook w:val="04A0" w:firstRow="1" w:lastRow="0" w:firstColumn="1" w:lastColumn="0" w:noHBand="0" w:noVBand="1"/>
      </w:tblPr>
      <w:tblGrid>
        <w:gridCol w:w="724"/>
        <w:gridCol w:w="2361"/>
        <w:gridCol w:w="1431"/>
      </w:tblGrid>
      <w:tr w:rsidR="00EE1290" w:rsidRPr="00A95C99" w14:paraId="3470DB19" w14:textId="77777777" w:rsidTr="00EE1290">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7F21048E" w14:textId="77777777" w:rsidR="00EE1290" w:rsidRPr="00A95C99" w:rsidRDefault="00EE1290" w:rsidP="007429EF">
            <w:pPr>
              <w:spacing w:line="276" w:lineRule="auto"/>
              <w:rPr>
                <w:b/>
                <w:bCs/>
              </w:rPr>
            </w:pPr>
            <w:r w:rsidRPr="00A95C99">
              <w:rPr>
                <w:b/>
                <w:bCs/>
              </w:rPr>
              <w:t>Users</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30B8BF63" w14:textId="77777777" w:rsidR="00EE1290" w:rsidRPr="00A95C99" w:rsidRDefault="00EE1290" w:rsidP="007429EF">
            <w:pPr>
              <w:spacing w:line="276" w:lineRule="auto"/>
              <w:rPr>
                <w:b/>
                <w:bCs/>
              </w:rPr>
            </w:pPr>
            <w:r w:rsidRPr="00A95C99">
              <w:rPr>
                <w:b/>
                <w:bCs/>
              </w:rPr>
              <w:t>Avg. Response Time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3A92FFEC" w14:textId="77777777" w:rsidR="00EE1290" w:rsidRPr="00A95C99" w:rsidRDefault="00EE1290" w:rsidP="007429EF">
            <w:pPr>
              <w:spacing w:line="276" w:lineRule="auto"/>
              <w:rPr>
                <w:b/>
                <w:bCs/>
              </w:rPr>
            </w:pPr>
            <w:r w:rsidRPr="00A95C99">
              <w:rPr>
                <w:b/>
                <w:bCs/>
              </w:rPr>
              <w:t>Error Rate</w:t>
            </w:r>
          </w:p>
        </w:tc>
      </w:tr>
      <w:tr w:rsidR="00EE1290" w:rsidRPr="00A95C99" w14:paraId="6AADC94A" w14:textId="77777777" w:rsidTr="00EE1290">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8922A2B" w14:textId="77777777" w:rsidR="00EE1290" w:rsidRPr="00A95C99" w:rsidRDefault="00EE1290" w:rsidP="007429EF">
            <w:pPr>
              <w:spacing w:line="276" w:lineRule="auto"/>
            </w:pPr>
            <w:r w:rsidRPr="00A95C99">
              <w:t>300</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A689687" w14:textId="77777777" w:rsidR="00EE1290" w:rsidRPr="00A95C99" w:rsidRDefault="00EE1290" w:rsidP="007429EF">
            <w:pPr>
              <w:spacing w:line="276" w:lineRule="auto"/>
            </w:pPr>
            <w:r w:rsidRPr="00A95C99">
              <w:t>1.2s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96389E4" w14:textId="77777777" w:rsidR="00EE1290" w:rsidRPr="00A95C99" w:rsidRDefault="00EE1290" w:rsidP="007429EF">
            <w:pPr>
              <w:spacing w:line="276" w:lineRule="auto"/>
            </w:pPr>
            <w:r w:rsidRPr="00A95C99">
              <w:t>0.1%</w:t>
            </w:r>
          </w:p>
        </w:tc>
      </w:tr>
      <w:tr w:rsidR="00EE1290" w:rsidRPr="00A95C99" w14:paraId="16158B76" w14:textId="77777777" w:rsidTr="00EE1290">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8101771" w14:textId="77777777" w:rsidR="00EE1290" w:rsidRPr="00A95C99" w:rsidRDefault="00EE1290" w:rsidP="007429EF">
            <w:pPr>
              <w:spacing w:line="276" w:lineRule="auto"/>
            </w:pPr>
            <w:r w:rsidRPr="00A95C99">
              <w:t>500</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C6011B0" w14:textId="77777777" w:rsidR="00EE1290" w:rsidRPr="00A95C99" w:rsidRDefault="00EE1290" w:rsidP="007429EF">
            <w:pPr>
              <w:spacing w:line="276" w:lineRule="auto"/>
            </w:pPr>
            <w:r w:rsidRPr="00A95C99">
              <w:t>2.8s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C9332ED" w14:textId="77777777" w:rsidR="00EE1290" w:rsidRPr="00A95C99" w:rsidRDefault="00EE1290" w:rsidP="007429EF">
            <w:pPr>
              <w:spacing w:line="276" w:lineRule="auto"/>
            </w:pPr>
            <w:r w:rsidRPr="00A95C99">
              <w:t>1.4%</w:t>
            </w:r>
          </w:p>
        </w:tc>
      </w:tr>
    </w:tbl>
    <w:p w14:paraId="5393EDC8" w14:textId="77777777" w:rsidR="00EE1290" w:rsidRPr="00A95C99" w:rsidRDefault="00EE1290" w:rsidP="007429EF">
      <w:pPr>
        <w:spacing w:line="276" w:lineRule="auto"/>
      </w:pPr>
    </w:p>
    <w:p w14:paraId="6D15E92C" w14:textId="77777777" w:rsidR="00ED770D" w:rsidRPr="00A95C99" w:rsidRDefault="00ED770D" w:rsidP="007429EF">
      <w:pPr>
        <w:spacing w:before="100" w:beforeAutospacing="1" w:after="100" w:afterAutospacing="1" w:line="276" w:lineRule="auto"/>
        <w:jc w:val="left"/>
        <w:outlineLvl w:val="2"/>
        <w:rPr>
          <w:rFonts w:ascii="Times New Roman" w:eastAsia="Times New Roman" w:hAnsi="Times New Roman" w:cs="Times New Roman"/>
          <w:b/>
          <w:bCs/>
          <w:kern w:val="0"/>
          <w14:ligatures w14:val="none"/>
        </w:rPr>
      </w:pPr>
      <w:bookmarkStart w:id="45" w:name="T433"/>
      <w:r w:rsidRPr="00A95C99">
        <w:rPr>
          <w:rFonts w:ascii="Times New Roman" w:eastAsia="Times New Roman" w:hAnsi="Times New Roman" w:cs="Times New Roman"/>
          <w:b/>
          <w:bCs/>
          <w:kern w:val="0"/>
          <w14:ligatures w14:val="none"/>
        </w:rPr>
        <w:t>4.3.3 Lessons Learned</w:t>
      </w:r>
    </w:p>
    <w:bookmarkEnd w:id="45"/>
    <w:p w14:paraId="58621E0C" w14:textId="77777777" w:rsidR="004572FE" w:rsidRPr="00A95C99" w:rsidRDefault="00ED770D"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1. Cultural Considerations in UI Design</w:t>
      </w:r>
    </w:p>
    <w:p w14:paraId="3F0836BE" w14:textId="53D58B37" w:rsidR="00ED770D" w:rsidRPr="00A95C99" w:rsidRDefault="00ED770D" w:rsidP="007429EF">
      <w:pPr>
        <w:spacing w:before="100" w:beforeAutospacing="1" w:after="100" w:afterAutospacing="1" w:line="276" w:lineRule="auto"/>
        <w:jc w:val="left"/>
        <w:outlineLvl w:val="3"/>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Challenge:</w:t>
      </w:r>
      <w:r w:rsidR="004572FE" w:rsidRPr="00A95C99">
        <w:rPr>
          <w:rFonts w:ascii="Times New Roman" w:eastAsia="Times New Roman" w:hAnsi="Times New Roman" w:cs="Times New Roman"/>
          <w:b/>
          <w:bCs/>
          <w:kern w:val="0"/>
          <w14:ligatures w14:val="none"/>
        </w:rPr>
        <w:t xml:space="preserve"> </w:t>
      </w:r>
      <w:r w:rsidRPr="00A95C99">
        <w:rPr>
          <w:rFonts w:ascii="Times New Roman" w:eastAsia="Times New Roman" w:hAnsi="Times New Roman" w:cs="Times New Roman"/>
          <w:kern w:val="0"/>
          <w14:ligatures w14:val="none"/>
        </w:rPr>
        <w:t>The initial UI design lacked sensitivity to cultural and regional expectations, particularly for users from Middle Eastern backgrounds. Key issues included:</w:t>
      </w:r>
    </w:p>
    <w:p w14:paraId="471914D2" w14:textId="5B6E3C7D" w:rsidR="00CD298B" w:rsidRDefault="00ED770D" w:rsidP="00CD298B">
      <w:pPr>
        <w:numPr>
          <w:ilvl w:val="0"/>
          <w:numId w:val="165"/>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Lack of RTL (Right-to-Left) support for Arabic content, which caused disorientation and usability friction.</w:t>
      </w:r>
    </w:p>
    <w:p w14:paraId="19C5350A" w14:textId="77777777" w:rsidR="00CD298B" w:rsidRPr="00CD298B" w:rsidRDefault="00CD298B" w:rsidP="00CD298B">
      <w:pPr>
        <w:spacing w:before="100" w:beforeAutospacing="1" w:after="100" w:afterAutospacing="1" w:line="276" w:lineRule="auto"/>
        <w:ind w:left="360"/>
        <w:jc w:val="left"/>
        <w:rPr>
          <w:rFonts w:ascii="Times New Roman" w:eastAsia="Times New Roman" w:hAnsi="Times New Roman" w:cs="Times New Roman"/>
          <w:kern w:val="0"/>
          <w14:ligatures w14:val="none"/>
        </w:rPr>
      </w:pPr>
    </w:p>
    <w:p w14:paraId="701DBD71" w14:textId="77777777" w:rsidR="00ED770D" w:rsidRPr="00A95C99" w:rsidRDefault="00ED770D" w:rsidP="007429EF">
      <w:pPr>
        <w:numPr>
          <w:ilvl w:val="0"/>
          <w:numId w:val="165"/>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Color symbolism misalignment: Using red for general warnings unintentionally </w:t>
      </w:r>
      <w:proofErr w:type="gramStart"/>
      <w:r w:rsidRPr="00A95C99">
        <w:rPr>
          <w:rFonts w:ascii="Times New Roman" w:eastAsia="Times New Roman" w:hAnsi="Times New Roman" w:cs="Times New Roman"/>
          <w:kern w:val="0"/>
          <w14:ligatures w14:val="none"/>
        </w:rPr>
        <w:t>conveyed</w:t>
      </w:r>
      <w:proofErr w:type="gramEnd"/>
      <w:r w:rsidRPr="00A95C99">
        <w:rPr>
          <w:rFonts w:ascii="Times New Roman" w:eastAsia="Times New Roman" w:hAnsi="Times New Roman" w:cs="Times New Roman"/>
          <w:kern w:val="0"/>
          <w14:ligatures w14:val="none"/>
        </w:rPr>
        <w:t xml:space="preserve"> a heightened sense of danger or disrespect in some regional contexts.</w:t>
      </w:r>
    </w:p>
    <w:p w14:paraId="68BDE8AC" w14:textId="5E37698D" w:rsidR="00CD298B" w:rsidRPr="00CD298B" w:rsidRDefault="00ED770D" w:rsidP="00CD298B">
      <w:pPr>
        <w:numPr>
          <w:ilvl w:val="0"/>
          <w:numId w:val="165"/>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Culturally inappropriate iconography: Gestures such as the thumbs-up symbol, while positive in Western contexts, were perceived as offensive or inappropriate in conservative markets.</w:t>
      </w:r>
    </w:p>
    <w:p w14:paraId="625629C2" w14:textId="40E33D92" w:rsidR="00ED770D" w:rsidRPr="00A95C99" w:rsidRDefault="00ED770D"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Lessons Learned:</w:t>
      </w:r>
    </w:p>
    <w:p w14:paraId="1E8CEDDE" w14:textId="77777777" w:rsidR="00ED770D" w:rsidRPr="00A95C99" w:rsidRDefault="00ED770D"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1. Localized UI Testing is Critical</w:t>
      </w:r>
    </w:p>
    <w:p w14:paraId="1F8E10D4" w14:textId="77777777" w:rsidR="00ED770D" w:rsidRPr="00A95C99" w:rsidRDefault="00ED770D" w:rsidP="007429EF">
      <w:pPr>
        <w:numPr>
          <w:ilvl w:val="0"/>
          <w:numId w:val="166"/>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Conducted A/B testing with users from Arabic-speaking and Gulf regions.</w:t>
      </w:r>
    </w:p>
    <w:p w14:paraId="3BA22DC3" w14:textId="77777777" w:rsidR="004572FE" w:rsidRPr="00A95C99" w:rsidRDefault="00ED770D" w:rsidP="007429EF">
      <w:pPr>
        <w:numPr>
          <w:ilvl w:val="0"/>
          <w:numId w:val="166"/>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Integrated direct feedback into UI adjustments before final production releases.</w:t>
      </w:r>
    </w:p>
    <w:p w14:paraId="2CCAF770" w14:textId="114FC0C0" w:rsidR="00ED770D" w:rsidRPr="00A95C99" w:rsidRDefault="00ED770D" w:rsidP="007429EF">
      <w:pPr>
        <w:numPr>
          <w:ilvl w:val="0"/>
          <w:numId w:val="166"/>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Example Adjustment: Replaced red error alerts with orange in high-sensitivity regions.</w:t>
      </w:r>
    </w:p>
    <w:p w14:paraId="28AEDF57" w14:textId="63A1D274" w:rsidR="007429EF" w:rsidRDefault="00ED770D" w:rsidP="00CD298B">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Impact:</w:t>
      </w:r>
      <w:r w:rsidRPr="00A95C99">
        <w:rPr>
          <w:rFonts w:ascii="Times New Roman" w:eastAsia="Times New Roman" w:hAnsi="Times New Roman" w:cs="Times New Roman"/>
          <w:kern w:val="0"/>
          <w14:ligatures w14:val="none"/>
        </w:rPr>
        <w:t xml:space="preserve"> Reduced error-related UI drop-off rates and increased </w:t>
      </w:r>
      <w:proofErr w:type="gramStart"/>
      <w:r w:rsidRPr="00A95C99">
        <w:rPr>
          <w:rFonts w:ascii="Times New Roman" w:eastAsia="Times New Roman" w:hAnsi="Times New Roman" w:cs="Times New Roman"/>
          <w:kern w:val="0"/>
          <w14:ligatures w14:val="none"/>
        </w:rPr>
        <w:t>form</w:t>
      </w:r>
      <w:proofErr w:type="gramEnd"/>
      <w:r w:rsidRPr="00A95C99">
        <w:rPr>
          <w:rFonts w:ascii="Times New Roman" w:eastAsia="Times New Roman" w:hAnsi="Times New Roman" w:cs="Times New Roman"/>
          <w:kern w:val="0"/>
          <w14:ligatures w14:val="none"/>
        </w:rPr>
        <w:t xml:space="preserve"> completion by ~18%.</w:t>
      </w:r>
    </w:p>
    <w:p w14:paraId="25B0CC59" w14:textId="5DF55AF2" w:rsidR="00ED770D" w:rsidRPr="00A95C99" w:rsidRDefault="00ED770D"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2. Dynamic RTL/LTR Switching</w:t>
      </w:r>
    </w:p>
    <w:p w14:paraId="0A9C4402" w14:textId="77777777" w:rsidR="00ED770D" w:rsidRPr="00A95C99" w:rsidRDefault="00ED770D" w:rsidP="007429EF">
      <w:pPr>
        <w:numPr>
          <w:ilvl w:val="0"/>
          <w:numId w:val="167"/>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Developed a language-aware layout engine that adapts the page direction based on the selected language.</w:t>
      </w:r>
    </w:p>
    <w:p w14:paraId="27E9BF42" w14:textId="77777777" w:rsidR="00ED770D" w:rsidRPr="00A95C99" w:rsidRDefault="00ED770D" w:rsidP="007429EF">
      <w:pPr>
        <w:numPr>
          <w:ilvl w:val="0"/>
          <w:numId w:val="167"/>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Utilized:</w:t>
      </w:r>
    </w:p>
    <w:p w14:paraId="4D5AFD7D" w14:textId="77777777" w:rsidR="00ED770D" w:rsidRPr="00A95C99" w:rsidRDefault="00ED770D" w:rsidP="007429EF">
      <w:pPr>
        <w:numPr>
          <w:ilvl w:val="1"/>
          <w:numId w:val="167"/>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React-i18next for multilingual context switching.</w:t>
      </w:r>
    </w:p>
    <w:p w14:paraId="36BB7093" w14:textId="77777777" w:rsidR="00ED770D" w:rsidRPr="00A95C99" w:rsidRDefault="00ED770D" w:rsidP="007429EF">
      <w:pPr>
        <w:numPr>
          <w:ilvl w:val="1"/>
          <w:numId w:val="167"/>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 xml:space="preserve">CSS logical properties (e.g., </w:t>
      </w:r>
      <w:r w:rsidRPr="00A95C99">
        <w:rPr>
          <w:rFonts w:ascii="Courier New" w:eastAsia="Times New Roman" w:hAnsi="Courier New" w:cs="Courier New"/>
          <w:kern w:val="0"/>
          <w14:ligatures w14:val="none"/>
        </w:rPr>
        <w:t>margin-inline-start</w:t>
      </w:r>
      <w:r w:rsidRPr="00A95C99">
        <w:rPr>
          <w:rFonts w:ascii="Times New Roman" w:eastAsia="Times New Roman" w:hAnsi="Times New Roman" w:cs="Times New Roman"/>
          <w:kern w:val="0"/>
          <w14:ligatures w14:val="none"/>
        </w:rPr>
        <w:t xml:space="preserve">, </w:t>
      </w:r>
      <w:r w:rsidRPr="00A95C99">
        <w:rPr>
          <w:rFonts w:ascii="Courier New" w:eastAsia="Times New Roman" w:hAnsi="Courier New" w:cs="Courier New"/>
          <w:kern w:val="0"/>
          <w14:ligatures w14:val="none"/>
        </w:rPr>
        <w:t>padding-inline-end</w:t>
      </w:r>
      <w:r w:rsidRPr="00A95C99">
        <w:rPr>
          <w:rFonts w:ascii="Times New Roman" w:eastAsia="Times New Roman" w:hAnsi="Times New Roman" w:cs="Times New Roman"/>
          <w:kern w:val="0"/>
          <w14:ligatures w14:val="none"/>
        </w:rPr>
        <w:t>) to dynamically render UI directionality.</w:t>
      </w:r>
    </w:p>
    <w:p w14:paraId="0F115541" w14:textId="39EF86E2" w:rsidR="00A95C99" w:rsidRPr="00A95C99" w:rsidRDefault="00ED770D" w:rsidP="007429EF">
      <w:pPr>
        <w:numPr>
          <w:ilvl w:val="0"/>
          <w:numId w:val="167"/>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Ensured text, form labels, modals, and navigation elements mirrored correctly in RTL mode.</w:t>
      </w:r>
    </w:p>
    <w:p w14:paraId="0FCEE004" w14:textId="77777777" w:rsidR="00ED770D" w:rsidRPr="00A95C99" w:rsidRDefault="00ED770D" w:rsidP="007429EF">
      <w:p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Impact:</w:t>
      </w:r>
      <w:r w:rsidRPr="00A95C99">
        <w:rPr>
          <w:rFonts w:ascii="Times New Roman" w:eastAsia="Times New Roman" w:hAnsi="Times New Roman" w:cs="Times New Roman"/>
          <w:kern w:val="0"/>
          <w14:ligatures w14:val="none"/>
        </w:rPr>
        <w:t xml:space="preserve"> Boosted user retention in Arabic-speaking regions by </w:t>
      </w:r>
      <w:r w:rsidRPr="00A95C99">
        <w:rPr>
          <w:rFonts w:ascii="Times New Roman" w:eastAsia="Times New Roman" w:hAnsi="Times New Roman" w:cs="Times New Roman"/>
          <w:b/>
          <w:bCs/>
          <w:kern w:val="0"/>
          <w14:ligatures w14:val="none"/>
        </w:rPr>
        <w:t>22%</w:t>
      </w:r>
      <w:r w:rsidRPr="00A95C99">
        <w:rPr>
          <w:rFonts w:ascii="Times New Roman" w:eastAsia="Times New Roman" w:hAnsi="Times New Roman" w:cs="Times New Roman"/>
          <w:kern w:val="0"/>
          <w14:ligatures w14:val="none"/>
        </w:rPr>
        <w:t xml:space="preserve"> and improved accessibility for bilingual users.</w:t>
      </w:r>
    </w:p>
    <w:p w14:paraId="0E74BACB" w14:textId="77777777" w:rsidR="00ED770D" w:rsidRPr="00A95C99" w:rsidRDefault="00ED770D" w:rsidP="007429EF">
      <w:pPr>
        <w:spacing w:before="100" w:beforeAutospacing="1" w:after="100" w:afterAutospacing="1" w:line="276" w:lineRule="auto"/>
        <w:jc w:val="left"/>
        <w:outlineLvl w:val="4"/>
        <w:rPr>
          <w:rFonts w:ascii="Times New Roman" w:eastAsia="Times New Roman" w:hAnsi="Times New Roman" w:cs="Times New Roman"/>
          <w:b/>
          <w:bCs/>
          <w:kern w:val="0"/>
          <w14:ligatures w14:val="none"/>
        </w:rPr>
      </w:pPr>
      <w:r w:rsidRPr="00A95C99">
        <w:rPr>
          <w:rFonts w:ascii="Times New Roman" w:eastAsia="Times New Roman" w:hAnsi="Times New Roman" w:cs="Times New Roman"/>
          <w:b/>
          <w:bCs/>
          <w:kern w:val="0"/>
          <w14:ligatures w14:val="none"/>
        </w:rPr>
        <w:t>3. Cultural UX Adaptation Framework</w:t>
      </w:r>
    </w:p>
    <w:p w14:paraId="2F2EC035" w14:textId="77777777" w:rsidR="00ED770D" w:rsidRPr="00A95C99" w:rsidRDefault="00ED770D" w:rsidP="007429EF">
      <w:pPr>
        <w:numPr>
          <w:ilvl w:val="0"/>
          <w:numId w:val="16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Created internal guidelines for culturally sensitive UX design, including:</w:t>
      </w:r>
    </w:p>
    <w:p w14:paraId="2F908F84" w14:textId="77777777" w:rsidR="00ED770D" w:rsidRPr="00A95C99" w:rsidRDefault="00ED770D" w:rsidP="007429EF">
      <w:pPr>
        <w:numPr>
          <w:ilvl w:val="1"/>
          <w:numId w:val="16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Icon audits for region-appropriateness</w:t>
      </w:r>
    </w:p>
    <w:p w14:paraId="57DE81C2" w14:textId="77777777" w:rsidR="00ED770D" w:rsidRPr="00A95C99" w:rsidRDefault="00ED770D" w:rsidP="007429EF">
      <w:pPr>
        <w:numPr>
          <w:ilvl w:val="1"/>
          <w:numId w:val="16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Color palette localization</w:t>
      </w:r>
    </w:p>
    <w:p w14:paraId="0E24E245" w14:textId="77777777" w:rsidR="00ED770D" w:rsidRPr="00A95C99" w:rsidRDefault="00ED770D" w:rsidP="007429EF">
      <w:pPr>
        <w:numPr>
          <w:ilvl w:val="1"/>
          <w:numId w:val="16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Layout patterns familiar to target locales</w:t>
      </w:r>
    </w:p>
    <w:p w14:paraId="38092F08" w14:textId="77777777" w:rsidR="00ED770D" w:rsidRPr="00A95C99" w:rsidRDefault="00ED770D" w:rsidP="007429EF">
      <w:pPr>
        <w:numPr>
          <w:ilvl w:val="0"/>
          <w:numId w:val="168"/>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Established feedback loops with regional beta testers for future releases.</w:t>
      </w:r>
    </w:p>
    <w:p w14:paraId="6BF68E7E" w14:textId="77777777" w:rsidR="00CD298B" w:rsidRDefault="00CD298B" w:rsidP="007429EF">
      <w:pPr>
        <w:spacing w:before="100" w:beforeAutospacing="1" w:after="100" w:afterAutospacing="1" w:line="276" w:lineRule="auto"/>
        <w:ind w:left="360"/>
        <w:jc w:val="left"/>
        <w:rPr>
          <w:rFonts w:ascii="Times New Roman" w:eastAsia="Times New Roman" w:hAnsi="Times New Roman" w:cs="Times New Roman"/>
          <w:b/>
          <w:bCs/>
          <w:kern w:val="0"/>
          <w14:ligatures w14:val="none"/>
        </w:rPr>
      </w:pPr>
    </w:p>
    <w:p w14:paraId="6E36C7F6" w14:textId="77777777" w:rsidR="00CD298B" w:rsidRDefault="00CD298B" w:rsidP="007429EF">
      <w:pPr>
        <w:spacing w:before="100" w:beforeAutospacing="1" w:after="100" w:afterAutospacing="1" w:line="276" w:lineRule="auto"/>
        <w:ind w:left="360"/>
        <w:jc w:val="left"/>
        <w:rPr>
          <w:rFonts w:ascii="Times New Roman" w:eastAsia="Times New Roman" w:hAnsi="Times New Roman" w:cs="Times New Roman"/>
          <w:b/>
          <w:bCs/>
          <w:kern w:val="0"/>
          <w14:ligatures w14:val="none"/>
        </w:rPr>
      </w:pPr>
    </w:p>
    <w:p w14:paraId="535E2810" w14:textId="6CC5756D" w:rsidR="00ED770D" w:rsidRPr="00A95C99" w:rsidRDefault="00ED770D" w:rsidP="007429EF">
      <w:pPr>
        <w:spacing w:before="100" w:beforeAutospacing="1" w:after="100" w:afterAutospacing="1" w:line="276" w:lineRule="auto"/>
        <w:ind w:left="360"/>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b/>
          <w:bCs/>
          <w:kern w:val="0"/>
          <w14:ligatures w14:val="none"/>
        </w:rPr>
        <w:t>Technical Highlights:</w:t>
      </w:r>
    </w:p>
    <w:p w14:paraId="5E33C5B4" w14:textId="77777777" w:rsidR="00ED770D" w:rsidRPr="00A95C99" w:rsidRDefault="00ED770D" w:rsidP="007429EF">
      <w:pPr>
        <w:numPr>
          <w:ilvl w:val="0"/>
          <w:numId w:val="169"/>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Adaptive layout rendering based on i18n language codes.</w:t>
      </w:r>
    </w:p>
    <w:p w14:paraId="033466B5" w14:textId="77777777" w:rsidR="00ED770D" w:rsidRPr="00A95C99" w:rsidRDefault="00ED770D" w:rsidP="007429EF">
      <w:pPr>
        <w:numPr>
          <w:ilvl w:val="0"/>
          <w:numId w:val="169"/>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Prevention of culturally insensitive defaults.</w:t>
      </w:r>
    </w:p>
    <w:p w14:paraId="0C54D8D7" w14:textId="77777777" w:rsidR="00761BEB" w:rsidRPr="00A95C99" w:rsidRDefault="00ED770D" w:rsidP="007429EF">
      <w:pPr>
        <w:numPr>
          <w:ilvl w:val="0"/>
          <w:numId w:val="169"/>
        </w:numPr>
        <w:spacing w:before="100" w:beforeAutospacing="1" w:after="100" w:afterAutospacing="1" w:line="276"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Higher user satisfaction and lower bounce rates in localized versions.</w:t>
      </w:r>
    </w:p>
    <w:p w14:paraId="2E0F7498" w14:textId="77777777" w:rsidR="00EE1290" w:rsidRPr="00A95C99" w:rsidRDefault="00EE1290" w:rsidP="007429EF">
      <w:pPr>
        <w:numPr>
          <w:ilvl w:val="0"/>
          <w:numId w:val="22"/>
        </w:numPr>
        <w:spacing w:line="276" w:lineRule="auto"/>
      </w:pPr>
      <w:r w:rsidRPr="00A95C99">
        <w:t>Implemented a language-aware layout system:</w:t>
      </w:r>
    </w:p>
    <w:p w14:paraId="21F8B671" w14:textId="77777777" w:rsidR="00EE1290" w:rsidRPr="00A95C99" w:rsidRDefault="00EE1290" w:rsidP="007429EF">
      <w:pPr>
        <w:spacing w:line="276" w:lineRule="auto"/>
      </w:pPr>
      <w:r w:rsidRPr="00A95C99">
        <w:rPr>
          <w:noProof/>
        </w:rPr>
        <w:drawing>
          <wp:inline distT="0" distB="0" distL="0" distR="0" wp14:anchorId="00143F1F" wp14:editId="23C62988">
            <wp:extent cx="5372100" cy="476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72100" cy="476250"/>
                    </a:xfrm>
                    <a:prstGeom prst="rect">
                      <a:avLst/>
                    </a:prstGeom>
                  </pic:spPr>
                </pic:pic>
              </a:graphicData>
            </a:graphic>
          </wp:inline>
        </w:drawing>
      </w:r>
    </w:p>
    <w:p w14:paraId="5D7BBF5D" w14:textId="77777777" w:rsidR="00EE1290" w:rsidRPr="00A95C99" w:rsidRDefault="00EE1290" w:rsidP="007429EF">
      <w:pPr>
        <w:numPr>
          <w:ilvl w:val="0"/>
          <w:numId w:val="23"/>
        </w:numPr>
        <w:spacing w:line="276" w:lineRule="auto"/>
      </w:pPr>
      <w:r w:rsidRPr="00A95C99">
        <w:rPr>
          <w:i/>
          <w:iCs/>
        </w:rPr>
        <w:t>Impact</w:t>
      </w:r>
      <w:r w:rsidRPr="00A95C99">
        <w:t>: Improved user retention by </w:t>
      </w:r>
      <w:r w:rsidRPr="00A95C99">
        <w:rPr>
          <w:b/>
          <w:bCs/>
        </w:rPr>
        <w:t>22%</w:t>
      </w:r>
      <w:r w:rsidRPr="00A95C99">
        <w:t> in Arabic-speaking regions.</w:t>
      </w:r>
    </w:p>
    <w:p w14:paraId="6F693EB7" w14:textId="77777777" w:rsidR="00EE1290" w:rsidRPr="00A95C99" w:rsidRDefault="00EE1290" w:rsidP="007429EF">
      <w:pPr>
        <w:spacing w:line="276" w:lineRule="auto"/>
        <w:rPr>
          <w:b/>
          <w:bCs/>
        </w:rPr>
      </w:pPr>
      <w:r w:rsidRPr="00A95C99">
        <w:rPr>
          <w:b/>
          <w:bCs/>
        </w:rPr>
        <w:t>Iconography Matters</w:t>
      </w:r>
    </w:p>
    <w:p w14:paraId="68290B2D" w14:textId="3BD76CB0" w:rsidR="004F3159" w:rsidRPr="00A95C99" w:rsidRDefault="00EE1290" w:rsidP="007429EF">
      <w:pPr>
        <w:pStyle w:val="ListParagraph"/>
        <w:numPr>
          <w:ilvl w:val="0"/>
          <w:numId w:val="23"/>
        </w:numPr>
        <w:spacing w:line="276" w:lineRule="auto"/>
      </w:pPr>
      <w:r w:rsidRPr="00A95C99">
        <w:t>Replaced "thumbs-up" icons with neutral checkmarks in conservative markets.</w:t>
      </w:r>
    </w:p>
    <w:p w14:paraId="099EB862" w14:textId="77777777" w:rsidR="007B59BB" w:rsidRPr="00A95C99" w:rsidRDefault="007B59BB" w:rsidP="007429EF">
      <w:pPr>
        <w:spacing w:line="276" w:lineRule="auto"/>
      </w:pPr>
      <w:r w:rsidRPr="00A95C99">
        <w:rPr>
          <w:b/>
          <w:bCs/>
        </w:rPr>
        <w:t>2. Hardware Limitations and Adaptations</w:t>
      </w:r>
    </w:p>
    <w:p w14:paraId="291444D2" w14:textId="77777777" w:rsidR="007B59BB" w:rsidRPr="00A95C99" w:rsidRDefault="007B59BB" w:rsidP="007429EF">
      <w:pPr>
        <w:spacing w:line="276" w:lineRule="auto"/>
      </w:pPr>
      <w:r w:rsidRPr="00A95C99">
        <w:rPr>
          <w:b/>
          <w:bCs/>
        </w:rPr>
        <w:t>Challenge</w:t>
      </w:r>
      <w:r w:rsidRPr="00A95C99">
        <w:t>:</w:t>
      </w:r>
    </w:p>
    <w:p w14:paraId="09A0EF21" w14:textId="7EC92FC0" w:rsidR="00795884" w:rsidRPr="00A95C99" w:rsidRDefault="004572FE" w:rsidP="007429EF">
      <w:pPr>
        <w:pStyle w:val="NormalWeb"/>
        <w:spacing w:line="276" w:lineRule="auto"/>
      </w:pPr>
      <w:r w:rsidRPr="00A95C99">
        <w:rPr>
          <w:rFonts w:hAnsi="Symbol"/>
        </w:rPr>
        <w:t></w:t>
      </w:r>
      <w:r w:rsidRPr="00A95C99">
        <w:t xml:space="preserve"> Replaced</w:t>
      </w:r>
      <w:r w:rsidR="00795884" w:rsidRPr="00A95C99">
        <w:t xml:space="preserve"> ambiguous or culturally sensitive icons (e.g., thumbs-up) with </w:t>
      </w:r>
      <w:r w:rsidR="00795884" w:rsidRPr="00A95C99">
        <w:rPr>
          <w:rStyle w:val="Strong"/>
          <w:rFonts w:eastAsiaTheme="majorEastAsia"/>
        </w:rPr>
        <w:t>neutral alternatives</w:t>
      </w:r>
      <w:r w:rsidR="00795884" w:rsidRPr="00A95C99">
        <w:t xml:space="preserve"> like checkmarks or text labels.</w:t>
      </w:r>
    </w:p>
    <w:p w14:paraId="7E02795C" w14:textId="1ED4D426" w:rsidR="00795884" w:rsidRPr="00A95C99" w:rsidRDefault="004572FE" w:rsidP="007429EF">
      <w:pPr>
        <w:pStyle w:val="NormalWeb"/>
        <w:spacing w:line="276" w:lineRule="auto"/>
      </w:pPr>
      <w:r w:rsidRPr="00A95C99">
        <w:rPr>
          <w:rFonts w:hAnsi="Symbol"/>
        </w:rPr>
        <w:t></w:t>
      </w:r>
      <w:r w:rsidRPr="00A95C99">
        <w:t xml:space="preserve"> Ensured</w:t>
      </w:r>
      <w:r w:rsidR="00795884" w:rsidRPr="00A95C99">
        <w:t xml:space="preserve"> icons aligned with the tone and expectations of different user groups, particularly in conservative regions.</w:t>
      </w:r>
    </w:p>
    <w:p w14:paraId="3FF6BD5A" w14:textId="77777777" w:rsidR="007B59BB" w:rsidRPr="00A95C99" w:rsidRDefault="007B59BB" w:rsidP="007429EF">
      <w:pPr>
        <w:spacing w:line="276" w:lineRule="auto"/>
        <w:jc w:val="left"/>
      </w:pPr>
      <w:r w:rsidRPr="00A95C99">
        <w:rPr>
          <w:b/>
          <w:bCs/>
        </w:rPr>
        <w:t>Lessons learned</w:t>
      </w:r>
      <w:r w:rsidRPr="00A95C99">
        <w:t>:</w:t>
      </w:r>
      <w:r w:rsidRPr="00A95C99">
        <w:br/>
      </w:r>
      <w:r w:rsidRPr="00A95C99">
        <w:rPr>
          <w:b/>
          <w:bCs/>
        </w:rPr>
        <w:t>Graceful Degradation</w:t>
      </w:r>
    </w:p>
    <w:p w14:paraId="32EC1437" w14:textId="4469AE67" w:rsidR="00A95C99" w:rsidRPr="00A95C99" w:rsidRDefault="007B59BB" w:rsidP="007429EF">
      <w:pPr>
        <w:numPr>
          <w:ilvl w:val="0"/>
          <w:numId w:val="24"/>
        </w:numPr>
        <w:spacing w:line="276" w:lineRule="auto"/>
      </w:pPr>
      <w:r w:rsidRPr="00A95C99">
        <w:t>Added a "low-power mode" that:</w:t>
      </w:r>
      <w:r w:rsidR="004572FE" w:rsidRPr="00A95C99">
        <w:t xml:space="preserve"> </w:t>
      </w:r>
      <w:r w:rsidRPr="00A95C99">
        <w:t>Reduced image resolution from </w:t>
      </w:r>
      <w:r w:rsidRPr="00A95C99">
        <w:rPr>
          <w:b/>
          <w:bCs/>
        </w:rPr>
        <w:t>1280px → 640px</w:t>
      </w:r>
      <w:r w:rsidRPr="00A95C99">
        <w:t>.</w:t>
      </w:r>
    </w:p>
    <w:p w14:paraId="1D477536" w14:textId="77777777" w:rsidR="007B59BB" w:rsidRPr="00A95C99" w:rsidRDefault="007B59BB" w:rsidP="007429EF">
      <w:pPr>
        <w:pStyle w:val="ListParagraph"/>
        <w:numPr>
          <w:ilvl w:val="0"/>
          <w:numId w:val="24"/>
        </w:numPr>
        <w:spacing w:line="276" w:lineRule="auto"/>
      </w:pPr>
      <w:r w:rsidRPr="00A95C99">
        <w:t>Disabled live face tracking on unsupported devices.</w:t>
      </w:r>
    </w:p>
    <w:p w14:paraId="59686232" w14:textId="77777777" w:rsidR="007B59BB" w:rsidRPr="00A95C99" w:rsidRDefault="007B59BB" w:rsidP="007429EF">
      <w:pPr>
        <w:spacing w:line="276" w:lineRule="auto"/>
      </w:pPr>
      <w:r w:rsidRPr="00A95C99">
        <w:rPr>
          <w:b/>
          <w:bCs/>
        </w:rPr>
        <w:t>Device-Specific Workarounds</w:t>
      </w:r>
    </w:p>
    <w:p w14:paraId="148C003E" w14:textId="4D499576" w:rsidR="007B59BB" w:rsidRPr="00A95C99" w:rsidRDefault="007429EF" w:rsidP="007429EF">
      <w:pPr>
        <w:numPr>
          <w:ilvl w:val="0"/>
          <w:numId w:val="25"/>
        </w:numPr>
        <w:spacing w:line="276" w:lineRule="auto"/>
      </w:pPr>
      <w:r w:rsidRPr="00A95C99">
        <w:t>Detect</w:t>
      </w:r>
      <w:r w:rsidR="007B59BB" w:rsidRPr="00A95C99">
        <w:t xml:space="preserve"> hardware capabilities before camera access:</w:t>
      </w:r>
    </w:p>
    <w:p w14:paraId="59F20976" w14:textId="77777777" w:rsidR="007B59BB" w:rsidRPr="00A95C99" w:rsidRDefault="007B59BB" w:rsidP="007429EF">
      <w:pPr>
        <w:spacing w:line="276" w:lineRule="auto"/>
        <w:ind w:left="720"/>
      </w:pPr>
      <w:r w:rsidRPr="00A95C99">
        <w:rPr>
          <w:noProof/>
        </w:rPr>
        <w:drawing>
          <wp:inline distT="0" distB="0" distL="0" distR="0" wp14:anchorId="043412C3" wp14:editId="5CC08779">
            <wp:extent cx="4095750" cy="28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5750" cy="285750"/>
                    </a:xfrm>
                    <a:prstGeom prst="rect">
                      <a:avLst/>
                    </a:prstGeom>
                  </pic:spPr>
                </pic:pic>
              </a:graphicData>
            </a:graphic>
          </wp:inline>
        </w:drawing>
      </w:r>
    </w:p>
    <w:p w14:paraId="3561E3E3" w14:textId="77777777" w:rsidR="00A63331" w:rsidRPr="00A95C99" w:rsidRDefault="007B59BB" w:rsidP="007429EF">
      <w:pPr>
        <w:numPr>
          <w:ilvl w:val="0"/>
          <w:numId w:val="26"/>
        </w:numPr>
        <w:spacing w:line="276" w:lineRule="auto"/>
      </w:pPr>
      <w:r w:rsidRPr="00A95C99">
        <w:rPr>
          <w:i/>
          <w:iCs/>
        </w:rPr>
        <w:t>Result</w:t>
      </w:r>
      <w:r w:rsidRPr="00A95C99">
        <w:t>: Success rate on low-end devices improved from </w:t>
      </w:r>
      <w:r w:rsidRPr="00A95C99">
        <w:rPr>
          <w:b/>
          <w:bCs/>
        </w:rPr>
        <w:t>48% → 89%</w:t>
      </w:r>
      <w:r w:rsidRPr="00A95C99">
        <w:t>.</w:t>
      </w:r>
    </w:p>
    <w:p w14:paraId="54F8866D" w14:textId="77777777" w:rsidR="00CD298B" w:rsidRDefault="00CD298B" w:rsidP="007429EF">
      <w:pPr>
        <w:spacing w:line="276" w:lineRule="auto"/>
        <w:ind w:left="720"/>
        <w:rPr>
          <w:b/>
          <w:bCs/>
        </w:rPr>
      </w:pPr>
    </w:p>
    <w:p w14:paraId="74D24E17" w14:textId="77777777" w:rsidR="00CD298B" w:rsidRDefault="00CD298B" w:rsidP="007429EF">
      <w:pPr>
        <w:spacing w:line="276" w:lineRule="auto"/>
        <w:ind w:left="720"/>
        <w:rPr>
          <w:b/>
          <w:bCs/>
        </w:rPr>
      </w:pPr>
    </w:p>
    <w:p w14:paraId="07704426" w14:textId="5D49D737" w:rsidR="007B59BB" w:rsidRPr="00A95C99" w:rsidRDefault="007B59BB" w:rsidP="007429EF">
      <w:pPr>
        <w:spacing w:line="276" w:lineRule="auto"/>
        <w:ind w:left="720"/>
        <w:rPr>
          <w:b/>
          <w:bCs/>
        </w:rPr>
      </w:pPr>
      <w:r w:rsidRPr="00A95C99">
        <w:rPr>
          <w:b/>
          <w:bCs/>
        </w:rPr>
        <w:t>Edge Case Logging</w:t>
      </w:r>
    </w:p>
    <w:p w14:paraId="78F3209F" w14:textId="77777777" w:rsidR="007B59BB" w:rsidRPr="00A95C99" w:rsidRDefault="007B59BB" w:rsidP="007429EF">
      <w:pPr>
        <w:pStyle w:val="ListParagraph"/>
        <w:numPr>
          <w:ilvl w:val="1"/>
          <w:numId w:val="26"/>
        </w:numPr>
        <w:spacing w:line="276" w:lineRule="auto"/>
      </w:pPr>
      <w:r w:rsidRPr="00A95C99">
        <w:t>Built a device analytics dashboard to track failures by:</w:t>
      </w:r>
    </w:p>
    <w:p w14:paraId="22376428" w14:textId="77777777" w:rsidR="007B59BB" w:rsidRPr="00A95C99" w:rsidRDefault="007B59BB" w:rsidP="007429EF">
      <w:pPr>
        <w:spacing w:line="276" w:lineRule="auto"/>
        <w:ind w:left="1080"/>
      </w:pPr>
      <w:r w:rsidRPr="00A95C99">
        <w:t>OS version</w:t>
      </w:r>
    </w:p>
    <w:p w14:paraId="420A17B1" w14:textId="77777777" w:rsidR="007B59BB" w:rsidRPr="00A95C99" w:rsidRDefault="007B59BB" w:rsidP="007429EF">
      <w:pPr>
        <w:spacing w:line="276" w:lineRule="auto"/>
        <w:ind w:left="1080"/>
      </w:pPr>
      <w:r w:rsidRPr="00A95C99">
        <w:t>GPU capabilities</w:t>
      </w:r>
    </w:p>
    <w:p w14:paraId="3C9B615F" w14:textId="430AC4E3" w:rsidR="00CD298B" w:rsidRPr="00CD298B" w:rsidRDefault="005271C5" w:rsidP="00CD298B">
      <w:pPr>
        <w:spacing w:line="276" w:lineRule="auto"/>
        <w:ind w:left="1080"/>
      </w:pPr>
      <w:r w:rsidRPr="00A95C99">
        <w:t>RAM availability</w:t>
      </w:r>
    </w:p>
    <w:p w14:paraId="0B10D97F" w14:textId="4DAADA1A" w:rsidR="007B59BB" w:rsidRPr="00A95C99" w:rsidRDefault="007B59BB" w:rsidP="007429EF">
      <w:pPr>
        <w:spacing w:line="276" w:lineRule="auto"/>
      </w:pPr>
      <w:r w:rsidRPr="00A95C99">
        <w:rPr>
          <w:b/>
          <w:bCs/>
        </w:rPr>
        <w:t>3. Regulatory Compliance Measures</w:t>
      </w:r>
    </w:p>
    <w:p w14:paraId="78264A09" w14:textId="77777777" w:rsidR="00A95C99" w:rsidRPr="00A95C99" w:rsidRDefault="007B59BB" w:rsidP="007429EF">
      <w:pPr>
        <w:spacing w:line="276" w:lineRule="auto"/>
      </w:pPr>
      <w:r w:rsidRPr="00A95C99">
        <w:rPr>
          <w:b/>
          <w:bCs/>
        </w:rPr>
        <w:t>Challenge</w:t>
      </w:r>
      <w:r w:rsidRPr="00A95C99">
        <w:t>:</w:t>
      </w:r>
      <w:r w:rsidR="00A95C99" w:rsidRPr="00A95C99">
        <w:t xml:space="preserve"> </w:t>
      </w:r>
    </w:p>
    <w:p w14:paraId="339312C5" w14:textId="215294E1" w:rsidR="004572FE" w:rsidRPr="00A95C99" w:rsidRDefault="007B59BB" w:rsidP="007429EF">
      <w:pPr>
        <w:pStyle w:val="ListParagraph"/>
        <w:numPr>
          <w:ilvl w:val="0"/>
          <w:numId w:val="25"/>
        </w:numPr>
        <w:spacing w:line="276" w:lineRule="auto"/>
      </w:pPr>
      <w:r w:rsidRPr="00A95C99">
        <w:t>Legal risks emerged around</w:t>
      </w:r>
      <w:r w:rsidR="004572FE" w:rsidRPr="00A95C99">
        <w:t xml:space="preserve"> </w:t>
      </w:r>
      <w:r w:rsidRPr="00A95C99">
        <w:t>GDPR (EU biometric data storage</w:t>
      </w:r>
      <w:r w:rsidR="004572FE" w:rsidRPr="00A95C99">
        <w:t>.</w:t>
      </w:r>
    </w:p>
    <w:p w14:paraId="43C5B34F" w14:textId="4EFF55AA" w:rsidR="004572FE" w:rsidRPr="00A95C99" w:rsidRDefault="007B59BB" w:rsidP="007429EF">
      <w:pPr>
        <w:pStyle w:val="ListParagraph"/>
        <w:numPr>
          <w:ilvl w:val="0"/>
          <w:numId w:val="25"/>
        </w:numPr>
        <w:spacing w:line="276" w:lineRule="auto"/>
      </w:pPr>
      <w:r w:rsidRPr="00A95C99">
        <w:t>National ID laws (requiring local server hosting).</w:t>
      </w:r>
    </w:p>
    <w:p w14:paraId="44A74F2C" w14:textId="2C43E570" w:rsidR="004572FE" w:rsidRPr="00A95C99" w:rsidRDefault="007B59BB" w:rsidP="007429EF">
      <w:pPr>
        <w:spacing w:line="276" w:lineRule="auto"/>
        <w:rPr>
          <w:b/>
          <w:bCs/>
        </w:rPr>
      </w:pPr>
      <w:r w:rsidRPr="00A95C99">
        <w:rPr>
          <w:b/>
          <w:bCs/>
        </w:rPr>
        <w:t>Lessons learned</w:t>
      </w:r>
      <w:r w:rsidR="004572FE" w:rsidRPr="00A95C99">
        <w:rPr>
          <w:b/>
          <w:bCs/>
        </w:rPr>
        <w:t>:</w:t>
      </w:r>
    </w:p>
    <w:p w14:paraId="18F9B51C" w14:textId="30F1BB33" w:rsidR="007B59BB" w:rsidRPr="00A95C99" w:rsidRDefault="004572FE" w:rsidP="007429EF">
      <w:pPr>
        <w:spacing w:line="276" w:lineRule="auto"/>
        <w:rPr>
          <w:b/>
          <w:bCs/>
        </w:rPr>
      </w:pPr>
      <w:r w:rsidRPr="00A95C99">
        <w:rPr>
          <w:b/>
          <w:bCs/>
        </w:rPr>
        <w:t xml:space="preserve"> Privacy</w:t>
      </w:r>
      <w:r w:rsidR="007B59BB" w:rsidRPr="00A95C99">
        <w:rPr>
          <w:b/>
          <w:bCs/>
        </w:rPr>
        <w:t>-Preserving Architecture</w:t>
      </w:r>
    </w:p>
    <w:p w14:paraId="3EA5AE84" w14:textId="77777777" w:rsidR="007B59BB" w:rsidRPr="00A95C99" w:rsidRDefault="007B59BB" w:rsidP="007429EF">
      <w:pPr>
        <w:spacing w:line="276" w:lineRule="auto"/>
        <w:rPr>
          <w:b/>
          <w:bCs/>
        </w:rPr>
      </w:pPr>
      <w:r w:rsidRPr="00A95C99">
        <w:rPr>
          <w:b/>
          <w:bCs/>
        </w:rPr>
        <w:t>Face descriptors are:</w:t>
      </w:r>
    </w:p>
    <w:p w14:paraId="7524D265" w14:textId="77777777" w:rsidR="007B59BB" w:rsidRPr="00A95C99" w:rsidRDefault="007B59BB" w:rsidP="007429EF">
      <w:pPr>
        <w:spacing w:line="276" w:lineRule="auto"/>
      </w:pPr>
      <w:r w:rsidRPr="00A95C99">
        <w:rPr>
          <w:b/>
          <w:bCs/>
        </w:rPr>
        <w:t>Ephemeral</w:t>
      </w:r>
      <w:r w:rsidRPr="00A95C99">
        <w:t>: Only stored during active sessions.</w:t>
      </w:r>
    </w:p>
    <w:p w14:paraId="20A861BB" w14:textId="77777777" w:rsidR="007B59BB" w:rsidRPr="00A95C99" w:rsidRDefault="007B59BB" w:rsidP="007429EF">
      <w:pPr>
        <w:spacing w:line="276" w:lineRule="auto"/>
      </w:pPr>
      <w:r w:rsidRPr="00A95C99">
        <w:rPr>
          <w:b/>
          <w:bCs/>
        </w:rPr>
        <w:t>Anonymized</w:t>
      </w:r>
      <w:r w:rsidRPr="00A95C99">
        <w:t>: Mapped to internal UUIDs instead of usernames.</w:t>
      </w:r>
    </w:p>
    <w:p w14:paraId="76BA1248" w14:textId="77777777" w:rsidR="007B59BB" w:rsidRPr="00A95C99" w:rsidRDefault="007B59BB" w:rsidP="007429EF">
      <w:pPr>
        <w:spacing w:line="276" w:lineRule="auto"/>
        <w:ind w:left="360"/>
        <w:rPr>
          <w:b/>
          <w:bCs/>
        </w:rPr>
      </w:pPr>
      <w:r w:rsidRPr="00A95C99">
        <w:rPr>
          <w:b/>
          <w:bCs/>
        </w:rPr>
        <w:t>Compliance Automation</w:t>
      </w:r>
    </w:p>
    <w:p w14:paraId="7C6B69CA" w14:textId="6CC30986" w:rsidR="007B59BB" w:rsidRPr="00A95C99" w:rsidRDefault="007B59BB" w:rsidP="007429EF">
      <w:pPr>
        <w:spacing w:line="276" w:lineRule="auto"/>
        <w:ind w:left="360"/>
      </w:pPr>
      <w:r w:rsidRPr="00A95C99">
        <w:t>Deployed a policy engine to:</w:t>
      </w:r>
      <w:r w:rsidR="004572FE" w:rsidRPr="00A95C99">
        <w:t xml:space="preserve"> </w:t>
      </w:r>
      <w:r w:rsidRPr="00A95C99">
        <w:t>Auto-delete unused biometric data after 30 days.</w:t>
      </w:r>
    </w:p>
    <w:p w14:paraId="3FC65ED2" w14:textId="77777777" w:rsidR="007B59BB" w:rsidRPr="00A95C99" w:rsidRDefault="007B59BB" w:rsidP="007429EF">
      <w:pPr>
        <w:pStyle w:val="ListParagraph"/>
        <w:numPr>
          <w:ilvl w:val="0"/>
          <w:numId w:val="26"/>
        </w:numPr>
        <w:spacing w:line="276" w:lineRule="auto"/>
      </w:pPr>
      <w:r w:rsidRPr="00A95C99">
        <w:t>Generate audit logs for regulators:</w:t>
      </w:r>
    </w:p>
    <w:p w14:paraId="3830829E" w14:textId="77777777" w:rsidR="007B59BB" w:rsidRDefault="007B59BB" w:rsidP="007429EF">
      <w:pPr>
        <w:spacing w:line="276" w:lineRule="auto"/>
      </w:pPr>
      <w:r w:rsidRPr="007B59BB">
        <w:rPr>
          <w:noProof/>
        </w:rPr>
        <w:drawing>
          <wp:inline distT="0" distB="0" distL="0" distR="0" wp14:anchorId="611A157B" wp14:editId="40B6F86F">
            <wp:extent cx="4657725" cy="333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7725" cy="333375"/>
                    </a:xfrm>
                    <a:prstGeom prst="rect">
                      <a:avLst/>
                    </a:prstGeom>
                  </pic:spPr>
                </pic:pic>
              </a:graphicData>
            </a:graphic>
          </wp:inline>
        </w:drawing>
      </w:r>
    </w:p>
    <w:p w14:paraId="380FC98E" w14:textId="77777777" w:rsidR="007B59BB" w:rsidRPr="007B59BB" w:rsidRDefault="007B59BB" w:rsidP="007429EF">
      <w:pPr>
        <w:spacing w:line="276" w:lineRule="auto"/>
      </w:pPr>
    </w:p>
    <w:p w14:paraId="50B4247A" w14:textId="77777777" w:rsidR="007B59BB" w:rsidRPr="00EE1290" w:rsidRDefault="007B59BB" w:rsidP="00EE1290">
      <w:pPr>
        <w:spacing w:line="278" w:lineRule="auto"/>
      </w:pPr>
    </w:p>
    <w:p w14:paraId="29E838A2" w14:textId="77777777" w:rsidR="00EE1290" w:rsidRPr="00EE1290" w:rsidRDefault="00EE1290" w:rsidP="00EE1290">
      <w:pPr>
        <w:spacing w:line="278" w:lineRule="auto"/>
      </w:pPr>
    </w:p>
    <w:p w14:paraId="7F6333E4" w14:textId="77777777" w:rsidR="00ED770D" w:rsidRDefault="00ED770D" w:rsidP="00803643">
      <w:pPr>
        <w:spacing w:line="278" w:lineRule="auto"/>
        <w:ind w:left="360"/>
      </w:pPr>
    </w:p>
    <w:p w14:paraId="2DFE473E" w14:textId="77777777" w:rsidR="00ED770D" w:rsidRDefault="00ED770D" w:rsidP="007429EF">
      <w:pPr>
        <w:spacing w:line="278" w:lineRule="auto"/>
      </w:pPr>
    </w:p>
    <w:p w14:paraId="7C1F1C93" w14:textId="77777777" w:rsidR="007429EF" w:rsidRDefault="007429EF" w:rsidP="007429EF">
      <w:pPr>
        <w:spacing w:line="278" w:lineRule="auto"/>
      </w:pPr>
    </w:p>
    <w:p w14:paraId="7BFA7C4A" w14:textId="77777777" w:rsidR="007429EF" w:rsidRDefault="007429EF" w:rsidP="007429EF">
      <w:pPr>
        <w:spacing w:line="278" w:lineRule="auto"/>
      </w:pPr>
    </w:p>
    <w:p w14:paraId="50F5E35B" w14:textId="77777777" w:rsidR="007429EF" w:rsidRDefault="007429EF" w:rsidP="007429EF">
      <w:pPr>
        <w:spacing w:line="278" w:lineRule="auto"/>
      </w:pPr>
    </w:p>
    <w:p w14:paraId="607E8C04" w14:textId="77777777" w:rsidR="002C618F" w:rsidRDefault="002C618F" w:rsidP="002C618F">
      <w:pPr>
        <w:spacing w:line="278" w:lineRule="auto"/>
      </w:pPr>
    </w:p>
    <w:p w14:paraId="1303FF13" w14:textId="77777777" w:rsidR="002C618F" w:rsidRDefault="002C618F" w:rsidP="002C618F">
      <w:pPr>
        <w:spacing w:line="278" w:lineRule="auto"/>
      </w:pPr>
    </w:p>
    <w:p w14:paraId="3B7D9C09" w14:textId="77777777" w:rsidR="00EA7544" w:rsidRDefault="00EA7544" w:rsidP="00A95C99">
      <w:pPr>
        <w:spacing w:line="278" w:lineRule="auto"/>
        <w:jc w:val="center"/>
        <w:rPr>
          <w:sz w:val="44"/>
          <w:szCs w:val="44"/>
        </w:rPr>
      </w:pPr>
    </w:p>
    <w:p w14:paraId="5FA87193" w14:textId="77777777" w:rsidR="00EA7544" w:rsidRDefault="00EA7544" w:rsidP="00A95C99">
      <w:pPr>
        <w:spacing w:line="278" w:lineRule="auto"/>
        <w:jc w:val="center"/>
        <w:rPr>
          <w:sz w:val="44"/>
          <w:szCs w:val="44"/>
        </w:rPr>
      </w:pPr>
    </w:p>
    <w:p w14:paraId="6F087651" w14:textId="77777777" w:rsidR="00EA7544" w:rsidRDefault="00EA7544" w:rsidP="00A95C99">
      <w:pPr>
        <w:spacing w:line="278" w:lineRule="auto"/>
        <w:jc w:val="center"/>
        <w:rPr>
          <w:sz w:val="44"/>
          <w:szCs w:val="44"/>
        </w:rPr>
      </w:pPr>
    </w:p>
    <w:p w14:paraId="20EE60B2" w14:textId="77777777" w:rsidR="00EA7544" w:rsidRDefault="00EA7544" w:rsidP="00A95C99">
      <w:pPr>
        <w:spacing w:line="278" w:lineRule="auto"/>
        <w:jc w:val="center"/>
        <w:rPr>
          <w:sz w:val="44"/>
          <w:szCs w:val="44"/>
        </w:rPr>
      </w:pPr>
    </w:p>
    <w:p w14:paraId="496A0E16" w14:textId="77777777" w:rsidR="00EA7544" w:rsidRDefault="00EA7544" w:rsidP="00A95C99">
      <w:pPr>
        <w:spacing w:line="278" w:lineRule="auto"/>
        <w:jc w:val="center"/>
        <w:rPr>
          <w:sz w:val="44"/>
          <w:szCs w:val="44"/>
        </w:rPr>
      </w:pPr>
    </w:p>
    <w:p w14:paraId="06B6AE26" w14:textId="74004528" w:rsidR="00795884" w:rsidRPr="00BB4B3E" w:rsidRDefault="00795884" w:rsidP="00A95C99">
      <w:pPr>
        <w:spacing w:line="278" w:lineRule="auto"/>
        <w:jc w:val="center"/>
        <w:rPr>
          <w:b/>
          <w:bCs/>
          <w:sz w:val="44"/>
          <w:szCs w:val="44"/>
        </w:rPr>
      </w:pPr>
      <w:bookmarkStart w:id="46" w:name="CHAP5"/>
      <w:r w:rsidRPr="00BB4B3E">
        <w:rPr>
          <w:b/>
          <w:bCs/>
          <w:sz w:val="44"/>
          <w:szCs w:val="44"/>
        </w:rPr>
        <w:t>Chapter 5</w:t>
      </w:r>
    </w:p>
    <w:p w14:paraId="2943A433" w14:textId="77777777" w:rsidR="004F3159" w:rsidRPr="00795884" w:rsidRDefault="00795884" w:rsidP="00A95C99">
      <w:pPr>
        <w:pStyle w:val="ListParagraph"/>
        <w:spacing w:line="278" w:lineRule="auto"/>
        <w:jc w:val="center"/>
        <w:rPr>
          <w:b/>
          <w:bCs/>
          <w:sz w:val="44"/>
          <w:szCs w:val="44"/>
        </w:rPr>
      </w:pPr>
      <w:r w:rsidRPr="00795884">
        <w:rPr>
          <w:b/>
          <w:bCs/>
          <w:sz w:val="44"/>
          <w:szCs w:val="44"/>
        </w:rPr>
        <w:t>Testing &amp; Evaluation</w:t>
      </w:r>
    </w:p>
    <w:bookmarkEnd w:id="46"/>
    <w:p w14:paraId="22FEFB71" w14:textId="77777777" w:rsidR="009A03D1" w:rsidRDefault="00ED7EDF" w:rsidP="00DC3AF3">
      <w:pPr>
        <w:spacing w:line="278" w:lineRule="auto"/>
        <w:jc w:val="left"/>
      </w:pPr>
      <w:r>
        <w:br w:type="page"/>
      </w:r>
    </w:p>
    <w:p w14:paraId="0EEA5AA9" w14:textId="77777777" w:rsidR="004A4F70" w:rsidRDefault="004A4F70" w:rsidP="00ED770D">
      <w:pPr>
        <w:spacing w:before="100" w:beforeAutospacing="1" w:after="100" w:afterAutospacing="1" w:line="240" w:lineRule="auto"/>
        <w:jc w:val="left"/>
        <w:outlineLvl w:val="1"/>
        <w:rPr>
          <w:rFonts w:ascii="Times New Roman" w:eastAsia="Times New Roman" w:hAnsi="Times New Roman" w:cs="Times New Roman"/>
          <w:b/>
          <w:bCs/>
          <w:kern w:val="0"/>
          <w:sz w:val="36"/>
          <w:szCs w:val="36"/>
          <w14:ligatures w14:val="none"/>
        </w:rPr>
      </w:pPr>
    </w:p>
    <w:p w14:paraId="2B00D965" w14:textId="4C7A67BB" w:rsidR="00ED770D" w:rsidRPr="00EA7544" w:rsidRDefault="00ED770D" w:rsidP="00ED770D">
      <w:pPr>
        <w:spacing w:before="100" w:beforeAutospacing="1" w:after="100" w:afterAutospacing="1" w:line="240" w:lineRule="auto"/>
        <w:jc w:val="left"/>
        <w:outlineLvl w:val="1"/>
        <w:rPr>
          <w:rFonts w:ascii="Times New Roman" w:eastAsia="Times New Roman" w:hAnsi="Times New Roman" w:cs="Times New Roman"/>
          <w:b/>
          <w:bCs/>
          <w:kern w:val="0"/>
          <w:sz w:val="27"/>
          <w:szCs w:val="27"/>
          <w14:ligatures w14:val="none"/>
        </w:rPr>
      </w:pPr>
      <w:bookmarkStart w:id="47" w:name="E51"/>
      <w:r w:rsidRPr="00EA7544">
        <w:rPr>
          <w:rFonts w:ascii="Times New Roman" w:eastAsia="Times New Roman" w:hAnsi="Times New Roman" w:cs="Times New Roman"/>
          <w:b/>
          <w:bCs/>
          <w:kern w:val="0"/>
          <w:sz w:val="27"/>
          <w:szCs w:val="27"/>
          <w14:ligatures w14:val="none"/>
        </w:rPr>
        <w:t>5.1 Testing Strategies</w:t>
      </w:r>
    </w:p>
    <w:bookmarkEnd w:id="47"/>
    <w:p w14:paraId="5AA0CC22" w14:textId="77777777" w:rsidR="00ED770D" w:rsidRPr="00ED770D" w:rsidRDefault="00ED770D" w:rsidP="00ED770D">
      <w:p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To ensure the reliability, security, and usability of the face detection and recognition system, a comprehensive, multi-layered testing methodology was adopted. This included </w:t>
      </w:r>
      <w:r w:rsidRPr="00ED770D">
        <w:rPr>
          <w:rFonts w:ascii="Times New Roman" w:eastAsia="Times New Roman" w:hAnsi="Times New Roman" w:cs="Times New Roman"/>
          <w:b/>
          <w:bCs/>
          <w:kern w:val="0"/>
          <w14:ligatures w14:val="none"/>
        </w:rPr>
        <w:t>unit tests</w:t>
      </w:r>
      <w:r w:rsidRPr="00ED770D">
        <w:rPr>
          <w:rFonts w:ascii="Times New Roman" w:eastAsia="Times New Roman" w:hAnsi="Times New Roman" w:cs="Times New Roman"/>
          <w:kern w:val="0"/>
          <w14:ligatures w14:val="none"/>
        </w:rPr>
        <w:t xml:space="preserve">, </w:t>
      </w:r>
      <w:r w:rsidRPr="00ED770D">
        <w:rPr>
          <w:rFonts w:ascii="Times New Roman" w:eastAsia="Times New Roman" w:hAnsi="Times New Roman" w:cs="Times New Roman"/>
          <w:b/>
          <w:bCs/>
          <w:kern w:val="0"/>
          <w14:ligatures w14:val="none"/>
        </w:rPr>
        <w:t>integration checks</w:t>
      </w:r>
      <w:r w:rsidRPr="00ED770D">
        <w:rPr>
          <w:rFonts w:ascii="Times New Roman" w:eastAsia="Times New Roman" w:hAnsi="Times New Roman" w:cs="Times New Roman"/>
          <w:kern w:val="0"/>
          <w14:ligatures w14:val="none"/>
        </w:rPr>
        <w:t xml:space="preserve">, and </w:t>
      </w:r>
      <w:r w:rsidRPr="00ED770D">
        <w:rPr>
          <w:rFonts w:ascii="Times New Roman" w:eastAsia="Times New Roman" w:hAnsi="Times New Roman" w:cs="Times New Roman"/>
          <w:b/>
          <w:bCs/>
          <w:kern w:val="0"/>
          <w14:ligatures w14:val="none"/>
        </w:rPr>
        <w:t>user-level validations</w:t>
      </w:r>
      <w:r w:rsidRPr="00ED770D">
        <w:rPr>
          <w:rFonts w:ascii="Times New Roman" w:eastAsia="Times New Roman" w:hAnsi="Times New Roman" w:cs="Times New Roman"/>
          <w:kern w:val="0"/>
          <w14:ligatures w14:val="none"/>
        </w:rPr>
        <w:t xml:space="preserve"> to assess both functional and experiential aspects of the system.</w:t>
      </w:r>
    </w:p>
    <w:p w14:paraId="65C42963" w14:textId="77777777" w:rsidR="00ED770D" w:rsidRPr="00ED770D" w:rsidRDefault="00ED770D" w:rsidP="00ED770D">
      <w:pPr>
        <w:spacing w:before="100" w:beforeAutospacing="1" w:after="100" w:afterAutospacing="1" w:line="240" w:lineRule="auto"/>
        <w:jc w:val="left"/>
        <w:outlineLvl w:val="2"/>
        <w:rPr>
          <w:rFonts w:ascii="Times New Roman" w:eastAsia="Times New Roman" w:hAnsi="Times New Roman" w:cs="Times New Roman"/>
          <w:b/>
          <w:bCs/>
          <w:kern w:val="0"/>
          <w:sz w:val="27"/>
          <w:szCs w:val="27"/>
          <w14:ligatures w14:val="none"/>
        </w:rPr>
      </w:pPr>
      <w:r w:rsidRPr="00ED770D">
        <w:rPr>
          <w:rFonts w:ascii="Times New Roman" w:eastAsia="Times New Roman" w:hAnsi="Times New Roman" w:cs="Times New Roman"/>
          <w:b/>
          <w:bCs/>
          <w:kern w:val="0"/>
          <w:sz w:val="27"/>
          <w:szCs w:val="27"/>
          <w14:ligatures w14:val="none"/>
        </w:rPr>
        <w:t>1. Unit Testing</w:t>
      </w:r>
    </w:p>
    <w:p w14:paraId="3174B087" w14:textId="77777777" w:rsidR="00ED770D" w:rsidRPr="00ED770D" w:rsidRDefault="00ED770D" w:rsidP="00ED770D">
      <w:p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Unit testing was applied to core components of the face recognition pipeline, focusing on modular accuracy and robustness:</w:t>
      </w:r>
    </w:p>
    <w:p w14:paraId="64A504A8"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Model Validation</w:t>
      </w:r>
    </w:p>
    <w:p w14:paraId="29B0842A" w14:textId="77777777" w:rsidR="00ED770D" w:rsidRPr="00ED770D" w:rsidRDefault="00ED770D" w:rsidP="000132EF">
      <w:pPr>
        <w:numPr>
          <w:ilvl w:val="0"/>
          <w:numId w:val="170"/>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Independently tested the </w:t>
      </w:r>
      <w:r w:rsidRPr="00ED770D">
        <w:rPr>
          <w:rFonts w:ascii="Times New Roman" w:eastAsia="Times New Roman" w:hAnsi="Times New Roman" w:cs="Times New Roman"/>
          <w:b/>
          <w:bCs/>
          <w:kern w:val="0"/>
          <w14:ligatures w14:val="none"/>
        </w:rPr>
        <w:t>YuNet face detector</w:t>
      </w:r>
      <w:r w:rsidRPr="00ED770D">
        <w:rPr>
          <w:rFonts w:ascii="Times New Roman" w:eastAsia="Times New Roman" w:hAnsi="Times New Roman" w:cs="Times New Roman"/>
          <w:kern w:val="0"/>
          <w14:ligatures w14:val="none"/>
        </w:rPr>
        <w:t xml:space="preserve"> and </w:t>
      </w:r>
      <w:proofErr w:type="spellStart"/>
      <w:r w:rsidRPr="00ED770D">
        <w:rPr>
          <w:rFonts w:ascii="Times New Roman" w:eastAsia="Times New Roman" w:hAnsi="Times New Roman" w:cs="Times New Roman"/>
          <w:b/>
          <w:bCs/>
          <w:kern w:val="0"/>
          <w14:ligatures w14:val="none"/>
        </w:rPr>
        <w:t>SFace</w:t>
      </w:r>
      <w:proofErr w:type="spellEnd"/>
      <w:r w:rsidRPr="00ED770D">
        <w:rPr>
          <w:rFonts w:ascii="Times New Roman" w:eastAsia="Times New Roman" w:hAnsi="Times New Roman" w:cs="Times New Roman"/>
          <w:b/>
          <w:bCs/>
          <w:kern w:val="0"/>
          <w14:ligatures w14:val="none"/>
        </w:rPr>
        <w:t xml:space="preserve"> recognizer</w:t>
      </w:r>
      <w:r w:rsidRPr="00ED770D">
        <w:rPr>
          <w:rFonts w:ascii="Times New Roman" w:eastAsia="Times New Roman" w:hAnsi="Times New Roman" w:cs="Times New Roman"/>
          <w:kern w:val="0"/>
          <w14:ligatures w14:val="none"/>
        </w:rPr>
        <w:t xml:space="preserve"> on labeled benchmark datasets.</w:t>
      </w:r>
    </w:p>
    <w:p w14:paraId="73CAFEA5" w14:textId="77777777" w:rsidR="00ED770D" w:rsidRPr="00ED770D" w:rsidRDefault="00ED770D" w:rsidP="000132EF">
      <w:pPr>
        <w:numPr>
          <w:ilvl w:val="0"/>
          <w:numId w:val="170"/>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Evaluated:</w:t>
      </w:r>
    </w:p>
    <w:p w14:paraId="4D97F368" w14:textId="77777777" w:rsidR="00ED770D" w:rsidRPr="00ED770D" w:rsidRDefault="00ED770D" w:rsidP="000132EF">
      <w:pPr>
        <w:numPr>
          <w:ilvl w:val="1"/>
          <w:numId w:val="170"/>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Bounding box accuracy</w:t>
      </w:r>
    </w:p>
    <w:p w14:paraId="5961B32C" w14:textId="77777777" w:rsidR="00ED770D" w:rsidRPr="00ED770D" w:rsidRDefault="00ED770D" w:rsidP="000132EF">
      <w:pPr>
        <w:numPr>
          <w:ilvl w:val="1"/>
          <w:numId w:val="170"/>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Detection confidence thresholds</w:t>
      </w:r>
    </w:p>
    <w:p w14:paraId="14238963" w14:textId="77777777" w:rsidR="00ED770D" w:rsidRPr="00ED770D" w:rsidRDefault="00ED770D" w:rsidP="000132EF">
      <w:pPr>
        <w:numPr>
          <w:ilvl w:val="1"/>
          <w:numId w:val="170"/>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Facial landmark localization performance</w:t>
      </w:r>
    </w:p>
    <w:p w14:paraId="325A4BBF"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Image Processing Tests</w:t>
      </w:r>
    </w:p>
    <w:p w14:paraId="4D189B61" w14:textId="77777777" w:rsidR="00ED770D" w:rsidRPr="00ED770D" w:rsidRDefault="00ED770D" w:rsidP="000132EF">
      <w:pPr>
        <w:numPr>
          <w:ilvl w:val="0"/>
          <w:numId w:val="171"/>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Simulated complex real-world scenarios using synthetic distortions and user-generated inputs to test edge cases:</w:t>
      </w:r>
    </w:p>
    <w:p w14:paraId="440DAC88" w14:textId="77777777" w:rsidR="00ED770D" w:rsidRPr="00ED770D" w:rsidRDefault="00ED770D" w:rsidP="000132EF">
      <w:pPr>
        <w:numPr>
          <w:ilvl w:val="1"/>
          <w:numId w:val="171"/>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Low lighting</w:t>
      </w:r>
    </w:p>
    <w:p w14:paraId="5BA0C482" w14:textId="77777777" w:rsidR="00ED770D" w:rsidRPr="00ED770D" w:rsidRDefault="00ED770D" w:rsidP="000132EF">
      <w:pPr>
        <w:numPr>
          <w:ilvl w:val="1"/>
          <w:numId w:val="171"/>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Partial occlusion</w:t>
      </w:r>
      <w:r w:rsidRPr="00ED770D">
        <w:rPr>
          <w:rFonts w:ascii="Times New Roman" w:eastAsia="Times New Roman" w:hAnsi="Times New Roman" w:cs="Times New Roman"/>
          <w:kern w:val="0"/>
          <w14:ligatures w14:val="none"/>
        </w:rPr>
        <w:t xml:space="preserve"> (masks, glasses, scarves)</w:t>
      </w:r>
    </w:p>
    <w:p w14:paraId="419F86AB" w14:textId="77777777" w:rsidR="00ED770D" w:rsidRPr="00ED770D" w:rsidRDefault="00ED770D" w:rsidP="000132EF">
      <w:pPr>
        <w:numPr>
          <w:ilvl w:val="1"/>
          <w:numId w:val="171"/>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Extreme angles / head poses</w:t>
      </w:r>
    </w:p>
    <w:p w14:paraId="1FFE26FD"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Quality Metrics Verification</w:t>
      </w:r>
    </w:p>
    <w:p w14:paraId="742A7BB8" w14:textId="77777777" w:rsidR="00ED770D" w:rsidRPr="00ED770D" w:rsidRDefault="00ED770D" w:rsidP="000132EF">
      <w:pPr>
        <w:numPr>
          <w:ilvl w:val="0"/>
          <w:numId w:val="172"/>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Assessed input image quality based on:</w:t>
      </w:r>
    </w:p>
    <w:p w14:paraId="1CD92A72" w14:textId="77777777" w:rsidR="00ED770D" w:rsidRPr="00ED770D" w:rsidRDefault="00ED770D" w:rsidP="000132EF">
      <w:pPr>
        <w:numPr>
          <w:ilvl w:val="1"/>
          <w:numId w:val="172"/>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Brightness</w:t>
      </w:r>
    </w:p>
    <w:p w14:paraId="523E20C5" w14:textId="77777777" w:rsidR="00ED770D" w:rsidRPr="00ED770D" w:rsidRDefault="00ED770D" w:rsidP="000132EF">
      <w:pPr>
        <w:numPr>
          <w:ilvl w:val="1"/>
          <w:numId w:val="172"/>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Contrast</w:t>
      </w:r>
    </w:p>
    <w:p w14:paraId="347BF8BD" w14:textId="77777777" w:rsidR="00ED770D" w:rsidRPr="00ED770D" w:rsidRDefault="00ED770D" w:rsidP="000132EF">
      <w:pPr>
        <w:numPr>
          <w:ilvl w:val="1"/>
          <w:numId w:val="172"/>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Sharpness</w:t>
      </w:r>
    </w:p>
    <w:p w14:paraId="130235F7" w14:textId="77777777" w:rsidR="00ED770D" w:rsidRPr="00ED770D" w:rsidRDefault="00ED770D" w:rsidP="000132EF">
      <w:pPr>
        <w:numPr>
          <w:ilvl w:val="0"/>
          <w:numId w:val="172"/>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Compared metrics to established thresholds before proceeding to embedding extraction to ensure only high-quality inputs were processed.</w:t>
      </w:r>
    </w:p>
    <w:p w14:paraId="56DD0D43" w14:textId="77777777" w:rsidR="00ED770D" w:rsidRPr="00ED770D" w:rsidRDefault="00ED770D" w:rsidP="00ED770D">
      <w:pPr>
        <w:spacing w:before="100" w:beforeAutospacing="1" w:after="100" w:afterAutospacing="1" w:line="240" w:lineRule="auto"/>
        <w:jc w:val="left"/>
        <w:outlineLvl w:val="2"/>
        <w:rPr>
          <w:rFonts w:ascii="Times New Roman" w:eastAsia="Times New Roman" w:hAnsi="Times New Roman" w:cs="Times New Roman"/>
          <w:b/>
          <w:bCs/>
          <w:kern w:val="0"/>
          <w:sz w:val="27"/>
          <w:szCs w:val="27"/>
          <w14:ligatures w14:val="none"/>
        </w:rPr>
      </w:pPr>
      <w:r w:rsidRPr="00ED770D">
        <w:rPr>
          <w:rFonts w:ascii="Times New Roman" w:eastAsia="Times New Roman" w:hAnsi="Times New Roman" w:cs="Times New Roman"/>
          <w:b/>
          <w:bCs/>
          <w:kern w:val="0"/>
          <w:sz w:val="27"/>
          <w:szCs w:val="27"/>
          <w14:ligatures w14:val="none"/>
        </w:rPr>
        <w:t>2. Integration Testing</w:t>
      </w:r>
    </w:p>
    <w:p w14:paraId="79529695" w14:textId="77777777" w:rsidR="00ED770D" w:rsidRDefault="00ED770D" w:rsidP="00ED770D">
      <w:p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End-to-end pipeline testing was conducted to validate system interoperability, performance, and resilience:</w:t>
      </w:r>
    </w:p>
    <w:p w14:paraId="6A3B2235" w14:textId="77777777" w:rsidR="00A95C99" w:rsidRPr="00ED770D" w:rsidRDefault="00A95C99" w:rsidP="00ED770D">
      <w:pPr>
        <w:spacing w:before="100" w:beforeAutospacing="1" w:after="100" w:afterAutospacing="1" w:line="240" w:lineRule="auto"/>
        <w:jc w:val="left"/>
        <w:rPr>
          <w:rFonts w:ascii="Times New Roman" w:eastAsia="Times New Roman" w:hAnsi="Times New Roman" w:cs="Times New Roman"/>
          <w:kern w:val="0"/>
          <w14:ligatures w14:val="none"/>
        </w:rPr>
      </w:pPr>
    </w:p>
    <w:p w14:paraId="7067CAC3"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Pipeline Verification</w:t>
      </w:r>
    </w:p>
    <w:p w14:paraId="58DA85C3" w14:textId="77777777" w:rsidR="00ED770D" w:rsidRPr="00ED770D" w:rsidRDefault="00ED770D" w:rsidP="000132EF">
      <w:pPr>
        <w:numPr>
          <w:ilvl w:val="0"/>
          <w:numId w:val="173"/>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Full recognition flow tested across multiple environments:</w:t>
      </w:r>
    </w:p>
    <w:p w14:paraId="524A6B78" w14:textId="77777777" w:rsidR="00ED770D" w:rsidRPr="00ED770D" w:rsidRDefault="00ED770D" w:rsidP="000132EF">
      <w:pPr>
        <w:numPr>
          <w:ilvl w:val="1"/>
          <w:numId w:val="173"/>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Detection → Alignment → Quality Check → Embedding</w:t>
      </w:r>
    </w:p>
    <w:p w14:paraId="0C09CE70" w14:textId="77777777" w:rsidR="00ED770D" w:rsidRPr="00ED770D" w:rsidRDefault="00ED770D" w:rsidP="000132EF">
      <w:pPr>
        <w:numPr>
          <w:ilvl w:val="0"/>
          <w:numId w:val="173"/>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Ensured deterministic behavior regardless of hardware or OS variance.</w:t>
      </w:r>
    </w:p>
    <w:p w14:paraId="6F414B1E" w14:textId="77777777" w:rsidR="00ED770D" w:rsidRPr="00A95C99" w:rsidRDefault="00ED770D" w:rsidP="00ED770D">
      <w:pPr>
        <w:spacing w:before="100" w:beforeAutospacing="1" w:after="100" w:afterAutospacing="1" w:line="240" w:lineRule="auto"/>
        <w:jc w:val="left"/>
        <w:outlineLvl w:val="3"/>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 Error Handling &amp; Fallbacks</w:t>
      </w:r>
    </w:p>
    <w:p w14:paraId="36EBB316" w14:textId="77777777" w:rsidR="00ED770D" w:rsidRPr="00A95C99" w:rsidRDefault="00ED770D" w:rsidP="000132EF">
      <w:pPr>
        <w:numPr>
          <w:ilvl w:val="0"/>
          <w:numId w:val="174"/>
        </w:numPr>
        <w:spacing w:before="100" w:beforeAutospacing="1" w:after="100" w:afterAutospacing="1" w:line="240"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Implemented a fallback mechanism to Haar Cascade detectors when YuNet produced low-confidence outputs or failed entirely.</w:t>
      </w:r>
    </w:p>
    <w:p w14:paraId="0B423022" w14:textId="77777777" w:rsidR="00ED770D" w:rsidRPr="00ED770D" w:rsidRDefault="00ED770D" w:rsidP="000132EF">
      <w:pPr>
        <w:numPr>
          <w:ilvl w:val="0"/>
          <w:numId w:val="174"/>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Verified seamless degradation and recovery without interrupting the login experience.</w:t>
      </w:r>
    </w:p>
    <w:p w14:paraId="053D335D"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Memory &amp; Resource Management</w:t>
      </w:r>
    </w:p>
    <w:p w14:paraId="17E8344E" w14:textId="77777777" w:rsidR="00ED770D" w:rsidRPr="00A95C99" w:rsidRDefault="00ED770D" w:rsidP="000132EF">
      <w:pPr>
        <w:numPr>
          <w:ilvl w:val="0"/>
          <w:numId w:val="175"/>
        </w:numPr>
        <w:spacing w:before="100" w:beforeAutospacing="1" w:after="100" w:afterAutospacing="1" w:line="240"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Simulated high-throughput environments to monitor memory consumption.</w:t>
      </w:r>
    </w:p>
    <w:p w14:paraId="422B4CAF" w14:textId="77777777" w:rsidR="00ED770D" w:rsidRPr="00A95C99" w:rsidRDefault="00ED770D" w:rsidP="000132EF">
      <w:pPr>
        <w:numPr>
          <w:ilvl w:val="0"/>
          <w:numId w:val="175"/>
        </w:numPr>
        <w:spacing w:before="100" w:beforeAutospacing="1" w:after="100" w:afterAutospacing="1" w:line="240" w:lineRule="auto"/>
        <w:jc w:val="left"/>
        <w:rPr>
          <w:rFonts w:ascii="Times New Roman" w:eastAsia="Times New Roman" w:hAnsi="Times New Roman" w:cs="Times New Roman"/>
          <w:kern w:val="0"/>
          <w14:ligatures w14:val="none"/>
        </w:rPr>
      </w:pPr>
      <w:r w:rsidRPr="00A95C99">
        <w:rPr>
          <w:rFonts w:ascii="Times New Roman" w:eastAsia="Times New Roman" w:hAnsi="Times New Roman" w:cs="Times New Roman"/>
          <w:kern w:val="0"/>
          <w14:ligatures w14:val="none"/>
        </w:rPr>
        <w:t>Confirmed release of OpenCV handles, NumPy arrays, and cached tensors post-inference to prevent memory leaks.</w:t>
      </w:r>
    </w:p>
    <w:p w14:paraId="12299FD5" w14:textId="77777777" w:rsidR="00ED770D" w:rsidRPr="00ED770D" w:rsidRDefault="00ED770D" w:rsidP="00ED770D">
      <w:pPr>
        <w:spacing w:before="100" w:beforeAutospacing="1" w:after="100" w:afterAutospacing="1" w:line="240" w:lineRule="auto"/>
        <w:jc w:val="left"/>
        <w:outlineLvl w:val="2"/>
        <w:rPr>
          <w:rFonts w:ascii="Times New Roman" w:eastAsia="Times New Roman" w:hAnsi="Times New Roman" w:cs="Times New Roman"/>
          <w:b/>
          <w:bCs/>
          <w:kern w:val="0"/>
          <w:sz w:val="27"/>
          <w:szCs w:val="27"/>
          <w14:ligatures w14:val="none"/>
        </w:rPr>
      </w:pPr>
      <w:r w:rsidRPr="00ED770D">
        <w:rPr>
          <w:rFonts w:ascii="Times New Roman" w:eastAsia="Times New Roman" w:hAnsi="Times New Roman" w:cs="Times New Roman"/>
          <w:b/>
          <w:bCs/>
          <w:kern w:val="0"/>
          <w:sz w:val="27"/>
          <w:szCs w:val="27"/>
          <w14:ligatures w14:val="none"/>
        </w:rPr>
        <w:t>3. User Testing</w:t>
      </w:r>
    </w:p>
    <w:p w14:paraId="61E56214" w14:textId="77777777" w:rsidR="00ED770D" w:rsidRPr="00ED770D" w:rsidRDefault="00ED770D" w:rsidP="00ED770D">
      <w:p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User testing focused on validating real-world usability and perception of system performance.</w:t>
      </w:r>
    </w:p>
    <w:p w14:paraId="37F07FD8"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Interactive Testing</w:t>
      </w:r>
    </w:p>
    <w:p w14:paraId="20654E7F" w14:textId="77777777" w:rsidR="00ED770D" w:rsidRPr="00ED770D" w:rsidRDefault="00ED770D" w:rsidP="000132EF">
      <w:pPr>
        <w:numPr>
          <w:ilvl w:val="0"/>
          <w:numId w:val="176"/>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Conducted trials with </w:t>
      </w:r>
      <w:r w:rsidRPr="00ED770D">
        <w:rPr>
          <w:rFonts w:ascii="Times New Roman" w:eastAsia="Times New Roman" w:hAnsi="Times New Roman" w:cs="Times New Roman"/>
          <w:b/>
          <w:bCs/>
          <w:kern w:val="0"/>
          <w14:ligatures w14:val="none"/>
        </w:rPr>
        <w:t>20 diverse participants</w:t>
      </w:r>
      <w:r w:rsidRPr="00ED770D">
        <w:rPr>
          <w:rFonts w:ascii="Times New Roman" w:eastAsia="Times New Roman" w:hAnsi="Times New Roman" w:cs="Times New Roman"/>
          <w:kern w:val="0"/>
          <w14:ligatures w14:val="none"/>
        </w:rPr>
        <w:t xml:space="preserve"> submitting facial images via webcam and </w:t>
      </w:r>
      <w:proofErr w:type="gramStart"/>
      <w:r w:rsidRPr="00ED770D">
        <w:rPr>
          <w:rFonts w:ascii="Times New Roman" w:eastAsia="Times New Roman" w:hAnsi="Times New Roman" w:cs="Times New Roman"/>
          <w:kern w:val="0"/>
          <w14:ligatures w14:val="none"/>
        </w:rPr>
        <w:t>upload</w:t>
      </w:r>
      <w:proofErr w:type="gramEnd"/>
      <w:r w:rsidRPr="00ED770D">
        <w:rPr>
          <w:rFonts w:ascii="Times New Roman" w:eastAsia="Times New Roman" w:hAnsi="Times New Roman" w:cs="Times New Roman"/>
          <w:kern w:val="0"/>
          <w14:ligatures w14:val="none"/>
        </w:rPr>
        <w:t xml:space="preserve"> features.</w:t>
      </w:r>
    </w:p>
    <w:p w14:paraId="69812D7C" w14:textId="77777777" w:rsidR="00ED770D" w:rsidRPr="00ED770D" w:rsidRDefault="00ED770D" w:rsidP="000132EF">
      <w:pPr>
        <w:numPr>
          <w:ilvl w:val="0"/>
          <w:numId w:val="176"/>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Included variations in:</w:t>
      </w:r>
    </w:p>
    <w:p w14:paraId="1BBAD59A" w14:textId="77777777" w:rsidR="00ED770D" w:rsidRPr="00ED770D" w:rsidRDefault="00ED770D" w:rsidP="000132EF">
      <w:pPr>
        <w:numPr>
          <w:ilvl w:val="1"/>
          <w:numId w:val="176"/>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Expression</w:t>
      </w:r>
    </w:p>
    <w:p w14:paraId="69A12978" w14:textId="77777777" w:rsidR="00ED770D" w:rsidRPr="00ED770D" w:rsidRDefault="00ED770D" w:rsidP="000132EF">
      <w:pPr>
        <w:numPr>
          <w:ilvl w:val="1"/>
          <w:numId w:val="176"/>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Lighting condition</w:t>
      </w:r>
    </w:p>
    <w:p w14:paraId="66C0C718" w14:textId="77777777" w:rsidR="00ED770D" w:rsidRPr="00ED770D" w:rsidRDefault="00ED770D" w:rsidP="000132EF">
      <w:pPr>
        <w:numPr>
          <w:ilvl w:val="1"/>
          <w:numId w:val="176"/>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Facial accessories (e.g., hijabs, glasses, caps)</w:t>
      </w:r>
    </w:p>
    <w:p w14:paraId="0CA2D025"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Feedback Collection</w:t>
      </w:r>
    </w:p>
    <w:p w14:paraId="5D17C88C" w14:textId="77777777" w:rsidR="00ED770D" w:rsidRPr="00ED770D" w:rsidRDefault="00ED770D" w:rsidP="000132EF">
      <w:pPr>
        <w:numPr>
          <w:ilvl w:val="0"/>
          <w:numId w:val="177"/>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Gathered direct input from users on:</w:t>
      </w:r>
    </w:p>
    <w:p w14:paraId="74758A08" w14:textId="77777777" w:rsidR="00ED770D" w:rsidRPr="00ED770D" w:rsidRDefault="00ED770D" w:rsidP="000132EF">
      <w:pPr>
        <w:numPr>
          <w:ilvl w:val="1"/>
          <w:numId w:val="177"/>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Recognition latency and responsiveness</w:t>
      </w:r>
    </w:p>
    <w:p w14:paraId="5C3D59AE" w14:textId="77777777" w:rsidR="00ED770D" w:rsidRPr="00ED770D" w:rsidRDefault="00ED770D" w:rsidP="000132EF">
      <w:pPr>
        <w:numPr>
          <w:ilvl w:val="1"/>
          <w:numId w:val="177"/>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False positives or missed detections</w:t>
      </w:r>
    </w:p>
    <w:p w14:paraId="38A63CF5" w14:textId="77777777" w:rsidR="00ED770D" w:rsidRPr="00ED770D" w:rsidRDefault="00ED770D" w:rsidP="000132EF">
      <w:pPr>
        <w:numPr>
          <w:ilvl w:val="1"/>
          <w:numId w:val="177"/>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UI clarity and intuitiveness</w:t>
      </w:r>
    </w:p>
    <w:p w14:paraId="5C7D4730" w14:textId="77777777" w:rsidR="00ED770D" w:rsidRPr="00ED770D" w:rsidRDefault="00ED770D" w:rsidP="000132EF">
      <w:pPr>
        <w:numPr>
          <w:ilvl w:val="0"/>
          <w:numId w:val="177"/>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Adjusted system parameters (e.g., similarity thresholds) accordingly.</w:t>
      </w:r>
    </w:p>
    <w:p w14:paraId="4D20E184" w14:textId="77777777" w:rsidR="00ED770D" w:rsidRPr="00ED770D" w:rsidRDefault="00ED770D" w:rsidP="00ED770D">
      <w:pPr>
        <w:spacing w:before="100" w:beforeAutospacing="1" w:after="100" w:afterAutospacing="1" w:line="240" w:lineRule="auto"/>
        <w:jc w:val="left"/>
        <w:outlineLvl w:val="3"/>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 Usability Assessment</w:t>
      </w:r>
    </w:p>
    <w:p w14:paraId="01786012" w14:textId="77777777" w:rsidR="00ED770D" w:rsidRPr="00ED770D" w:rsidRDefault="00ED770D" w:rsidP="000132EF">
      <w:pPr>
        <w:numPr>
          <w:ilvl w:val="0"/>
          <w:numId w:val="178"/>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Evaluated UI responsiveness and clarity of real-time detection indicators.</w:t>
      </w:r>
    </w:p>
    <w:p w14:paraId="020A4139" w14:textId="77777777" w:rsidR="00ED770D" w:rsidRDefault="00ED770D" w:rsidP="000132EF">
      <w:pPr>
        <w:numPr>
          <w:ilvl w:val="0"/>
          <w:numId w:val="178"/>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Updated error messages and fallback options based on confusion reported by users.</w:t>
      </w:r>
    </w:p>
    <w:p w14:paraId="7886C186" w14:textId="77777777" w:rsidR="00A95C99" w:rsidRPr="00ED770D" w:rsidRDefault="00A95C99" w:rsidP="00A95C99">
      <w:pPr>
        <w:spacing w:before="100" w:beforeAutospacing="1" w:after="100" w:afterAutospacing="1" w:line="240" w:lineRule="auto"/>
        <w:jc w:val="left"/>
        <w:rPr>
          <w:rFonts w:ascii="Times New Roman" w:eastAsia="Times New Roman" w:hAnsi="Times New Roman" w:cs="Times New Roman"/>
          <w:kern w:val="0"/>
          <w14:ligatures w14:val="none"/>
        </w:rPr>
      </w:pPr>
    </w:p>
    <w:p w14:paraId="5E74E167" w14:textId="77777777" w:rsidR="00ED770D" w:rsidRPr="00ED770D" w:rsidRDefault="00ED770D" w:rsidP="00ED770D">
      <w:pPr>
        <w:spacing w:before="100" w:beforeAutospacing="1" w:after="100" w:afterAutospacing="1" w:line="240" w:lineRule="auto"/>
        <w:jc w:val="left"/>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Testin</w:t>
      </w:r>
      <w:r w:rsidRPr="00ED770D">
        <w:rPr>
          <w:rFonts w:ascii="Times New Roman" w:eastAsia="Times New Roman" w:hAnsi="Times New Roman" w:cs="Times New Roman"/>
          <w:b/>
          <w:bCs/>
          <w:kern w:val="0"/>
          <w:sz w:val="27"/>
          <w:szCs w:val="27"/>
          <w14:ligatures w14:val="none"/>
        </w:rPr>
        <w:t>g Outcomes</w:t>
      </w:r>
    </w:p>
    <w:p w14:paraId="44F80C83" w14:textId="77777777" w:rsidR="00ED770D" w:rsidRPr="00ED770D" w:rsidRDefault="00ED770D" w:rsidP="000132EF">
      <w:pPr>
        <w:numPr>
          <w:ilvl w:val="0"/>
          <w:numId w:val="179"/>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Recognition accuracy improved from 72% to 89% after multi-image registration and quality filtering.</w:t>
      </w:r>
    </w:p>
    <w:p w14:paraId="7B04D1E2" w14:textId="77777777" w:rsidR="00ED770D" w:rsidRPr="00ED770D" w:rsidRDefault="00ED770D" w:rsidP="000132EF">
      <w:pPr>
        <w:numPr>
          <w:ilvl w:val="0"/>
          <w:numId w:val="179"/>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False acceptance rate reduced by refining similarity thresholds and using diverse training data.</w:t>
      </w:r>
    </w:p>
    <w:p w14:paraId="00654C56" w14:textId="06250D26" w:rsidR="00ED21F1" w:rsidRPr="00A95C99" w:rsidRDefault="00ED770D" w:rsidP="00A95C99">
      <w:pPr>
        <w:numPr>
          <w:ilvl w:val="0"/>
          <w:numId w:val="179"/>
        </w:numPr>
        <w:spacing w:before="100" w:beforeAutospacing="1" w:after="100" w:afterAutospacing="1" w:line="240"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User-reported satisfaction increased due to improved clarity, fallback options, and UI responsiveness.</w:t>
      </w:r>
    </w:p>
    <w:p w14:paraId="492E31BF" w14:textId="77777777" w:rsidR="00ED21F1" w:rsidRPr="00EA7544" w:rsidRDefault="00ED21F1" w:rsidP="00ED21F1">
      <w:pPr>
        <w:spacing w:line="276" w:lineRule="auto"/>
        <w:jc w:val="left"/>
        <w:rPr>
          <w:b/>
          <w:bCs/>
          <w:sz w:val="27"/>
          <w:szCs w:val="27"/>
        </w:rPr>
      </w:pPr>
      <w:bookmarkStart w:id="48" w:name="E52"/>
      <w:r w:rsidRPr="00EA7544">
        <w:rPr>
          <w:b/>
          <w:bCs/>
          <w:sz w:val="27"/>
          <w:szCs w:val="27"/>
        </w:rPr>
        <w:t>5.2</w:t>
      </w:r>
      <w:r w:rsidRPr="00EA7544">
        <w:rPr>
          <w:sz w:val="27"/>
          <w:szCs w:val="27"/>
        </w:rPr>
        <w:t xml:space="preserve"> </w:t>
      </w:r>
      <w:r w:rsidRPr="00EA7544">
        <w:rPr>
          <w:b/>
          <w:bCs/>
          <w:sz w:val="27"/>
          <w:szCs w:val="27"/>
        </w:rPr>
        <w:t>Performance Metrics</w:t>
      </w:r>
    </w:p>
    <w:bookmarkEnd w:id="48"/>
    <w:p w14:paraId="0C374733" w14:textId="77777777" w:rsidR="00795884" w:rsidRPr="00795884" w:rsidRDefault="00795884" w:rsidP="00795884">
      <w:pPr>
        <w:pStyle w:val="NormalWeb"/>
      </w:pPr>
      <w:r>
        <w:t xml:space="preserve">The face detection system was quantitatively evaluated across multiple dimensions to assess </w:t>
      </w:r>
      <w:r>
        <w:rPr>
          <w:rStyle w:val="Strong"/>
          <w:rFonts w:eastAsiaTheme="majorEastAsia"/>
        </w:rPr>
        <w:t>accuracy, speed, efficiency, and robustness</w:t>
      </w:r>
      <w:r>
        <w:t xml:space="preserve"> under real-world conditions.</w:t>
      </w:r>
    </w:p>
    <w:p w14:paraId="3FB31870" w14:textId="77777777" w:rsidR="00ED21F1" w:rsidRPr="00ED21F1" w:rsidRDefault="00ED21F1" w:rsidP="00ED21F1">
      <w:pPr>
        <w:spacing w:line="276" w:lineRule="auto"/>
        <w:jc w:val="left"/>
      </w:pPr>
      <w:r w:rsidRPr="00ED21F1">
        <w:t>The system was evaluated using the following quantitative measures:</w:t>
      </w:r>
    </w:p>
    <w:tbl>
      <w:tblPr>
        <w:tblW w:w="0" w:type="auto"/>
        <w:tblCellMar>
          <w:top w:w="15" w:type="dxa"/>
          <w:left w:w="15" w:type="dxa"/>
          <w:bottom w:w="15" w:type="dxa"/>
          <w:right w:w="15" w:type="dxa"/>
        </w:tblCellMar>
        <w:tblLook w:val="04A0" w:firstRow="1" w:lastRow="0" w:firstColumn="1" w:lastColumn="0" w:noHBand="0" w:noVBand="1"/>
      </w:tblPr>
      <w:tblGrid>
        <w:gridCol w:w="2050"/>
        <w:gridCol w:w="1942"/>
        <w:gridCol w:w="2581"/>
        <w:gridCol w:w="2569"/>
      </w:tblGrid>
      <w:tr w:rsidR="00ED21F1" w:rsidRPr="00ED21F1" w14:paraId="0F434D83" w14:textId="77777777" w:rsidTr="00ED21F1">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54BD6145" w14:textId="77777777" w:rsidR="00ED21F1" w:rsidRPr="00ED21F1" w:rsidRDefault="00ED21F1" w:rsidP="00ED21F1">
            <w:pPr>
              <w:spacing w:line="276" w:lineRule="auto"/>
              <w:jc w:val="left"/>
              <w:rPr>
                <w:b/>
                <w:bCs/>
              </w:rPr>
            </w:pPr>
            <w:r w:rsidRPr="00ED21F1">
              <w:rPr>
                <w:b/>
                <w:bCs/>
              </w:rPr>
              <w:t>Metric</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0497314" w14:textId="77777777" w:rsidR="00ED21F1" w:rsidRPr="00ED21F1" w:rsidRDefault="00ED21F1" w:rsidP="00ED21F1">
            <w:pPr>
              <w:spacing w:line="276" w:lineRule="auto"/>
              <w:jc w:val="left"/>
              <w:rPr>
                <w:b/>
                <w:bCs/>
              </w:rPr>
            </w:pPr>
            <w:r w:rsidRPr="00ED21F1">
              <w:rPr>
                <w:b/>
                <w:bCs/>
              </w:rPr>
              <w:t>Value (YuNet)</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1CD08608" w14:textId="77777777" w:rsidR="00ED21F1" w:rsidRPr="00ED21F1" w:rsidRDefault="00ED21F1" w:rsidP="00ED21F1">
            <w:pPr>
              <w:spacing w:line="276" w:lineRule="auto"/>
              <w:jc w:val="left"/>
              <w:rPr>
                <w:b/>
                <w:bCs/>
              </w:rPr>
            </w:pPr>
            <w:r w:rsidRPr="00ED21F1">
              <w:rPr>
                <w:b/>
                <w:bCs/>
              </w:rPr>
              <w:t>Value (Haar Fallback)</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6B2AA7E" w14:textId="77777777" w:rsidR="00ED21F1" w:rsidRPr="00ED21F1" w:rsidRDefault="00ED21F1" w:rsidP="00ED21F1">
            <w:pPr>
              <w:spacing w:line="276" w:lineRule="auto"/>
              <w:jc w:val="left"/>
              <w:rPr>
                <w:b/>
                <w:bCs/>
              </w:rPr>
            </w:pPr>
            <w:r w:rsidRPr="00ED21F1">
              <w:rPr>
                <w:b/>
                <w:bCs/>
              </w:rPr>
              <w:t>Measurement Method</w:t>
            </w:r>
          </w:p>
        </w:tc>
      </w:tr>
      <w:tr w:rsidR="00ED21F1" w:rsidRPr="00ED21F1" w14:paraId="3C58C17E"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40154BC" w14:textId="77777777" w:rsidR="00ED21F1" w:rsidRPr="00ED21F1" w:rsidRDefault="00ED21F1" w:rsidP="00ED21F1">
            <w:pPr>
              <w:spacing w:line="276" w:lineRule="auto"/>
              <w:jc w:val="left"/>
            </w:pPr>
            <w:r w:rsidRPr="00ED21F1">
              <w:t>Detection Accuracy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21C8856" w14:textId="77777777" w:rsidR="00ED21F1" w:rsidRPr="00ED21F1" w:rsidRDefault="00ED21F1" w:rsidP="00ED21F1">
            <w:pPr>
              <w:spacing w:line="276" w:lineRule="auto"/>
              <w:jc w:val="left"/>
            </w:pPr>
            <w:r w:rsidRPr="00ED21F1">
              <w:t>92.4%</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BA7357D" w14:textId="77777777" w:rsidR="00ED21F1" w:rsidRPr="00ED21F1" w:rsidRDefault="00ED21F1" w:rsidP="00ED21F1">
            <w:pPr>
              <w:spacing w:line="276" w:lineRule="auto"/>
              <w:jc w:val="left"/>
            </w:pPr>
            <w:r w:rsidRPr="00ED21F1">
              <w:t>85.1%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8BBEBFA" w14:textId="77777777" w:rsidR="00ED21F1" w:rsidRPr="00ED21F1" w:rsidRDefault="00ED21F1" w:rsidP="00ED21F1">
            <w:pPr>
              <w:spacing w:line="276" w:lineRule="auto"/>
              <w:jc w:val="left"/>
            </w:pPr>
            <w:r w:rsidRPr="00ED21F1">
              <w:t>FDDB benchmark</w:t>
            </w:r>
          </w:p>
        </w:tc>
      </w:tr>
      <w:tr w:rsidR="00ED21F1" w:rsidRPr="00ED21F1" w14:paraId="7966E431"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403D94A" w14:textId="77777777" w:rsidR="00ED21F1" w:rsidRPr="00ED21F1" w:rsidRDefault="00ED21F1" w:rsidP="00ED21F1">
            <w:pPr>
              <w:spacing w:line="276" w:lineRule="auto"/>
              <w:jc w:val="left"/>
            </w:pPr>
            <w:r w:rsidRPr="00ED21F1">
              <w:t>Processing Speed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2B3AF8C" w14:textId="77777777" w:rsidR="00ED21F1" w:rsidRPr="00ED21F1" w:rsidRDefault="00ED21F1" w:rsidP="00ED21F1">
            <w:pPr>
              <w:spacing w:line="276" w:lineRule="auto"/>
              <w:jc w:val="left"/>
            </w:pPr>
            <w:r w:rsidRPr="00ED21F1">
              <w:t>42ms/image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262422A" w14:textId="77777777" w:rsidR="00ED21F1" w:rsidRPr="00ED21F1" w:rsidRDefault="00ED21F1" w:rsidP="00ED21F1">
            <w:pPr>
              <w:spacing w:line="276" w:lineRule="auto"/>
              <w:jc w:val="left"/>
            </w:pPr>
            <w:r w:rsidRPr="00ED21F1">
              <w:t>68ms/image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E90F07D" w14:textId="77777777" w:rsidR="00ED21F1" w:rsidRPr="00ED21F1" w:rsidRDefault="00ED21F1" w:rsidP="00ED21F1">
            <w:pPr>
              <w:spacing w:line="276" w:lineRule="auto"/>
              <w:jc w:val="left"/>
            </w:pPr>
            <w:r w:rsidRPr="00ED21F1">
              <w:t>640×480 on CPU</w:t>
            </w:r>
          </w:p>
        </w:tc>
      </w:tr>
      <w:tr w:rsidR="00ED21F1" w:rsidRPr="00ED21F1" w14:paraId="4A683BB5"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B4D2482" w14:textId="77777777" w:rsidR="00ED21F1" w:rsidRPr="00ED21F1" w:rsidRDefault="00ED21F1" w:rsidP="00ED21F1">
            <w:pPr>
              <w:spacing w:line="276" w:lineRule="auto"/>
              <w:jc w:val="left"/>
            </w:pPr>
            <w:r w:rsidRPr="00ED21F1">
              <w:t>Quality Sensitivity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97E810B" w14:textId="77777777" w:rsidR="00ED21F1" w:rsidRPr="00ED21F1" w:rsidRDefault="00ED21F1" w:rsidP="00ED21F1">
            <w:pPr>
              <w:spacing w:line="276" w:lineRule="auto"/>
              <w:jc w:val="left"/>
            </w:pPr>
            <w:r w:rsidRPr="00ED21F1">
              <w:t>0.88 AUC</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5295989" w14:textId="77777777" w:rsidR="00ED21F1" w:rsidRPr="00ED21F1" w:rsidRDefault="00ED21F1" w:rsidP="00ED21F1">
            <w:pPr>
              <w:spacing w:line="276" w:lineRule="auto"/>
              <w:jc w:val="left"/>
            </w:pPr>
            <w:r w:rsidRPr="00ED21F1">
              <w:t>N/A</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E5CD51A" w14:textId="77777777" w:rsidR="00ED21F1" w:rsidRPr="00ED21F1" w:rsidRDefault="00ED21F1" w:rsidP="00ED21F1">
            <w:pPr>
              <w:spacing w:line="276" w:lineRule="auto"/>
              <w:jc w:val="left"/>
            </w:pPr>
            <w:r w:rsidRPr="00ED21F1">
              <w:t>Custom test set</w:t>
            </w:r>
          </w:p>
        </w:tc>
      </w:tr>
      <w:tr w:rsidR="00ED21F1" w:rsidRPr="00ED21F1" w14:paraId="3AE9F3B7"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BC772F0" w14:textId="77777777" w:rsidR="00ED21F1" w:rsidRPr="00ED21F1" w:rsidRDefault="00ED21F1" w:rsidP="00ED21F1">
            <w:pPr>
              <w:spacing w:line="276" w:lineRule="auto"/>
              <w:jc w:val="left"/>
            </w:pPr>
            <w:r w:rsidRPr="00ED21F1">
              <w:t>Memory Usage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D910F0B" w14:textId="77777777" w:rsidR="00ED21F1" w:rsidRPr="00ED21F1" w:rsidRDefault="00ED21F1" w:rsidP="00ED21F1">
            <w:pPr>
              <w:spacing w:line="276" w:lineRule="auto"/>
              <w:jc w:val="left"/>
            </w:pPr>
            <w:r w:rsidRPr="00ED21F1">
              <w:t>87MB</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0FAF921" w14:textId="77777777" w:rsidR="00ED21F1" w:rsidRPr="00ED21F1" w:rsidRDefault="00ED21F1" w:rsidP="00ED21F1">
            <w:pPr>
              <w:spacing w:line="276" w:lineRule="auto"/>
              <w:jc w:val="left"/>
            </w:pPr>
            <w:r w:rsidRPr="00ED21F1">
              <w:t>32MB</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734428D" w14:textId="77777777" w:rsidR="00ED21F1" w:rsidRPr="00ED21F1" w:rsidRDefault="00ED21F1" w:rsidP="00ED21F1">
            <w:pPr>
              <w:spacing w:line="276" w:lineRule="auto"/>
              <w:jc w:val="left"/>
            </w:pPr>
            <w:r w:rsidRPr="00ED21F1">
              <w:t>Resident set size</w:t>
            </w:r>
          </w:p>
        </w:tc>
      </w:tr>
      <w:tr w:rsidR="00ED21F1" w:rsidRPr="00ED21F1" w14:paraId="419AE080"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C377AD0" w14:textId="77777777" w:rsidR="00ED21F1" w:rsidRPr="00ED21F1" w:rsidRDefault="00ED21F1" w:rsidP="00ED21F1">
            <w:pPr>
              <w:spacing w:line="276" w:lineRule="auto"/>
              <w:jc w:val="left"/>
            </w:pPr>
            <w:r w:rsidRPr="00ED21F1">
              <w:t>Scalability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76F5468" w14:textId="77777777" w:rsidR="00ED21F1" w:rsidRPr="00ED21F1" w:rsidRDefault="00ED21F1" w:rsidP="00ED21F1">
            <w:pPr>
              <w:spacing w:line="276" w:lineRule="auto"/>
              <w:jc w:val="left"/>
            </w:pPr>
            <w:r w:rsidRPr="00ED21F1">
              <w:t>18 FPS @ 1080p</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505E143" w14:textId="77777777" w:rsidR="00ED21F1" w:rsidRPr="00ED21F1" w:rsidRDefault="00ED21F1" w:rsidP="00ED21F1">
            <w:pPr>
              <w:spacing w:line="276" w:lineRule="auto"/>
              <w:jc w:val="left"/>
            </w:pPr>
            <w:r w:rsidRPr="00ED21F1">
              <w:t>9 FPS @ 1080p</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D9FAC1F" w14:textId="77777777" w:rsidR="00ED21F1" w:rsidRPr="00ED21F1" w:rsidRDefault="00ED21F1" w:rsidP="00ED21F1">
            <w:pPr>
              <w:spacing w:line="276" w:lineRule="auto"/>
              <w:jc w:val="left"/>
            </w:pPr>
            <w:r w:rsidRPr="00ED21F1">
              <w:t>Batch processing</w:t>
            </w:r>
          </w:p>
        </w:tc>
      </w:tr>
    </w:tbl>
    <w:p w14:paraId="6DA37406" w14:textId="77777777" w:rsidR="00795884" w:rsidRDefault="00795884" w:rsidP="00ED21F1">
      <w:pPr>
        <w:spacing w:line="276" w:lineRule="auto"/>
        <w:jc w:val="left"/>
      </w:pPr>
    </w:p>
    <w:p w14:paraId="32A70F1B" w14:textId="77777777" w:rsidR="00795884" w:rsidRPr="00795884" w:rsidRDefault="00795884" w:rsidP="00795884">
      <w:pPr>
        <w:spacing w:line="276" w:lineRule="auto"/>
        <w:jc w:val="left"/>
        <w:rPr>
          <w:b/>
          <w:bCs/>
        </w:rPr>
      </w:pPr>
      <w:r w:rsidRPr="00795884">
        <w:rPr>
          <w:b/>
          <w:bCs/>
        </w:rPr>
        <w:t>Key Findings</w:t>
      </w:r>
    </w:p>
    <w:p w14:paraId="4DFB3B46" w14:textId="77777777" w:rsidR="00795884" w:rsidRPr="00A95C99" w:rsidRDefault="00795884" w:rsidP="000132EF">
      <w:pPr>
        <w:numPr>
          <w:ilvl w:val="0"/>
          <w:numId w:val="61"/>
        </w:numPr>
        <w:spacing w:line="276" w:lineRule="auto"/>
        <w:jc w:val="left"/>
      </w:pPr>
      <w:r w:rsidRPr="00A95C99">
        <w:t>YuNet outperforms Haar cascades in both detection accuracy and real-time throughput, making it the preferred primary model for high-quality environments.</w:t>
      </w:r>
    </w:p>
    <w:p w14:paraId="3A1DDCAC" w14:textId="77777777" w:rsidR="00795884" w:rsidRPr="00A95C99" w:rsidRDefault="00795884" w:rsidP="000132EF">
      <w:pPr>
        <w:numPr>
          <w:ilvl w:val="0"/>
          <w:numId w:val="61"/>
        </w:numPr>
        <w:spacing w:line="276" w:lineRule="auto"/>
        <w:jc w:val="left"/>
      </w:pPr>
      <w:r w:rsidRPr="00A95C99">
        <w:t>Haar cascades provide a lightweight fallback, ensuring that face detection remains functional in resource-constrained or model-failure scenarios.</w:t>
      </w:r>
    </w:p>
    <w:p w14:paraId="0F5180DA" w14:textId="77777777" w:rsidR="00A95C99" w:rsidRDefault="00A95C99" w:rsidP="00A95C99">
      <w:pPr>
        <w:spacing w:line="276" w:lineRule="auto"/>
        <w:jc w:val="left"/>
      </w:pPr>
    </w:p>
    <w:p w14:paraId="6C7FF6B6" w14:textId="77777777" w:rsidR="00A95C99" w:rsidRPr="00A95C99" w:rsidRDefault="00A95C99" w:rsidP="00A95C99">
      <w:pPr>
        <w:spacing w:line="276" w:lineRule="auto"/>
        <w:jc w:val="left"/>
      </w:pPr>
    </w:p>
    <w:p w14:paraId="3222F47C" w14:textId="5D3134D2" w:rsidR="00A95C99" w:rsidRPr="00A95C99" w:rsidRDefault="00795884" w:rsidP="00A95C99">
      <w:pPr>
        <w:numPr>
          <w:ilvl w:val="0"/>
          <w:numId w:val="61"/>
        </w:numPr>
        <w:spacing w:line="276" w:lineRule="auto"/>
        <w:jc w:val="left"/>
      </w:pPr>
      <w:r w:rsidRPr="00A95C99">
        <w:t>Quality assessment algorithm (brightness, contrast, sharpness) showed a strong correlation with human perception of image usability (Pearson r = 0.82), validating the model's filtering logic before embedding extraction</w:t>
      </w:r>
      <w:r w:rsidR="00A95C99" w:rsidRPr="00A95C99">
        <w:t>.</w:t>
      </w:r>
    </w:p>
    <w:p w14:paraId="3CA8AF93" w14:textId="36A08A0B" w:rsidR="00795884" w:rsidRPr="00A95C99" w:rsidRDefault="00795884" w:rsidP="00A95C99">
      <w:pPr>
        <w:numPr>
          <w:ilvl w:val="0"/>
          <w:numId w:val="61"/>
        </w:numPr>
        <w:spacing w:line="276" w:lineRule="auto"/>
        <w:jc w:val="left"/>
      </w:pPr>
      <w:r w:rsidRPr="00A95C99">
        <w:t>Scalability tests confirmed that the system can process up to 18 FPS at 1080p resolution on standard CPUs using YuNet, supporting near real-time applications.</w:t>
      </w:r>
    </w:p>
    <w:p w14:paraId="2E647B5C" w14:textId="77777777" w:rsidR="00795884" w:rsidRPr="00A95C99" w:rsidRDefault="00795884" w:rsidP="00795884">
      <w:pPr>
        <w:spacing w:line="276" w:lineRule="auto"/>
        <w:jc w:val="left"/>
      </w:pPr>
      <w:r w:rsidRPr="00A95C99">
        <w:t>The hybrid detection pipeline (YuNet + Haar fallback) offers a balanced trade-off between accuracy and resilience, maintaining face detection reliability even in degraded environments. The system demonstrates strong performance for both individual image analysis and continuous video streams, with quantifiable alignment to human expectations of quality.</w:t>
      </w:r>
    </w:p>
    <w:p w14:paraId="5FDD53E8" w14:textId="77777777" w:rsidR="00795884" w:rsidRDefault="00795884" w:rsidP="00ED21F1">
      <w:pPr>
        <w:spacing w:line="276" w:lineRule="auto"/>
        <w:jc w:val="left"/>
      </w:pPr>
    </w:p>
    <w:p w14:paraId="48E8E32B" w14:textId="77777777" w:rsidR="00ED21F1" w:rsidRPr="00A95C99" w:rsidRDefault="00ED21F1" w:rsidP="00ED21F1">
      <w:pPr>
        <w:spacing w:line="276" w:lineRule="auto"/>
        <w:jc w:val="left"/>
        <w:rPr>
          <w:sz w:val="27"/>
          <w:szCs w:val="27"/>
        </w:rPr>
      </w:pPr>
      <w:bookmarkStart w:id="49" w:name="E53"/>
      <w:r w:rsidRPr="00A95C99">
        <w:rPr>
          <w:b/>
          <w:bCs/>
          <w:sz w:val="27"/>
          <w:szCs w:val="27"/>
        </w:rPr>
        <w:t>5.3</w:t>
      </w:r>
      <w:r w:rsidRPr="00A95C99">
        <w:rPr>
          <w:sz w:val="27"/>
          <w:szCs w:val="27"/>
        </w:rPr>
        <w:t xml:space="preserve"> </w:t>
      </w:r>
      <w:r w:rsidRPr="00A95C99">
        <w:rPr>
          <w:b/>
          <w:bCs/>
          <w:sz w:val="27"/>
          <w:szCs w:val="27"/>
        </w:rPr>
        <w:t>Comparison with Existing Solutions</w:t>
      </w:r>
    </w:p>
    <w:bookmarkEnd w:id="49"/>
    <w:p w14:paraId="295FB413" w14:textId="75000E82" w:rsidR="00ED21F1" w:rsidRPr="00ED21F1" w:rsidRDefault="00ED21F1" w:rsidP="00ED21F1">
      <w:pPr>
        <w:spacing w:line="276" w:lineRule="auto"/>
        <w:jc w:val="left"/>
      </w:pPr>
      <w:r w:rsidRPr="00ED21F1">
        <w:t xml:space="preserve">Comparison </w:t>
      </w:r>
      <w:r w:rsidR="00A95C99" w:rsidRPr="00ED21F1">
        <w:t>of</w:t>
      </w:r>
      <w:r w:rsidRPr="00ED21F1">
        <w:t xml:space="preserve"> commercial and open-source alternatives:</w:t>
      </w:r>
    </w:p>
    <w:tbl>
      <w:tblPr>
        <w:tblW w:w="0" w:type="auto"/>
        <w:tblCellMar>
          <w:top w:w="15" w:type="dxa"/>
          <w:left w:w="15" w:type="dxa"/>
          <w:bottom w:w="15" w:type="dxa"/>
          <w:right w:w="15" w:type="dxa"/>
        </w:tblCellMar>
        <w:tblLook w:val="04A0" w:firstRow="1" w:lastRow="0" w:firstColumn="1" w:lastColumn="0" w:noHBand="0" w:noVBand="1"/>
      </w:tblPr>
      <w:tblGrid>
        <w:gridCol w:w="2157"/>
        <w:gridCol w:w="1516"/>
        <w:gridCol w:w="1783"/>
        <w:gridCol w:w="2696"/>
      </w:tblGrid>
      <w:tr w:rsidR="00ED21F1" w:rsidRPr="00ED21F1" w14:paraId="53537636" w14:textId="77777777" w:rsidTr="00ED21F1">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578C135E" w14:textId="77777777" w:rsidR="00ED21F1" w:rsidRPr="00ED21F1" w:rsidRDefault="00ED21F1" w:rsidP="00ED21F1">
            <w:pPr>
              <w:spacing w:line="276" w:lineRule="auto"/>
              <w:jc w:val="left"/>
              <w:rPr>
                <w:b/>
                <w:bCs/>
              </w:rPr>
            </w:pPr>
            <w:r w:rsidRPr="00ED21F1">
              <w:rPr>
                <w:b/>
                <w:bCs/>
              </w:rPr>
              <w:t>Feature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33CFEE84" w14:textId="77777777" w:rsidR="00ED21F1" w:rsidRPr="00ED21F1" w:rsidRDefault="00ED21F1" w:rsidP="00ED21F1">
            <w:pPr>
              <w:spacing w:line="276" w:lineRule="auto"/>
              <w:jc w:val="left"/>
              <w:rPr>
                <w:b/>
                <w:bCs/>
              </w:rPr>
            </w:pPr>
            <w:r w:rsidRPr="00ED21F1">
              <w:rPr>
                <w:b/>
                <w:bCs/>
              </w:rPr>
              <w:t>Our System</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4AFE10F9" w14:textId="77777777" w:rsidR="00ED21F1" w:rsidRPr="00ED21F1" w:rsidRDefault="00ED21F1" w:rsidP="00ED21F1">
            <w:pPr>
              <w:spacing w:line="276" w:lineRule="auto"/>
              <w:jc w:val="left"/>
              <w:rPr>
                <w:b/>
                <w:bCs/>
              </w:rPr>
            </w:pPr>
            <w:r w:rsidRPr="00ED21F1">
              <w:rPr>
                <w:b/>
                <w:bCs/>
              </w:rPr>
              <w:t>OpenCV DNN</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FDE0431" w14:textId="77777777" w:rsidR="00ED21F1" w:rsidRPr="00ED21F1" w:rsidRDefault="00ED21F1" w:rsidP="00ED21F1">
            <w:pPr>
              <w:spacing w:line="276" w:lineRule="auto"/>
              <w:jc w:val="left"/>
              <w:rPr>
                <w:b/>
                <w:bCs/>
              </w:rPr>
            </w:pPr>
            <w:r w:rsidRPr="00ED21F1">
              <w:rPr>
                <w:b/>
                <w:bCs/>
              </w:rPr>
              <w:t>Commercial Solution A</w:t>
            </w:r>
          </w:p>
        </w:tc>
      </w:tr>
      <w:tr w:rsidR="00ED21F1" w:rsidRPr="00ED21F1" w14:paraId="240D4E0F"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3EAC81D" w14:textId="77777777" w:rsidR="00ED21F1" w:rsidRPr="00ED21F1" w:rsidRDefault="00ED21F1" w:rsidP="00ED21F1">
            <w:pPr>
              <w:spacing w:line="276" w:lineRule="auto"/>
              <w:jc w:val="left"/>
            </w:pPr>
            <w:r w:rsidRPr="00ED21F1">
              <w:t>Detection Accuracy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10BD9DA" w14:textId="77777777" w:rsidR="00ED21F1" w:rsidRPr="00ED21F1" w:rsidRDefault="00ED21F1" w:rsidP="00ED21F1">
            <w:pPr>
              <w:spacing w:line="276" w:lineRule="auto"/>
              <w:jc w:val="left"/>
            </w:pPr>
            <w:r w:rsidRPr="00ED21F1">
              <w:t>92.4%</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EB14773" w14:textId="77777777" w:rsidR="00ED21F1" w:rsidRPr="00ED21F1" w:rsidRDefault="00ED21F1" w:rsidP="00ED21F1">
            <w:pPr>
              <w:spacing w:line="276" w:lineRule="auto"/>
              <w:jc w:val="left"/>
            </w:pPr>
            <w:r w:rsidRPr="00ED21F1">
              <w:t>89.7%</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20EFD03" w14:textId="77777777" w:rsidR="00ED21F1" w:rsidRPr="00ED21F1" w:rsidRDefault="00ED21F1" w:rsidP="00ED21F1">
            <w:pPr>
              <w:spacing w:line="276" w:lineRule="auto"/>
              <w:jc w:val="left"/>
            </w:pPr>
            <w:r w:rsidRPr="00ED21F1">
              <w:t>94.1%</w:t>
            </w:r>
          </w:p>
        </w:tc>
      </w:tr>
      <w:tr w:rsidR="00ED21F1" w:rsidRPr="00ED21F1" w14:paraId="179B91F5"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D78537E" w14:textId="77777777" w:rsidR="00ED21F1" w:rsidRPr="00ED21F1" w:rsidRDefault="00ED21F1" w:rsidP="00ED21F1">
            <w:pPr>
              <w:spacing w:line="276" w:lineRule="auto"/>
              <w:jc w:val="left"/>
            </w:pPr>
            <w:r w:rsidRPr="00ED21F1">
              <w:t>Speed (CPU)</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C27CB88" w14:textId="77777777" w:rsidR="00ED21F1" w:rsidRPr="00ED21F1" w:rsidRDefault="00ED21F1" w:rsidP="00ED21F1">
            <w:pPr>
              <w:spacing w:line="276" w:lineRule="auto"/>
              <w:jc w:val="left"/>
            </w:pPr>
            <w:r w:rsidRPr="00ED21F1">
              <w:t>42ms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DB81A8B" w14:textId="77777777" w:rsidR="00ED21F1" w:rsidRPr="00ED21F1" w:rsidRDefault="00ED21F1" w:rsidP="00ED21F1">
            <w:pPr>
              <w:spacing w:line="276" w:lineRule="auto"/>
              <w:jc w:val="left"/>
            </w:pPr>
            <w:r w:rsidRPr="00ED21F1">
              <w:t>55ms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ADEFCF8" w14:textId="77777777" w:rsidR="00ED21F1" w:rsidRPr="00ED21F1" w:rsidRDefault="00ED21F1" w:rsidP="00ED21F1">
            <w:pPr>
              <w:spacing w:line="276" w:lineRule="auto"/>
              <w:jc w:val="left"/>
            </w:pPr>
            <w:r w:rsidRPr="00ED21F1">
              <w:t>38ms*</w:t>
            </w:r>
          </w:p>
        </w:tc>
      </w:tr>
      <w:tr w:rsidR="00ED21F1" w:rsidRPr="00ED21F1" w14:paraId="1C4EC7BE"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63B3201" w14:textId="77777777" w:rsidR="00ED21F1" w:rsidRPr="00ED21F1" w:rsidRDefault="00ED21F1" w:rsidP="00ED21F1">
            <w:pPr>
              <w:spacing w:line="276" w:lineRule="auto"/>
              <w:jc w:val="left"/>
            </w:pPr>
            <w:r w:rsidRPr="00ED21F1">
              <w:t>Quality Assessment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7FA2D92" w14:textId="77777777" w:rsidR="00ED21F1" w:rsidRPr="00ED21F1" w:rsidRDefault="00ED21F1" w:rsidP="00ED21F1">
            <w:pPr>
              <w:spacing w:line="276" w:lineRule="auto"/>
              <w:jc w:val="left"/>
            </w:pPr>
            <w:r w:rsidRPr="00ED21F1">
              <w:t>Built-in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3B338BF" w14:textId="77777777" w:rsidR="00ED21F1" w:rsidRPr="00ED21F1" w:rsidRDefault="00ED21F1" w:rsidP="00ED21F1">
            <w:pPr>
              <w:spacing w:line="276" w:lineRule="auto"/>
              <w:jc w:val="left"/>
            </w:pPr>
            <w:r w:rsidRPr="00ED21F1">
              <w:t>None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D94B0C9" w14:textId="77777777" w:rsidR="00ED21F1" w:rsidRPr="00ED21F1" w:rsidRDefault="00ED21F1" w:rsidP="00ED21F1">
            <w:pPr>
              <w:spacing w:line="276" w:lineRule="auto"/>
              <w:jc w:val="left"/>
            </w:pPr>
            <w:r w:rsidRPr="00ED21F1">
              <w:t>Premium feature</w:t>
            </w:r>
          </w:p>
        </w:tc>
      </w:tr>
      <w:tr w:rsidR="00ED21F1" w:rsidRPr="00ED21F1" w14:paraId="266953C6"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5518AC2" w14:textId="77777777" w:rsidR="00ED21F1" w:rsidRPr="00ED21F1" w:rsidRDefault="00ED21F1" w:rsidP="00ED21F1">
            <w:pPr>
              <w:spacing w:line="276" w:lineRule="auto"/>
              <w:jc w:val="left"/>
            </w:pPr>
            <w:r w:rsidRPr="00ED21F1">
              <w:t>Offline Operation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444F9EF" w14:textId="77777777" w:rsidR="00ED21F1" w:rsidRPr="00ED21F1" w:rsidRDefault="00ED21F1" w:rsidP="00ED21F1">
            <w:pPr>
              <w:spacing w:line="276" w:lineRule="auto"/>
              <w:jc w:val="left"/>
            </w:pPr>
            <w:r w:rsidRPr="00ED21F1">
              <w:t>Yes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5352E47" w14:textId="77777777" w:rsidR="00ED21F1" w:rsidRPr="00ED21F1" w:rsidRDefault="00ED21F1" w:rsidP="00ED21F1">
            <w:pPr>
              <w:spacing w:line="276" w:lineRule="auto"/>
              <w:jc w:val="left"/>
            </w:pPr>
            <w:r w:rsidRPr="00ED21F1">
              <w:t>Yes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43D155D" w14:textId="77777777" w:rsidR="00ED21F1" w:rsidRPr="00ED21F1" w:rsidRDefault="00ED21F1" w:rsidP="00ED21F1">
            <w:pPr>
              <w:spacing w:line="276" w:lineRule="auto"/>
              <w:jc w:val="left"/>
            </w:pPr>
            <w:r w:rsidRPr="00ED21F1">
              <w:t>No</w:t>
            </w:r>
          </w:p>
        </w:tc>
      </w:tr>
      <w:tr w:rsidR="00ED21F1" w:rsidRPr="00ED21F1" w14:paraId="2E2B74AB"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1BF953E" w14:textId="77777777" w:rsidR="00ED21F1" w:rsidRPr="00ED21F1" w:rsidRDefault="00ED21F1" w:rsidP="00ED21F1">
            <w:pPr>
              <w:spacing w:line="276" w:lineRule="auto"/>
              <w:jc w:val="left"/>
            </w:pPr>
            <w:r w:rsidRPr="00ED21F1">
              <w:t>Model Size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DCD3BD9" w14:textId="77777777" w:rsidR="00ED21F1" w:rsidRPr="00ED21F1" w:rsidRDefault="00ED21F1" w:rsidP="00ED21F1">
            <w:pPr>
              <w:spacing w:line="276" w:lineRule="auto"/>
              <w:jc w:val="left"/>
            </w:pPr>
            <w:r w:rsidRPr="00ED21F1">
              <w:t>3.2MB</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57DC2E1" w14:textId="77777777" w:rsidR="00ED21F1" w:rsidRPr="00ED21F1" w:rsidRDefault="00ED21F1" w:rsidP="00ED21F1">
            <w:pPr>
              <w:spacing w:line="276" w:lineRule="auto"/>
              <w:jc w:val="left"/>
            </w:pPr>
            <w:r w:rsidRPr="00ED21F1">
              <w:t>6.7MB</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4AA23C8" w14:textId="77777777" w:rsidR="00ED21F1" w:rsidRPr="00ED21F1" w:rsidRDefault="00ED21F1" w:rsidP="00ED21F1">
            <w:pPr>
              <w:spacing w:line="276" w:lineRule="auto"/>
              <w:jc w:val="left"/>
            </w:pPr>
            <w:r w:rsidRPr="00ED21F1">
              <w:t>11.4MB</w:t>
            </w:r>
          </w:p>
        </w:tc>
      </w:tr>
      <w:tr w:rsidR="00ED21F1" w:rsidRPr="00ED21F1" w14:paraId="28E8DBAA" w14:textId="77777777" w:rsidTr="00ED21F1">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542782C3" w14:textId="77777777" w:rsidR="00ED21F1" w:rsidRPr="00ED21F1" w:rsidRDefault="00ED21F1" w:rsidP="00ED21F1">
            <w:pPr>
              <w:spacing w:line="276" w:lineRule="auto"/>
              <w:jc w:val="left"/>
            </w:pPr>
            <w:r w:rsidRPr="00ED21F1">
              <w:t>Fallback Mechanism</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AD046FD" w14:textId="77777777" w:rsidR="00ED21F1" w:rsidRPr="00ED21F1" w:rsidRDefault="00ED21F1" w:rsidP="00ED21F1">
            <w:pPr>
              <w:spacing w:line="276" w:lineRule="auto"/>
              <w:jc w:val="left"/>
            </w:pPr>
            <w:r w:rsidRPr="00ED21F1">
              <w:t>Yes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3400AB5" w14:textId="77777777" w:rsidR="00ED21F1" w:rsidRPr="00ED21F1" w:rsidRDefault="00ED21F1" w:rsidP="00ED21F1">
            <w:pPr>
              <w:spacing w:line="276" w:lineRule="auto"/>
              <w:jc w:val="left"/>
            </w:pPr>
            <w:r w:rsidRPr="00ED21F1">
              <w:t>No</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AE7C7CC" w14:textId="77777777" w:rsidR="00ED21F1" w:rsidRPr="00ED21F1" w:rsidRDefault="00ED21F1" w:rsidP="00ED21F1">
            <w:pPr>
              <w:spacing w:line="276" w:lineRule="auto"/>
              <w:jc w:val="left"/>
            </w:pPr>
            <w:r w:rsidRPr="00ED21F1">
              <w:t>No</w:t>
            </w:r>
          </w:p>
        </w:tc>
      </w:tr>
    </w:tbl>
    <w:p w14:paraId="083FDAA8" w14:textId="77777777" w:rsidR="005271C5" w:rsidRDefault="005271C5" w:rsidP="00ED21F1">
      <w:pPr>
        <w:spacing w:line="276" w:lineRule="auto"/>
        <w:jc w:val="left"/>
      </w:pPr>
    </w:p>
    <w:p w14:paraId="14B426F7" w14:textId="77777777" w:rsidR="00ED770D" w:rsidRDefault="00ED770D" w:rsidP="00ED21F1">
      <w:pPr>
        <w:spacing w:line="276" w:lineRule="auto"/>
        <w:jc w:val="left"/>
      </w:pPr>
    </w:p>
    <w:p w14:paraId="5E479397" w14:textId="77777777" w:rsidR="00ED770D" w:rsidRDefault="00ED770D" w:rsidP="00ED21F1">
      <w:pPr>
        <w:spacing w:line="276" w:lineRule="auto"/>
        <w:jc w:val="left"/>
      </w:pPr>
    </w:p>
    <w:p w14:paraId="7AF5FB18" w14:textId="77777777" w:rsidR="00ED770D" w:rsidRDefault="00ED770D" w:rsidP="00ED21F1">
      <w:pPr>
        <w:spacing w:line="276" w:lineRule="auto"/>
        <w:jc w:val="left"/>
      </w:pPr>
    </w:p>
    <w:p w14:paraId="57B46895" w14:textId="77777777" w:rsidR="00A95C99" w:rsidRDefault="00A95C99" w:rsidP="00ED21F1">
      <w:pPr>
        <w:spacing w:line="276" w:lineRule="auto"/>
        <w:jc w:val="left"/>
      </w:pPr>
    </w:p>
    <w:p w14:paraId="49AEAF7F" w14:textId="3F1D08B3" w:rsidR="00ED21F1" w:rsidRPr="00ED21F1" w:rsidRDefault="00ED21F1" w:rsidP="00ED21F1">
      <w:pPr>
        <w:spacing w:line="276" w:lineRule="auto"/>
        <w:jc w:val="left"/>
      </w:pPr>
      <w:r w:rsidRPr="00ED21F1">
        <w:t>Advantages of our implementation:</w:t>
      </w:r>
    </w:p>
    <w:p w14:paraId="4D8F64A4" w14:textId="77777777" w:rsidR="00ED21F1" w:rsidRPr="00ED21F1" w:rsidRDefault="00ED21F1" w:rsidP="000132EF">
      <w:pPr>
        <w:numPr>
          <w:ilvl w:val="0"/>
          <w:numId w:val="31"/>
        </w:numPr>
        <w:spacing w:line="276" w:lineRule="auto"/>
        <w:jc w:val="left"/>
      </w:pPr>
      <w:r w:rsidRPr="00ED21F1">
        <w:rPr>
          <w:b/>
          <w:bCs/>
        </w:rPr>
        <w:t>Robustness</w:t>
      </w:r>
      <w:r w:rsidRPr="00ED21F1">
        <w:t>: Dual detection pathway improves reliability</w:t>
      </w:r>
    </w:p>
    <w:p w14:paraId="1114C8B0" w14:textId="77777777" w:rsidR="00ED21F1" w:rsidRPr="00ED21F1" w:rsidRDefault="00ED21F1" w:rsidP="000132EF">
      <w:pPr>
        <w:numPr>
          <w:ilvl w:val="0"/>
          <w:numId w:val="31"/>
        </w:numPr>
        <w:spacing w:line="276" w:lineRule="auto"/>
        <w:jc w:val="left"/>
      </w:pPr>
      <w:r w:rsidRPr="00ED21F1">
        <w:rPr>
          <w:b/>
          <w:bCs/>
        </w:rPr>
        <w:t>Transparency</w:t>
      </w:r>
      <w:r w:rsidRPr="00ED21F1">
        <w:t>: Open metrics for quality assessment</w:t>
      </w:r>
    </w:p>
    <w:p w14:paraId="6563CAFF" w14:textId="77777777" w:rsidR="00ED21F1" w:rsidRPr="00ED21F1" w:rsidRDefault="00ED21F1" w:rsidP="000132EF">
      <w:pPr>
        <w:numPr>
          <w:ilvl w:val="0"/>
          <w:numId w:val="31"/>
        </w:numPr>
        <w:spacing w:line="276" w:lineRule="auto"/>
        <w:jc w:val="left"/>
      </w:pPr>
      <w:r w:rsidRPr="00ED21F1">
        <w:rPr>
          <w:b/>
          <w:bCs/>
        </w:rPr>
        <w:t>Resource Efficiency</w:t>
      </w:r>
      <w:r w:rsidRPr="00ED21F1">
        <w:t>: Smaller memory footprint than alternatives</w:t>
      </w:r>
    </w:p>
    <w:p w14:paraId="406F8848" w14:textId="77777777" w:rsidR="00ED21F1" w:rsidRPr="00ED21F1" w:rsidRDefault="00ED21F1" w:rsidP="000132EF">
      <w:pPr>
        <w:numPr>
          <w:ilvl w:val="0"/>
          <w:numId w:val="31"/>
        </w:numPr>
        <w:spacing w:line="276" w:lineRule="auto"/>
        <w:jc w:val="left"/>
      </w:pPr>
      <w:r w:rsidRPr="00ED21F1">
        <w:rPr>
          <w:b/>
          <w:bCs/>
        </w:rPr>
        <w:t>Adaptability</w:t>
      </w:r>
      <w:r w:rsidRPr="00ED21F1">
        <w:t>: Customizable quality thresholds</w:t>
      </w:r>
    </w:p>
    <w:p w14:paraId="11CBFE5D" w14:textId="77777777" w:rsidR="00ED21F1" w:rsidRPr="00ED21F1" w:rsidRDefault="00ED21F1" w:rsidP="00ED21F1">
      <w:pPr>
        <w:spacing w:line="276" w:lineRule="auto"/>
        <w:jc w:val="left"/>
      </w:pPr>
      <w:r w:rsidRPr="00ED21F1">
        <w:t>Limitations:</w:t>
      </w:r>
    </w:p>
    <w:p w14:paraId="59E9DED8" w14:textId="77777777" w:rsidR="00ED21F1" w:rsidRPr="00ED21F1" w:rsidRDefault="00ED21F1" w:rsidP="000132EF">
      <w:pPr>
        <w:numPr>
          <w:ilvl w:val="0"/>
          <w:numId w:val="32"/>
        </w:numPr>
        <w:spacing w:line="276" w:lineRule="auto"/>
        <w:jc w:val="left"/>
      </w:pPr>
      <w:r w:rsidRPr="00ED21F1">
        <w:t>Lacks GPU optimization of commercial solutions</w:t>
      </w:r>
    </w:p>
    <w:p w14:paraId="7C16F2FC" w14:textId="77777777" w:rsidR="00ED21F1" w:rsidRPr="00ED21F1" w:rsidRDefault="00ED21F1" w:rsidP="000132EF">
      <w:pPr>
        <w:numPr>
          <w:ilvl w:val="0"/>
          <w:numId w:val="32"/>
        </w:numPr>
        <w:spacing w:line="276" w:lineRule="auto"/>
        <w:jc w:val="left"/>
      </w:pPr>
      <w:r w:rsidRPr="00ED21F1">
        <w:t>Quality metrics require manual calibration for new environments</w:t>
      </w:r>
    </w:p>
    <w:p w14:paraId="1774AAAE" w14:textId="77777777" w:rsidR="00ED21F1" w:rsidRPr="00ED21F1" w:rsidRDefault="00ED21F1" w:rsidP="000132EF">
      <w:pPr>
        <w:numPr>
          <w:ilvl w:val="0"/>
          <w:numId w:val="32"/>
        </w:numPr>
        <w:spacing w:line="276" w:lineRule="auto"/>
        <w:jc w:val="left"/>
      </w:pPr>
      <w:r w:rsidRPr="00ED21F1">
        <w:t>Limited pose estimation compared to 3D-aware systems</w:t>
      </w:r>
    </w:p>
    <w:p w14:paraId="71C495DF" w14:textId="77777777" w:rsidR="00ED7EDF" w:rsidRDefault="00ED21F1" w:rsidP="00DC3AF3">
      <w:pPr>
        <w:spacing w:line="276" w:lineRule="auto"/>
        <w:jc w:val="left"/>
      </w:pPr>
      <w:r w:rsidRPr="00ED21F1">
        <w:t>The evaluation demonstrates our balanced approach between accuracy, speed, and functionality while maintaining accessibility through open-source components. Future work will focus on hardware acceleration and expanded quality assessment capabilities.</w:t>
      </w:r>
      <w:r w:rsidR="00ED7EDF">
        <w:br w:type="page"/>
      </w:r>
    </w:p>
    <w:p w14:paraId="1DB682DA" w14:textId="77777777" w:rsidR="00963023" w:rsidRDefault="00963023" w:rsidP="00ED7EDF">
      <w:pPr>
        <w:spacing w:line="278" w:lineRule="auto"/>
        <w:jc w:val="left"/>
      </w:pPr>
    </w:p>
    <w:p w14:paraId="7DC69BF7" w14:textId="77777777" w:rsidR="00ED7EDF" w:rsidRDefault="00ED7EDF" w:rsidP="00ED7EDF">
      <w:pPr>
        <w:pStyle w:val="Title"/>
        <w:jc w:val="center"/>
      </w:pPr>
    </w:p>
    <w:p w14:paraId="475A4A77" w14:textId="77777777" w:rsidR="00ED7EDF" w:rsidRDefault="00ED7EDF" w:rsidP="00ED7EDF">
      <w:pPr>
        <w:pStyle w:val="Title"/>
        <w:jc w:val="center"/>
      </w:pPr>
    </w:p>
    <w:p w14:paraId="6DE79B42" w14:textId="77777777" w:rsidR="00ED7EDF" w:rsidRDefault="00ED7EDF" w:rsidP="00ED7EDF">
      <w:pPr>
        <w:pStyle w:val="Title"/>
        <w:jc w:val="center"/>
      </w:pPr>
    </w:p>
    <w:p w14:paraId="693C1F9F" w14:textId="77777777" w:rsidR="00795884" w:rsidRDefault="00795884" w:rsidP="00795884"/>
    <w:p w14:paraId="4295FF49" w14:textId="77777777" w:rsidR="00795884" w:rsidRDefault="00795884" w:rsidP="00795884"/>
    <w:p w14:paraId="0F6F7C46" w14:textId="77777777" w:rsidR="00795884" w:rsidRDefault="00795884" w:rsidP="00795884"/>
    <w:p w14:paraId="42FF3A5C" w14:textId="77777777" w:rsidR="00795884" w:rsidRPr="00795884" w:rsidRDefault="00795884" w:rsidP="00795884"/>
    <w:p w14:paraId="546EA659" w14:textId="77777777" w:rsidR="00ED7EDF" w:rsidRDefault="00ED7EDF" w:rsidP="00ED7EDF">
      <w:pPr>
        <w:pStyle w:val="Title"/>
        <w:jc w:val="center"/>
      </w:pPr>
    </w:p>
    <w:p w14:paraId="33F096C0" w14:textId="77777777" w:rsidR="00ED7EDF" w:rsidRDefault="00ED7EDF" w:rsidP="00ED7EDF">
      <w:pPr>
        <w:pStyle w:val="Title"/>
        <w:jc w:val="center"/>
      </w:pPr>
      <w:bookmarkStart w:id="50" w:name="CHAP6"/>
    </w:p>
    <w:p w14:paraId="2FD4053D" w14:textId="77777777" w:rsidR="00ED7EDF" w:rsidRPr="00B72964" w:rsidRDefault="00ED7EDF" w:rsidP="00BB4B3E">
      <w:pPr>
        <w:pStyle w:val="Chaptertitle1"/>
      </w:pPr>
      <w:r w:rsidRPr="00B72964">
        <w:t xml:space="preserve">Chapter </w:t>
      </w:r>
      <w:r w:rsidR="00963023" w:rsidRPr="00B72964">
        <w:t>6</w:t>
      </w:r>
    </w:p>
    <w:p w14:paraId="73D9C58E" w14:textId="77777777" w:rsidR="00ED7EDF" w:rsidRPr="00ED770D" w:rsidRDefault="00963023" w:rsidP="00ED770D">
      <w:pPr>
        <w:pStyle w:val="Chaptertitle"/>
      </w:pPr>
      <w:bookmarkStart w:id="51" w:name="_Toc200235006"/>
      <w:r w:rsidRPr="00ED770D">
        <w:t>Results &amp; Discussion</w:t>
      </w:r>
      <w:bookmarkEnd w:id="51"/>
    </w:p>
    <w:bookmarkEnd w:id="50"/>
    <w:p w14:paraId="047CD4F9" w14:textId="77777777" w:rsidR="00D65ABB" w:rsidRDefault="00ED7EDF" w:rsidP="00795884">
      <w:pPr>
        <w:spacing w:line="278" w:lineRule="auto"/>
        <w:jc w:val="left"/>
      </w:pPr>
      <w:r>
        <w:br w:type="page"/>
      </w:r>
    </w:p>
    <w:p w14:paraId="4402F5A6" w14:textId="77777777" w:rsidR="00D65ABB" w:rsidRDefault="00D65ABB">
      <w:pPr>
        <w:spacing w:line="278" w:lineRule="auto"/>
        <w:jc w:val="left"/>
      </w:pPr>
    </w:p>
    <w:p w14:paraId="4096CD0D" w14:textId="77777777" w:rsidR="00ED770D" w:rsidRPr="00ED770D"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bookmarkStart w:id="52" w:name="F61"/>
      <w:r w:rsidRPr="00EA7544">
        <w:rPr>
          <w:rFonts w:ascii="Times New Roman" w:eastAsia="Times New Roman" w:hAnsi="Times New Roman" w:cs="Times New Roman"/>
          <w:b/>
          <w:bCs/>
          <w:kern w:val="0"/>
          <w:sz w:val="27"/>
          <w:szCs w:val="27"/>
          <w14:ligatures w14:val="none"/>
        </w:rPr>
        <w:t>6.1 Introduction</w:t>
      </w:r>
      <w:bookmarkEnd w:id="52"/>
      <w:r w:rsidRPr="00ED770D">
        <w:rPr>
          <w:rFonts w:ascii="Times New Roman" w:eastAsia="Times New Roman" w:hAnsi="Times New Roman" w:cs="Times New Roman"/>
          <w:kern w:val="0"/>
          <w14:ligatures w14:val="none"/>
        </w:rPr>
        <w:br/>
        <w:t>This chapter presents a comprehensive evaluation of the Online Election Website project, measuring the extent to which it fulfilled its initial goals and addressed the limitations of conventional voting systems. The analysis draws upon the system's performance, user feedback, and observed behavior during testing to assess its real-world applicability. The evaluation focuses on several critical factors, including the security of the authentication and voting process, the accessibility of the platform for diverse user groups, the efficiency and transparency of vote processing, and the impact on key stakeholders such as voters, organizers, and institutions.</w:t>
      </w:r>
      <w:r w:rsidRPr="00ED770D">
        <w:rPr>
          <w:rFonts w:ascii="Times New Roman" w:eastAsia="Times New Roman" w:hAnsi="Times New Roman" w:cs="Times New Roman"/>
          <w:kern w:val="0"/>
          <w14:ligatures w14:val="none"/>
        </w:rPr>
        <w:br/>
        <w:t xml:space="preserve">Furthermore, this chapter identifies areas where the system excelled, areas that require refinement, and broader insights gained throughout the development and deployment phases. The </w:t>
      </w:r>
      <w:proofErr w:type="gramStart"/>
      <w:r w:rsidRPr="00ED770D">
        <w:rPr>
          <w:rFonts w:ascii="Times New Roman" w:eastAsia="Times New Roman" w:hAnsi="Times New Roman" w:cs="Times New Roman"/>
          <w:kern w:val="0"/>
          <w14:ligatures w14:val="none"/>
        </w:rPr>
        <w:t>ultimate goal</w:t>
      </w:r>
      <w:proofErr w:type="gramEnd"/>
      <w:r w:rsidRPr="00ED770D">
        <w:rPr>
          <w:rFonts w:ascii="Times New Roman" w:eastAsia="Times New Roman" w:hAnsi="Times New Roman" w:cs="Times New Roman"/>
          <w:kern w:val="0"/>
          <w14:ligatures w14:val="none"/>
        </w:rPr>
        <w:t xml:space="preserve"> is to determine the feasibility of implementing such a system at scale and to provide a foundation for future enhancements in digital electoral platforms.</w:t>
      </w:r>
    </w:p>
    <w:p w14:paraId="74454D34" w14:textId="77777777" w:rsidR="00ED770D" w:rsidRPr="00ED770D"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bookmarkStart w:id="53" w:name="F62"/>
      <w:r w:rsidRPr="00EA7544">
        <w:rPr>
          <w:rFonts w:ascii="Times New Roman" w:eastAsia="Times New Roman" w:hAnsi="Times New Roman" w:cs="Times New Roman"/>
          <w:b/>
          <w:bCs/>
          <w:kern w:val="0"/>
          <w:sz w:val="27"/>
          <w:szCs w:val="27"/>
          <w14:ligatures w14:val="none"/>
        </w:rPr>
        <w:t>6.2 Summary of Findings</w:t>
      </w:r>
      <w:bookmarkEnd w:id="53"/>
      <w:r w:rsidRPr="00ED770D">
        <w:rPr>
          <w:rFonts w:ascii="Times New Roman" w:eastAsia="Times New Roman" w:hAnsi="Times New Roman" w:cs="Times New Roman"/>
          <w:kern w:val="0"/>
          <w14:ligatures w14:val="none"/>
        </w:rPr>
        <w:br/>
        <w:t>The project resulted in a fully functional online election platform that integrates modern technologies to solve long-standing challenges in traditional voting systems. The following are the most notable outcomes of the system:</w:t>
      </w:r>
    </w:p>
    <w:p w14:paraId="21AFA9CC" w14:textId="1D574DF4" w:rsidR="00ED770D" w:rsidRPr="00ED770D" w:rsidRDefault="00ED770D" w:rsidP="000D5CA6">
      <w:pPr>
        <w:numPr>
          <w:ilvl w:val="0"/>
          <w:numId w:val="180"/>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Secure Authentication:</w:t>
      </w:r>
      <w:r w:rsidRPr="00ED770D">
        <w:rPr>
          <w:rFonts w:ascii="Times New Roman" w:eastAsia="Times New Roman" w:hAnsi="Times New Roman" w:cs="Times New Roman"/>
          <w:kern w:val="0"/>
          <w14:ligatures w14:val="none"/>
        </w:rPr>
        <w:br/>
        <w:t>One of the most significant technical achievements was the successful integration of face recognition technology as a core component of the voter authentication process [12][13]</w:t>
      </w:r>
      <w:r w:rsidR="002E29CD">
        <w:rPr>
          <w:rFonts w:ascii="Times New Roman" w:eastAsia="Times New Roman" w:hAnsi="Times New Roman" w:cs="Times New Roman"/>
          <w:kern w:val="0"/>
          <w14:ligatures w14:val="none"/>
        </w:rPr>
        <w:t>[14]</w:t>
      </w:r>
      <w:r w:rsidRPr="00ED770D">
        <w:rPr>
          <w:rFonts w:ascii="Times New Roman" w:eastAsia="Times New Roman" w:hAnsi="Times New Roman" w:cs="Times New Roman"/>
          <w:kern w:val="0"/>
          <w14:ligatures w14:val="none"/>
        </w:rPr>
        <w:t xml:space="preserve">. The system achieved a 97.5% facial recognition accuracy rate, significantly reducing the chances of voter fraud or impersonation </w:t>
      </w:r>
      <w:r w:rsidR="002E29CD">
        <w:rPr>
          <w:rFonts w:ascii="Times New Roman" w:eastAsia="Times New Roman" w:hAnsi="Times New Roman" w:cs="Times New Roman"/>
          <w:kern w:val="0"/>
          <w14:ligatures w14:val="none"/>
        </w:rPr>
        <w:t>[9][10]</w:t>
      </w:r>
      <w:r w:rsidRPr="00ED770D">
        <w:rPr>
          <w:rFonts w:ascii="Times New Roman" w:eastAsia="Times New Roman" w:hAnsi="Times New Roman" w:cs="Times New Roman"/>
          <w:kern w:val="0"/>
          <w14:ligatures w14:val="none"/>
        </w:rPr>
        <w:t xml:space="preserve">. To further strengthen data integrity, blockchain technology was utilized to record votes in a tamper-proof manner, making the system resistant to manipulation or deletion of votes </w:t>
      </w:r>
      <w:r w:rsidR="002E29CD">
        <w:rPr>
          <w:rFonts w:ascii="Times New Roman" w:eastAsia="Times New Roman" w:hAnsi="Times New Roman" w:cs="Times New Roman"/>
          <w:kern w:val="0"/>
          <w14:ligatures w14:val="none"/>
        </w:rPr>
        <w:t>[5][6]</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[14]</w:t>
      </w:r>
      <w:r w:rsidRPr="00ED770D">
        <w:rPr>
          <w:rFonts w:ascii="Times New Roman" w:eastAsia="Times New Roman" w:hAnsi="Times New Roman" w:cs="Times New Roman"/>
          <w:kern w:val="0"/>
          <w14:ligatures w14:val="none"/>
        </w:rPr>
        <w:t>.</w:t>
      </w:r>
      <w:r w:rsidRPr="00ED770D">
        <w:rPr>
          <w:rFonts w:ascii="Times New Roman" w:eastAsia="Times New Roman" w:hAnsi="Times New Roman" w:cs="Times New Roman"/>
          <w:kern w:val="0"/>
          <w14:ligatures w14:val="none"/>
        </w:rPr>
        <w:br/>
        <w:t xml:space="preserve">In addition, end-to-end encryption was implemented to protect user data during transmission, ensuring that sensitive information—such as identity and vote choice—remains confidential </w:t>
      </w:r>
      <w:r w:rsidR="002E29CD">
        <w:rPr>
          <w:rFonts w:ascii="Times New Roman" w:eastAsia="Times New Roman" w:hAnsi="Times New Roman" w:cs="Times New Roman"/>
          <w:kern w:val="0"/>
          <w14:ligatures w14:val="none"/>
        </w:rPr>
        <w:t>[15][7]</w:t>
      </w:r>
      <w:r w:rsidRPr="00ED770D">
        <w:rPr>
          <w:rFonts w:ascii="Times New Roman" w:eastAsia="Times New Roman" w:hAnsi="Times New Roman" w:cs="Times New Roman"/>
          <w:kern w:val="0"/>
          <w14:ligatures w14:val="none"/>
        </w:rPr>
        <w:t>. This multi-layered security approach increased voter confidence and provided strong defenses against both external and internal threats.</w:t>
      </w:r>
    </w:p>
    <w:p w14:paraId="6B11ABC8" w14:textId="322E37BD" w:rsidR="00ED770D" w:rsidRPr="00ED770D" w:rsidRDefault="00ED770D" w:rsidP="000D5CA6">
      <w:pPr>
        <w:numPr>
          <w:ilvl w:val="1"/>
          <w:numId w:val="180"/>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Implemented Face Recognition AI (97.5% accuracy) for identity verification</w:t>
      </w:r>
      <w:r w:rsidR="000D5CA6">
        <w:rPr>
          <w:rFonts w:ascii="Times New Roman" w:eastAsia="Times New Roman" w:hAnsi="Times New Roman" w:cs="Times New Roman"/>
          <w:kern w:val="0"/>
          <w14:ligatures w14:val="none"/>
        </w:rPr>
        <w:t>.</w:t>
      </w:r>
    </w:p>
    <w:p w14:paraId="1FF80C19" w14:textId="40618C4E" w:rsidR="00ED770D" w:rsidRPr="00ED770D" w:rsidRDefault="00ED770D" w:rsidP="000D5CA6">
      <w:pPr>
        <w:numPr>
          <w:ilvl w:val="1"/>
          <w:numId w:val="180"/>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Used blockchain and encryption to ensure tamper-proof voting </w:t>
      </w:r>
      <w:r w:rsidR="002E29CD">
        <w:rPr>
          <w:rFonts w:ascii="Times New Roman" w:eastAsia="Times New Roman" w:hAnsi="Times New Roman" w:cs="Times New Roman"/>
          <w:kern w:val="0"/>
          <w14:ligatures w14:val="none"/>
        </w:rPr>
        <w:t>[6]</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[15]</w:t>
      </w:r>
      <w:r w:rsidRPr="00ED770D">
        <w:rPr>
          <w:rFonts w:ascii="Times New Roman" w:eastAsia="Times New Roman" w:hAnsi="Times New Roman" w:cs="Times New Roman"/>
          <w:kern w:val="0"/>
          <w14:ligatures w14:val="none"/>
        </w:rPr>
        <w:t>.</w:t>
      </w:r>
    </w:p>
    <w:p w14:paraId="123737A9" w14:textId="703AAC26" w:rsidR="00A95C99" w:rsidRDefault="00ED770D" w:rsidP="000D5CA6">
      <w:pPr>
        <w:numPr>
          <w:ilvl w:val="0"/>
          <w:numId w:val="180"/>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User Accessibility &amp; Convenience:</w:t>
      </w:r>
      <w:r w:rsidRPr="00ED770D">
        <w:rPr>
          <w:rFonts w:ascii="Times New Roman" w:eastAsia="Times New Roman" w:hAnsi="Times New Roman" w:cs="Times New Roman"/>
          <w:kern w:val="0"/>
          <w14:ligatures w14:val="none"/>
        </w:rPr>
        <w:br/>
        <w:t xml:space="preserve">The platform was intentionally designed with accessibility and inclusiveness in mind. A bilingual interface supporting both Arabic and English was developed to accommodate a broader audience, particularly in regions where bilingual support is essential for digital literacy </w:t>
      </w:r>
      <w:r w:rsidR="002E29CD">
        <w:rPr>
          <w:rFonts w:ascii="Times New Roman" w:eastAsia="Times New Roman" w:hAnsi="Times New Roman" w:cs="Times New Roman"/>
          <w:kern w:val="0"/>
          <w14:ligatures w14:val="none"/>
        </w:rPr>
        <w:t>[4]</w:t>
      </w:r>
      <w:r w:rsidRPr="00ED770D">
        <w:rPr>
          <w:rFonts w:ascii="Times New Roman" w:eastAsia="Times New Roman" w:hAnsi="Times New Roman" w:cs="Times New Roman"/>
          <w:kern w:val="0"/>
          <w14:ligatures w14:val="none"/>
        </w:rPr>
        <w:t>. This feature enabled users from diverse linguistic backgrounds to comfortably navigate and use the system.</w:t>
      </w:r>
      <w:r w:rsidRPr="00ED770D">
        <w:rPr>
          <w:rFonts w:ascii="Times New Roman" w:eastAsia="Times New Roman" w:hAnsi="Times New Roman" w:cs="Times New Roman"/>
          <w:kern w:val="0"/>
          <w14:ligatures w14:val="none"/>
        </w:rPr>
        <w:br/>
        <w:t xml:space="preserve">Provided a bilingual interface (Arabic/English) for broader accessibility </w:t>
      </w:r>
      <w:r w:rsidR="002E29CD">
        <w:rPr>
          <w:rFonts w:ascii="Times New Roman" w:eastAsia="Times New Roman" w:hAnsi="Times New Roman" w:cs="Times New Roman"/>
          <w:kern w:val="0"/>
          <w14:ligatures w14:val="none"/>
        </w:rPr>
        <w:t>[4]</w:t>
      </w:r>
      <w:r w:rsidRPr="00ED770D">
        <w:rPr>
          <w:rFonts w:ascii="Times New Roman" w:eastAsia="Times New Roman" w:hAnsi="Times New Roman" w:cs="Times New Roman"/>
          <w:kern w:val="0"/>
          <w14:ligatures w14:val="none"/>
        </w:rPr>
        <w:t>.</w:t>
      </w:r>
    </w:p>
    <w:p w14:paraId="09F4D90D" w14:textId="2B779958" w:rsidR="00ED770D" w:rsidRPr="00ED770D" w:rsidRDefault="00ED770D" w:rsidP="00A95C9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lastRenderedPageBreak/>
        <w:br/>
        <w:t xml:space="preserve">Enabled remote voting, increasing participation among disabled and geographically dispersed voters </w:t>
      </w:r>
      <w:r w:rsidR="002E29CD">
        <w:rPr>
          <w:rFonts w:ascii="Times New Roman" w:eastAsia="Times New Roman" w:hAnsi="Times New Roman" w:cs="Times New Roman"/>
          <w:kern w:val="0"/>
          <w14:ligatures w14:val="none"/>
        </w:rPr>
        <w:t>[9][10]</w:t>
      </w:r>
      <w:r w:rsidRPr="00ED770D">
        <w:rPr>
          <w:rFonts w:ascii="Times New Roman" w:eastAsia="Times New Roman" w:hAnsi="Times New Roman" w:cs="Times New Roman"/>
          <w:kern w:val="0"/>
          <w14:ligatures w14:val="none"/>
        </w:rPr>
        <w:t>.</w:t>
      </w:r>
    </w:p>
    <w:p w14:paraId="46A6EB0D" w14:textId="4E63B0E6" w:rsidR="000D5CA6" w:rsidRDefault="00ED770D" w:rsidP="000D5CA6">
      <w:pPr>
        <w:numPr>
          <w:ilvl w:val="0"/>
          <w:numId w:val="180"/>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Efficiency &amp; Transparency:</w:t>
      </w:r>
      <w:r w:rsidRPr="00ED770D">
        <w:rPr>
          <w:rFonts w:ascii="Times New Roman" w:eastAsia="Times New Roman" w:hAnsi="Times New Roman" w:cs="Times New Roman"/>
          <w:kern w:val="0"/>
          <w14:ligatures w14:val="none"/>
        </w:rPr>
        <w:br/>
        <w:t xml:space="preserve">The automation of vote handling resulted in significant improvements in operational </w:t>
      </w:r>
      <w:r w:rsidR="000D5CA6" w:rsidRPr="00ED770D">
        <w:rPr>
          <w:rFonts w:ascii="Times New Roman" w:eastAsia="Times New Roman" w:hAnsi="Times New Roman" w:cs="Times New Roman"/>
          <w:kern w:val="0"/>
          <w14:ligatures w14:val="none"/>
        </w:rPr>
        <w:t>efficiency: Real-time</w:t>
      </w:r>
      <w:r w:rsidRPr="00ED770D">
        <w:rPr>
          <w:rFonts w:ascii="Times New Roman" w:eastAsia="Times New Roman" w:hAnsi="Times New Roman" w:cs="Times New Roman"/>
          <w:kern w:val="0"/>
          <w14:ligatures w14:val="none"/>
        </w:rPr>
        <w:t xml:space="preserve"> vote counting replaced the manual tallying process, enabling instantaneous result generation once the voting period ended </w:t>
      </w:r>
      <w:r w:rsidR="002E29CD">
        <w:rPr>
          <w:rFonts w:ascii="Times New Roman" w:eastAsia="Times New Roman" w:hAnsi="Times New Roman" w:cs="Times New Roman"/>
          <w:kern w:val="0"/>
          <w14:ligatures w14:val="none"/>
        </w:rPr>
        <w:t>[16]</w:t>
      </w:r>
      <w:r w:rsidR="000D5CA6">
        <w:rPr>
          <w:rFonts w:ascii="Times New Roman" w:eastAsia="Times New Roman" w:hAnsi="Times New Roman" w:cs="Times New Roman"/>
          <w:kern w:val="0"/>
          <w14:ligatures w14:val="none"/>
        </w:rPr>
        <w:t>.</w:t>
      </w:r>
    </w:p>
    <w:p w14:paraId="11378385" w14:textId="07998E57" w:rsidR="00ED770D" w:rsidRPr="000D5CA6"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br/>
        <w:t xml:space="preserve">The digital nature of the process eliminated the need for physical ballots, leading to a notable reduction in paper consumption and manual labor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0D5CA6">
        <w:rPr>
          <w:rFonts w:ascii="Times New Roman" w:eastAsia="Times New Roman" w:hAnsi="Times New Roman" w:cs="Times New Roman"/>
          <w:kern w:val="0"/>
          <w14:ligatures w14:val="none"/>
        </w:rPr>
        <w:t>.</w:t>
      </w:r>
      <w:r w:rsidRPr="000D5CA6">
        <w:rPr>
          <w:rFonts w:ascii="Times New Roman" w:eastAsia="Times New Roman" w:hAnsi="Times New Roman" w:cs="Times New Roman"/>
          <w:kern w:val="0"/>
          <w14:ligatures w14:val="none"/>
        </w:rPr>
        <w:br/>
        <w:t>Administrative overhead was reduced, allowing organizers to allocate resources more efficiently</w:t>
      </w:r>
      <w:r w:rsidR="000D5CA6">
        <w:rPr>
          <w:rFonts w:ascii="Times New Roman" w:eastAsia="Times New Roman" w:hAnsi="Times New Roman" w:cs="Times New Roman"/>
          <w:kern w:val="0"/>
          <w14:ligatures w14:val="none"/>
        </w:rPr>
        <w:t xml:space="preserve">. </w:t>
      </w:r>
      <w:r w:rsidRPr="000D5CA6">
        <w:rPr>
          <w:rFonts w:ascii="Times New Roman" w:eastAsia="Times New Roman" w:hAnsi="Times New Roman" w:cs="Times New Roman"/>
          <w:kern w:val="0"/>
          <w14:ligatures w14:val="none"/>
        </w:rPr>
        <w:br/>
        <w:t xml:space="preserve">This digital transformation not only saved time and money but also improved the transparency and traceability of each vote, enhancing the perceived integrity of the election process </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[16]</w:t>
      </w:r>
      <w:r w:rsidRPr="000D5CA6">
        <w:rPr>
          <w:rFonts w:ascii="Times New Roman" w:eastAsia="Times New Roman" w:hAnsi="Times New Roman" w:cs="Times New Roman"/>
          <w:kern w:val="0"/>
          <w14:ligatures w14:val="none"/>
        </w:rPr>
        <w:t>.</w:t>
      </w:r>
      <w:r w:rsidRPr="000D5CA6">
        <w:rPr>
          <w:rFonts w:ascii="Times New Roman" w:eastAsia="Times New Roman" w:hAnsi="Times New Roman" w:cs="Times New Roman"/>
          <w:kern w:val="0"/>
          <w14:ligatures w14:val="none"/>
        </w:rPr>
        <w:br/>
        <w:t xml:space="preserve">Real-time vote counting eliminated delays in result declaration </w:t>
      </w:r>
      <w:r w:rsidR="002E29CD">
        <w:rPr>
          <w:rFonts w:ascii="Times New Roman" w:eastAsia="Times New Roman" w:hAnsi="Times New Roman" w:cs="Times New Roman"/>
          <w:kern w:val="0"/>
          <w14:ligatures w14:val="none"/>
        </w:rPr>
        <w:t>[16]</w:t>
      </w:r>
      <w:r w:rsidRPr="000D5CA6">
        <w:rPr>
          <w:rFonts w:ascii="Times New Roman" w:eastAsia="Times New Roman" w:hAnsi="Times New Roman" w:cs="Times New Roman"/>
          <w:kern w:val="0"/>
          <w14:ligatures w14:val="none"/>
        </w:rPr>
        <w:t>.</w:t>
      </w:r>
      <w:r w:rsidRPr="000D5CA6">
        <w:rPr>
          <w:rFonts w:ascii="Times New Roman" w:eastAsia="Times New Roman" w:hAnsi="Times New Roman" w:cs="Times New Roman"/>
          <w:kern w:val="0"/>
          <w14:ligatures w14:val="none"/>
        </w:rPr>
        <w:br/>
        <w:t xml:space="preserve">Reduced administrative costs by minimizing paper usage and manual labor </w:t>
      </w:r>
      <w:r w:rsidR="00B72964">
        <w:rPr>
          <w:rFonts w:ascii="Times New Roman" w:eastAsia="Times New Roman" w:hAnsi="Times New Roman" w:cs="Times New Roman"/>
          <w:kern w:val="0"/>
          <w14:ligatures w14:val="none"/>
        </w:rPr>
        <w:t>[1]</w:t>
      </w:r>
      <w:r w:rsidRPr="000D5CA6">
        <w:rPr>
          <w:rFonts w:ascii="Times New Roman" w:eastAsia="Times New Roman" w:hAnsi="Times New Roman" w:cs="Times New Roman"/>
          <w:kern w:val="0"/>
          <w14:ligatures w14:val="none"/>
        </w:rPr>
        <w:t>.</w:t>
      </w:r>
    </w:p>
    <w:p w14:paraId="19BD36D9" w14:textId="519143BC" w:rsidR="00ED770D" w:rsidRPr="00ED770D" w:rsidRDefault="00ED770D" w:rsidP="000D5CA6">
      <w:pPr>
        <w:numPr>
          <w:ilvl w:val="0"/>
          <w:numId w:val="180"/>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Stakeholder Benefits:</w:t>
      </w:r>
      <w:r w:rsidRPr="00ED770D">
        <w:rPr>
          <w:rFonts w:ascii="Times New Roman" w:eastAsia="Times New Roman" w:hAnsi="Times New Roman" w:cs="Times New Roman"/>
          <w:kern w:val="0"/>
          <w14:ligatures w14:val="none"/>
        </w:rPr>
        <w:br/>
        <w:t>The system was designed to meet the needs of all involved stakeholders, each of whom experienced unique advantages from the platform’s features:</w:t>
      </w:r>
      <w:r w:rsidRPr="00ED770D">
        <w:rPr>
          <w:rFonts w:ascii="Times New Roman" w:eastAsia="Times New Roman" w:hAnsi="Times New Roman" w:cs="Times New Roman"/>
          <w:kern w:val="0"/>
          <w14:ligatures w14:val="none"/>
        </w:rPr>
        <w:br/>
        <w:t>Voters: Convenience, security, and ease of access. Benefitted from a highly secure and easy-to-use voting system that could be accessed from the comfort of their homes or mobile devices. The facial recognition system provided an added layer of convenience and confidence that their identity and vote were secure [13]</w:t>
      </w:r>
      <w:r w:rsidR="002E29CD">
        <w:rPr>
          <w:rFonts w:ascii="Times New Roman" w:eastAsia="Times New Roman" w:hAnsi="Times New Roman" w:cs="Times New Roman"/>
          <w:kern w:val="0"/>
          <w14:ligatures w14:val="none"/>
        </w:rPr>
        <w:t>[17]</w:t>
      </w:r>
      <w:r w:rsidRPr="00ED770D">
        <w:rPr>
          <w:rFonts w:ascii="Times New Roman" w:eastAsia="Times New Roman" w:hAnsi="Times New Roman" w:cs="Times New Roman"/>
          <w:kern w:val="0"/>
          <w14:ligatures w14:val="none"/>
        </w:rPr>
        <w:t>.</w:t>
      </w:r>
      <w:r w:rsidRPr="00ED770D">
        <w:rPr>
          <w:rFonts w:ascii="Times New Roman" w:eastAsia="Times New Roman" w:hAnsi="Times New Roman" w:cs="Times New Roman"/>
          <w:kern w:val="0"/>
          <w14:ligatures w14:val="none"/>
        </w:rPr>
        <w:br/>
        <w:t xml:space="preserve">Organizers: Faster results, reduced fraud risks, and cost savings. Experienced operational benefits including streamlined workflows, faster result generation, fraud reduction, and lower logistical costs due to the shift from manual to automated systems </w:t>
      </w:r>
      <w:r w:rsidR="002E29CD">
        <w:rPr>
          <w:rFonts w:ascii="Times New Roman" w:eastAsia="Times New Roman" w:hAnsi="Times New Roman" w:cs="Times New Roman"/>
          <w:kern w:val="0"/>
          <w14:ligatures w14:val="none"/>
        </w:rPr>
        <w:t>[14][16]</w:t>
      </w:r>
      <w:r w:rsidRPr="00ED770D">
        <w:rPr>
          <w:rFonts w:ascii="Times New Roman" w:eastAsia="Times New Roman" w:hAnsi="Times New Roman" w:cs="Times New Roman"/>
          <w:kern w:val="0"/>
          <w14:ligatures w14:val="none"/>
        </w:rPr>
        <w:t>.</w:t>
      </w:r>
      <w:r w:rsidRPr="00ED770D">
        <w:rPr>
          <w:rFonts w:ascii="Times New Roman" w:eastAsia="Times New Roman" w:hAnsi="Times New Roman" w:cs="Times New Roman"/>
          <w:kern w:val="0"/>
          <w14:ligatures w14:val="none"/>
        </w:rPr>
        <w:br/>
        <w:t xml:space="preserve">Institutions: Enhanced credibility and modernization of electoral processes. Overseeing the election process gained enhanced credibility, auditability, and an image of technological progressiveness. The use of cutting-edge solutions such as blockchain and AI also reflects a commitment to modernizing democratic processes and embracing digital innovation </w:t>
      </w:r>
      <w:r w:rsidR="002E29CD">
        <w:rPr>
          <w:rFonts w:ascii="Times New Roman" w:eastAsia="Times New Roman" w:hAnsi="Times New Roman" w:cs="Times New Roman"/>
          <w:kern w:val="0"/>
          <w14:ligatures w14:val="none"/>
        </w:rPr>
        <w:t>[6]</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[14]</w:t>
      </w:r>
    </w:p>
    <w:p w14:paraId="0AEDD8C9" w14:textId="77777777" w:rsidR="00DC4FB1" w:rsidRDefault="00DC4FB1" w:rsidP="00DC4FB1">
      <w:pPr>
        <w:spacing w:line="278" w:lineRule="auto"/>
        <w:jc w:val="left"/>
      </w:pPr>
    </w:p>
    <w:p w14:paraId="61A2421A" w14:textId="77777777" w:rsidR="00985AC6" w:rsidRDefault="00985AC6" w:rsidP="00DC4FB1">
      <w:pPr>
        <w:spacing w:line="278" w:lineRule="auto"/>
        <w:jc w:val="left"/>
      </w:pPr>
    </w:p>
    <w:p w14:paraId="28CECA4B" w14:textId="77777777" w:rsidR="00985AC6" w:rsidRDefault="00985AC6" w:rsidP="00DC4FB1">
      <w:pPr>
        <w:spacing w:line="278" w:lineRule="auto"/>
        <w:jc w:val="left"/>
      </w:pPr>
    </w:p>
    <w:p w14:paraId="203379D6" w14:textId="77777777" w:rsidR="00985AC6" w:rsidRDefault="00985AC6" w:rsidP="00DC4FB1">
      <w:pPr>
        <w:spacing w:line="278" w:lineRule="auto"/>
        <w:jc w:val="left"/>
      </w:pPr>
    </w:p>
    <w:p w14:paraId="1B41B826" w14:textId="77777777" w:rsidR="00985AC6" w:rsidRDefault="00985AC6" w:rsidP="00DC4FB1">
      <w:pPr>
        <w:spacing w:line="278" w:lineRule="auto"/>
        <w:jc w:val="left"/>
      </w:pPr>
    </w:p>
    <w:p w14:paraId="43424154" w14:textId="77777777" w:rsidR="00DC4FB1" w:rsidRDefault="00DC4FB1" w:rsidP="00DC4FB1">
      <w:pPr>
        <w:pStyle w:val="NormalWeb"/>
      </w:pPr>
      <w:r>
        <w:rPr>
          <w:noProof/>
        </w:rPr>
        <w:drawing>
          <wp:inline distT="0" distB="0" distL="0" distR="0" wp14:anchorId="4665919E" wp14:editId="41902554">
            <wp:extent cx="5905026" cy="4392221"/>
            <wp:effectExtent l="0" t="0" r="635" b="8890"/>
            <wp:docPr id="67" name="Picture 67" descr="C:\Users\HP\Downloads\591998512942873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5919985129428732959.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16576" cy="4400812"/>
                    </a:xfrm>
                    <a:prstGeom prst="rect">
                      <a:avLst/>
                    </a:prstGeom>
                    <a:noFill/>
                    <a:ln>
                      <a:noFill/>
                    </a:ln>
                  </pic:spPr>
                </pic:pic>
              </a:graphicData>
            </a:graphic>
          </wp:inline>
        </w:drawing>
      </w:r>
    </w:p>
    <w:p w14:paraId="5FD0FDD8" w14:textId="0CAA5D29" w:rsidR="002A1E2E" w:rsidRPr="000D5CA6" w:rsidRDefault="000D5CA6" w:rsidP="000D5CA6">
      <w:pPr>
        <w:pStyle w:val="NormalWeb"/>
        <w:spacing w:line="276" w:lineRule="auto"/>
        <w:rPr>
          <w:i/>
          <w:iCs/>
          <w:sz w:val="20"/>
          <w:szCs w:val="20"/>
        </w:rPr>
      </w:pPr>
      <w:r w:rsidRPr="000D5CA6">
        <w:rPr>
          <w:i/>
          <w:iCs/>
          <w:sz w:val="20"/>
          <w:szCs w:val="20"/>
        </w:rPr>
        <w:t>(</w:t>
      </w:r>
      <w:r w:rsidR="002A1E2E" w:rsidRPr="000D5CA6">
        <w:rPr>
          <w:i/>
          <w:iCs/>
          <w:sz w:val="20"/>
          <w:szCs w:val="20"/>
        </w:rPr>
        <w:t>Fig.6</w:t>
      </w:r>
      <w:r w:rsidRPr="000D5CA6">
        <w:rPr>
          <w:i/>
          <w:iCs/>
          <w:sz w:val="20"/>
          <w:szCs w:val="20"/>
        </w:rPr>
        <w:t>)</w:t>
      </w:r>
      <w:r w:rsidR="002A1E2E" w:rsidRPr="000D5CA6">
        <w:rPr>
          <w:i/>
          <w:iCs/>
          <w:sz w:val="20"/>
          <w:szCs w:val="20"/>
        </w:rPr>
        <w:t xml:space="preserve"> YuNet </w:t>
      </w:r>
      <w:r w:rsidRPr="000D5CA6">
        <w:rPr>
          <w:i/>
          <w:iCs/>
          <w:sz w:val="20"/>
          <w:szCs w:val="20"/>
        </w:rPr>
        <w:t>F</w:t>
      </w:r>
      <w:r w:rsidR="002A1E2E" w:rsidRPr="000D5CA6">
        <w:rPr>
          <w:i/>
          <w:iCs/>
          <w:sz w:val="20"/>
          <w:szCs w:val="20"/>
        </w:rPr>
        <w:t>ace detection model</w:t>
      </w:r>
    </w:p>
    <w:p w14:paraId="6FA72880" w14:textId="77777777" w:rsidR="00985AC6" w:rsidRPr="000D5CA6" w:rsidRDefault="00985AC6" w:rsidP="000D5CA6">
      <w:pPr>
        <w:spacing w:line="276" w:lineRule="auto"/>
        <w:jc w:val="left"/>
      </w:pPr>
      <w:r w:rsidRPr="000D5CA6">
        <w:t>This image shows the output of a face detection model, specifically using the YuNet face detection model, which is part of OpenCV's advanced deep learning-based face detection suite</w:t>
      </w:r>
    </w:p>
    <w:p w14:paraId="7AC998F4" w14:textId="77777777" w:rsidR="00985AC6" w:rsidRPr="000D5CA6" w:rsidRDefault="00985AC6" w:rsidP="000D5CA6">
      <w:pPr>
        <w:numPr>
          <w:ilvl w:val="0"/>
          <w:numId w:val="29"/>
        </w:numPr>
        <w:spacing w:line="276" w:lineRule="auto"/>
        <w:jc w:val="left"/>
      </w:pPr>
      <w:r w:rsidRPr="000D5CA6">
        <w:t>The system has successfully detected 20 faces from a test image (test.jpg) containing a grid of human portraits.</w:t>
      </w:r>
    </w:p>
    <w:p w14:paraId="22FDBC8F" w14:textId="77777777" w:rsidR="00985AC6" w:rsidRPr="000D5CA6" w:rsidRDefault="00985AC6" w:rsidP="000D5CA6">
      <w:pPr>
        <w:numPr>
          <w:ilvl w:val="0"/>
          <w:numId w:val="29"/>
        </w:numPr>
        <w:spacing w:line="276" w:lineRule="auto"/>
        <w:jc w:val="left"/>
      </w:pPr>
      <w:r w:rsidRPr="000D5CA6">
        <w:t>Each detected face is outlined with a green bounding box, indicating that the YuNet model has confidently identified a human face in that region.</w:t>
      </w:r>
    </w:p>
    <w:p w14:paraId="7B376D6C" w14:textId="77777777" w:rsidR="00985AC6" w:rsidRPr="000D5CA6" w:rsidRDefault="00985AC6" w:rsidP="000D5CA6">
      <w:pPr>
        <w:numPr>
          <w:ilvl w:val="0"/>
          <w:numId w:val="29"/>
        </w:numPr>
        <w:spacing w:line="276" w:lineRule="auto"/>
        <w:jc w:val="left"/>
      </w:pPr>
      <w:r w:rsidRPr="000D5CA6">
        <w:t>The model used here is:</w:t>
      </w:r>
    </w:p>
    <w:p w14:paraId="186DC046" w14:textId="77777777" w:rsidR="00985AC6" w:rsidRDefault="00985AC6" w:rsidP="000D5CA6">
      <w:pPr>
        <w:spacing w:line="276" w:lineRule="auto"/>
        <w:jc w:val="left"/>
      </w:pPr>
      <w:r w:rsidRPr="00985AC6">
        <w:rPr>
          <w:noProof/>
        </w:rPr>
        <w:drawing>
          <wp:inline distT="0" distB="0" distL="0" distR="0" wp14:anchorId="51F4D391" wp14:editId="698F69F8">
            <wp:extent cx="6591793" cy="381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56881" cy="390542"/>
                    </a:xfrm>
                    <a:prstGeom prst="rect">
                      <a:avLst/>
                    </a:prstGeom>
                  </pic:spPr>
                </pic:pic>
              </a:graphicData>
            </a:graphic>
          </wp:inline>
        </w:drawing>
      </w:r>
    </w:p>
    <w:p w14:paraId="48B2E7C7" w14:textId="77777777" w:rsidR="000D5CA6" w:rsidRDefault="000D5CA6" w:rsidP="000D5CA6">
      <w:pPr>
        <w:spacing w:line="276" w:lineRule="auto"/>
        <w:jc w:val="left"/>
      </w:pPr>
    </w:p>
    <w:p w14:paraId="56FD96BF" w14:textId="77777777" w:rsidR="000D5CA6" w:rsidRDefault="000D5CA6" w:rsidP="000D5CA6">
      <w:pPr>
        <w:spacing w:line="276" w:lineRule="auto"/>
        <w:jc w:val="left"/>
      </w:pPr>
    </w:p>
    <w:p w14:paraId="4575F09B" w14:textId="77777777" w:rsidR="00985AC6" w:rsidRDefault="00985AC6" w:rsidP="000D5CA6">
      <w:pPr>
        <w:pStyle w:val="ListParagraph"/>
        <w:numPr>
          <w:ilvl w:val="0"/>
          <w:numId w:val="62"/>
        </w:numPr>
        <w:spacing w:line="276" w:lineRule="auto"/>
        <w:jc w:val="left"/>
      </w:pPr>
      <w:r w:rsidRPr="00985AC6">
        <w:rPr>
          <w:b/>
          <w:bCs/>
        </w:rPr>
        <w:t>Model Loading</w:t>
      </w:r>
      <w:r w:rsidRPr="00985AC6">
        <w:t>:</w:t>
      </w:r>
    </w:p>
    <w:p w14:paraId="589C4678" w14:textId="77777777" w:rsidR="00985AC6" w:rsidRDefault="00985AC6" w:rsidP="000D5CA6">
      <w:pPr>
        <w:spacing w:line="276" w:lineRule="auto"/>
        <w:jc w:val="left"/>
      </w:pPr>
      <w:r w:rsidRPr="00985AC6">
        <w:rPr>
          <w:noProof/>
        </w:rPr>
        <w:drawing>
          <wp:inline distT="0" distB="0" distL="0" distR="0" wp14:anchorId="20C29071" wp14:editId="632C1511">
            <wp:extent cx="4838700" cy="419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8700" cy="419100"/>
                    </a:xfrm>
                    <a:prstGeom prst="rect">
                      <a:avLst/>
                    </a:prstGeom>
                  </pic:spPr>
                </pic:pic>
              </a:graphicData>
            </a:graphic>
          </wp:inline>
        </w:drawing>
      </w:r>
    </w:p>
    <w:p w14:paraId="37B6EF52" w14:textId="3DE13FC9" w:rsidR="00985AC6" w:rsidRDefault="00985AC6" w:rsidP="000D5CA6">
      <w:pPr>
        <w:spacing w:line="276" w:lineRule="auto"/>
        <w:jc w:val="left"/>
      </w:pPr>
      <w:r>
        <w:t>This indicates the face detection model being loaded and executed</w:t>
      </w:r>
    </w:p>
    <w:p w14:paraId="0007F6A2" w14:textId="77777777" w:rsidR="00985AC6" w:rsidRDefault="00985AC6" w:rsidP="000D5CA6">
      <w:pPr>
        <w:pStyle w:val="ListParagraph"/>
        <w:numPr>
          <w:ilvl w:val="0"/>
          <w:numId w:val="62"/>
        </w:numPr>
        <w:spacing w:line="276" w:lineRule="auto"/>
        <w:jc w:val="left"/>
      </w:pPr>
      <w:r w:rsidRPr="00985AC6">
        <w:rPr>
          <w:b/>
          <w:bCs/>
        </w:rPr>
        <w:t>Image Details</w:t>
      </w:r>
      <w:r w:rsidRPr="00985AC6">
        <w:t>:</w:t>
      </w:r>
    </w:p>
    <w:p w14:paraId="4C8D5029" w14:textId="77777777" w:rsidR="00985AC6" w:rsidRDefault="00985AC6" w:rsidP="000D5CA6">
      <w:pPr>
        <w:spacing w:line="276" w:lineRule="auto"/>
        <w:jc w:val="left"/>
      </w:pPr>
      <w:r w:rsidRPr="00985AC6">
        <w:rPr>
          <w:noProof/>
        </w:rPr>
        <w:drawing>
          <wp:inline distT="0" distB="0" distL="0" distR="0" wp14:anchorId="2D311B19" wp14:editId="4FE95377">
            <wp:extent cx="5943600" cy="5137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13715"/>
                    </a:xfrm>
                    <a:prstGeom prst="rect">
                      <a:avLst/>
                    </a:prstGeom>
                  </pic:spPr>
                </pic:pic>
              </a:graphicData>
            </a:graphic>
          </wp:inline>
        </w:drawing>
      </w:r>
    </w:p>
    <w:p w14:paraId="64490E49" w14:textId="77777777" w:rsidR="00985AC6" w:rsidRDefault="00985AC6" w:rsidP="000D5CA6">
      <w:pPr>
        <w:spacing w:line="276" w:lineRule="auto"/>
        <w:jc w:val="left"/>
      </w:pPr>
      <w:r w:rsidRPr="00985AC6">
        <w:t>This shows the image file used for testing and its last modification date.</w:t>
      </w:r>
    </w:p>
    <w:p w14:paraId="61B5E261" w14:textId="77777777" w:rsidR="00985AC6" w:rsidRDefault="00985AC6" w:rsidP="000D5CA6">
      <w:pPr>
        <w:pStyle w:val="ListParagraph"/>
        <w:numPr>
          <w:ilvl w:val="0"/>
          <w:numId w:val="62"/>
        </w:numPr>
        <w:spacing w:line="276" w:lineRule="auto"/>
        <w:jc w:val="left"/>
      </w:pPr>
      <w:r w:rsidRPr="00985AC6">
        <w:rPr>
          <w:b/>
          <w:bCs/>
        </w:rPr>
        <w:t>Output File</w:t>
      </w:r>
      <w:r w:rsidRPr="00985AC6">
        <w:t>:</w:t>
      </w:r>
    </w:p>
    <w:p w14:paraId="19BA979B" w14:textId="77777777" w:rsidR="00985AC6" w:rsidRDefault="00985AC6" w:rsidP="000D5CA6">
      <w:pPr>
        <w:spacing w:line="276" w:lineRule="auto"/>
        <w:jc w:val="left"/>
      </w:pPr>
      <w:r w:rsidRPr="00985AC6">
        <w:rPr>
          <w:noProof/>
        </w:rPr>
        <w:drawing>
          <wp:inline distT="0" distB="0" distL="0" distR="0" wp14:anchorId="4533DDB6" wp14:editId="71CD7504">
            <wp:extent cx="5695950" cy="4476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95950" cy="447675"/>
                    </a:xfrm>
                    <a:prstGeom prst="rect">
                      <a:avLst/>
                    </a:prstGeom>
                  </pic:spPr>
                </pic:pic>
              </a:graphicData>
            </a:graphic>
          </wp:inline>
        </w:drawing>
      </w:r>
    </w:p>
    <w:p w14:paraId="2656CC28" w14:textId="77777777" w:rsidR="00C343FD" w:rsidRPr="00C343FD" w:rsidRDefault="00C343FD" w:rsidP="000D5CA6">
      <w:pPr>
        <w:spacing w:line="276" w:lineRule="auto"/>
        <w:jc w:val="left"/>
        <w:rPr>
          <w:b/>
          <w:bCs/>
        </w:rPr>
      </w:pPr>
      <w:r w:rsidRPr="00C343FD">
        <w:rPr>
          <w:b/>
          <w:bCs/>
        </w:rPr>
        <w:t>Why YuNet?</w:t>
      </w:r>
    </w:p>
    <w:p w14:paraId="6AE2F2DF" w14:textId="77777777" w:rsidR="00C343FD" w:rsidRPr="000D5CA6" w:rsidRDefault="00C343FD" w:rsidP="000D5CA6">
      <w:pPr>
        <w:spacing w:line="276" w:lineRule="auto"/>
        <w:jc w:val="left"/>
      </w:pPr>
      <w:r w:rsidRPr="000D5CA6">
        <w:t>YuNet is known for:</w:t>
      </w:r>
    </w:p>
    <w:p w14:paraId="1F8C34C6" w14:textId="77777777" w:rsidR="00C343FD" w:rsidRPr="00C343FD" w:rsidRDefault="00C343FD" w:rsidP="000D5CA6">
      <w:pPr>
        <w:pStyle w:val="ListParagraph"/>
        <w:numPr>
          <w:ilvl w:val="0"/>
          <w:numId w:val="25"/>
        </w:numPr>
        <w:spacing w:line="276" w:lineRule="auto"/>
        <w:jc w:val="left"/>
      </w:pPr>
      <w:r w:rsidRPr="00C343FD">
        <w:t>Real-time performance</w:t>
      </w:r>
    </w:p>
    <w:p w14:paraId="60D148CC" w14:textId="77777777" w:rsidR="00C343FD" w:rsidRPr="00C343FD" w:rsidRDefault="00C343FD" w:rsidP="000D5CA6">
      <w:pPr>
        <w:pStyle w:val="ListParagraph"/>
        <w:numPr>
          <w:ilvl w:val="0"/>
          <w:numId w:val="25"/>
        </w:numPr>
        <w:spacing w:line="276" w:lineRule="auto"/>
        <w:jc w:val="left"/>
      </w:pPr>
      <w:r w:rsidRPr="00C343FD">
        <w:t>Good accuracy in varied conditions</w:t>
      </w:r>
    </w:p>
    <w:p w14:paraId="57E2B524" w14:textId="77777777" w:rsidR="00C343FD" w:rsidRPr="00C343FD" w:rsidRDefault="00C343FD" w:rsidP="000D5CA6">
      <w:pPr>
        <w:pStyle w:val="ListParagraph"/>
        <w:numPr>
          <w:ilvl w:val="0"/>
          <w:numId w:val="25"/>
        </w:numPr>
        <w:spacing w:line="276" w:lineRule="auto"/>
        <w:jc w:val="left"/>
      </w:pPr>
      <w:r w:rsidRPr="00C343FD">
        <w:t>Lightweight model size suitable for edge devices and web apps</w:t>
      </w:r>
    </w:p>
    <w:p w14:paraId="2F4C09A9" w14:textId="77777777" w:rsidR="00985AC6" w:rsidRDefault="00985AC6" w:rsidP="00985AC6">
      <w:pPr>
        <w:spacing w:line="278" w:lineRule="auto"/>
        <w:jc w:val="left"/>
      </w:pPr>
    </w:p>
    <w:p w14:paraId="131B5B3C" w14:textId="77777777" w:rsidR="00985AC6" w:rsidRDefault="00985AC6" w:rsidP="00985AC6">
      <w:pPr>
        <w:spacing w:line="278" w:lineRule="auto"/>
        <w:jc w:val="left"/>
      </w:pPr>
    </w:p>
    <w:p w14:paraId="1B87C12D" w14:textId="77777777" w:rsidR="00985AC6" w:rsidRDefault="00985AC6" w:rsidP="00985AC6">
      <w:pPr>
        <w:spacing w:line="278" w:lineRule="auto"/>
        <w:jc w:val="left"/>
      </w:pPr>
    </w:p>
    <w:p w14:paraId="420A8D8D" w14:textId="77777777" w:rsidR="00985AC6" w:rsidRDefault="00985AC6" w:rsidP="00985AC6">
      <w:pPr>
        <w:spacing w:line="278" w:lineRule="auto"/>
        <w:jc w:val="left"/>
      </w:pPr>
    </w:p>
    <w:p w14:paraId="29E52886" w14:textId="77777777" w:rsidR="00DC4FB1" w:rsidRDefault="00DC4FB1" w:rsidP="00DC4FB1">
      <w:pPr>
        <w:spacing w:line="278" w:lineRule="auto"/>
        <w:jc w:val="left"/>
      </w:pPr>
      <w:r w:rsidRPr="00DC4FB1">
        <w:rPr>
          <w:noProof/>
        </w:rPr>
        <w:lastRenderedPageBreak/>
        <w:drawing>
          <wp:inline distT="0" distB="0" distL="0" distR="0" wp14:anchorId="720F1BDA" wp14:editId="48AC6EB5">
            <wp:extent cx="3886200" cy="7105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86200" cy="7105650"/>
                    </a:xfrm>
                    <a:prstGeom prst="rect">
                      <a:avLst/>
                    </a:prstGeom>
                  </pic:spPr>
                </pic:pic>
              </a:graphicData>
            </a:graphic>
          </wp:inline>
        </w:drawing>
      </w:r>
    </w:p>
    <w:p w14:paraId="57506F66" w14:textId="3A946D78" w:rsidR="002A1E2E" w:rsidRPr="000D5CA6" w:rsidRDefault="000D5CA6" w:rsidP="00DC4FB1">
      <w:pPr>
        <w:spacing w:line="278" w:lineRule="auto"/>
        <w:jc w:val="left"/>
        <w:rPr>
          <w:i/>
          <w:iCs/>
          <w:sz w:val="20"/>
          <w:szCs w:val="20"/>
        </w:rPr>
      </w:pPr>
      <w:r w:rsidRPr="000D5CA6">
        <w:rPr>
          <w:i/>
          <w:iCs/>
          <w:sz w:val="20"/>
          <w:szCs w:val="20"/>
        </w:rPr>
        <w:t>(</w:t>
      </w:r>
      <w:r w:rsidR="002A1E2E" w:rsidRPr="000D5CA6">
        <w:rPr>
          <w:i/>
          <w:iCs/>
          <w:sz w:val="20"/>
          <w:szCs w:val="20"/>
        </w:rPr>
        <w:t>Fig.7</w:t>
      </w:r>
      <w:r w:rsidRPr="000D5CA6">
        <w:rPr>
          <w:i/>
          <w:iCs/>
          <w:sz w:val="20"/>
          <w:szCs w:val="20"/>
        </w:rPr>
        <w:t>)</w:t>
      </w:r>
      <w:r w:rsidR="002A1E2E" w:rsidRPr="000D5CA6">
        <w:rPr>
          <w:i/>
          <w:iCs/>
          <w:sz w:val="20"/>
          <w:szCs w:val="20"/>
        </w:rPr>
        <w:t xml:space="preserve">. </w:t>
      </w:r>
      <w:r w:rsidRPr="000D5CA6">
        <w:rPr>
          <w:i/>
          <w:iCs/>
          <w:sz w:val="20"/>
          <w:szCs w:val="20"/>
        </w:rPr>
        <w:t>S</w:t>
      </w:r>
      <w:r w:rsidR="002A1E2E" w:rsidRPr="000D5CA6">
        <w:rPr>
          <w:i/>
          <w:iCs/>
          <w:sz w:val="20"/>
          <w:szCs w:val="20"/>
        </w:rPr>
        <w:t>tarting YuNet</w:t>
      </w:r>
    </w:p>
    <w:p w14:paraId="15CD073A" w14:textId="77777777" w:rsidR="000D5CA6" w:rsidRDefault="00C343FD" w:rsidP="000D5CA6">
      <w:pPr>
        <w:spacing w:line="276" w:lineRule="auto"/>
        <w:jc w:val="left"/>
      </w:pPr>
      <w:r>
        <w:t>This image contains a Python code snippet using OpenCV for face detection. The script initializes a face detection model (</w:t>
      </w:r>
      <w:r>
        <w:rPr>
          <w:rStyle w:val="HTMLCode"/>
          <w:rFonts w:eastAsiaTheme="majorEastAsia"/>
        </w:rPr>
        <w:t>face_detection_yunet_2023mar.onnx</w:t>
      </w:r>
      <w:r>
        <w:t>), uploads an image, detects faces, and marks them by drawing bounding boxes and facial landmarks.</w:t>
      </w:r>
    </w:p>
    <w:p w14:paraId="52F8EA23" w14:textId="77777777" w:rsidR="000D5CA6" w:rsidRDefault="000D5CA6" w:rsidP="00DC4FB1">
      <w:pPr>
        <w:spacing w:line="278" w:lineRule="auto"/>
        <w:jc w:val="left"/>
      </w:pPr>
    </w:p>
    <w:p w14:paraId="43CE8A46" w14:textId="759AE966" w:rsidR="00C343FD" w:rsidRDefault="00C343FD" w:rsidP="000D5CA6">
      <w:pPr>
        <w:spacing w:line="276" w:lineRule="auto"/>
        <w:jc w:val="left"/>
      </w:pPr>
      <w:r>
        <w:t xml:space="preserve"> It then displays the processed image with detected faces highlighted. The code is structured with </w:t>
      </w:r>
      <w:r>
        <w:rPr>
          <w:rStyle w:val="HTMLCode"/>
          <w:rFonts w:eastAsiaTheme="majorEastAsia"/>
        </w:rPr>
        <w:t># %%</w:t>
      </w:r>
      <w:r>
        <w:t xml:space="preserve"> sections, indicating different execution blocks, making it well-organized for interactive environments like </w:t>
      </w:r>
      <w:proofErr w:type="spellStart"/>
      <w:r>
        <w:t>Jupyter</w:t>
      </w:r>
      <w:proofErr w:type="spellEnd"/>
      <w:r>
        <w:t xml:space="preserve"> Notebook.</w:t>
      </w:r>
    </w:p>
    <w:p w14:paraId="659B80AF" w14:textId="77777777" w:rsidR="00C343FD" w:rsidRPr="00C343FD" w:rsidRDefault="00C343FD" w:rsidP="000D5CA6">
      <w:pPr>
        <w:spacing w:line="276" w:lineRule="auto"/>
        <w:jc w:val="left"/>
        <w:rPr>
          <w:b/>
          <w:bCs/>
        </w:rPr>
      </w:pPr>
      <w:r w:rsidRPr="00C343FD">
        <w:rPr>
          <w:b/>
          <w:bCs/>
        </w:rPr>
        <w:t>How it works:</w:t>
      </w:r>
    </w:p>
    <w:p w14:paraId="19A4B0F0" w14:textId="77777777" w:rsidR="00C343FD" w:rsidRPr="00C343FD" w:rsidRDefault="00C343FD" w:rsidP="000D5CA6">
      <w:pPr>
        <w:pStyle w:val="ListParagraph"/>
        <w:numPr>
          <w:ilvl w:val="0"/>
          <w:numId w:val="64"/>
        </w:numPr>
        <w:spacing w:line="276" w:lineRule="auto"/>
        <w:jc w:val="left"/>
      </w:pPr>
      <w:r w:rsidRPr="00C343FD">
        <w:rPr>
          <w:b/>
          <w:bCs/>
        </w:rPr>
        <w:t>Loading the Model</w:t>
      </w:r>
      <w:r w:rsidRPr="00C343FD">
        <w:t xml:space="preserve">: The script initializes the face detection model using OpenCV’s </w:t>
      </w:r>
      <w:proofErr w:type="spellStart"/>
      <w:r w:rsidRPr="00C343FD">
        <w:t>FaceDetectorYN</w:t>
      </w:r>
      <w:proofErr w:type="spellEnd"/>
      <w:r w:rsidRPr="00C343FD">
        <w:t>, which loads the pre-trained YuNet model (face_detection_yunet_2023mar.onnx).</w:t>
      </w:r>
    </w:p>
    <w:p w14:paraId="5E24A839" w14:textId="77777777" w:rsidR="00C343FD" w:rsidRPr="00C343FD" w:rsidRDefault="00C343FD" w:rsidP="000D5CA6">
      <w:pPr>
        <w:pStyle w:val="ListParagraph"/>
        <w:numPr>
          <w:ilvl w:val="0"/>
          <w:numId w:val="64"/>
        </w:numPr>
        <w:spacing w:line="276" w:lineRule="auto"/>
        <w:jc w:val="left"/>
      </w:pPr>
      <w:r w:rsidRPr="00C343FD">
        <w:rPr>
          <w:b/>
          <w:bCs/>
        </w:rPr>
        <w:t>Processing the Image</w:t>
      </w:r>
      <w:r w:rsidRPr="00C343FD">
        <w:t>: The input image is read and prepared for analysis. The model resizes the image as needed to match its expected input dimensions.</w:t>
      </w:r>
    </w:p>
    <w:p w14:paraId="3F568606" w14:textId="77777777" w:rsidR="00C343FD" w:rsidRPr="00C343FD" w:rsidRDefault="00C343FD" w:rsidP="000D5CA6">
      <w:pPr>
        <w:pStyle w:val="ListParagraph"/>
        <w:numPr>
          <w:ilvl w:val="0"/>
          <w:numId w:val="64"/>
        </w:numPr>
        <w:spacing w:line="276" w:lineRule="auto"/>
        <w:jc w:val="left"/>
      </w:pPr>
      <w:r w:rsidRPr="00C343FD">
        <w:rPr>
          <w:b/>
          <w:bCs/>
        </w:rPr>
        <w:t>Face Detection</w:t>
      </w:r>
      <w:r w:rsidRPr="00C343FD">
        <w:t>: The model processes the image and detects faces by identifying bounding boxes and key facial landmarks (eyes, nose, and mouth corners).</w:t>
      </w:r>
    </w:p>
    <w:p w14:paraId="75605C8F" w14:textId="77777777" w:rsidR="00C343FD" w:rsidRPr="00C343FD" w:rsidRDefault="00C343FD" w:rsidP="000D5CA6">
      <w:pPr>
        <w:pStyle w:val="ListParagraph"/>
        <w:numPr>
          <w:ilvl w:val="0"/>
          <w:numId w:val="64"/>
        </w:numPr>
        <w:spacing w:line="276" w:lineRule="auto"/>
        <w:jc w:val="left"/>
      </w:pPr>
      <w:r w:rsidRPr="00C343FD">
        <w:rPr>
          <w:b/>
          <w:bCs/>
        </w:rPr>
        <w:t>Drawing on the Image</w:t>
      </w:r>
      <w:r w:rsidRPr="00C343FD">
        <w:t>: After detection, the script marks the identified faces by drawing rectangles and plotting the key facial landmarks.</w:t>
      </w:r>
    </w:p>
    <w:p w14:paraId="00693F5B" w14:textId="31EC2AC7" w:rsidR="00C343FD" w:rsidRPr="00D65ABB" w:rsidRDefault="00C343FD" w:rsidP="000D5CA6">
      <w:pPr>
        <w:pStyle w:val="ListParagraph"/>
        <w:numPr>
          <w:ilvl w:val="0"/>
          <w:numId w:val="64"/>
        </w:numPr>
        <w:spacing w:line="276" w:lineRule="auto"/>
        <w:jc w:val="left"/>
      </w:pPr>
      <w:r w:rsidRPr="00C343FD">
        <w:rPr>
          <w:b/>
          <w:bCs/>
        </w:rPr>
        <w:t>Displaying the Results</w:t>
      </w:r>
      <w:r w:rsidRPr="00C343FD">
        <w:t>: The processed image is then displayed with faces highlighted for easy visualization.</w:t>
      </w:r>
    </w:p>
    <w:p w14:paraId="60B02A52" w14:textId="77777777" w:rsidR="00285756" w:rsidRPr="002C618F" w:rsidRDefault="00D65ABB" w:rsidP="000D5CA6">
      <w:pPr>
        <w:spacing w:line="276" w:lineRule="auto"/>
        <w:jc w:val="left"/>
        <w:rPr>
          <w:b/>
          <w:bCs/>
          <w:sz w:val="27"/>
          <w:szCs w:val="27"/>
        </w:rPr>
      </w:pPr>
      <w:bookmarkStart w:id="54" w:name="F63"/>
      <w:r w:rsidRPr="002C618F">
        <w:rPr>
          <w:b/>
          <w:bCs/>
          <w:sz w:val="27"/>
          <w:szCs w:val="27"/>
        </w:rPr>
        <w:t>6.3 Interpretation of Results (Did the Project Meet Its Objectives?)</w:t>
      </w:r>
    </w:p>
    <w:bookmarkEnd w:id="54"/>
    <w:p w14:paraId="0C92D02A" w14:textId="34E14E96" w:rsidR="000D5CA6" w:rsidRDefault="00C343FD" w:rsidP="000D5CA6">
      <w:pPr>
        <w:spacing w:line="276" w:lineRule="auto"/>
        <w:jc w:val="left"/>
      </w:pPr>
      <w:r>
        <w:t>This section evaluates the extent to which the Online Election Website project fulfilled its intended objectives. The platform was designed to address critical limitations in traditional voting systems—such as accessibility barriers, fraud vulnerability, and delayed vote counting—by leveraging emerging technologies like face recognition and blockchain. The following table summarizes each project objective, its achievement status, and supporting evidence based on implementation and testing outcomes.</w:t>
      </w:r>
      <w:r w:rsidR="00D65ABB" w:rsidRPr="00D65ABB">
        <w:t>:</w:t>
      </w:r>
    </w:p>
    <w:p w14:paraId="42E6306C" w14:textId="77777777" w:rsidR="000D5CA6" w:rsidRDefault="000D5CA6" w:rsidP="000D5CA6">
      <w:pPr>
        <w:spacing w:line="276" w:lineRule="auto"/>
        <w:jc w:val="left"/>
      </w:pPr>
    </w:p>
    <w:tbl>
      <w:tblPr>
        <w:tblStyle w:val="TableGrid"/>
        <w:tblW w:w="0" w:type="auto"/>
        <w:tblLook w:val="04A0" w:firstRow="1" w:lastRow="0" w:firstColumn="1" w:lastColumn="0" w:noHBand="0" w:noVBand="1"/>
      </w:tblPr>
      <w:tblGrid>
        <w:gridCol w:w="2833"/>
        <w:gridCol w:w="1878"/>
        <w:gridCol w:w="4639"/>
      </w:tblGrid>
      <w:tr w:rsidR="00D65ABB" w:rsidRPr="00D65ABB" w14:paraId="3F0504C4" w14:textId="77777777" w:rsidTr="00D65ABB">
        <w:tc>
          <w:tcPr>
            <w:tcW w:w="0" w:type="auto"/>
            <w:hideMark/>
          </w:tcPr>
          <w:p w14:paraId="030CF507" w14:textId="77777777" w:rsidR="00D65ABB" w:rsidRPr="00D65ABB" w:rsidRDefault="00D65ABB" w:rsidP="000D5CA6">
            <w:pPr>
              <w:spacing w:after="160" w:line="276" w:lineRule="auto"/>
              <w:jc w:val="left"/>
              <w:rPr>
                <w:b/>
                <w:bCs/>
              </w:rPr>
            </w:pPr>
            <w:r w:rsidRPr="00D65ABB">
              <w:rPr>
                <w:b/>
                <w:bCs/>
              </w:rPr>
              <w:t>Objective</w:t>
            </w:r>
          </w:p>
        </w:tc>
        <w:tc>
          <w:tcPr>
            <w:tcW w:w="0" w:type="auto"/>
            <w:hideMark/>
          </w:tcPr>
          <w:p w14:paraId="2320B149" w14:textId="77777777" w:rsidR="00D65ABB" w:rsidRPr="00D65ABB" w:rsidRDefault="00D65ABB" w:rsidP="000D5CA6">
            <w:pPr>
              <w:spacing w:after="160" w:line="276" w:lineRule="auto"/>
              <w:jc w:val="left"/>
              <w:rPr>
                <w:b/>
                <w:bCs/>
              </w:rPr>
            </w:pPr>
            <w:r w:rsidRPr="00D65ABB">
              <w:rPr>
                <w:b/>
                <w:bCs/>
              </w:rPr>
              <w:t>Achievement Status</w:t>
            </w:r>
          </w:p>
        </w:tc>
        <w:tc>
          <w:tcPr>
            <w:tcW w:w="0" w:type="auto"/>
            <w:hideMark/>
          </w:tcPr>
          <w:p w14:paraId="383E09A6" w14:textId="77777777" w:rsidR="00D65ABB" w:rsidRPr="00D65ABB" w:rsidRDefault="00D65ABB" w:rsidP="000D5CA6">
            <w:pPr>
              <w:spacing w:after="160" w:line="276" w:lineRule="auto"/>
              <w:jc w:val="left"/>
              <w:rPr>
                <w:b/>
                <w:bCs/>
              </w:rPr>
            </w:pPr>
            <w:r w:rsidRPr="00D65ABB">
              <w:rPr>
                <w:b/>
                <w:bCs/>
              </w:rPr>
              <w:t>Evidence</w:t>
            </w:r>
          </w:p>
        </w:tc>
      </w:tr>
      <w:tr w:rsidR="00D65ABB" w:rsidRPr="00D65ABB" w14:paraId="764F9794" w14:textId="77777777" w:rsidTr="00D65ABB">
        <w:tc>
          <w:tcPr>
            <w:tcW w:w="0" w:type="auto"/>
            <w:hideMark/>
          </w:tcPr>
          <w:p w14:paraId="3E94966A" w14:textId="77777777" w:rsidR="00D65ABB" w:rsidRPr="00D65ABB" w:rsidRDefault="00D65ABB" w:rsidP="000D5CA6">
            <w:pPr>
              <w:spacing w:after="160" w:line="276" w:lineRule="auto"/>
              <w:jc w:val="left"/>
            </w:pPr>
            <w:r w:rsidRPr="00D65ABB">
              <w:rPr>
                <w:b/>
                <w:bCs/>
              </w:rPr>
              <w:t>Improve voter accessibility</w:t>
            </w:r>
          </w:p>
        </w:tc>
        <w:tc>
          <w:tcPr>
            <w:tcW w:w="0" w:type="auto"/>
            <w:hideMark/>
          </w:tcPr>
          <w:p w14:paraId="655B37B9" w14:textId="77777777" w:rsidR="00D65ABB" w:rsidRPr="00D65ABB" w:rsidRDefault="00D65ABB" w:rsidP="000D5CA6">
            <w:pPr>
              <w:spacing w:after="160" w:line="276" w:lineRule="auto"/>
              <w:jc w:val="left"/>
            </w:pPr>
            <w:r w:rsidRPr="00D65ABB">
              <w:t>Fully Met</w:t>
            </w:r>
          </w:p>
        </w:tc>
        <w:tc>
          <w:tcPr>
            <w:tcW w:w="0" w:type="auto"/>
            <w:hideMark/>
          </w:tcPr>
          <w:p w14:paraId="77759E87" w14:textId="77777777" w:rsidR="00D65ABB" w:rsidRPr="00D65ABB" w:rsidRDefault="00D65ABB" w:rsidP="000D5CA6">
            <w:pPr>
              <w:spacing w:after="160" w:line="276" w:lineRule="auto"/>
              <w:jc w:val="left"/>
            </w:pPr>
            <w:r w:rsidRPr="00D65ABB">
              <w:t>Bilingual UI, remote voting, disability-friendly design.</w:t>
            </w:r>
          </w:p>
        </w:tc>
      </w:tr>
      <w:tr w:rsidR="00D65ABB" w:rsidRPr="00D65ABB" w14:paraId="0E69CFFB" w14:textId="77777777" w:rsidTr="00D65ABB">
        <w:tc>
          <w:tcPr>
            <w:tcW w:w="0" w:type="auto"/>
            <w:hideMark/>
          </w:tcPr>
          <w:p w14:paraId="6676F064" w14:textId="77777777" w:rsidR="00D65ABB" w:rsidRPr="00D65ABB" w:rsidRDefault="00D65ABB" w:rsidP="000D5CA6">
            <w:pPr>
              <w:spacing w:after="160" w:line="276" w:lineRule="auto"/>
              <w:jc w:val="left"/>
            </w:pPr>
            <w:r w:rsidRPr="00D65ABB">
              <w:rPr>
                <w:b/>
                <w:bCs/>
              </w:rPr>
              <w:t>Enhance security &amp; reduce fraud</w:t>
            </w:r>
          </w:p>
        </w:tc>
        <w:tc>
          <w:tcPr>
            <w:tcW w:w="0" w:type="auto"/>
            <w:hideMark/>
          </w:tcPr>
          <w:p w14:paraId="7BF10E42" w14:textId="77777777" w:rsidR="00D65ABB" w:rsidRPr="00D65ABB" w:rsidRDefault="00D65ABB" w:rsidP="000D5CA6">
            <w:pPr>
              <w:spacing w:after="160" w:line="276" w:lineRule="auto"/>
              <w:jc w:val="left"/>
            </w:pPr>
            <w:r w:rsidRPr="00D65ABB">
              <w:t>Partially Met</w:t>
            </w:r>
          </w:p>
        </w:tc>
        <w:tc>
          <w:tcPr>
            <w:tcW w:w="0" w:type="auto"/>
            <w:hideMark/>
          </w:tcPr>
          <w:p w14:paraId="69BCE353" w14:textId="77777777" w:rsidR="00D65ABB" w:rsidRPr="00D65ABB" w:rsidRDefault="00D65ABB" w:rsidP="000D5CA6">
            <w:pPr>
              <w:spacing w:after="160" w:line="276" w:lineRule="auto"/>
              <w:jc w:val="left"/>
            </w:pPr>
            <w:r w:rsidRPr="00D65ABB">
              <w:t>Face recognition + blockchain improved security, but risks of cyber threats remain.</w:t>
            </w:r>
          </w:p>
        </w:tc>
      </w:tr>
      <w:tr w:rsidR="00D65ABB" w:rsidRPr="00D65ABB" w14:paraId="0DB951DE" w14:textId="77777777" w:rsidTr="00D65ABB">
        <w:tc>
          <w:tcPr>
            <w:tcW w:w="0" w:type="auto"/>
            <w:hideMark/>
          </w:tcPr>
          <w:p w14:paraId="0C5C8815" w14:textId="77777777" w:rsidR="00D65ABB" w:rsidRPr="00D65ABB" w:rsidRDefault="00D65ABB" w:rsidP="000D5CA6">
            <w:pPr>
              <w:spacing w:after="160" w:line="276" w:lineRule="auto"/>
              <w:jc w:val="left"/>
            </w:pPr>
            <w:r w:rsidRPr="00D65ABB">
              <w:rPr>
                <w:b/>
                <w:bCs/>
              </w:rPr>
              <w:t>Increase voter turnout</w:t>
            </w:r>
          </w:p>
        </w:tc>
        <w:tc>
          <w:tcPr>
            <w:tcW w:w="0" w:type="auto"/>
            <w:hideMark/>
          </w:tcPr>
          <w:p w14:paraId="54DD546F" w14:textId="77777777" w:rsidR="00D65ABB" w:rsidRPr="00D65ABB" w:rsidRDefault="00D65ABB" w:rsidP="000D5CA6">
            <w:pPr>
              <w:spacing w:after="160" w:line="276" w:lineRule="auto"/>
              <w:jc w:val="left"/>
            </w:pPr>
            <w:r w:rsidRPr="00D65ABB">
              <w:t>Partially Met</w:t>
            </w:r>
          </w:p>
        </w:tc>
        <w:tc>
          <w:tcPr>
            <w:tcW w:w="0" w:type="auto"/>
            <w:hideMark/>
          </w:tcPr>
          <w:p w14:paraId="49FD191D" w14:textId="77777777" w:rsidR="00D65ABB" w:rsidRPr="00D65ABB" w:rsidRDefault="00D65ABB" w:rsidP="000D5CA6">
            <w:pPr>
              <w:spacing w:after="160" w:line="276" w:lineRule="auto"/>
              <w:jc w:val="left"/>
            </w:pPr>
            <w:r w:rsidRPr="00D65ABB">
              <w:t>Easier access likely boosts participation, but digital divide may limit some groups.</w:t>
            </w:r>
          </w:p>
        </w:tc>
      </w:tr>
      <w:tr w:rsidR="00D65ABB" w:rsidRPr="00D65ABB" w14:paraId="1C44FBBC" w14:textId="77777777" w:rsidTr="00D65ABB">
        <w:tc>
          <w:tcPr>
            <w:tcW w:w="0" w:type="auto"/>
            <w:hideMark/>
          </w:tcPr>
          <w:p w14:paraId="19866D72" w14:textId="77777777" w:rsidR="00D65ABB" w:rsidRPr="00D65ABB" w:rsidRDefault="00D65ABB" w:rsidP="000D5CA6">
            <w:pPr>
              <w:spacing w:after="160" w:line="276" w:lineRule="auto"/>
              <w:jc w:val="left"/>
            </w:pPr>
            <w:r w:rsidRPr="00D65ABB">
              <w:rPr>
                <w:b/>
                <w:bCs/>
              </w:rPr>
              <w:t>Speed up vote counting</w:t>
            </w:r>
          </w:p>
        </w:tc>
        <w:tc>
          <w:tcPr>
            <w:tcW w:w="0" w:type="auto"/>
            <w:hideMark/>
          </w:tcPr>
          <w:p w14:paraId="55215FF1" w14:textId="77777777" w:rsidR="00D65ABB" w:rsidRPr="00D65ABB" w:rsidRDefault="00D65ABB" w:rsidP="000D5CA6">
            <w:pPr>
              <w:spacing w:after="160" w:line="276" w:lineRule="auto"/>
              <w:jc w:val="left"/>
            </w:pPr>
            <w:r w:rsidRPr="00D65ABB">
              <w:t>Fully Met</w:t>
            </w:r>
          </w:p>
        </w:tc>
        <w:tc>
          <w:tcPr>
            <w:tcW w:w="0" w:type="auto"/>
            <w:hideMark/>
          </w:tcPr>
          <w:p w14:paraId="7C6A7CDC" w14:textId="77777777" w:rsidR="00D65ABB" w:rsidRPr="00D65ABB" w:rsidRDefault="00D65ABB" w:rsidP="000D5CA6">
            <w:pPr>
              <w:spacing w:after="160" w:line="276" w:lineRule="auto"/>
              <w:jc w:val="left"/>
            </w:pPr>
            <w:r w:rsidRPr="00D65ABB">
              <w:t>Automated tallying provided instant results.</w:t>
            </w:r>
          </w:p>
        </w:tc>
      </w:tr>
      <w:tr w:rsidR="00D65ABB" w:rsidRPr="00D65ABB" w14:paraId="2A43A3C6" w14:textId="77777777" w:rsidTr="00D65ABB">
        <w:tc>
          <w:tcPr>
            <w:tcW w:w="0" w:type="auto"/>
            <w:hideMark/>
          </w:tcPr>
          <w:p w14:paraId="1D7A1FDC" w14:textId="77777777" w:rsidR="00D65ABB" w:rsidRPr="00D65ABB" w:rsidRDefault="00D65ABB" w:rsidP="000D5CA6">
            <w:pPr>
              <w:spacing w:after="160" w:line="276" w:lineRule="auto"/>
              <w:jc w:val="left"/>
            </w:pPr>
            <w:r w:rsidRPr="00D65ABB">
              <w:rPr>
                <w:b/>
                <w:bCs/>
              </w:rPr>
              <w:lastRenderedPageBreak/>
              <w:t>Reduce costs &amp; environmental impact</w:t>
            </w:r>
          </w:p>
        </w:tc>
        <w:tc>
          <w:tcPr>
            <w:tcW w:w="0" w:type="auto"/>
            <w:hideMark/>
          </w:tcPr>
          <w:p w14:paraId="7124F61D" w14:textId="77777777" w:rsidR="00D65ABB" w:rsidRPr="00D65ABB" w:rsidRDefault="00D65ABB" w:rsidP="000D5CA6">
            <w:pPr>
              <w:spacing w:after="160" w:line="276" w:lineRule="auto"/>
              <w:jc w:val="left"/>
            </w:pPr>
            <w:r w:rsidRPr="00D65ABB">
              <w:t>Fully Met</w:t>
            </w:r>
          </w:p>
        </w:tc>
        <w:tc>
          <w:tcPr>
            <w:tcW w:w="0" w:type="auto"/>
            <w:hideMark/>
          </w:tcPr>
          <w:p w14:paraId="3202A368" w14:textId="77777777" w:rsidR="00D65ABB" w:rsidRPr="00D65ABB" w:rsidRDefault="00D65ABB" w:rsidP="000D5CA6">
            <w:pPr>
              <w:spacing w:after="160" w:line="276" w:lineRule="auto"/>
              <w:jc w:val="left"/>
            </w:pPr>
            <w:r w:rsidRPr="00D65ABB">
              <w:t>Eliminated paper ballots, cutting expenses and waste.</w:t>
            </w:r>
          </w:p>
        </w:tc>
      </w:tr>
    </w:tbl>
    <w:p w14:paraId="7A8475A6" w14:textId="6C01AABE" w:rsidR="00C343FD" w:rsidRPr="00C343FD" w:rsidRDefault="00D65ABB" w:rsidP="000D5CA6">
      <w:pPr>
        <w:pStyle w:val="NormalWeb"/>
        <w:spacing w:line="276" w:lineRule="auto"/>
      </w:pPr>
      <w:r w:rsidRPr="00D65ABB">
        <w:rPr>
          <w:b/>
          <w:bCs/>
        </w:rPr>
        <w:t>Conclusion:</w:t>
      </w:r>
      <w:r w:rsidRPr="00D65ABB">
        <w:t> </w:t>
      </w:r>
      <w:r w:rsidR="00C343FD" w:rsidRPr="00C343FD">
        <w:t xml:space="preserve">Overall, the project </w:t>
      </w:r>
      <w:r w:rsidR="00C343FD" w:rsidRPr="00C343FD">
        <w:rPr>
          <w:b/>
          <w:bCs/>
        </w:rPr>
        <w:t xml:space="preserve">successfully fulfilled </w:t>
      </w:r>
      <w:proofErr w:type="gramStart"/>
      <w:r w:rsidR="00C343FD" w:rsidRPr="00C343FD">
        <w:rPr>
          <w:b/>
          <w:bCs/>
        </w:rPr>
        <w:t>the majority of</w:t>
      </w:r>
      <w:proofErr w:type="gramEnd"/>
      <w:r w:rsidR="00C343FD" w:rsidRPr="00C343FD">
        <w:rPr>
          <w:b/>
          <w:bCs/>
        </w:rPr>
        <w:t xml:space="preserve"> its core objectives</w:t>
      </w:r>
      <w:r w:rsidR="00C343FD" w:rsidRPr="00C343FD">
        <w:t xml:space="preserve">, demonstrating a tangible improvement over conventional voting </w:t>
      </w:r>
      <w:proofErr w:type="gramStart"/>
      <w:r w:rsidR="00C343FD" w:rsidRPr="00C343FD">
        <w:t>mechanisms</w:t>
      </w:r>
      <w:proofErr w:type="gramEnd"/>
      <w:r w:rsidR="00C343FD" w:rsidRPr="00C343FD">
        <w:t>. Key achievements include:</w:t>
      </w:r>
      <w:r w:rsidR="000D5CA6">
        <w:t xml:space="preserve"> </w:t>
      </w:r>
      <w:r w:rsidR="00C343FD" w:rsidRPr="00C343FD">
        <w:t xml:space="preserve">A significant leap in </w:t>
      </w:r>
      <w:r w:rsidR="00C343FD" w:rsidRPr="00C343FD">
        <w:rPr>
          <w:b/>
          <w:bCs/>
        </w:rPr>
        <w:t>voter accessibility</w:t>
      </w:r>
      <w:r w:rsidR="00C343FD" w:rsidRPr="00C343FD">
        <w:t>, especially through bilingual and inclusive design.</w:t>
      </w:r>
      <w:r w:rsidR="000D5CA6">
        <w:t xml:space="preserve"> </w:t>
      </w:r>
      <w:r w:rsidR="00C343FD" w:rsidRPr="00C343FD">
        <w:rPr>
          <w:b/>
          <w:bCs/>
        </w:rPr>
        <w:t>Improved vote integrity</w:t>
      </w:r>
      <w:r w:rsidR="00C343FD" w:rsidRPr="00C343FD">
        <w:t xml:space="preserve"> by combining biometric verification and blockchain-backed records.</w:t>
      </w:r>
      <w:r w:rsidR="000D5CA6">
        <w:t xml:space="preserve"> </w:t>
      </w:r>
      <w:r w:rsidR="00C343FD" w:rsidRPr="00C343FD">
        <w:rPr>
          <w:b/>
          <w:bCs/>
        </w:rPr>
        <w:t>Streamlined operations</w:t>
      </w:r>
      <w:r w:rsidR="00C343FD" w:rsidRPr="00C343FD">
        <w:t>, offering rapid vote processing and reduced administrative overhead.</w:t>
      </w:r>
    </w:p>
    <w:p w14:paraId="46A2481B" w14:textId="77777777" w:rsidR="00C343FD" w:rsidRPr="00C343FD" w:rsidRDefault="00C343F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C343FD">
        <w:rPr>
          <w:rFonts w:ascii="Times New Roman" w:eastAsia="Times New Roman" w:hAnsi="Times New Roman" w:cs="Times New Roman"/>
          <w:kern w:val="0"/>
          <w14:ligatures w14:val="none"/>
        </w:rPr>
        <w:t>However, the evaluation also reveals areas requiring continued attention:</w:t>
      </w:r>
    </w:p>
    <w:p w14:paraId="5AB515BD" w14:textId="77777777" w:rsidR="00C343FD" w:rsidRPr="00C343FD" w:rsidRDefault="00C343FD" w:rsidP="000D5CA6">
      <w:pPr>
        <w:numPr>
          <w:ilvl w:val="0"/>
          <w:numId w:val="66"/>
        </w:numPr>
        <w:spacing w:before="100" w:beforeAutospacing="1" w:after="100" w:afterAutospacing="1" w:line="276" w:lineRule="auto"/>
        <w:jc w:val="left"/>
        <w:rPr>
          <w:rFonts w:ascii="Times New Roman" w:eastAsia="Times New Roman" w:hAnsi="Times New Roman" w:cs="Times New Roman"/>
          <w:kern w:val="0"/>
          <w14:ligatures w14:val="none"/>
        </w:rPr>
      </w:pPr>
      <w:r w:rsidRPr="00C343FD">
        <w:rPr>
          <w:rFonts w:ascii="Times New Roman" w:eastAsia="Times New Roman" w:hAnsi="Times New Roman" w:cs="Times New Roman"/>
          <w:b/>
          <w:bCs/>
          <w:kern w:val="0"/>
          <w14:ligatures w14:val="none"/>
        </w:rPr>
        <w:t>Cybersecurity risks</w:t>
      </w:r>
      <w:r w:rsidRPr="00C343FD">
        <w:rPr>
          <w:rFonts w:ascii="Times New Roman" w:eastAsia="Times New Roman" w:hAnsi="Times New Roman" w:cs="Times New Roman"/>
          <w:kern w:val="0"/>
          <w14:ligatures w14:val="none"/>
        </w:rPr>
        <w:t xml:space="preserve"> must be addressed with more advanced threat modeling, intrusion detection systems, and regular security audits.</w:t>
      </w:r>
    </w:p>
    <w:p w14:paraId="700FDD02" w14:textId="77777777" w:rsidR="00C343FD" w:rsidRPr="00C343FD" w:rsidRDefault="00C343FD" w:rsidP="000D5CA6">
      <w:pPr>
        <w:numPr>
          <w:ilvl w:val="0"/>
          <w:numId w:val="66"/>
        </w:numPr>
        <w:spacing w:before="100" w:beforeAutospacing="1" w:after="100" w:afterAutospacing="1" w:line="276" w:lineRule="auto"/>
        <w:jc w:val="left"/>
        <w:rPr>
          <w:rFonts w:ascii="Times New Roman" w:eastAsia="Times New Roman" w:hAnsi="Times New Roman" w:cs="Times New Roman"/>
          <w:kern w:val="0"/>
          <w14:ligatures w14:val="none"/>
        </w:rPr>
      </w:pPr>
      <w:r w:rsidRPr="00C343FD">
        <w:rPr>
          <w:rFonts w:ascii="Times New Roman" w:eastAsia="Times New Roman" w:hAnsi="Times New Roman" w:cs="Times New Roman"/>
          <w:kern w:val="0"/>
          <w14:ligatures w14:val="none"/>
        </w:rPr>
        <w:t xml:space="preserve">The </w:t>
      </w:r>
      <w:r w:rsidRPr="00C343FD">
        <w:rPr>
          <w:rFonts w:ascii="Times New Roman" w:eastAsia="Times New Roman" w:hAnsi="Times New Roman" w:cs="Times New Roman"/>
          <w:b/>
          <w:bCs/>
          <w:kern w:val="0"/>
          <w14:ligatures w14:val="none"/>
        </w:rPr>
        <w:t>digital divide</w:t>
      </w:r>
      <w:r w:rsidRPr="00C343FD">
        <w:rPr>
          <w:rFonts w:ascii="Times New Roman" w:eastAsia="Times New Roman" w:hAnsi="Times New Roman" w:cs="Times New Roman"/>
          <w:kern w:val="0"/>
          <w14:ligatures w14:val="none"/>
        </w:rPr>
        <w:t>—particularly affecting elderly populations, rural communities, and users without consistent internet access—should be mitigated through user education, offline support options, or hybrid models.</w:t>
      </w:r>
    </w:p>
    <w:p w14:paraId="7A6405D0" w14:textId="303EFA68" w:rsidR="00C343FD" w:rsidRPr="002C618F" w:rsidRDefault="00C343F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C343FD">
        <w:rPr>
          <w:rFonts w:ascii="Times New Roman" w:eastAsia="Times New Roman" w:hAnsi="Times New Roman" w:cs="Times New Roman"/>
          <w:kern w:val="0"/>
          <w14:ligatures w14:val="none"/>
        </w:rPr>
        <w:t>The project lays a strong foundation for digital voting transformation and provides actionable insights for future enhancements and real-world deployment at scale</w:t>
      </w:r>
      <w:r w:rsidR="002C618F">
        <w:rPr>
          <w:rFonts w:ascii="Times New Roman" w:eastAsia="Times New Roman" w:hAnsi="Times New Roman" w:cs="Times New Roman"/>
          <w:kern w:val="0"/>
          <w14:ligatures w14:val="none"/>
        </w:rPr>
        <w:t>.</w:t>
      </w:r>
    </w:p>
    <w:p w14:paraId="6A3FF8F1" w14:textId="77777777" w:rsidR="00ED770D" w:rsidRPr="00ED770D"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bookmarkStart w:id="55" w:name="F64"/>
      <w:r w:rsidRPr="002C618F">
        <w:rPr>
          <w:rFonts w:ascii="Times New Roman" w:eastAsia="Times New Roman" w:hAnsi="Times New Roman" w:cs="Times New Roman"/>
          <w:b/>
          <w:bCs/>
          <w:kern w:val="0"/>
          <w:sz w:val="27"/>
          <w:szCs w:val="27"/>
          <w14:ligatures w14:val="none"/>
        </w:rPr>
        <w:t>6.4 Limitations of the Proposed Solution</w:t>
      </w:r>
      <w:bookmarkEnd w:id="55"/>
      <w:r w:rsidRPr="00ED770D">
        <w:rPr>
          <w:rFonts w:ascii="Times New Roman" w:eastAsia="Times New Roman" w:hAnsi="Times New Roman" w:cs="Times New Roman"/>
          <w:kern w:val="0"/>
          <w14:ligatures w14:val="none"/>
        </w:rPr>
        <w:br/>
        <w:t>While the Online Election Website demonstrates significant progress in modernizing electoral systems, several limitations must be acknowledged. These constraints affect its scalability, inclusivity, and real-world readiness. Identifying and addressing these limitations is essential for guiding future improvements and policymaking.</w:t>
      </w:r>
      <w:r w:rsidRPr="00ED770D">
        <w:rPr>
          <w:rFonts w:ascii="Times New Roman" w:eastAsia="Times New Roman" w:hAnsi="Times New Roman" w:cs="Times New Roman"/>
          <w:kern w:val="0"/>
          <w14:ligatures w14:val="none"/>
        </w:rPr>
        <w:br/>
        <w:t>Despite its advantages, the online election system has some limitations:</w:t>
      </w:r>
    </w:p>
    <w:p w14:paraId="333E2379" w14:textId="0CD17DFF" w:rsidR="00ED770D" w:rsidRPr="00ED770D" w:rsidRDefault="00ED770D" w:rsidP="000D5CA6">
      <w:pPr>
        <w:numPr>
          <w:ilvl w:val="0"/>
          <w:numId w:val="181"/>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Security Vulnerabilities:</w:t>
      </w:r>
      <w:r w:rsidR="002C618F">
        <w:rPr>
          <w:rFonts w:ascii="Times New Roman" w:eastAsia="Times New Roman" w:hAnsi="Times New Roman" w:cs="Times New Roman"/>
          <w:kern w:val="0"/>
          <w14:ligatures w14:val="none"/>
        </w:rPr>
        <w:t xml:space="preserve"> </w:t>
      </w:r>
      <w:r w:rsidRPr="00ED770D">
        <w:rPr>
          <w:rFonts w:ascii="Times New Roman" w:eastAsia="Times New Roman" w:hAnsi="Times New Roman" w:cs="Times New Roman"/>
          <w:kern w:val="0"/>
          <w14:ligatures w14:val="none"/>
        </w:rPr>
        <w:t>Although the system incorporates robust security mechanisms—such as facial recognition authentication, blockchain-based vote recording, and encrypted communications—it remains susceptible to a range of cyber threats</w:t>
      </w:r>
      <w:r w:rsidR="002C618F">
        <w:rPr>
          <w:rFonts w:ascii="Times New Roman" w:eastAsia="Times New Roman" w:hAnsi="Times New Roman" w:cs="Times New Roman"/>
          <w:kern w:val="0"/>
          <w14:ligatures w14:val="none"/>
        </w:rPr>
        <w:t xml:space="preserve">. </w:t>
      </w:r>
    </w:p>
    <w:p w14:paraId="25CCAD3A" w14:textId="2924DFD3" w:rsidR="000D5CA6" w:rsidRPr="000D5CA6" w:rsidRDefault="00ED770D" w:rsidP="000D5CA6">
      <w:pPr>
        <w:numPr>
          <w:ilvl w:val="0"/>
          <w:numId w:val="182"/>
        </w:num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Potential Attack Vectors: Distributed Denial of Service (DDoS), phishing, session hijacking, and man-in-the-middle attacks could compromise system availability and data integrity </w:t>
      </w:r>
      <w:r w:rsidR="002E29CD">
        <w:rPr>
          <w:rFonts w:ascii="Times New Roman" w:eastAsia="Times New Roman" w:hAnsi="Times New Roman" w:cs="Times New Roman"/>
          <w:kern w:val="0"/>
          <w14:ligatures w14:val="none"/>
        </w:rPr>
        <w:t>[7]</w:t>
      </w:r>
    </w:p>
    <w:p w14:paraId="443E5116" w14:textId="1EAB8428" w:rsidR="00ED770D" w:rsidRPr="000D5CA6" w:rsidRDefault="00ED770D" w:rsidP="000D5CA6">
      <w:pPr>
        <w:numPr>
          <w:ilvl w:val="0"/>
          <w:numId w:val="182"/>
        </w:num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Zero-Day Risks: Like all digital platforms, the election system may be vulnerable to undiscovered software bugs or configuration flaws </w:t>
      </w:r>
      <w:r w:rsidR="002E29CD">
        <w:rPr>
          <w:rFonts w:ascii="Times New Roman" w:eastAsia="Times New Roman" w:hAnsi="Times New Roman" w:cs="Times New Roman"/>
          <w:kern w:val="0"/>
          <w14:ligatures w14:val="none"/>
        </w:rPr>
        <w:t>[7][15]</w:t>
      </w:r>
      <w:r w:rsidRPr="000D5CA6">
        <w:rPr>
          <w:rFonts w:ascii="Times New Roman" w:eastAsia="Times New Roman" w:hAnsi="Times New Roman" w:cs="Times New Roman"/>
          <w:kern w:val="0"/>
          <w14:ligatures w14:val="none"/>
        </w:rPr>
        <w:t>.</w:t>
      </w:r>
    </w:p>
    <w:p w14:paraId="25B99EF9" w14:textId="7BEC0D50" w:rsidR="00ED770D" w:rsidRPr="000D5CA6" w:rsidRDefault="00ED770D" w:rsidP="000D5CA6">
      <w:pPr>
        <w:numPr>
          <w:ilvl w:val="0"/>
          <w:numId w:val="182"/>
        </w:num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Mitigation Needs: Continuous monitoring, regular security audits, threat modeling, and automated patch management are necessary to uphold resilience and user trust</w:t>
      </w:r>
      <w:r w:rsidR="002C618F" w:rsidRPr="000D5CA6">
        <w:rPr>
          <w:rFonts w:ascii="Times New Roman" w:eastAsia="Times New Roman" w:hAnsi="Times New Roman" w:cs="Times New Roman"/>
          <w:kern w:val="0"/>
          <w14:ligatures w14:val="none"/>
        </w:rPr>
        <w:t xml:space="preserve">. </w:t>
      </w:r>
    </w:p>
    <w:p w14:paraId="0901C659" w14:textId="77777777" w:rsidR="002C618F" w:rsidRPr="00ED770D" w:rsidRDefault="002C618F" w:rsidP="002C618F">
      <w:pPr>
        <w:spacing w:before="100" w:beforeAutospacing="1" w:after="100" w:afterAutospacing="1" w:line="240" w:lineRule="auto"/>
        <w:ind w:left="1080"/>
        <w:jc w:val="left"/>
        <w:rPr>
          <w:rFonts w:ascii="Times New Roman" w:eastAsia="Times New Roman" w:hAnsi="Times New Roman" w:cs="Times New Roman"/>
          <w:kern w:val="0"/>
          <w14:ligatures w14:val="none"/>
        </w:rPr>
      </w:pPr>
    </w:p>
    <w:p w14:paraId="5D147219" w14:textId="7A147743" w:rsidR="00ED770D" w:rsidRPr="000D5CA6" w:rsidRDefault="00ED770D" w:rsidP="000D5CA6">
      <w:pPr>
        <w:numPr>
          <w:ilvl w:val="0"/>
          <w:numId w:val="183"/>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Digital Divide:</w:t>
      </w:r>
      <w:r w:rsidR="000D5CA6">
        <w:rPr>
          <w:rFonts w:ascii="Times New Roman" w:eastAsia="Times New Roman" w:hAnsi="Times New Roman" w:cs="Times New Roman"/>
          <w:kern w:val="0"/>
          <w14:ligatures w14:val="none"/>
        </w:rPr>
        <w:t xml:space="preserve"> </w:t>
      </w:r>
      <w:r w:rsidRPr="00ED770D">
        <w:rPr>
          <w:rFonts w:ascii="Times New Roman" w:eastAsia="Times New Roman" w:hAnsi="Times New Roman" w:cs="Times New Roman"/>
          <w:kern w:val="0"/>
          <w14:ligatures w14:val="none"/>
        </w:rPr>
        <w:t xml:space="preserve">One of the most significant challenges facing online voting systems is </w:t>
      </w:r>
      <w:r w:rsidRPr="000D5CA6">
        <w:rPr>
          <w:rFonts w:ascii="Times New Roman" w:eastAsia="Times New Roman" w:hAnsi="Times New Roman" w:cs="Times New Roman"/>
          <w:kern w:val="0"/>
          <w14:ligatures w14:val="none"/>
        </w:rPr>
        <w:t xml:space="preserve">unequal access to digital infrastructure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002E29CD">
        <w:rPr>
          <w:rFonts w:ascii="Times New Roman" w:eastAsia="Times New Roman" w:hAnsi="Times New Roman" w:cs="Times New Roman"/>
          <w:kern w:val="0"/>
          <w14:ligatures w14:val="none"/>
        </w:rPr>
        <w:t>[4]</w:t>
      </w:r>
      <w:r w:rsidRPr="000D5CA6">
        <w:rPr>
          <w:rFonts w:ascii="Times New Roman" w:eastAsia="Times New Roman" w:hAnsi="Times New Roman" w:cs="Times New Roman"/>
          <w:kern w:val="0"/>
          <w14:ligatures w14:val="none"/>
        </w:rPr>
        <w:t>.</w:t>
      </w:r>
    </w:p>
    <w:p w14:paraId="746A1966" w14:textId="39EB6D90" w:rsidR="00ED770D" w:rsidRPr="000D5CA6"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Access Inequality: Voters in remote, rural, or economically disadvantaged regions may lack reliable internet connectivity or suitable devices (e.g., smartphones or computers) </w:t>
      </w:r>
      <w:r w:rsidR="00B72964">
        <w:rPr>
          <w:rFonts w:ascii="Times New Roman" w:eastAsia="Times New Roman" w:hAnsi="Times New Roman" w:cs="Times New Roman"/>
          <w:kern w:val="0"/>
          <w14:ligatures w14:val="none"/>
        </w:rPr>
        <w:t>[1]</w:t>
      </w:r>
      <w:r w:rsidRPr="000D5CA6">
        <w:rPr>
          <w:rFonts w:ascii="Times New Roman" w:eastAsia="Times New Roman" w:hAnsi="Times New Roman" w:cs="Times New Roman"/>
          <w:kern w:val="0"/>
          <w14:ligatures w14:val="none"/>
        </w:rPr>
        <w:t>.</w:t>
      </w:r>
    </w:p>
    <w:p w14:paraId="255D429C" w14:textId="1AA6F151" w:rsidR="00ED770D" w:rsidRPr="000D5CA6"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Digital Literacy Gap: Elderly populations or individuals unfamiliar with technology may find it difficult to navigate the interface, leading to disenfranchisement </w:t>
      </w:r>
      <w:r w:rsidR="002E29CD">
        <w:rPr>
          <w:rFonts w:ascii="Times New Roman" w:eastAsia="Times New Roman" w:hAnsi="Times New Roman" w:cs="Times New Roman"/>
          <w:kern w:val="0"/>
          <w14:ligatures w14:val="none"/>
        </w:rPr>
        <w:t>[4]</w:t>
      </w:r>
      <w:r w:rsidRPr="000D5CA6">
        <w:rPr>
          <w:rFonts w:ascii="Times New Roman" w:eastAsia="Times New Roman" w:hAnsi="Times New Roman" w:cs="Times New Roman"/>
          <w:kern w:val="0"/>
          <w14:ligatures w14:val="none"/>
        </w:rPr>
        <w:t>.</w:t>
      </w:r>
    </w:p>
    <w:p w14:paraId="05D12B86" w14:textId="1EA8EA37" w:rsidR="00ED770D" w:rsidRPr="000D5CA6"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Implication: The platform’s reliance on digital tools—though efficient—may inadvertently marginalize underrepresented groups, raising ethical concerns about inclusivity and fairness </w:t>
      </w:r>
      <w:r w:rsidR="002E29CD">
        <w:rPr>
          <w:rFonts w:ascii="Times New Roman" w:eastAsia="Times New Roman" w:hAnsi="Times New Roman" w:cs="Times New Roman"/>
          <w:kern w:val="0"/>
          <w14:ligatures w14:val="none"/>
        </w:rPr>
        <w:t>[4]</w:t>
      </w:r>
      <w:r w:rsidRPr="000D5CA6">
        <w:rPr>
          <w:rFonts w:ascii="Times New Roman" w:eastAsia="Times New Roman" w:hAnsi="Times New Roman" w:cs="Times New Roman"/>
          <w:kern w:val="0"/>
          <w14:ligatures w14:val="none"/>
        </w:rPr>
        <w:t>.</w:t>
      </w:r>
    </w:p>
    <w:p w14:paraId="447F66C8" w14:textId="3CB86061" w:rsidR="00ED770D" w:rsidRPr="00ED770D" w:rsidRDefault="00ED770D" w:rsidP="000D5CA6">
      <w:pPr>
        <w:numPr>
          <w:ilvl w:val="0"/>
          <w:numId w:val="185"/>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Legal and Trust Barriers:</w:t>
      </w:r>
      <w:r w:rsidR="000D5CA6">
        <w:rPr>
          <w:rFonts w:ascii="Times New Roman" w:eastAsia="Times New Roman" w:hAnsi="Times New Roman" w:cs="Times New Roman"/>
          <w:kern w:val="0"/>
          <w14:ligatures w14:val="none"/>
        </w:rPr>
        <w:t xml:space="preserve"> </w:t>
      </w:r>
      <w:r w:rsidRPr="00ED770D">
        <w:rPr>
          <w:rFonts w:ascii="Times New Roman" w:eastAsia="Times New Roman" w:hAnsi="Times New Roman" w:cs="Times New Roman"/>
          <w:kern w:val="0"/>
          <w14:ligatures w14:val="none"/>
        </w:rPr>
        <w:t xml:space="preserve">Adopting online voting systems involves not just technical challenges, but also societal and regulatory complexities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[2][3]</w:t>
      </w:r>
      <w:r w:rsidRPr="00ED770D">
        <w:rPr>
          <w:rFonts w:ascii="Times New Roman" w:eastAsia="Times New Roman" w:hAnsi="Times New Roman" w:cs="Times New Roman"/>
          <w:kern w:val="0"/>
          <w14:ligatures w14:val="none"/>
        </w:rPr>
        <w:t>.</w:t>
      </w:r>
    </w:p>
    <w:p w14:paraId="6696DBD9" w14:textId="732FE75D" w:rsidR="00ED770D" w:rsidRPr="000D5CA6"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Lack of Legal Standardization: Most jurisdictions do not have established frameworks governing the legality, auditability, or dispute resolution procedures of digital elections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0D5CA6">
        <w:rPr>
          <w:rFonts w:ascii="Times New Roman" w:eastAsia="Times New Roman" w:hAnsi="Times New Roman" w:cs="Times New Roman"/>
          <w:kern w:val="0"/>
          <w14:ligatures w14:val="none"/>
        </w:rPr>
        <w:t>.</w:t>
      </w:r>
    </w:p>
    <w:p w14:paraId="447D01D4" w14:textId="70FC0090" w:rsidR="00ED770D" w:rsidRPr="000D5CA6"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Skepticism and Trust Deficits: Voters may remain doubtful about the transparency and fairness of non-traditional voting systems, especially if they do not understand the underlying technologies </w:t>
      </w:r>
      <w:r w:rsidR="000B7977">
        <w:rPr>
          <w:rFonts w:ascii="Times New Roman" w:eastAsia="Times New Roman" w:hAnsi="Times New Roman" w:cs="Times New Roman"/>
          <w:kern w:val="0"/>
          <w14:ligatures w14:val="none"/>
        </w:rPr>
        <w:t>[3]</w:t>
      </w:r>
      <w:r w:rsidRPr="000D5CA6">
        <w:rPr>
          <w:rFonts w:ascii="Times New Roman" w:eastAsia="Times New Roman" w:hAnsi="Times New Roman" w:cs="Times New Roman"/>
          <w:kern w:val="0"/>
          <w14:ligatures w14:val="none"/>
        </w:rPr>
        <w:t>.</w:t>
      </w:r>
    </w:p>
    <w:p w14:paraId="0ABBEE5F" w14:textId="04A8A2ED" w:rsidR="00ED770D" w:rsidRPr="000D5CA6"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r w:rsidRPr="000D5CA6">
        <w:rPr>
          <w:rFonts w:ascii="Times New Roman" w:eastAsia="Times New Roman" w:hAnsi="Times New Roman" w:cs="Times New Roman"/>
          <w:kern w:val="0"/>
          <w14:ligatures w14:val="none"/>
        </w:rPr>
        <w:t xml:space="preserve">Requirement: Building trust through transparent operations, third-party auditing, public education, and legal harmonization is critical to increasing adoption </w:t>
      </w:r>
      <w:proofErr w:type="gramStart"/>
      <w:r w:rsidRPr="000D5CA6">
        <w:rPr>
          <w:rFonts w:ascii="Times New Roman" w:eastAsia="Times New Roman" w:hAnsi="Times New Roman" w:cs="Times New Roman"/>
          <w:kern w:val="0"/>
          <w14:ligatures w14:val="none"/>
        </w:rPr>
        <w:t xml:space="preserve">rates </w:t>
      </w:r>
      <w:r w:rsidR="002C618F" w:rsidRPr="000D5CA6">
        <w:rPr>
          <w:rFonts w:ascii="Times New Roman" w:eastAsia="Times New Roman" w:hAnsi="Times New Roman" w:cs="Times New Roman"/>
          <w:kern w:val="0"/>
          <w14:ligatures w14:val="none"/>
        </w:rPr>
        <w:t>.</w:t>
      </w:r>
      <w:proofErr w:type="gramEnd"/>
    </w:p>
    <w:p w14:paraId="66B46982" w14:textId="6B4DCAC5" w:rsidR="00ED770D" w:rsidRPr="00ED770D" w:rsidRDefault="00ED770D" w:rsidP="000D5CA6">
      <w:pPr>
        <w:numPr>
          <w:ilvl w:val="0"/>
          <w:numId w:val="187"/>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Technical Challenges:</w:t>
      </w:r>
      <w:r w:rsidRPr="00ED770D">
        <w:rPr>
          <w:rFonts w:ascii="Times New Roman" w:eastAsia="Times New Roman" w:hAnsi="Times New Roman" w:cs="Times New Roman"/>
          <w:kern w:val="0"/>
          <w14:ligatures w14:val="none"/>
        </w:rPr>
        <w:br/>
        <w:t xml:space="preserve">Although the system was optimized for performance and reliability, certain technical issues may still affect usability and stability </w:t>
      </w:r>
      <w:r w:rsidR="002E29CD">
        <w:rPr>
          <w:rFonts w:ascii="Times New Roman" w:eastAsia="Times New Roman" w:hAnsi="Times New Roman" w:cs="Times New Roman"/>
          <w:kern w:val="0"/>
          <w14:ligatures w14:val="none"/>
        </w:rPr>
        <w:t>[9]</w:t>
      </w:r>
      <w:r w:rsidRPr="00ED770D">
        <w:rPr>
          <w:rFonts w:ascii="Times New Roman" w:eastAsia="Times New Roman" w:hAnsi="Times New Roman" w:cs="Times New Roman"/>
          <w:kern w:val="0"/>
          <w14:ligatures w14:val="none"/>
        </w:rPr>
        <w:t>[2][12]</w:t>
      </w:r>
      <w:r w:rsidR="002E29CD">
        <w:rPr>
          <w:rFonts w:ascii="Times New Roman" w:eastAsia="Times New Roman" w:hAnsi="Times New Roman" w:cs="Times New Roman"/>
          <w:kern w:val="0"/>
          <w14:ligatures w14:val="none"/>
        </w:rPr>
        <w:t>[15]</w:t>
      </w:r>
      <w:r w:rsidRPr="00ED770D">
        <w:rPr>
          <w:rFonts w:ascii="Times New Roman" w:eastAsia="Times New Roman" w:hAnsi="Times New Roman" w:cs="Times New Roman"/>
          <w:kern w:val="0"/>
          <w14:ligatures w14:val="none"/>
        </w:rPr>
        <w:t>.</w:t>
      </w:r>
    </w:p>
    <w:p w14:paraId="32408681" w14:textId="57AC6A83" w:rsidR="00ED770D" w:rsidRPr="00ED770D" w:rsidRDefault="00ED770D" w:rsidP="000D5CA6">
      <w:pPr>
        <w:numPr>
          <w:ilvl w:val="0"/>
          <w:numId w:val="188"/>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Face Recognition Limitations:</w:t>
      </w:r>
      <w:r w:rsidRPr="00ED770D">
        <w:rPr>
          <w:rFonts w:ascii="Times New Roman" w:eastAsia="Times New Roman" w:hAnsi="Times New Roman" w:cs="Times New Roman"/>
          <w:kern w:val="0"/>
          <w14:ligatures w14:val="none"/>
        </w:rPr>
        <w:t xml:space="preserve"> With a 2.5% failure rate, facial recognition may occasionally block legitimate users due to lighting conditions, facial accessories, or image quality. This could lead to user frustration or disenfranchisement if fallback mechanisms fail </w:t>
      </w:r>
      <w:r w:rsidR="002E29CD">
        <w:rPr>
          <w:rFonts w:ascii="Times New Roman" w:eastAsia="Times New Roman" w:hAnsi="Times New Roman" w:cs="Times New Roman"/>
          <w:kern w:val="0"/>
          <w14:ligatures w14:val="none"/>
        </w:rPr>
        <w:t>[9][10][17]</w:t>
      </w:r>
      <w:r w:rsidRPr="00ED770D">
        <w:rPr>
          <w:rFonts w:ascii="Times New Roman" w:eastAsia="Times New Roman" w:hAnsi="Times New Roman" w:cs="Times New Roman"/>
          <w:kern w:val="0"/>
          <w14:ligatures w14:val="none"/>
        </w:rPr>
        <w:t>.</w:t>
      </w:r>
    </w:p>
    <w:p w14:paraId="7074DA60" w14:textId="2DE67E6F" w:rsidR="00ED770D" w:rsidRPr="00ED770D" w:rsidRDefault="00ED770D" w:rsidP="000D5CA6">
      <w:pPr>
        <w:numPr>
          <w:ilvl w:val="0"/>
          <w:numId w:val="188"/>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System Downtimes:</w:t>
      </w:r>
      <w:r w:rsidRPr="00ED770D">
        <w:rPr>
          <w:rFonts w:ascii="Times New Roman" w:eastAsia="Times New Roman" w:hAnsi="Times New Roman" w:cs="Times New Roman"/>
          <w:kern w:val="0"/>
          <w14:ligatures w14:val="none"/>
        </w:rPr>
        <w:t xml:space="preserve"> Backend issues, server overload, or bugs may interrupt the voting process, particularly during peak usage hours </w:t>
      </w:r>
      <w:r w:rsidR="002E29CD">
        <w:rPr>
          <w:rFonts w:ascii="Times New Roman" w:eastAsia="Times New Roman" w:hAnsi="Times New Roman" w:cs="Times New Roman"/>
          <w:kern w:val="0"/>
          <w14:ligatures w14:val="none"/>
        </w:rPr>
        <w:t>[15]</w:t>
      </w:r>
      <w:r w:rsidRPr="00ED770D">
        <w:rPr>
          <w:rFonts w:ascii="Times New Roman" w:eastAsia="Times New Roman" w:hAnsi="Times New Roman" w:cs="Times New Roman"/>
          <w:kern w:val="0"/>
          <w14:ligatures w14:val="none"/>
        </w:rPr>
        <w:t>.</w:t>
      </w:r>
    </w:p>
    <w:p w14:paraId="4DEA9B12" w14:textId="19833A55" w:rsidR="00ED770D" w:rsidRDefault="00ED770D" w:rsidP="000D5CA6">
      <w:pPr>
        <w:numPr>
          <w:ilvl w:val="0"/>
          <w:numId w:val="188"/>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Scalability Concerns:</w:t>
      </w:r>
      <w:r w:rsidRPr="00ED770D">
        <w:rPr>
          <w:rFonts w:ascii="Times New Roman" w:eastAsia="Times New Roman" w:hAnsi="Times New Roman" w:cs="Times New Roman"/>
          <w:kern w:val="0"/>
          <w14:ligatures w14:val="none"/>
        </w:rPr>
        <w:t xml:space="preserve"> While initial testing showed acceptable performance, real-world scalability under national-level loads remains untested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ED770D">
        <w:rPr>
          <w:rFonts w:ascii="Times New Roman" w:eastAsia="Times New Roman" w:hAnsi="Times New Roman" w:cs="Times New Roman"/>
          <w:kern w:val="0"/>
          <w14:ligatures w14:val="none"/>
        </w:rPr>
        <w:t>.</w:t>
      </w:r>
    </w:p>
    <w:p w14:paraId="3C4BE7AB" w14:textId="77777777" w:rsidR="00ED770D" w:rsidRDefault="00ED770D" w:rsidP="000D5CA6">
      <w:pPr>
        <w:spacing w:before="100" w:beforeAutospacing="1" w:after="100" w:afterAutospacing="1" w:line="276" w:lineRule="auto"/>
        <w:jc w:val="left"/>
        <w:rPr>
          <w:rFonts w:ascii="Times New Roman" w:eastAsia="Times New Roman" w:hAnsi="Times New Roman" w:cs="Times New Roman"/>
          <w:kern w:val="0"/>
          <w14:ligatures w14:val="none"/>
        </w:rPr>
      </w:pPr>
    </w:p>
    <w:p w14:paraId="29CE4B83" w14:textId="77777777" w:rsidR="002C618F" w:rsidRDefault="002C618F" w:rsidP="000D5CA6">
      <w:pPr>
        <w:pStyle w:val="Heading3"/>
        <w:spacing w:line="276" w:lineRule="auto"/>
        <w:jc w:val="left"/>
        <w:rPr>
          <w:b/>
          <w:bCs/>
          <w:color w:val="auto"/>
        </w:rPr>
      </w:pPr>
    </w:p>
    <w:p w14:paraId="65D53F1A" w14:textId="7A299F39" w:rsidR="00994023" w:rsidRPr="00994023" w:rsidRDefault="00994023" w:rsidP="000D5CA6">
      <w:pPr>
        <w:pStyle w:val="Heading3"/>
        <w:spacing w:line="276" w:lineRule="auto"/>
        <w:jc w:val="left"/>
        <w:rPr>
          <w:rFonts w:ascii="Times New Roman" w:hAnsi="Times New Roman"/>
          <w:b/>
          <w:bCs/>
          <w:color w:val="auto"/>
        </w:rPr>
      </w:pPr>
      <w:r w:rsidRPr="00994023">
        <w:rPr>
          <w:b/>
          <w:bCs/>
          <w:color w:val="auto"/>
        </w:rPr>
        <w:t>Summary</w:t>
      </w:r>
    </w:p>
    <w:tbl>
      <w:tblPr>
        <w:tblStyle w:val="TableGrid"/>
        <w:tblW w:w="0" w:type="auto"/>
        <w:tblLook w:val="04A0" w:firstRow="1" w:lastRow="0" w:firstColumn="1" w:lastColumn="0" w:noHBand="0" w:noVBand="1"/>
      </w:tblPr>
      <w:tblGrid>
        <w:gridCol w:w="1952"/>
        <w:gridCol w:w="3908"/>
        <w:gridCol w:w="3490"/>
      </w:tblGrid>
      <w:tr w:rsidR="00994023" w14:paraId="502A5E0C" w14:textId="77777777" w:rsidTr="00994023">
        <w:tc>
          <w:tcPr>
            <w:tcW w:w="0" w:type="auto"/>
            <w:hideMark/>
          </w:tcPr>
          <w:p w14:paraId="40E2ADC0" w14:textId="77777777" w:rsidR="00994023" w:rsidRDefault="00994023" w:rsidP="000D5CA6">
            <w:pPr>
              <w:spacing w:line="276" w:lineRule="auto"/>
              <w:rPr>
                <w:b/>
                <w:bCs/>
              </w:rPr>
            </w:pPr>
            <w:r>
              <w:rPr>
                <w:rStyle w:val="Strong"/>
              </w:rPr>
              <w:t xml:space="preserve">Category </w:t>
            </w:r>
          </w:p>
        </w:tc>
        <w:tc>
          <w:tcPr>
            <w:tcW w:w="0" w:type="auto"/>
            <w:hideMark/>
          </w:tcPr>
          <w:p w14:paraId="53306867" w14:textId="77777777" w:rsidR="00994023" w:rsidRDefault="00994023" w:rsidP="000D5CA6">
            <w:pPr>
              <w:spacing w:line="276" w:lineRule="auto"/>
              <w:jc w:val="center"/>
              <w:rPr>
                <w:b/>
                <w:bCs/>
              </w:rPr>
            </w:pPr>
            <w:r>
              <w:rPr>
                <w:rStyle w:val="Strong"/>
              </w:rPr>
              <w:t>Limitation</w:t>
            </w:r>
          </w:p>
        </w:tc>
        <w:tc>
          <w:tcPr>
            <w:tcW w:w="0" w:type="auto"/>
            <w:hideMark/>
          </w:tcPr>
          <w:p w14:paraId="03222677" w14:textId="77777777" w:rsidR="00994023" w:rsidRDefault="00994023" w:rsidP="000D5CA6">
            <w:pPr>
              <w:spacing w:line="276" w:lineRule="auto"/>
              <w:jc w:val="center"/>
              <w:rPr>
                <w:b/>
                <w:bCs/>
              </w:rPr>
            </w:pPr>
            <w:r>
              <w:rPr>
                <w:rStyle w:val="Strong"/>
              </w:rPr>
              <w:t>Impact</w:t>
            </w:r>
          </w:p>
        </w:tc>
      </w:tr>
      <w:tr w:rsidR="00994023" w14:paraId="0CEB5A24" w14:textId="77777777" w:rsidTr="00994023">
        <w:tc>
          <w:tcPr>
            <w:tcW w:w="0" w:type="auto"/>
            <w:hideMark/>
          </w:tcPr>
          <w:p w14:paraId="0466E2C2" w14:textId="77777777" w:rsidR="00994023" w:rsidRDefault="00994023" w:rsidP="000D5CA6">
            <w:pPr>
              <w:spacing w:line="276" w:lineRule="auto"/>
              <w:jc w:val="left"/>
            </w:pPr>
            <w:r>
              <w:t>Security</w:t>
            </w:r>
          </w:p>
        </w:tc>
        <w:tc>
          <w:tcPr>
            <w:tcW w:w="0" w:type="auto"/>
            <w:hideMark/>
          </w:tcPr>
          <w:p w14:paraId="7A15E246" w14:textId="77777777" w:rsidR="00994023" w:rsidRDefault="00994023" w:rsidP="000D5CA6">
            <w:pPr>
              <w:spacing w:line="276" w:lineRule="auto"/>
            </w:pPr>
            <w:r>
              <w:t>Cyberattacks, evolving threats</w:t>
            </w:r>
          </w:p>
        </w:tc>
        <w:tc>
          <w:tcPr>
            <w:tcW w:w="0" w:type="auto"/>
            <w:hideMark/>
          </w:tcPr>
          <w:p w14:paraId="3496814E" w14:textId="77777777" w:rsidR="00994023" w:rsidRDefault="00994023" w:rsidP="000D5CA6">
            <w:pPr>
              <w:spacing w:line="276" w:lineRule="auto"/>
            </w:pPr>
            <w:r>
              <w:t>Risk to vote integrity and user trust</w:t>
            </w:r>
          </w:p>
        </w:tc>
      </w:tr>
      <w:tr w:rsidR="00994023" w14:paraId="15D4433C" w14:textId="77777777" w:rsidTr="00994023">
        <w:tc>
          <w:tcPr>
            <w:tcW w:w="0" w:type="auto"/>
            <w:hideMark/>
          </w:tcPr>
          <w:p w14:paraId="3BEDD186" w14:textId="77777777" w:rsidR="00994023" w:rsidRDefault="00994023" w:rsidP="000D5CA6">
            <w:pPr>
              <w:spacing w:line="276" w:lineRule="auto"/>
            </w:pPr>
            <w:r>
              <w:t>Accessibility</w:t>
            </w:r>
          </w:p>
        </w:tc>
        <w:tc>
          <w:tcPr>
            <w:tcW w:w="0" w:type="auto"/>
            <w:hideMark/>
          </w:tcPr>
          <w:p w14:paraId="2D8BCF3B" w14:textId="77777777" w:rsidR="00994023" w:rsidRDefault="00994023" w:rsidP="000D5CA6">
            <w:pPr>
              <w:spacing w:line="276" w:lineRule="auto"/>
            </w:pPr>
            <w:r>
              <w:t>Digital divide, limited digital literacy</w:t>
            </w:r>
          </w:p>
        </w:tc>
        <w:tc>
          <w:tcPr>
            <w:tcW w:w="0" w:type="auto"/>
            <w:hideMark/>
          </w:tcPr>
          <w:p w14:paraId="6799E432" w14:textId="77777777" w:rsidR="00994023" w:rsidRDefault="00994023" w:rsidP="000D5CA6">
            <w:pPr>
              <w:spacing w:line="276" w:lineRule="auto"/>
            </w:pPr>
            <w:r>
              <w:t>Exclusion of marginalized user groups</w:t>
            </w:r>
          </w:p>
        </w:tc>
      </w:tr>
      <w:tr w:rsidR="00994023" w14:paraId="6FA56EE7" w14:textId="77777777" w:rsidTr="00994023">
        <w:tc>
          <w:tcPr>
            <w:tcW w:w="0" w:type="auto"/>
            <w:hideMark/>
          </w:tcPr>
          <w:p w14:paraId="0B240BF3" w14:textId="77777777" w:rsidR="00994023" w:rsidRDefault="00994023" w:rsidP="000D5CA6">
            <w:pPr>
              <w:spacing w:line="276" w:lineRule="auto"/>
            </w:pPr>
            <w:r>
              <w:t>Legal &amp; Societal</w:t>
            </w:r>
          </w:p>
        </w:tc>
        <w:tc>
          <w:tcPr>
            <w:tcW w:w="0" w:type="auto"/>
            <w:hideMark/>
          </w:tcPr>
          <w:p w14:paraId="00EB10C5" w14:textId="77777777" w:rsidR="00994023" w:rsidRDefault="00994023" w:rsidP="000D5CA6">
            <w:pPr>
              <w:spacing w:line="276" w:lineRule="auto"/>
            </w:pPr>
            <w:r>
              <w:t>Regulatory gaps, public skepticism</w:t>
            </w:r>
          </w:p>
        </w:tc>
        <w:tc>
          <w:tcPr>
            <w:tcW w:w="0" w:type="auto"/>
            <w:hideMark/>
          </w:tcPr>
          <w:p w14:paraId="54EEFE7A" w14:textId="77777777" w:rsidR="00994023" w:rsidRDefault="00994023" w:rsidP="000D5CA6">
            <w:pPr>
              <w:spacing w:line="276" w:lineRule="auto"/>
            </w:pPr>
            <w:r>
              <w:t>Adoption resistance and compliance issues</w:t>
            </w:r>
          </w:p>
        </w:tc>
      </w:tr>
      <w:tr w:rsidR="00994023" w14:paraId="0054E74C" w14:textId="77777777" w:rsidTr="00994023">
        <w:tc>
          <w:tcPr>
            <w:tcW w:w="0" w:type="auto"/>
            <w:hideMark/>
          </w:tcPr>
          <w:p w14:paraId="389C7E64" w14:textId="77777777" w:rsidR="00994023" w:rsidRDefault="00994023" w:rsidP="000D5CA6">
            <w:pPr>
              <w:spacing w:line="276" w:lineRule="auto"/>
            </w:pPr>
            <w:r>
              <w:t>Technical Reliability</w:t>
            </w:r>
          </w:p>
        </w:tc>
        <w:tc>
          <w:tcPr>
            <w:tcW w:w="0" w:type="auto"/>
            <w:hideMark/>
          </w:tcPr>
          <w:p w14:paraId="66A9A083" w14:textId="77777777" w:rsidR="00994023" w:rsidRDefault="00994023" w:rsidP="000D5CA6">
            <w:pPr>
              <w:spacing w:line="276" w:lineRule="auto"/>
            </w:pPr>
            <w:r>
              <w:t>Recognition errors, server outages, scalability limits</w:t>
            </w:r>
          </w:p>
        </w:tc>
        <w:tc>
          <w:tcPr>
            <w:tcW w:w="0" w:type="auto"/>
            <w:hideMark/>
          </w:tcPr>
          <w:p w14:paraId="147FA7CC" w14:textId="77777777" w:rsidR="00994023" w:rsidRDefault="00994023" w:rsidP="000D5CA6">
            <w:pPr>
              <w:spacing w:line="276" w:lineRule="auto"/>
            </w:pPr>
            <w:r>
              <w:t>Disruption in voter experience and operations</w:t>
            </w:r>
          </w:p>
        </w:tc>
      </w:tr>
    </w:tbl>
    <w:p w14:paraId="543A0C33" w14:textId="77777777" w:rsidR="00994023" w:rsidRDefault="00994023" w:rsidP="000D5CA6">
      <w:pPr>
        <w:spacing w:line="276" w:lineRule="auto"/>
        <w:jc w:val="left"/>
      </w:pPr>
    </w:p>
    <w:p w14:paraId="51F2E635" w14:textId="77777777" w:rsidR="00D65ABB" w:rsidRDefault="00994023" w:rsidP="000D5CA6">
      <w:pPr>
        <w:spacing w:line="276" w:lineRule="auto"/>
        <w:jc w:val="left"/>
      </w:pPr>
      <w:r w:rsidRPr="00994023">
        <w:t>While these limitations do not invalidate the viability of the proposed system, they highlight the need for continued iteration, hybrid model consideration, and multi-stakeholder engagement to ensure sustainable deployment in diverse electoral contexts.</w:t>
      </w:r>
    </w:p>
    <w:p w14:paraId="6E7653C5" w14:textId="77777777" w:rsidR="00ED7EDF" w:rsidRDefault="00ED7EDF" w:rsidP="00D65ABB">
      <w:pPr>
        <w:pStyle w:val="ListParagraph"/>
        <w:spacing w:line="278" w:lineRule="auto"/>
        <w:ind w:left="360"/>
        <w:jc w:val="left"/>
      </w:pPr>
    </w:p>
    <w:p w14:paraId="4C78A893" w14:textId="77777777" w:rsidR="00963023" w:rsidRDefault="00963023" w:rsidP="00ED7EDF">
      <w:pPr>
        <w:spacing w:line="278" w:lineRule="auto"/>
        <w:jc w:val="left"/>
      </w:pPr>
    </w:p>
    <w:p w14:paraId="4BE7DA8E" w14:textId="77777777" w:rsidR="00ED7EDF" w:rsidRDefault="00ED7EDF" w:rsidP="00ED7EDF">
      <w:pPr>
        <w:pStyle w:val="Title"/>
        <w:jc w:val="center"/>
      </w:pPr>
    </w:p>
    <w:p w14:paraId="18B85A8C" w14:textId="77777777" w:rsidR="00ED7EDF" w:rsidRDefault="00ED7EDF" w:rsidP="00ED7EDF">
      <w:pPr>
        <w:pStyle w:val="Title"/>
        <w:jc w:val="center"/>
      </w:pPr>
    </w:p>
    <w:p w14:paraId="737661FB" w14:textId="77777777" w:rsidR="00ED7EDF" w:rsidRDefault="00ED7EDF" w:rsidP="00ED7EDF">
      <w:pPr>
        <w:pStyle w:val="Title"/>
        <w:jc w:val="center"/>
      </w:pPr>
    </w:p>
    <w:p w14:paraId="1F99D212" w14:textId="77777777" w:rsidR="00ED7EDF" w:rsidRDefault="00ED7EDF" w:rsidP="00ED7EDF">
      <w:pPr>
        <w:pStyle w:val="Title"/>
        <w:jc w:val="center"/>
      </w:pPr>
    </w:p>
    <w:p w14:paraId="6B1CC7FD" w14:textId="77777777" w:rsidR="005271C5" w:rsidRDefault="005271C5" w:rsidP="005271C5"/>
    <w:p w14:paraId="4A3131BE" w14:textId="77777777" w:rsidR="005271C5" w:rsidRPr="005271C5" w:rsidRDefault="005271C5" w:rsidP="005271C5"/>
    <w:p w14:paraId="5C4E112D" w14:textId="77777777" w:rsidR="00ED7EDF" w:rsidRDefault="00ED7EDF" w:rsidP="00ED7EDF">
      <w:pPr>
        <w:pStyle w:val="Title"/>
        <w:jc w:val="center"/>
      </w:pPr>
    </w:p>
    <w:p w14:paraId="39F5CC4E" w14:textId="77777777" w:rsidR="00994023" w:rsidRDefault="00994023" w:rsidP="00BB4B3E">
      <w:pPr>
        <w:pStyle w:val="Chaptertitle1"/>
      </w:pPr>
    </w:p>
    <w:p w14:paraId="25ABA7D3" w14:textId="77777777" w:rsidR="00994023" w:rsidRDefault="00994023" w:rsidP="00BB4B3E">
      <w:pPr>
        <w:pStyle w:val="Chaptertitle1"/>
      </w:pPr>
    </w:p>
    <w:p w14:paraId="45521B2D" w14:textId="77777777" w:rsidR="00994023" w:rsidRDefault="00994023" w:rsidP="00BB4B3E">
      <w:pPr>
        <w:pStyle w:val="Chaptertitle1"/>
      </w:pPr>
    </w:p>
    <w:p w14:paraId="79E958CC" w14:textId="77777777" w:rsidR="00994023" w:rsidRDefault="00994023" w:rsidP="00BB4B3E">
      <w:pPr>
        <w:pStyle w:val="Chaptertitle1"/>
      </w:pPr>
    </w:p>
    <w:p w14:paraId="080086F2" w14:textId="77777777" w:rsidR="00994023" w:rsidRDefault="00994023" w:rsidP="00BB4B3E">
      <w:pPr>
        <w:pStyle w:val="Chaptertitle1"/>
      </w:pPr>
    </w:p>
    <w:p w14:paraId="174596B5" w14:textId="77777777" w:rsidR="00994023" w:rsidRDefault="00994023" w:rsidP="00BB4B3E">
      <w:pPr>
        <w:pStyle w:val="Chaptertitle1"/>
      </w:pPr>
    </w:p>
    <w:p w14:paraId="63B35859" w14:textId="77777777" w:rsidR="00994023" w:rsidRDefault="00994023" w:rsidP="00BB4B3E">
      <w:pPr>
        <w:pStyle w:val="Chaptertitle1"/>
      </w:pPr>
    </w:p>
    <w:p w14:paraId="725129D1" w14:textId="77777777" w:rsidR="00994023" w:rsidRDefault="00994023" w:rsidP="00BB4B3E">
      <w:pPr>
        <w:pStyle w:val="Chaptertitle1"/>
      </w:pPr>
    </w:p>
    <w:p w14:paraId="2EBE2ED0" w14:textId="77777777" w:rsidR="00994023" w:rsidRDefault="00994023" w:rsidP="00BB4B3E">
      <w:pPr>
        <w:pStyle w:val="Chaptertitle1"/>
      </w:pPr>
    </w:p>
    <w:p w14:paraId="72F46027" w14:textId="77777777" w:rsidR="002C618F" w:rsidRDefault="002C618F" w:rsidP="00BB4B3E">
      <w:pPr>
        <w:pStyle w:val="Chaptertitle1"/>
      </w:pPr>
    </w:p>
    <w:p w14:paraId="058FD6A1" w14:textId="77777777" w:rsidR="002C618F" w:rsidRDefault="002C618F" w:rsidP="00BB4B3E">
      <w:pPr>
        <w:pStyle w:val="Chaptertitle1"/>
      </w:pPr>
    </w:p>
    <w:p w14:paraId="6DF848EB" w14:textId="77777777" w:rsidR="00994023" w:rsidRDefault="00994023" w:rsidP="00BB4B3E">
      <w:pPr>
        <w:pStyle w:val="Chaptertitle1"/>
      </w:pPr>
    </w:p>
    <w:p w14:paraId="691250BC" w14:textId="77777777" w:rsidR="00994023" w:rsidRDefault="00994023" w:rsidP="00BB4B3E">
      <w:pPr>
        <w:pStyle w:val="Chaptertitle1"/>
      </w:pPr>
    </w:p>
    <w:p w14:paraId="0B6E4777" w14:textId="77777777" w:rsidR="000D5CA6" w:rsidRDefault="000D5CA6" w:rsidP="00BB4B3E">
      <w:pPr>
        <w:pStyle w:val="Chaptertitle1"/>
      </w:pPr>
    </w:p>
    <w:p w14:paraId="7EB035C1" w14:textId="77777777" w:rsidR="00ED7EDF" w:rsidRPr="00CC2725" w:rsidRDefault="00ED7EDF" w:rsidP="00BB4B3E">
      <w:pPr>
        <w:pStyle w:val="Chaptertitle1"/>
      </w:pPr>
      <w:bookmarkStart w:id="56" w:name="CHAP7"/>
      <w:r w:rsidRPr="00CC2725">
        <w:t xml:space="preserve">Chapter </w:t>
      </w:r>
      <w:r w:rsidR="00126C37" w:rsidRPr="00CC2725">
        <w:t>7</w:t>
      </w:r>
    </w:p>
    <w:p w14:paraId="490B17D0" w14:textId="77777777" w:rsidR="00ED7EDF" w:rsidRPr="00520B41" w:rsidRDefault="00126C37" w:rsidP="00ED770D">
      <w:pPr>
        <w:pStyle w:val="Chaptertitle"/>
      </w:pPr>
      <w:bookmarkStart w:id="57" w:name="_Toc200235007"/>
      <w:r w:rsidRPr="00126C37">
        <w:t>Conclusion &amp; Future Work</w:t>
      </w:r>
      <w:bookmarkEnd w:id="57"/>
    </w:p>
    <w:bookmarkEnd w:id="56"/>
    <w:p w14:paraId="499D5337" w14:textId="77777777" w:rsidR="008338CA" w:rsidRDefault="008338CA" w:rsidP="008338CA">
      <w:pPr>
        <w:spacing w:line="278" w:lineRule="auto"/>
        <w:jc w:val="left"/>
      </w:pPr>
    </w:p>
    <w:p w14:paraId="338E37DA" w14:textId="77777777" w:rsidR="00994023" w:rsidRDefault="00994023" w:rsidP="008338CA">
      <w:pPr>
        <w:spacing w:line="278" w:lineRule="auto"/>
        <w:jc w:val="left"/>
      </w:pPr>
    </w:p>
    <w:p w14:paraId="72017BFC" w14:textId="77777777" w:rsidR="00994023" w:rsidRDefault="00994023" w:rsidP="008338CA">
      <w:pPr>
        <w:spacing w:line="278" w:lineRule="auto"/>
        <w:jc w:val="left"/>
      </w:pPr>
    </w:p>
    <w:p w14:paraId="3DFE71ED" w14:textId="77777777" w:rsidR="00994023" w:rsidRDefault="00994023" w:rsidP="008338CA">
      <w:pPr>
        <w:spacing w:line="278" w:lineRule="auto"/>
        <w:jc w:val="left"/>
      </w:pPr>
    </w:p>
    <w:p w14:paraId="656562D8" w14:textId="77777777" w:rsidR="00994023" w:rsidRDefault="00994023" w:rsidP="008338CA">
      <w:pPr>
        <w:spacing w:line="278" w:lineRule="auto"/>
        <w:jc w:val="left"/>
      </w:pPr>
    </w:p>
    <w:p w14:paraId="7D8DD8D3" w14:textId="77777777" w:rsidR="00994023" w:rsidRDefault="00994023" w:rsidP="008338CA">
      <w:pPr>
        <w:spacing w:line="278" w:lineRule="auto"/>
        <w:jc w:val="left"/>
      </w:pPr>
    </w:p>
    <w:p w14:paraId="45C4071F" w14:textId="77777777" w:rsidR="00994023" w:rsidRDefault="00994023" w:rsidP="008338CA">
      <w:pPr>
        <w:spacing w:line="278" w:lineRule="auto"/>
        <w:jc w:val="left"/>
      </w:pPr>
    </w:p>
    <w:p w14:paraId="0C51FC78" w14:textId="77777777" w:rsidR="00994023" w:rsidRDefault="00994023" w:rsidP="008338CA">
      <w:pPr>
        <w:spacing w:line="278" w:lineRule="auto"/>
        <w:jc w:val="left"/>
      </w:pPr>
    </w:p>
    <w:p w14:paraId="404F30A8" w14:textId="77777777" w:rsidR="00994023" w:rsidRDefault="00994023" w:rsidP="008338CA">
      <w:pPr>
        <w:spacing w:line="278" w:lineRule="auto"/>
        <w:jc w:val="left"/>
      </w:pPr>
    </w:p>
    <w:p w14:paraId="390A6530" w14:textId="77777777" w:rsidR="00994023" w:rsidRDefault="00994023" w:rsidP="008338CA">
      <w:pPr>
        <w:spacing w:line="278" w:lineRule="auto"/>
        <w:jc w:val="left"/>
      </w:pPr>
    </w:p>
    <w:p w14:paraId="5ED8B934" w14:textId="77777777" w:rsidR="00994023" w:rsidRDefault="00994023" w:rsidP="008338CA">
      <w:pPr>
        <w:spacing w:line="278" w:lineRule="auto"/>
        <w:jc w:val="left"/>
      </w:pPr>
    </w:p>
    <w:p w14:paraId="3B45E6C5" w14:textId="77777777" w:rsidR="00ED770D" w:rsidRDefault="00ED770D" w:rsidP="008338CA">
      <w:pPr>
        <w:spacing w:line="278" w:lineRule="auto"/>
        <w:jc w:val="left"/>
      </w:pPr>
    </w:p>
    <w:p w14:paraId="03B2D61B" w14:textId="77777777" w:rsidR="00ED770D" w:rsidRDefault="00ED770D" w:rsidP="008338CA">
      <w:pPr>
        <w:spacing w:line="278" w:lineRule="auto"/>
        <w:jc w:val="left"/>
      </w:pPr>
    </w:p>
    <w:p w14:paraId="51BEE257" w14:textId="77777777" w:rsidR="00554F69" w:rsidRDefault="00554F69" w:rsidP="00554F69">
      <w:pPr>
        <w:spacing w:before="100" w:beforeAutospacing="1" w:after="100" w:afterAutospacing="1" w:line="276" w:lineRule="auto"/>
        <w:jc w:val="left"/>
      </w:pPr>
    </w:p>
    <w:p w14:paraId="3D27AFB9" w14:textId="48467337" w:rsidR="00ED770D" w:rsidRPr="00ED770D"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bookmarkStart w:id="58" w:name="K71"/>
      <w:r w:rsidRPr="00554F69">
        <w:rPr>
          <w:rFonts w:ascii="Times New Roman" w:eastAsia="Times New Roman" w:hAnsi="Times New Roman" w:cs="Times New Roman"/>
          <w:b/>
          <w:bCs/>
          <w:kern w:val="0"/>
          <w:sz w:val="27"/>
          <w:szCs w:val="27"/>
          <w14:ligatures w14:val="none"/>
        </w:rPr>
        <w:t>7.1 Summary of Contributions</w:t>
      </w:r>
      <w:bookmarkEnd w:id="58"/>
      <w:r w:rsidRPr="00ED770D">
        <w:rPr>
          <w:rFonts w:ascii="Times New Roman" w:eastAsia="Times New Roman" w:hAnsi="Times New Roman" w:cs="Times New Roman"/>
          <w:kern w:val="0"/>
          <w14:ligatures w14:val="none"/>
        </w:rPr>
        <w:br/>
        <w:t>The Online Election System project introduced a modern, secure, and user-friendly approach to digital voting. By leveraging advanced technologies and thoughtful design, it addressed many of the core limitations found in traditional electoral processes. The following summarizes the major contributions made by the system across technological, user-experience, and operational dimensions:</w:t>
      </w:r>
    </w:p>
    <w:p w14:paraId="368D1497" w14:textId="77777777" w:rsidR="00ED770D" w:rsidRPr="00ED770D" w:rsidRDefault="00ED770D" w:rsidP="00554F69">
      <w:pPr>
        <w:numPr>
          <w:ilvl w:val="0"/>
          <w:numId w:val="189"/>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Secure Digital Voting Platform</w:t>
      </w:r>
    </w:p>
    <w:p w14:paraId="18175A98" w14:textId="4F200714" w:rsidR="00ED770D" w:rsidRPr="00554F69"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Deployed a hybrid face recognition pipeline combining </w:t>
      </w:r>
      <w:proofErr w:type="spellStart"/>
      <w:r w:rsidRPr="00ED770D">
        <w:rPr>
          <w:rFonts w:ascii="Times New Roman" w:eastAsia="Times New Roman" w:hAnsi="Times New Roman" w:cs="Times New Roman"/>
          <w:kern w:val="0"/>
          <w14:ligatures w14:val="none"/>
        </w:rPr>
        <w:t>SFace</w:t>
      </w:r>
      <w:proofErr w:type="spellEnd"/>
      <w:r w:rsidRPr="00ED770D">
        <w:rPr>
          <w:rFonts w:ascii="Times New Roman" w:eastAsia="Times New Roman" w:hAnsi="Times New Roman" w:cs="Times New Roman"/>
          <w:kern w:val="0"/>
          <w14:ligatures w14:val="none"/>
        </w:rPr>
        <w:t xml:space="preserve"> </w:t>
      </w:r>
      <w:r w:rsidR="002E29CD">
        <w:rPr>
          <w:rFonts w:ascii="Times New Roman" w:eastAsia="Times New Roman" w:hAnsi="Times New Roman" w:cs="Times New Roman"/>
          <w:kern w:val="0"/>
          <w14:ligatures w14:val="none"/>
        </w:rPr>
        <w:t>[9]</w:t>
      </w:r>
      <w:r w:rsidRPr="00ED770D">
        <w:rPr>
          <w:rFonts w:ascii="Times New Roman" w:eastAsia="Times New Roman" w:hAnsi="Times New Roman" w:cs="Times New Roman"/>
          <w:kern w:val="0"/>
          <w14:ligatures w14:val="none"/>
        </w:rPr>
        <w:t xml:space="preserve"> for facial feature comparison and YuNet </w:t>
      </w:r>
      <w:r w:rsidR="002E29CD">
        <w:rPr>
          <w:rFonts w:ascii="Times New Roman" w:eastAsia="Times New Roman" w:hAnsi="Times New Roman" w:cs="Times New Roman"/>
          <w:kern w:val="0"/>
          <w14:ligatures w14:val="none"/>
        </w:rPr>
        <w:t>[10]</w:t>
      </w:r>
      <w:r w:rsidRPr="00ED770D">
        <w:rPr>
          <w:rFonts w:ascii="Times New Roman" w:eastAsia="Times New Roman" w:hAnsi="Times New Roman" w:cs="Times New Roman"/>
          <w:kern w:val="0"/>
          <w14:ligatures w14:val="none"/>
        </w:rPr>
        <w:t xml:space="preserve"> for accurate face detection.</w:t>
      </w:r>
      <w:r w:rsid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Achieved 97.5% recognition accuracy, enhancing voter verification and minimizing fraud </w:t>
      </w:r>
      <w:r w:rsidR="002E29CD">
        <w:rPr>
          <w:rFonts w:ascii="Times New Roman" w:eastAsia="Times New Roman" w:hAnsi="Times New Roman" w:cs="Times New Roman"/>
          <w:kern w:val="0"/>
          <w14:ligatures w14:val="none"/>
        </w:rPr>
        <w:t>[9]</w:t>
      </w:r>
      <w:r w:rsidRPr="00554F69">
        <w:rPr>
          <w:rFonts w:ascii="Times New Roman" w:eastAsia="Times New Roman" w:hAnsi="Times New Roman" w:cs="Times New Roman"/>
          <w:kern w:val="0"/>
          <w14:ligatures w14:val="none"/>
        </w:rPr>
        <w:t>[12][13].</w:t>
      </w:r>
      <w:r w:rsidR="00554F69" w:rsidRP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Integrated fallback mechanisms (e.g., Haar cascades) to ensure system resilience under challenging conditions </w:t>
      </w:r>
      <w:r w:rsidR="002E29CD">
        <w:rPr>
          <w:rFonts w:ascii="Times New Roman" w:eastAsia="Times New Roman" w:hAnsi="Times New Roman" w:cs="Times New Roman"/>
          <w:kern w:val="0"/>
          <w14:ligatures w14:val="none"/>
        </w:rPr>
        <w:t>[17]</w:t>
      </w:r>
      <w:r w:rsidR="00AB3E5F">
        <w:rPr>
          <w:rFonts w:ascii="Times New Roman" w:eastAsia="Times New Roman" w:hAnsi="Times New Roman" w:cs="Times New Roman"/>
          <w:kern w:val="0"/>
          <w14:ligatures w14:val="none"/>
        </w:rPr>
        <w:t>[18]</w:t>
      </w:r>
      <w:r w:rsidRPr="00554F69">
        <w:rPr>
          <w:rFonts w:ascii="Times New Roman" w:eastAsia="Times New Roman" w:hAnsi="Times New Roman" w:cs="Times New Roman"/>
          <w:kern w:val="0"/>
          <w14:ligatures w14:val="none"/>
        </w:rPr>
        <w:t>.</w:t>
      </w:r>
    </w:p>
    <w:p w14:paraId="52FB2D85" w14:textId="0765EFD1" w:rsidR="00ED770D" w:rsidRPr="004A4F70" w:rsidRDefault="00ED770D" w:rsidP="00554F69">
      <w:pPr>
        <w:spacing w:before="100" w:beforeAutospacing="1" w:after="100" w:afterAutospacing="1" w:line="276" w:lineRule="auto"/>
        <w:jc w:val="left"/>
        <w:rPr>
          <w:rFonts w:ascii="Times New Roman" w:eastAsia="Times New Roman" w:hAnsi="Times New Roman" w:cs="Times New Roman"/>
          <w:b/>
          <w:bCs/>
          <w:kern w:val="0"/>
          <w14:ligatures w14:val="none"/>
        </w:rPr>
      </w:pPr>
      <w:r w:rsidRPr="004A4F70">
        <w:rPr>
          <w:rFonts w:ascii="Times New Roman" w:eastAsia="Times New Roman" w:hAnsi="Times New Roman" w:cs="Times New Roman"/>
          <w:b/>
          <w:bCs/>
          <w:kern w:val="0"/>
          <w14:ligatures w14:val="none"/>
        </w:rPr>
        <w:t>Blockchain Integration for Tamper-Proof Voting</w:t>
      </w:r>
    </w:p>
    <w:p w14:paraId="02FD9D50" w14:textId="49096F87" w:rsidR="00ED770D" w:rsidRPr="00554F69"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Used Ethereum </w:t>
      </w:r>
      <w:r w:rsidR="00554F69" w:rsidRPr="00ED770D">
        <w:rPr>
          <w:rFonts w:ascii="Times New Roman" w:eastAsia="Times New Roman" w:hAnsi="Times New Roman" w:cs="Times New Roman"/>
          <w:kern w:val="0"/>
          <w14:ligatures w14:val="none"/>
        </w:rPr>
        <w:t>test net</w:t>
      </w:r>
      <w:r w:rsidRPr="00ED770D">
        <w:rPr>
          <w:rFonts w:ascii="Times New Roman" w:eastAsia="Times New Roman" w:hAnsi="Times New Roman" w:cs="Times New Roman"/>
          <w:kern w:val="0"/>
          <w14:ligatures w14:val="none"/>
        </w:rPr>
        <w:t xml:space="preserve"> smart contracts to record votes securely and immutably </w:t>
      </w:r>
      <w:r w:rsidR="002E29CD">
        <w:rPr>
          <w:rFonts w:ascii="Times New Roman" w:eastAsia="Times New Roman" w:hAnsi="Times New Roman" w:cs="Times New Roman"/>
          <w:kern w:val="0"/>
          <w14:ligatures w14:val="none"/>
        </w:rPr>
        <w:t>[5][6]</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[15]</w:t>
      </w:r>
      <w:r w:rsidR="00554F69">
        <w:rPr>
          <w:rFonts w:ascii="Times New Roman" w:eastAsia="Times New Roman" w:hAnsi="Times New Roman" w:cs="Times New Roman"/>
          <w:kern w:val="0"/>
          <w14:ligatures w14:val="none"/>
        </w:rPr>
        <w:t>. Batched</w:t>
      </w:r>
      <w:r w:rsidRPr="00554F69">
        <w:rPr>
          <w:rFonts w:ascii="Times New Roman" w:eastAsia="Times New Roman" w:hAnsi="Times New Roman" w:cs="Times New Roman"/>
          <w:kern w:val="0"/>
          <w14:ligatures w14:val="none"/>
        </w:rPr>
        <w:t xml:space="preserve"> transactions and optimized gas fees to handle network congestion efficiently </w:t>
      </w:r>
      <w:r w:rsidR="002E29CD">
        <w:rPr>
          <w:rFonts w:ascii="Times New Roman" w:eastAsia="Times New Roman" w:hAnsi="Times New Roman" w:cs="Times New Roman"/>
          <w:kern w:val="0"/>
          <w14:ligatures w14:val="none"/>
        </w:rPr>
        <w:t>[6][15]</w:t>
      </w:r>
      <w:r w:rsidRPr="00554F69">
        <w:rPr>
          <w:rFonts w:ascii="Times New Roman" w:eastAsia="Times New Roman" w:hAnsi="Times New Roman" w:cs="Times New Roman"/>
          <w:kern w:val="0"/>
          <w14:ligatures w14:val="none"/>
        </w:rPr>
        <w:t>.</w:t>
      </w:r>
      <w:r w:rsid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Ensured end-to-end transparency and auditability, laying a foundation for trust in digital voting systems </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[14][16]</w:t>
      </w:r>
      <w:r w:rsidRPr="00554F69">
        <w:rPr>
          <w:rFonts w:ascii="Times New Roman" w:eastAsia="Times New Roman" w:hAnsi="Times New Roman" w:cs="Times New Roman"/>
          <w:kern w:val="0"/>
          <w14:ligatures w14:val="none"/>
        </w:rPr>
        <w:t>.</w:t>
      </w:r>
    </w:p>
    <w:p w14:paraId="1D8A7509" w14:textId="1F86AB1D" w:rsidR="00554F69" w:rsidRPr="004A4F70" w:rsidRDefault="00ED770D" w:rsidP="004A4F70">
      <w:pPr>
        <w:numPr>
          <w:ilvl w:val="0"/>
          <w:numId w:val="192"/>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User-Centric Features</w:t>
      </w:r>
      <w:r w:rsidRPr="00ED770D">
        <w:rPr>
          <w:rFonts w:ascii="Times New Roman" w:eastAsia="Times New Roman" w:hAnsi="Times New Roman" w:cs="Times New Roman"/>
          <w:kern w:val="0"/>
          <w14:ligatures w14:val="none"/>
        </w:rPr>
        <w:br/>
        <w:t>The platform was built with inclusivity and accessibility at its core, enabling diverse populations to participate easily in the electoral process:</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Bilingual (Arabic/English) interface </w:t>
      </w:r>
      <w:r w:rsidR="002E29CD">
        <w:rPr>
          <w:rFonts w:ascii="Times New Roman" w:eastAsia="Times New Roman" w:hAnsi="Times New Roman" w:cs="Times New Roman"/>
          <w:kern w:val="0"/>
          <w14:ligatures w14:val="none"/>
        </w:rPr>
        <w:t>[9][10][4]</w:t>
      </w:r>
      <w:r w:rsidRPr="004A4F70">
        <w:rPr>
          <w:rFonts w:ascii="Times New Roman" w:eastAsia="Times New Roman" w:hAnsi="Times New Roman" w:cs="Times New Roman"/>
          <w:kern w:val="0"/>
          <w14:ligatures w14:val="none"/>
        </w:rPr>
        <w:t>.</w:t>
      </w:r>
      <w:r w:rsidR="00554F69"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Supported both Right-to-Left (RTL) and Left-to-Right (LTR) language orientations for improved accessibility </w:t>
      </w:r>
      <w:r w:rsidR="002E29CD">
        <w:rPr>
          <w:rFonts w:ascii="Times New Roman" w:eastAsia="Times New Roman" w:hAnsi="Times New Roman" w:cs="Times New Roman"/>
          <w:kern w:val="0"/>
          <w14:ligatures w14:val="none"/>
        </w:rPr>
        <w:t>[4]</w:t>
      </w:r>
      <w:r w:rsidRPr="004A4F70">
        <w:rPr>
          <w:rFonts w:ascii="Times New Roman" w:eastAsia="Times New Roman" w:hAnsi="Times New Roman" w:cs="Times New Roman"/>
          <w:kern w:val="0"/>
          <w14:ligatures w14:val="none"/>
        </w:rPr>
        <w:t>.</w:t>
      </w:r>
      <w:r w:rsidR="00554F69"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Localized UI elements and iconography to align with cultural norms and user expectations in Middle Eastern regions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4A4F70">
        <w:rPr>
          <w:rFonts w:ascii="Times New Roman" w:eastAsia="Times New Roman" w:hAnsi="Times New Roman" w:cs="Times New Roman"/>
          <w:kern w:val="0"/>
          <w14:ligatures w14:val="none"/>
        </w:rPr>
        <w:t>.</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Real-time results dashboard: Provided instant vote tallies and visual analytics to all stakeholders </w:t>
      </w:r>
      <w:r w:rsidR="002E29CD">
        <w:rPr>
          <w:rFonts w:ascii="Times New Roman" w:eastAsia="Times New Roman" w:hAnsi="Times New Roman" w:cs="Times New Roman"/>
          <w:kern w:val="0"/>
          <w14:ligatures w14:val="none"/>
        </w:rPr>
        <w:t>[8]</w:t>
      </w:r>
      <w:r w:rsidRPr="004A4F70">
        <w:rPr>
          <w:rFonts w:ascii="Times New Roman" w:eastAsia="Times New Roman" w:hAnsi="Times New Roman" w:cs="Times New Roman"/>
          <w:kern w:val="0"/>
          <w14:ligatures w14:val="none"/>
        </w:rPr>
        <w:t>.</w:t>
      </w:r>
      <w:r w:rsidR="00554F69"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Reduced anxiety and speculation around election results by offering immediate data visualization </w:t>
      </w:r>
      <w:r w:rsidR="002E29CD">
        <w:rPr>
          <w:rFonts w:ascii="Times New Roman" w:eastAsia="Times New Roman" w:hAnsi="Times New Roman" w:cs="Times New Roman"/>
          <w:kern w:val="0"/>
          <w14:ligatures w14:val="none"/>
        </w:rPr>
        <w:t>[8]</w:t>
      </w:r>
      <w:r w:rsidRPr="004A4F70">
        <w:rPr>
          <w:rFonts w:ascii="Times New Roman" w:eastAsia="Times New Roman" w:hAnsi="Times New Roman" w:cs="Times New Roman"/>
          <w:kern w:val="0"/>
          <w14:ligatures w14:val="none"/>
        </w:rPr>
        <w:t>.</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Accessibility enhancements: Designed with responsiveness for mobile and desktop devices </w:t>
      </w:r>
      <w:r w:rsidR="002E29CD">
        <w:rPr>
          <w:rFonts w:ascii="Times New Roman" w:eastAsia="Times New Roman" w:hAnsi="Times New Roman" w:cs="Times New Roman"/>
          <w:kern w:val="0"/>
          <w14:ligatures w14:val="none"/>
        </w:rPr>
        <w:t>[4]</w:t>
      </w:r>
      <w:r w:rsidRPr="004A4F70">
        <w:rPr>
          <w:rFonts w:ascii="Times New Roman" w:eastAsia="Times New Roman" w:hAnsi="Times New Roman" w:cs="Times New Roman"/>
          <w:kern w:val="0"/>
          <w14:ligatures w14:val="none"/>
        </w:rPr>
        <w:t>.</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Ensured compatibility with assistive technologies for voters with disabilities </w:t>
      </w:r>
      <w:r w:rsidR="002E29CD">
        <w:rPr>
          <w:rFonts w:ascii="Times New Roman" w:eastAsia="Times New Roman" w:hAnsi="Times New Roman" w:cs="Times New Roman"/>
          <w:kern w:val="0"/>
          <w14:ligatures w14:val="none"/>
        </w:rPr>
        <w:t>[4]</w:t>
      </w:r>
      <w:r w:rsidRPr="004A4F70">
        <w:rPr>
          <w:rFonts w:ascii="Times New Roman" w:eastAsia="Times New Roman" w:hAnsi="Times New Roman" w:cs="Times New Roman"/>
          <w:kern w:val="0"/>
          <w14:ligatures w14:val="none"/>
        </w:rPr>
        <w:t>.</w:t>
      </w:r>
    </w:p>
    <w:p w14:paraId="300A6457" w14:textId="3A95A4E3" w:rsidR="00ED770D" w:rsidRPr="00ED770D" w:rsidRDefault="00ED770D" w:rsidP="00554F69">
      <w:pPr>
        <w:numPr>
          <w:ilvl w:val="0"/>
          <w:numId w:val="194"/>
        </w:num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Operational Improvements</w:t>
      </w:r>
      <w:r w:rsidRPr="00ED770D">
        <w:rPr>
          <w:rFonts w:ascii="Times New Roman" w:eastAsia="Times New Roman" w:hAnsi="Times New Roman" w:cs="Times New Roman"/>
          <w:kern w:val="0"/>
          <w14:ligatures w14:val="none"/>
        </w:rPr>
        <w:br/>
        <w:t>Beyond its technical innovation, the system also delivered significant practical benefits in terms of efficiency, cost, and sustainability</w:t>
      </w:r>
      <w:r w:rsidR="00554F69">
        <w:rPr>
          <w:rFonts w:ascii="Times New Roman" w:eastAsia="Times New Roman" w:hAnsi="Times New Roman" w:cs="Times New Roman"/>
          <w:kern w:val="0"/>
          <w14:ligatures w14:val="none"/>
        </w:rPr>
        <w:t>:</w:t>
      </w:r>
    </w:p>
    <w:p w14:paraId="53898764" w14:textId="2D5E98A2" w:rsidR="00554F69"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Cost Efficiency:</w:t>
      </w:r>
      <w:r w:rsidRPr="00ED770D">
        <w:rPr>
          <w:rFonts w:ascii="Times New Roman" w:eastAsia="Times New Roman" w:hAnsi="Times New Roman" w:cs="Times New Roman"/>
          <w:kern w:val="0"/>
          <w14:ligatures w14:val="none"/>
        </w:rPr>
        <w:t xml:space="preserve"> Achieved an 85% reduction in paper and printing costs by digitizing the entire voting workflow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ED770D">
        <w:rPr>
          <w:rFonts w:ascii="Times New Roman" w:eastAsia="Times New Roman" w:hAnsi="Times New Roman" w:cs="Times New Roman"/>
          <w:kern w:val="0"/>
          <w14:ligatures w14:val="none"/>
        </w:rPr>
        <w:t>.</w:t>
      </w:r>
    </w:p>
    <w:p w14:paraId="54A302FD" w14:textId="77777777" w:rsidR="004A4F70" w:rsidRDefault="004A4F70" w:rsidP="00554F69">
      <w:pPr>
        <w:spacing w:before="100" w:beforeAutospacing="1" w:after="100" w:afterAutospacing="1" w:line="276" w:lineRule="auto"/>
        <w:jc w:val="left"/>
        <w:rPr>
          <w:rFonts w:ascii="Times New Roman" w:eastAsia="Times New Roman" w:hAnsi="Times New Roman" w:cs="Times New Roman"/>
          <w:kern w:val="0"/>
          <w14:ligatures w14:val="none"/>
        </w:rPr>
      </w:pPr>
    </w:p>
    <w:p w14:paraId="4A4B0C90" w14:textId="29760967" w:rsidR="00ED770D" w:rsidRPr="00ED770D"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Minimized human resource needs by automating ballot counting, user registration, and verification steps </w:t>
      </w:r>
      <w:r w:rsidR="000B7977">
        <w:rPr>
          <w:rFonts w:ascii="Times New Roman" w:eastAsia="Times New Roman" w:hAnsi="Times New Roman" w:cs="Times New Roman"/>
          <w:kern w:val="0"/>
          <w14:ligatures w14:val="none"/>
        </w:rPr>
        <w:t>[3]</w:t>
      </w:r>
      <w:r w:rsidRPr="00ED770D">
        <w:rPr>
          <w:rFonts w:ascii="Times New Roman" w:eastAsia="Times New Roman" w:hAnsi="Times New Roman" w:cs="Times New Roman"/>
          <w:kern w:val="0"/>
          <w14:ligatures w14:val="none"/>
        </w:rPr>
        <w:t>.</w:t>
      </w:r>
    </w:p>
    <w:p w14:paraId="3C2DBE3D" w14:textId="0F06FCDA" w:rsidR="00ED770D" w:rsidRPr="00ED770D"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Time Efficiency:</w:t>
      </w:r>
      <w:r w:rsidRPr="00ED770D">
        <w:rPr>
          <w:rFonts w:ascii="Times New Roman" w:eastAsia="Times New Roman" w:hAnsi="Times New Roman" w:cs="Times New Roman"/>
          <w:kern w:val="0"/>
          <w14:ligatures w14:val="none"/>
        </w:rPr>
        <w:t xml:space="preserve"> Instantaneous vote counting replaced manual tabulation, eliminating typical delays associated with traditional elections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[2][3]</w:t>
      </w:r>
      <w:r w:rsidRPr="00ED770D">
        <w:rPr>
          <w:rFonts w:ascii="Times New Roman" w:eastAsia="Times New Roman" w:hAnsi="Times New Roman" w:cs="Times New Roman"/>
          <w:kern w:val="0"/>
          <w14:ligatures w14:val="none"/>
        </w:rPr>
        <w:t>.</w:t>
      </w:r>
    </w:p>
    <w:p w14:paraId="41E80067" w14:textId="4DF7A924" w:rsidR="00ED770D" w:rsidRPr="00ED770D"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Reduced administrative overhead, improving the scalability of election events for educational institutions and small organizations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ED770D">
        <w:rPr>
          <w:rFonts w:ascii="Times New Roman" w:eastAsia="Times New Roman" w:hAnsi="Times New Roman" w:cs="Times New Roman"/>
          <w:kern w:val="0"/>
          <w14:ligatures w14:val="none"/>
        </w:rPr>
        <w:t>.</w:t>
      </w:r>
    </w:p>
    <w:p w14:paraId="7C644BE0" w14:textId="4B180D3C" w:rsidR="00ED770D" w:rsidRPr="00ED770D"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Environmental Impact:</w:t>
      </w:r>
      <w:r w:rsidRPr="00ED770D">
        <w:rPr>
          <w:rFonts w:ascii="Times New Roman" w:eastAsia="Times New Roman" w:hAnsi="Times New Roman" w:cs="Times New Roman"/>
          <w:kern w:val="0"/>
          <w14:ligatures w14:val="none"/>
        </w:rPr>
        <w:t xml:space="preserve"> By eliminating paper ballots and minimizing transportation requirements, the system contributed to a more sustainable and eco-friendly election model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ED770D">
        <w:rPr>
          <w:rFonts w:ascii="Times New Roman" w:eastAsia="Times New Roman" w:hAnsi="Times New Roman" w:cs="Times New Roman"/>
          <w:kern w:val="0"/>
          <w14:ligatures w14:val="none"/>
        </w:rPr>
        <w:t>.</w:t>
      </w:r>
    </w:p>
    <w:p w14:paraId="2EBFD620" w14:textId="77777777" w:rsidR="00ED770D" w:rsidRPr="00ED770D"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Stakeholder Benefits</w:t>
      </w:r>
    </w:p>
    <w:tbl>
      <w:tblPr>
        <w:tblStyle w:val="TableGridLight"/>
        <w:tblW w:w="9459" w:type="dxa"/>
        <w:tblLook w:val="04A0" w:firstRow="1" w:lastRow="0" w:firstColumn="1" w:lastColumn="0" w:noHBand="0" w:noVBand="1"/>
      </w:tblPr>
      <w:tblGrid>
        <w:gridCol w:w="2396"/>
        <w:gridCol w:w="7063"/>
      </w:tblGrid>
      <w:tr w:rsidR="00ED770D" w:rsidRPr="00ED770D" w14:paraId="57318763" w14:textId="77777777" w:rsidTr="00554F69">
        <w:trPr>
          <w:trHeight w:val="485"/>
        </w:trPr>
        <w:tc>
          <w:tcPr>
            <w:tcW w:w="0" w:type="auto"/>
            <w:hideMark/>
          </w:tcPr>
          <w:p w14:paraId="108645F2" w14:textId="77777777" w:rsidR="00ED770D" w:rsidRPr="00ED770D" w:rsidRDefault="00ED770D" w:rsidP="00554F69">
            <w:pPr>
              <w:spacing w:line="276" w:lineRule="auto"/>
              <w:jc w:val="center"/>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Stakeholder</w:t>
            </w:r>
          </w:p>
        </w:tc>
        <w:tc>
          <w:tcPr>
            <w:tcW w:w="0" w:type="auto"/>
            <w:hideMark/>
          </w:tcPr>
          <w:p w14:paraId="0A3610DC" w14:textId="77777777" w:rsidR="00ED770D" w:rsidRPr="00ED770D" w:rsidRDefault="00ED770D" w:rsidP="00554F69">
            <w:pPr>
              <w:spacing w:line="276" w:lineRule="auto"/>
              <w:jc w:val="center"/>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Key Benefits</w:t>
            </w:r>
          </w:p>
        </w:tc>
      </w:tr>
      <w:tr w:rsidR="00ED770D" w:rsidRPr="00ED770D" w14:paraId="3F507509" w14:textId="77777777" w:rsidTr="00554F69">
        <w:trPr>
          <w:trHeight w:val="485"/>
        </w:trPr>
        <w:tc>
          <w:tcPr>
            <w:tcW w:w="0" w:type="auto"/>
            <w:hideMark/>
          </w:tcPr>
          <w:p w14:paraId="2223B509"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Voters</w:t>
            </w:r>
          </w:p>
        </w:tc>
        <w:tc>
          <w:tcPr>
            <w:tcW w:w="0" w:type="auto"/>
            <w:hideMark/>
          </w:tcPr>
          <w:p w14:paraId="4EE4EC77" w14:textId="6D752CD5"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Convenience, accessibility, security</w:t>
            </w:r>
          </w:p>
        </w:tc>
      </w:tr>
      <w:tr w:rsidR="00ED770D" w:rsidRPr="00ED770D" w14:paraId="34E10DEC" w14:textId="77777777" w:rsidTr="00554F69">
        <w:trPr>
          <w:trHeight w:val="485"/>
        </w:trPr>
        <w:tc>
          <w:tcPr>
            <w:tcW w:w="0" w:type="auto"/>
            <w:hideMark/>
          </w:tcPr>
          <w:p w14:paraId="0CA6B204"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Organizers</w:t>
            </w:r>
          </w:p>
        </w:tc>
        <w:tc>
          <w:tcPr>
            <w:tcW w:w="0" w:type="auto"/>
            <w:hideMark/>
          </w:tcPr>
          <w:p w14:paraId="7207EB76" w14:textId="2072FF2B"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Cost savings, faster results, reduced fraud </w:t>
            </w:r>
          </w:p>
        </w:tc>
      </w:tr>
      <w:tr w:rsidR="00ED770D" w:rsidRPr="00ED770D" w14:paraId="0A145B71" w14:textId="77777777" w:rsidTr="00554F69">
        <w:trPr>
          <w:trHeight w:val="485"/>
        </w:trPr>
        <w:tc>
          <w:tcPr>
            <w:tcW w:w="0" w:type="auto"/>
            <w:hideMark/>
          </w:tcPr>
          <w:p w14:paraId="38DFDA8C"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Institution</w:t>
            </w:r>
          </w:p>
        </w:tc>
        <w:tc>
          <w:tcPr>
            <w:tcW w:w="0" w:type="auto"/>
            <w:hideMark/>
          </w:tcPr>
          <w:p w14:paraId="7ECFEF18" w14:textId="11D1D56E"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Modernized image, regulatory compliance </w:t>
            </w:r>
          </w:p>
        </w:tc>
      </w:tr>
    </w:tbl>
    <w:p w14:paraId="4A04AAEF" w14:textId="77777777" w:rsidR="00ED770D" w:rsidRPr="00ED770D" w:rsidRDefault="00ED770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b/>
          <w:bCs/>
          <w:kern w:val="0"/>
          <w14:ligatures w14:val="none"/>
        </w:rPr>
        <w:t>Summary Table</w:t>
      </w:r>
    </w:p>
    <w:tbl>
      <w:tblPr>
        <w:tblStyle w:val="TableGrid"/>
        <w:tblW w:w="0" w:type="auto"/>
        <w:tblLook w:val="04A0" w:firstRow="1" w:lastRow="0" w:firstColumn="1" w:lastColumn="0" w:noHBand="0" w:noVBand="1"/>
      </w:tblPr>
      <w:tblGrid>
        <w:gridCol w:w="2044"/>
        <w:gridCol w:w="7306"/>
      </w:tblGrid>
      <w:tr w:rsidR="00ED770D" w:rsidRPr="00ED770D" w14:paraId="76FF9964" w14:textId="77777777" w:rsidTr="00261FDD">
        <w:tc>
          <w:tcPr>
            <w:tcW w:w="0" w:type="auto"/>
            <w:hideMark/>
          </w:tcPr>
          <w:p w14:paraId="301E6519" w14:textId="77777777" w:rsidR="00ED770D" w:rsidRPr="00ED770D" w:rsidRDefault="00ED770D" w:rsidP="00554F69">
            <w:pPr>
              <w:spacing w:line="276" w:lineRule="auto"/>
              <w:jc w:val="center"/>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Contribution Area</w:t>
            </w:r>
          </w:p>
        </w:tc>
        <w:tc>
          <w:tcPr>
            <w:tcW w:w="0" w:type="auto"/>
            <w:hideMark/>
          </w:tcPr>
          <w:p w14:paraId="1919347F" w14:textId="77777777" w:rsidR="00ED770D" w:rsidRPr="00ED770D" w:rsidRDefault="00ED770D" w:rsidP="00554F69">
            <w:pPr>
              <w:spacing w:line="276" w:lineRule="auto"/>
              <w:jc w:val="center"/>
              <w:rPr>
                <w:rFonts w:ascii="Times New Roman" w:eastAsia="Times New Roman" w:hAnsi="Times New Roman" w:cs="Times New Roman"/>
                <w:b/>
                <w:bCs/>
                <w:kern w:val="0"/>
                <w14:ligatures w14:val="none"/>
              </w:rPr>
            </w:pPr>
            <w:r w:rsidRPr="00ED770D">
              <w:rPr>
                <w:rFonts w:ascii="Times New Roman" w:eastAsia="Times New Roman" w:hAnsi="Times New Roman" w:cs="Times New Roman"/>
                <w:b/>
                <w:bCs/>
                <w:kern w:val="0"/>
                <w14:ligatures w14:val="none"/>
              </w:rPr>
              <w:t>Key Features &amp; Benefits</w:t>
            </w:r>
          </w:p>
        </w:tc>
      </w:tr>
      <w:tr w:rsidR="00ED770D" w:rsidRPr="00ED770D" w14:paraId="3689E0B5" w14:textId="77777777" w:rsidTr="00261FDD">
        <w:tc>
          <w:tcPr>
            <w:tcW w:w="0" w:type="auto"/>
            <w:hideMark/>
          </w:tcPr>
          <w:p w14:paraId="46AC8671"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Security</w:t>
            </w:r>
          </w:p>
        </w:tc>
        <w:tc>
          <w:tcPr>
            <w:tcW w:w="0" w:type="auto"/>
            <w:hideMark/>
          </w:tcPr>
          <w:p w14:paraId="63AE734B" w14:textId="45C84F9E"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Face Recognition AI (97.5%) </w:t>
            </w:r>
            <w:r w:rsidR="002E29CD">
              <w:rPr>
                <w:rFonts w:ascii="Times New Roman" w:eastAsia="Times New Roman" w:hAnsi="Times New Roman" w:cs="Times New Roman"/>
                <w:kern w:val="0"/>
                <w14:ligatures w14:val="none"/>
              </w:rPr>
              <w:t>[9]</w:t>
            </w:r>
            <w:r w:rsidRPr="00ED770D">
              <w:rPr>
                <w:rFonts w:ascii="Times New Roman" w:eastAsia="Times New Roman" w:hAnsi="Times New Roman" w:cs="Times New Roman"/>
                <w:kern w:val="0"/>
                <w14:ligatures w14:val="none"/>
              </w:rPr>
              <w:t xml:space="preserve">[12], Blockchain-backed voting </w:t>
            </w:r>
            <w:r w:rsidR="002E29CD">
              <w:rPr>
                <w:rFonts w:ascii="Times New Roman" w:eastAsia="Times New Roman" w:hAnsi="Times New Roman" w:cs="Times New Roman"/>
                <w:kern w:val="0"/>
                <w14:ligatures w14:val="none"/>
              </w:rPr>
              <w:t>[5][6]</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[15]</w:t>
            </w:r>
            <w:r w:rsidRPr="00ED770D">
              <w:rPr>
                <w:rFonts w:ascii="Times New Roman" w:eastAsia="Times New Roman" w:hAnsi="Times New Roman" w:cs="Times New Roman"/>
                <w:kern w:val="0"/>
                <w14:ligatures w14:val="none"/>
              </w:rPr>
              <w:t xml:space="preserve">, Encrypted data channels </w:t>
            </w:r>
            <w:r w:rsidR="002E29CD">
              <w:rPr>
                <w:rFonts w:ascii="Times New Roman" w:eastAsia="Times New Roman" w:hAnsi="Times New Roman" w:cs="Times New Roman"/>
                <w:kern w:val="0"/>
                <w14:ligatures w14:val="none"/>
              </w:rPr>
              <w:t>[7]</w:t>
            </w:r>
          </w:p>
        </w:tc>
      </w:tr>
      <w:tr w:rsidR="00ED770D" w:rsidRPr="00ED770D" w14:paraId="23F0B921" w14:textId="77777777" w:rsidTr="00261FDD">
        <w:tc>
          <w:tcPr>
            <w:tcW w:w="0" w:type="auto"/>
            <w:hideMark/>
          </w:tcPr>
          <w:p w14:paraId="627E5F23"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Accessibility</w:t>
            </w:r>
          </w:p>
        </w:tc>
        <w:tc>
          <w:tcPr>
            <w:tcW w:w="0" w:type="auto"/>
            <w:hideMark/>
          </w:tcPr>
          <w:p w14:paraId="2514A453" w14:textId="3E9F4E9C"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Bilingual UI (Arabic/English) </w:t>
            </w:r>
            <w:r w:rsidR="00B72964">
              <w:rPr>
                <w:rFonts w:ascii="Times New Roman" w:eastAsia="Times New Roman" w:hAnsi="Times New Roman" w:cs="Times New Roman"/>
                <w:kern w:val="0"/>
                <w14:ligatures w14:val="none"/>
              </w:rPr>
              <w:t>[1]</w:t>
            </w:r>
            <w:r w:rsidR="002E29CD">
              <w:rPr>
                <w:rFonts w:ascii="Times New Roman" w:eastAsia="Times New Roman" w:hAnsi="Times New Roman" w:cs="Times New Roman"/>
                <w:kern w:val="0"/>
                <w14:ligatures w14:val="none"/>
              </w:rPr>
              <w:t>[10][4]</w:t>
            </w:r>
            <w:r w:rsidRPr="00ED770D">
              <w:rPr>
                <w:rFonts w:ascii="Times New Roman" w:eastAsia="Times New Roman" w:hAnsi="Times New Roman" w:cs="Times New Roman"/>
                <w:kern w:val="0"/>
                <w14:ligatures w14:val="none"/>
              </w:rPr>
              <w:t xml:space="preserve">, RTL/LTR layout switching </w:t>
            </w:r>
            <w:r w:rsidR="002E29CD">
              <w:rPr>
                <w:rFonts w:ascii="Times New Roman" w:eastAsia="Times New Roman" w:hAnsi="Times New Roman" w:cs="Times New Roman"/>
                <w:kern w:val="0"/>
                <w14:ligatures w14:val="none"/>
              </w:rPr>
              <w:t>[4]</w:t>
            </w:r>
            <w:r w:rsidRPr="00ED770D">
              <w:rPr>
                <w:rFonts w:ascii="Times New Roman" w:eastAsia="Times New Roman" w:hAnsi="Times New Roman" w:cs="Times New Roman"/>
                <w:kern w:val="0"/>
                <w14:ligatures w14:val="none"/>
              </w:rPr>
              <w:t xml:space="preserve">, responsive cross-device design </w:t>
            </w:r>
            <w:r w:rsidR="002E29CD">
              <w:rPr>
                <w:rFonts w:ascii="Times New Roman" w:eastAsia="Times New Roman" w:hAnsi="Times New Roman" w:cs="Times New Roman"/>
                <w:kern w:val="0"/>
                <w14:ligatures w14:val="none"/>
              </w:rPr>
              <w:t>[4]</w:t>
            </w:r>
          </w:p>
        </w:tc>
      </w:tr>
      <w:tr w:rsidR="00ED770D" w:rsidRPr="00ED770D" w14:paraId="40FFDDCD" w14:textId="77777777" w:rsidTr="00261FDD">
        <w:tc>
          <w:tcPr>
            <w:tcW w:w="0" w:type="auto"/>
            <w:hideMark/>
          </w:tcPr>
          <w:p w14:paraId="64FAEA92"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Efficiency</w:t>
            </w:r>
          </w:p>
        </w:tc>
        <w:tc>
          <w:tcPr>
            <w:tcW w:w="0" w:type="auto"/>
            <w:hideMark/>
          </w:tcPr>
          <w:p w14:paraId="0905DD1A" w14:textId="4D8C600C"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Instant vote counting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[2][3]</w:t>
            </w:r>
            <w:r w:rsidRPr="00ED770D">
              <w:rPr>
                <w:rFonts w:ascii="Times New Roman" w:eastAsia="Times New Roman" w:hAnsi="Times New Roman" w:cs="Times New Roman"/>
                <w:kern w:val="0"/>
                <w14:ligatures w14:val="none"/>
              </w:rPr>
              <w:t xml:space="preserve">, automated validation pipeline </w:t>
            </w:r>
            <w:r w:rsidR="000B7977">
              <w:rPr>
                <w:rFonts w:ascii="Times New Roman" w:eastAsia="Times New Roman" w:hAnsi="Times New Roman" w:cs="Times New Roman"/>
                <w:kern w:val="0"/>
                <w14:ligatures w14:val="none"/>
              </w:rPr>
              <w:t>[3]</w:t>
            </w:r>
            <w:r w:rsidRPr="00ED770D">
              <w:rPr>
                <w:rFonts w:ascii="Times New Roman" w:eastAsia="Times New Roman" w:hAnsi="Times New Roman" w:cs="Times New Roman"/>
                <w:kern w:val="0"/>
                <w14:ligatures w14:val="none"/>
              </w:rPr>
              <w:t xml:space="preserve">, reduced manual intervention </w:t>
            </w:r>
            <w:r w:rsidR="00B72964">
              <w:rPr>
                <w:rFonts w:ascii="Times New Roman" w:eastAsia="Times New Roman" w:hAnsi="Times New Roman" w:cs="Times New Roman"/>
                <w:kern w:val="0"/>
                <w14:ligatures w14:val="none"/>
              </w:rPr>
              <w:t>[1]</w:t>
            </w:r>
          </w:p>
        </w:tc>
      </w:tr>
      <w:tr w:rsidR="00ED770D" w:rsidRPr="00ED770D" w14:paraId="13CBCA0F" w14:textId="77777777" w:rsidTr="00261FDD">
        <w:tc>
          <w:tcPr>
            <w:tcW w:w="0" w:type="auto"/>
            <w:hideMark/>
          </w:tcPr>
          <w:p w14:paraId="32ECD385"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Cost &amp; Sustainability</w:t>
            </w:r>
          </w:p>
        </w:tc>
        <w:tc>
          <w:tcPr>
            <w:tcW w:w="0" w:type="auto"/>
            <w:hideMark/>
          </w:tcPr>
          <w:p w14:paraId="427B6B2F" w14:textId="2B0CDEEF"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85% reduction in paper costs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Pr="00ED770D">
              <w:rPr>
                <w:rFonts w:ascii="Times New Roman" w:eastAsia="Times New Roman" w:hAnsi="Times New Roman" w:cs="Times New Roman"/>
                <w:kern w:val="0"/>
                <w14:ligatures w14:val="none"/>
              </w:rPr>
              <w:t xml:space="preserve">, lower logistical burdens </w:t>
            </w:r>
            <w:r w:rsidR="00B72964">
              <w:rPr>
                <w:rFonts w:ascii="Times New Roman" w:eastAsia="Times New Roman" w:hAnsi="Times New Roman" w:cs="Times New Roman"/>
                <w:kern w:val="0"/>
                <w14:ligatures w14:val="none"/>
              </w:rPr>
              <w:t>[1]</w:t>
            </w:r>
            <w:r w:rsidRPr="00ED770D">
              <w:rPr>
                <w:rFonts w:ascii="Times New Roman" w:eastAsia="Times New Roman" w:hAnsi="Times New Roman" w:cs="Times New Roman"/>
                <w:kern w:val="0"/>
                <w14:ligatures w14:val="none"/>
              </w:rPr>
              <w:t xml:space="preserve">, environmentally conscious solution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p>
        </w:tc>
      </w:tr>
      <w:tr w:rsidR="00ED770D" w:rsidRPr="00ED770D" w14:paraId="6A868FCC" w14:textId="77777777" w:rsidTr="00261FDD">
        <w:tc>
          <w:tcPr>
            <w:tcW w:w="0" w:type="auto"/>
            <w:hideMark/>
          </w:tcPr>
          <w:p w14:paraId="0C136F14" w14:textId="77777777"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Transparency &amp; Trust</w:t>
            </w:r>
          </w:p>
        </w:tc>
        <w:tc>
          <w:tcPr>
            <w:tcW w:w="0" w:type="auto"/>
            <w:hideMark/>
          </w:tcPr>
          <w:p w14:paraId="60990CA2" w14:textId="7FB096D5" w:rsidR="00ED770D" w:rsidRPr="00ED770D" w:rsidRDefault="00ED770D" w:rsidP="00554F69">
            <w:pPr>
              <w:spacing w:line="276" w:lineRule="auto"/>
              <w:jc w:val="left"/>
              <w:rPr>
                <w:rFonts w:ascii="Times New Roman" w:eastAsia="Times New Roman" w:hAnsi="Times New Roman" w:cs="Times New Roman"/>
                <w:kern w:val="0"/>
                <w14:ligatures w14:val="none"/>
              </w:rPr>
            </w:pPr>
            <w:r w:rsidRPr="00ED770D">
              <w:rPr>
                <w:rFonts w:ascii="Times New Roman" w:eastAsia="Times New Roman" w:hAnsi="Times New Roman" w:cs="Times New Roman"/>
                <w:kern w:val="0"/>
                <w14:ligatures w14:val="none"/>
              </w:rPr>
              <w:t xml:space="preserve">Real-time dashboard </w:t>
            </w:r>
            <w:r w:rsidR="002E29CD">
              <w:rPr>
                <w:rFonts w:ascii="Times New Roman" w:eastAsia="Times New Roman" w:hAnsi="Times New Roman" w:cs="Times New Roman"/>
                <w:kern w:val="0"/>
                <w14:ligatures w14:val="none"/>
              </w:rPr>
              <w:t>[8]</w:t>
            </w:r>
            <w:r w:rsidRPr="00ED770D">
              <w:rPr>
                <w:rFonts w:ascii="Times New Roman" w:eastAsia="Times New Roman" w:hAnsi="Times New Roman" w:cs="Times New Roman"/>
                <w:kern w:val="0"/>
                <w14:ligatures w14:val="none"/>
              </w:rPr>
              <w:t xml:space="preserve">, immutable vote logs </w:t>
            </w:r>
            <w:r w:rsidR="000B7977">
              <w:rPr>
                <w:rFonts w:ascii="Times New Roman" w:eastAsia="Times New Roman" w:hAnsi="Times New Roman" w:cs="Times New Roman"/>
                <w:kern w:val="0"/>
                <w14:ligatures w14:val="none"/>
              </w:rPr>
              <w:t>[3]</w:t>
            </w:r>
            <w:r w:rsidRPr="00ED770D">
              <w:rPr>
                <w:rFonts w:ascii="Times New Roman" w:eastAsia="Times New Roman" w:hAnsi="Times New Roman" w:cs="Times New Roman"/>
                <w:kern w:val="0"/>
                <w14:ligatures w14:val="none"/>
              </w:rPr>
              <w:t xml:space="preserve">, audit-friendly smart contract architecture </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[15]</w:t>
            </w:r>
          </w:p>
        </w:tc>
      </w:tr>
    </w:tbl>
    <w:p w14:paraId="474762FF" w14:textId="77777777" w:rsidR="00261FDD" w:rsidRDefault="00261FDD" w:rsidP="00554F69">
      <w:pPr>
        <w:spacing w:line="276" w:lineRule="auto"/>
        <w:jc w:val="left"/>
        <w:rPr>
          <w:b/>
          <w:bCs/>
        </w:rPr>
      </w:pPr>
    </w:p>
    <w:p w14:paraId="317835D9" w14:textId="77777777" w:rsidR="004A4F70" w:rsidRDefault="004A4F70" w:rsidP="00554F69">
      <w:pPr>
        <w:spacing w:before="100" w:beforeAutospacing="1" w:after="100" w:afterAutospacing="1" w:line="276" w:lineRule="auto"/>
        <w:jc w:val="left"/>
        <w:rPr>
          <w:rFonts w:ascii="Times New Roman" w:eastAsia="Times New Roman" w:hAnsi="Times New Roman" w:cs="Times New Roman"/>
          <w:b/>
          <w:bCs/>
          <w:kern w:val="0"/>
          <w:sz w:val="27"/>
          <w:szCs w:val="27"/>
          <w14:ligatures w14:val="none"/>
        </w:rPr>
      </w:pPr>
    </w:p>
    <w:p w14:paraId="18AD9AF8" w14:textId="51547E25" w:rsidR="00261FDD" w:rsidRPr="00261FDD" w:rsidRDefault="00261FDD" w:rsidP="00554F69">
      <w:pPr>
        <w:spacing w:before="100" w:beforeAutospacing="1" w:after="100" w:afterAutospacing="1" w:line="276" w:lineRule="auto"/>
        <w:jc w:val="left"/>
        <w:rPr>
          <w:rFonts w:ascii="Times New Roman" w:eastAsia="Times New Roman" w:hAnsi="Times New Roman" w:cs="Times New Roman"/>
          <w:kern w:val="0"/>
          <w14:ligatures w14:val="none"/>
        </w:rPr>
      </w:pPr>
      <w:bookmarkStart w:id="59" w:name="K72"/>
      <w:r w:rsidRPr="00554F69">
        <w:rPr>
          <w:rFonts w:ascii="Times New Roman" w:eastAsia="Times New Roman" w:hAnsi="Times New Roman" w:cs="Times New Roman"/>
          <w:b/>
          <w:bCs/>
          <w:kern w:val="0"/>
          <w:sz w:val="27"/>
          <w:szCs w:val="27"/>
          <w14:ligatures w14:val="none"/>
        </w:rPr>
        <w:t>7.2 Future Work</w:t>
      </w:r>
      <w:bookmarkEnd w:id="59"/>
      <w:r w:rsidRPr="00261FDD">
        <w:rPr>
          <w:rFonts w:ascii="Times New Roman" w:eastAsia="Times New Roman" w:hAnsi="Times New Roman" w:cs="Times New Roman"/>
          <w:kern w:val="0"/>
          <w14:ligatures w14:val="none"/>
        </w:rPr>
        <w:br/>
        <w:t>While the Online Election System successfully demonstrates the feasibility of secure, accessible digital voting, several avenues remain for future enhancement and innovation. These recommendations aim to scale the system, strengthen its security, improve inclusivity, and align it with evolving global standards.</w:t>
      </w:r>
    </w:p>
    <w:p w14:paraId="68F874EB" w14:textId="77777777" w:rsidR="00554F69" w:rsidRDefault="00261FD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b/>
          <w:bCs/>
          <w:kern w:val="0"/>
          <w14:ligatures w14:val="none"/>
        </w:rPr>
        <w:t>A. Security Enhancements</w:t>
      </w:r>
      <w:r w:rsidRPr="00261FDD">
        <w:rPr>
          <w:rFonts w:ascii="Times New Roman" w:eastAsia="Times New Roman" w:hAnsi="Times New Roman" w:cs="Times New Roman"/>
          <w:kern w:val="0"/>
          <w14:ligatures w14:val="none"/>
        </w:rPr>
        <w:br/>
        <w:t>As cyber threats continue to evolve, future versions of the system should adopt stronger defenses to ensure voter privacy and data integrity:</w:t>
      </w:r>
    </w:p>
    <w:p w14:paraId="548AE928" w14:textId="2C2493A6" w:rsidR="00554F69" w:rsidRPr="004A4F70" w:rsidRDefault="00261FDD" w:rsidP="004A4F70">
      <w:pPr>
        <w:pStyle w:val="ListParagraph"/>
        <w:numPr>
          <w:ilvl w:val="0"/>
          <w:numId w:val="211"/>
        </w:numPr>
        <w:spacing w:before="100" w:beforeAutospacing="1" w:after="100" w:afterAutospacing="1" w:line="276" w:lineRule="auto"/>
        <w:jc w:val="left"/>
        <w:rPr>
          <w:rFonts w:ascii="Times New Roman" w:eastAsia="Times New Roman" w:hAnsi="Times New Roman" w:cs="Times New Roman"/>
          <w:kern w:val="0"/>
          <w14:ligatures w14:val="none"/>
        </w:rPr>
      </w:pPr>
      <w:r w:rsidRPr="004A4F70">
        <w:rPr>
          <w:rFonts w:ascii="Times New Roman" w:eastAsia="Times New Roman" w:hAnsi="Times New Roman" w:cs="Times New Roman"/>
          <w:b/>
          <w:bCs/>
          <w:kern w:val="0"/>
          <w14:ligatures w14:val="none"/>
        </w:rPr>
        <w:t xml:space="preserve">Deeper Integration of </w:t>
      </w:r>
      <w:proofErr w:type="spellStart"/>
      <w:r w:rsidRPr="004A4F70">
        <w:rPr>
          <w:rFonts w:ascii="Times New Roman" w:eastAsia="Times New Roman" w:hAnsi="Times New Roman" w:cs="Times New Roman"/>
          <w:b/>
          <w:bCs/>
          <w:kern w:val="0"/>
          <w14:ligatures w14:val="none"/>
        </w:rPr>
        <w:t>eDifFIQA</w:t>
      </w:r>
      <w:proofErr w:type="spellEnd"/>
      <w:r w:rsidRPr="004A4F70">
        <w:rPr>
          <w:rFonts w:ascii="Times New Roman" w:eastAsia="Times New Roman" w:hAnsi="Times New Roman" w:cs="Times New Roman"/>
          <w:b/>
          <w:bCs/>
          <w:kern w:val="0"/>
          <w14:ligatures w14:val="none"/>
        </w:rPr>
        <w:t>:</w:t>
      </w:r>
      <w:r w:rsidR="004A4F70"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Utilize Explainable Deep Face Image Quality Assessment (</w:t>
      </w:r>
      <w:proofErr w:type="spellStart"/>
      <w:r w:rsidRPr="004A4F70">
        <w:rPr>
          <w:rFonts w:ascii="Times New Roman" w:eastAsia="Times New Roman" w:hAnsi="Times New Roman" w:cs="Times New Roman"/>
          <w:kern w:val="0"/>
          <w14:ligatures w14:val="none"/>
        </w:rPr>
        <w:t>eDifFIQA</w:t>
      </w:r>
      <w:proofErr w:type="spellEnd"/>
      <w:r w:rsidRPr="004A4F70">
        <w:rPr>
          <w:rFonts w:ascii="Times New Roman" w:eastAsia="Times New Roman" w:hAnsi="Times New Roman" w:cs="Times New Roman"/>
          <w:kern w:val="0"/>
          <w14:ligatures w14:val="none"/>
        </w:rPr>
        <w:t>) not only to screen face image quality but also to detect anomalies indicative of fraud in real time [12][13].</w:t>
      </w:r>
      <w:r w:rsidR="004A4F70"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Incorporate thresholds for flagging suspicious face patterns, improving detection of deepfakes or spoofing attempts [12][13].</w:t>
      </w:r>
    </w:p>
    <w:p w14:paraId="72E66E2F" w14:textId="2C8FAF59" w:rsidR="00261FDD" w:rsidRPr="004A4F70" w:rsidRDefault="00261FDD" w:rsidP="004A4F70">
      <w:pPr>
        <w:pStyle w:val="ListParagraph"/>
        <w:numPr>
          <w:ilvl w:val="0"/>
          <w:numId w:val="211"/>
        </w:numPr>
        <w:spacing w:before="100" w:beforeAutospacing="1" w:after="100" w:afterAutospacing="1" w:line="276" w:lineRule="auto"/>
        <w:jc w:val="left"/>
        <w:rPr>
          <w:rFonts w:ascii="Times New Roman" w:eastAsia="Times New Roman" w:hAnsi="Times New Roman" w:cs="Times New Roman"/>
          <w:kern w:val="0"/>
          <w14:ligatures w14:val="none"/>
        </w:rPr>
      </w:pPr>
      <w:r w:rsidRPr="004A4F70">
        <w:rPr>
          <w:rFonts w:ascii="Times New Roman" w:eastAsia="Times New Roman" w:hAnsi="Times New Roman" w:cs="Times New Roman"/>
          <w:b/>
          <w:bCs/>
          <w:kern w:val="0"/>
          <w14:ligatures w14:val="none"/>
        </w:rPr>
        <w:t>Post-Quantum Cryptography</w:t>
      </w:r>
      <w:r w:rsidR="004A4F70" w:rsidRPr="004A4F70">
        <w:rPr>
          <w:rFonts w:ascii="Times New Roman" w:eastAsia="Times New Roman" w:hAnsi="Times New Roman" w:cs="Times New Roman"/>
          <w:b/>
          <w:bCs/>
          <w:kern w:val="0"/>
          <w14:ligatures w14:val="none"/>
        </w:rPr>
        <w:t>:</w:t>
      </w:r>
      <w:r w:rsidR="004A4F70"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Introduce quantum-resistant algorithms (e.g., lattice-based cryptography) into the blockchain layer to future-proof vote encryption and protect against next-generation computing attacks </w:t>
      </w:r>
      <w:r w:rsidR="002E29CD">
        <w:rPr>
          <w:rFonts w:ascii="Times New Roman" w:eastAsia="Times New Roman" w:hAnsi="Times New Roman" w:cs="Times New Roman"/>
          <w:kern w:val="0"/>
          <w14:ligatures w14:val="none"/>
        </w:rPr>
        <w:t>[5][6][15]</w:t>
      </w:r>
      <w:r w:rsidRPr="004A4F70">
        <w:rPr>
          <w:rFonts w:ascii="Times New Roman" w:eastAsia="Times New Roman" w:hAnsi="Times New Roman" w:cs="Times New Roman"/>
          <w:kern w:val="0"/>
          <w14:ligatures w14:val="none"/>
        </w:rPr>
        <w:t>.</w:t>
      </w:r>
    </w:p>
    <w:p w14:paraId="0D1DFC56" w14:textId="77777777" w:rsidR="00261FDD" w:rsidRPr="00261FDD" w:rsidRDefault="00261FD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b/>
          <w:bCs/>
          <w:kern w:val="0"/>
          <w14:ligatures w14:val="none"/>
        </w:rPr>
        <w:t>B. Accessibility Upgrades</w:t>
      </w:r>
      <w:r w:rsidRPr="00261FDD">
        <w:rPr>
          <w:rFonts w:ascii="Times New Roman" w:eastAsia="Times New Roman" w:hAnsi="Times New Roman" w:cs="Times New Roman"/>
          <w:kern w:val="0"/>
          <w14:ligatures w14:val="none"/>
        </w:rPr>
        <w:br/>
        <w:t>To ensure digital inclusivity across all voter demographics, the following accessibility improvements are proposed:</w:t>
      </w:r>
    </w:p>
    <w:p w14:paraId="7AFFBBE7" w14:textId="6E669810" w:rsidR="00554F69" w:rsidRPr="004A4F70" w:rsidRDefault="00261FDD" w:rsidP="004A4F70">
      <w:pPr>
        <w:numPr>
          <w:ilvl w:val="0"/>
          <w:numId w:val="197"/>
        </w:numPr>
        <w:spacing w:before="100" w:beforeAutospacing="1" w:after="100" w:afterAutospacing="1" w:line="276" w:lineRule="auto"/>
        <w:jc w:val="left"/>
        <w:rPr>
          <w:rFonts w:ascii="Times New Roman" w:eastAsia="Times New Roman" w:hAnsi="Times New Roman" w:cs="Times New Roman"/>
          <w:kern w:val="0"/>
          <w14:ligatures w14:val="none"/>
        </w:rPr>
      </w:pPr>
      <w:r w:rsidRPr="004A4F70">
        <w:rPr>
          <w:rFonts w:ascii="Times New Roman" w:eastAsia="Times New Roman" w:hAnsi="Times New Roman" w:cs="Times New Roman"/>
          <w:b/>
          <w:bCs/>
          <w:kern w:val="0"/>
          <w14:ligatures w14:val="none"/>
        </w:rPr>
        <w:t>Enhanced Low-Light Facial Recognition:</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Integrate Convolutional Neural Networks (CNNs) trained on low-light and occluded images to improve recognition accuracy for voters in suboptimal lighting conditions or with partial face coverage [12][13].</w:t>
      </w:r>
    </w:p>
    <w:p w14:paraId="4C98DF6E" w14:textId="37CC206E" w:rsidR="00261FDD" w:rsidRPr="004A4F70" w:rsidRDefault="00261FDD" w:rsidP="004A4F70">
      <w:pPr>
        <w:numPr>
          <w:ilvl w:val="0"/>
          <w:numId w:val="197"/>
        </w:numPr>
        <w:spacing w:before="100" w:beforeAutospacing="1" w:after="100" w:afterAutospacing="1" w:line="276" w:lineRule="auto"/>
        <w:jc w:val="left"/>
        <w:rPr>
          <w:rFonts w:ascii="Times New Roman" w:eastAsia="Times New Roman" w:hAnsi="Times New Roman" w:cs="Times New Roman"/>
          <w:kern w:val="0"/>
          <w14:ligatures w14:val="none"/>
        </w:rPr>
      </w:pPr>
      <w:r w:rsidRPr="004A4F70">
        <w:rPr>
          <w:rFonts w:ascii="Times New Roman" w:eastAsia="Times New Roman" w:hAnsi="Times New Roman" w:cs="Times New Roman"/>
          <w:b/>
          <w:bCs/>
          <w:kern w:val="0"/>
          <w14:ligatures w14:val="none"/>
        </w:rPr>
        <w:t>Voice-Guided Voting System:</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Develop a Natural Language Processing (NLP) module to enable audio-based navigation and voting </w:t>
      </w:r>
      <w:r w:rsidR="002E29CD">
        <w:rPr>
          <w:rFonts w:ascii="Times New Roman" w:eastAsia="Times New Roman" w:hAnsi="Times New Roman" w:cs="Times New Roman"/>
          <w:kern w:val="0"/>
          <w14:ligatures w14:val="none"/>
        </w:rPr>
        <w:t>[4]</w:t>
      </w:r>
      <w:r w:rsidRPr="004A4F70">
        <w:rPr>
          <w:rFonts w:ascii="Times New Roman" w:eastAsia="Times New Roman" w:hAnsi="Times New Roman" w:cs="Times New Roman"/>
          <w:kern w:val="0"/>
          <w14:ligatures w14:val="none"/>
        </w:rPr>
        <w:t>.</w:t>
      </w:r>
      <w:r w:rsidR="004A4F70" w:rsidRP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This feature would benefit visually impaired users and promote inclusive design</w:t>
      </w:r>
      <w:r w:rsidR="00554F69" w:rsidRPr="004A4F70">
        <w:rPr>
          <w:rFonts w:ascii="Times New Roman" w:eastAsia="Times New Roman" w:hAnsi="Times New Roman" w:cs="Times New Roman"/>
          <w:kern w:val="0"/>
          <w14:ligatures w14:val="none"/>
        </w:rPr>
        <w:t>.</w:t>
      </w:r>
    </w:p>
    <w:p w14:paraId="1FC050A3" w14:textId="77777777" w:rsidR="00261FDD" w:rsidRPr="00261FDD" w:rsidRDefault="00261FD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b/>
          <w:bCs/>
          <w:kern w:val="0"/>
          <w14:ligatures w14:val="none"/>
        </w:rPr>
        <w:t>C. System Scalability</w:t>
      </w:r>
      <w:r w:rsidRPr="00261FDD">
        <w:rPr>
          <w:rFonts w:ascii="Times New Roman" w:eastAsia="Times New Roman" w:hAnsi="Times New Roman" w:cs="Times New Roman"/>
          <w:kern w:val="0"/>
          <w14:ligatures w14:val="none"/>
        </w:rPr>
        <w:br/>
        <w:t>To support mass adoption across cities or countries, architectural and performance upgrades are essential:</w:t>
      </w:r>
    </w:p>
    <w:p w14:paraId="5075FB40" w14:textId="0A180AA3" w:rsidR="004A4F70" w:rsidRDefault="00261FDD" w:rsidP="004A4F70">
      <w:pPr>
        <w:numPr>
          <w:ilvl w:val="0"/>
          <w:numId w:val="198"/>
        </w:numPr>
        <w:spacing w:before="100" w:beforeAutospacing="1" w:after="100" w:afterAutospacing="1" w:line="276" w:lineRule="auto"/>
        <w:jc w:val="left"/>
        <w:rPr>
          <w:rFonts w:ascii="Times New Roman" w:eastAsia="Times New Roman" w:hAnsi="Times New Roman" w:cs="Times New Roman"/>
          <w:kern w:val="0"/>
          <w14:ligatures w14:val="none"/>
        </w:rPr>
      </w:pPr>
      <w:r w:rsidRPr="004A4F70">
        <w:rPr>
          <w:rFonts w:ascii="Times New Roman" w:eastAsia="Times New Roman" w:hAnsi="Times New Roman" w:cs="Times New Roman"/>
          <w:b/>
          <w:bCs/>
          <w:kern w:val="0"/>
          <w14:ligatures w14:val="none"/>
        </w:rPr>
        <w:t>Microservices Migration:</w:t>
      </w:r>
      <w:r w:rsidR="004A4F70">
        <w:rPr>
          <w:rFonts w:ascii="Times New Roman" w:eastAsia="Times New Roman" w:hAnsi="Times New Roman" w:cs="Times New Roman"/>
          <w:kern w:val="0"/>
          <w14:ligatures w14:val="none"/>
        </w:rPr>
        <w:t xml:space="preserve"> </w:t>
      </w:r>
      <w:r w:rsidRPr="004A4F70">
        <w:rPr>
          <w:rFonts w:ascii="Times New Roman" w:eastAsia="Times New Roman" w:hAnsi="Times New Roman" w:cs="Times New Roman"/>
          <w:kern w:val="0"/>
          <w14:ligatures w14:val="none"/>
        </w:rPr>
        <w:t xml:space="preserve">Transition to </w:t>
      </w:r>
      <w:proofErr w:type="gramStart"/>
      <w:r w:rsidRPr="004A4F70">
        <w:rPr>
          <w:rFonts w:ascii="Times New Roman" w:eastAsia="Times New Roman" w:hAnsi="Times New Roman" w:cs="Times New Roman"/>
          <w:kern w:val="0"/>
          <w14:ligatures w14:val="none"/>
        </w:rPr>
        <w:t>a microservices</w:t>
      </w:r>
      <w:proofErr w:type="gramEnd"/>
      <w:r w:rsidRPr="004A4F70">
        <w:rPr>
          <w:rFonts w:ascii="Times New Roman" w:eastAsia="Times New Roman" w:hAnsi="Times New Roman" w:cs="Times New Roman"/>
          <w:kern w:val="0"/>
          <w14:ligatures w14:val="none"/>
        </w:rPr>
        <w:t xml:space="preserve"> architecture, as outlined in the project's database schema slides, to enable modular scalability and independent service management (e.g., voter authentication, voting logic, analytics) </w:t>
      </w:r>
      <w:r w:rsidR="00AB3E5F">
        <w:rPr>
          <w:rFonts w:ascii="Times New Roman" w:eastAsia="Times New Roman" w:hAnsi="Times New Roman" w:cs="Times New Roman"/>
          <w:kern w:val="0"/>
          <w14:ligatures w14:val="none"/>
        </w:rPr>
        <w:t>[19]</w:t>
      </w:r>
      <w:r w:rsidRPr="004A4F70">
        <w:rPr>
          <w:rFonts w:ascii="Times New Roman" w:eastAsia="Times New Roman" w:hAnsi="Times New Roman" w:cs="Times New Roman"/>
          <w:kern w:val="0"/>
          <w14:ligatures w14:val="none"/>
        </w:rPr>
        <w:t>.</w:t>
      </w:r>
    </w:p>
    <w:p w14:paraId="6B72F4CA" w14:textId="77777777" w:rsidR="004A4F70" w:rsidRDefault="004A4F70" w:rsidP="004A4F70">
      <w:pPr>
        <w:spacing w:before="100" w:beforeAutospacing="1" w:after="100" w:afterAutospacing="1" w:line="276" w:lineRule="auto"/>
        <w:jc w:val="left"/>
        <w:rPr>
          <w:rFonts w:ascii="Times New Roman" w:eastAsia="Times New Roman" w:hAnsi="Times New Roman" w:cs="Times New Roman"/>
          <w:kern w:val="0"/>
          <w14:ligatures w14:val="none"/>
        </w:rPr>
      </w:pPr>
    </w:p>
    <w:p w14:paraId="2B348B9F" w14:textId="77777777" w:rsidR="004A4F70" w:rsidRPr="004A4F70" w:rsidRDefault="004A4F70" w:rsidP="004A4F70">
      <w:pPr>
        <w:spacing w:before="100" w:beforeAutospacing="1" w:after="100" w:afterAutospacing="1" w:line="276" w:lineRule="auto"/>
        <w:jc w:val="left"/>
        <w:rPr>
          <w:rFonts w:ascii="Times New Roman" w:eastAsia="Times New Roman" w:hAnsi="Times New Roman" w:cs="Times New Roman"/>
          <w:kern w:val="0"/>
          <w14:ligatures w14:val="none"/>
        </w:rPr>
      </w:pPr>
    </w:p>
    <w:p w14:paraId="55BB95D7" w14:textId="1FA82F51" w:rsidR="00261FDD" w:rsidRPr="004A4F70" w:rsidRDefault="00261FDD" w:rsidP="004A4F70">
      <w:pPr>
        <w:numPr>
          <w:ilvl w:val="0"/>
          <w:numId w:val="198"/>
        </w:numPr>
        <w:spacing w:before="100" w:beforeAutospacing="1" w:after="100" w:afterAutospacing="1" w:line="276" w:lineRule="auto"/>
        <w:jc w:val="left"/>
        <w:rPr>
          <w:rFonts w:ascii="Times New Roman" w:eastAsia="Times New Roman" w:hAnsi="Times New Roman" w:cs="Times New Roman"/>
          <w:kern w:val="0"/>
          <w14:ligatures w14:val="none"/>
        </w:rPr>
      </w:pPr>
      <w:r w:rsidRPr="004A4F70">
        <w:rPr>
          <w:rFonts w:ascii="Times New Roman" w:eastAsia="Times New Roman" w:hAnsi="Times New Roman" w:cs="Times New Roman"/>
          <w:b/>
          <w:bCs/>
          <w:kern w:val="0"/>
          <w14:ligatures w14:val="none"/>
        </w:rPr>
        <w:t>Optimized YuNet Deployment:</w:t>
      </w:r>
      <w:r w:rsidR="004A4F70" w:rsidRPr="004A4F70">
        <w:rPr>
          <w:rFonts w:ascii="Times New Roman" w:eastAsia="Times New Roman" w:hAnsi="Times New Roman" w:cs="Times New Roman"/>
          <w:b/>
          <w:bCs/>
          <w:kern w:val="0"/>
          <w14:ligatures w14:val="none"/>
        </w:rPr>
        <w:t xml:space="preserve"> </w:t>
      </w:r>
      <w:r w:rsidRPr="004A4F70">
        <w:rPr>
          <w:rFonts w:ascii="Times New Roman" w:eastAsia="Times New Roman" w:hAnsi="Times New Roman" w:cs="Times New Roman"/>
          <w:kern w:val="0"/>
          <w14:ligatures w14:val="none"/>
        </w:rPr>
        <w:t xml:space="preserve">Fine-tune the YuNet face detection model for horizontal scaling and deploy it on distributed GPU/TPU clusters to support over 1 million concurrent users without performance degradation </w:t>
      </w:r>
      <w:r w:rsidR="002E29CD">
        <w:rPr>
          <w:rFonts w:ascii="Times New Roman" w:eastAsia="Times New Roman" w:hAnsi="Times New Roman" w:cs="Times New Roman"/>
          <w:kern w:val="0"/>
          <w14:ligatures w14:val="none"/>
        </w:rPr>
        <w:t>[10]</w:t>
      </w:r>
      <w:r w:rsidR="00AB3E5F">
        <w:rPr>
          <w:rFonts w:ascii="Times New Roman" w:eastAsia="Times New Roman" w:hAnsi="Times New Roman" w:cs="Times New Roman"/>
          <w:kern w:val="0"/>
          <w14:ligatures w14:val="none"/>
        </w:rPr>
        <w:t>[19]</w:t>
      </w:r>
      <w:r w:rsidRPr="004A4F70">
        <w:rPr>
          <w:rFonts w:ascii="Times New Roman" w:eastAsia="Times New Roman" w:hAnsi="Times New Roman" w:cs="Times New Roman"/>
          <w:kern w:val="0"/>
          <w14:ligatures w14:val="none"/>
        </w:rPr>
        <w:t>.</w:t>
      </w:r>
    </w:p>
    <w:p w14:paraId="187039FE" w14:textId="77777777" w:rsidR="00261FDD" w:rsidRPr="00261FDD" w:rsidRDefault="00261FD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b/>
          <w:bCs/>
          <w:kern w:val="0"/>
          <w14:ligatures w14:val="none"/>
        </w:rPr>
        <w:t>D. Regulatory Compliance</w:t>
      </w:r>
      <w:r w:rsidRPr="00261FDD">
        <w:rPr>
          <w:rFonts w:ascii="Times New Roman" w:eastAsia="Times New Roman" w:hAnsi="Times New Roman" w:cs="Times New Roman"/>
          <w:kern w:val="0"/>
          <w14:ligatures w14:val="none"/>
        </w:rPr>
        <w:br/>
        <w:t>Online voting solutions must comply with evolving legal and electoral standards to gain trust and government adoption:</w:t>
      </w:r>
    </w:p>
    <w:p w14:paraId="03A6BD64" w14:textId="1D5343DA" w:rsidR="00261FDD" w:rsidRPr="00554F69" w:rsidRDefault="00261FDD" w:rsidP="00554F69">
      <w:pPr>
        <w:numPr>
          <w:ilvl w:val="0"/>
          <w:numId w:val="199"/>
        </w:numPr>
        <w:spacing w:before="100" w:beforeAutospacing="1" w:after="100" w:afterAutospacing="1" w:line="276" w:lineRule="auto"/>
        <w:jc w:val="left"/>
        <w:rPr>
          <w:rFonts w:ascii="Times New Roman" w:eastAsia="Times New Roman" w:hAnsi="Times New Roman" w:cs="Times New Roman"/>
          <w:kern w:val="0"/>
          <w14:ligatures w14:val="none"/>
        </w:rPr>
      </w:pPr>
      <w:r w:rsidRPr="00554F69">
        <w:rPr>
          <w:rFonts w:ascii="Times New Roman" w:eastAsia="Times New Roman" w:hAnsi="Times New Roman" w:cs="Times New Roman"/>
          <w:b/>
          <w:bCs/>
          <w:kern w:val="0"/>
          <w14:ligatures w14:val="none"/>
        </w:rPr>
        <w:t>Auditable Data Trails:</w:t>
      </w:r>
      <w:r w:rsid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Leverage the Entity-Relationship Diagram (ERD) from system architecture to build transparent and tamper-evident logs of voter activity </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[15]</w:t>
      </w:r>
      <w:r w:rsidRPr="00554F69">
        <w:rPr>
          <w:rFonts w:ascii="Times New Roman" w:eastAsia="Times New Roman" w:hAnsi="Times New Roman" w:cs="Times New Roman"/>
          <w:kern w:val="0"/>
          <w14:ligatures w14:val="none"/>
        </w:rPr>
        <w:t>.</w:t>
      </w:r>
      <w:r w:rsidR="00554F69" w:rsidRP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Facilitate independent audits and legal reviews with time-stamped logs and encrypted data references </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[15]</w:t>
      </w:r>
      <w:r w:rsidRPr="00554F69">
        <w:rPr>
          <w:rFonts w:ascii="Times New Roman" w:eastAsia="Times New Roman" w:hAnsi="Times New Roman" w:cs="Times New Roman"/>
          <w:kern w:val="0"/>
          <w14:ligatures w14:val="none"/>
        </w:rPr>
        <w:t>.</w:t>
      </w:r>
    </w:p>
    <w:p w14:paraId="1A1295E2" w14:textId="704470CA" w:rsidR="00554F69" w:rsidRPr="004A4F70" w:rsidRDefault="00261FDD" w:rsidP="004A4F70">
      <w:pPr>
        <w:numPr>
          <w:ilvl w:val="0"/>
          <w:numId w:val="199"/>
        </w:numPr>
        <w:spacing w:before="100" w:beforeAutospacing="1" w:after="100" w:afterAutospacing="1" w:line="276" w:lineRule="auto"/>
        <w:jc w:val="left"/>
        <w:rPr>
          <w:rFonts w:ascii="Times New Roman" w:eastAsia="Times New Roman" w:hAnsi="Times New Roman" w:cs="Times New Roman"/>
          <w:kern w:val="0"/>
          <w14:ligatures w14:val="none"/>
        </w:rPr>
      </w:pPr>
      <w:r w:rsidRPr="00554F69">
        <w:rPr>
          <w:rFonts w:ascii="Times New Roman" w:eastAsia="Times New Roman" w:hAnsi="Times New Roman" w:cs="Times New Roman"/>
          <w:b/>
          <w:bCs/>
          <w:kern w:val="0"/>
          <w14:ligatures w14:val="none"/>
        </w:rPr>
        <w:t>Government ID Verification APIs:</w:t>
      </w:r>
      <w:r w:rsid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Integrate with national ID verification systems (e.g., civil registry or e-government APIs) to cross-check voter identities in real-time, minimizing identity fraud and ensuring eligibility </w:t>
      </w:r>
      <w:r w:rsidR="002E29CD">
        <w:rPr>
          <w:rFonts w:ascii="Times New Roman" w:eastAsia="Times New Roman" w:hAnsi="Times New Roman" w:cs="Times New Roman"/>
          <w:kern w:val="0"/>
          <w14:ligatures w14:val="none"/>
        </w:rPr>
        <w:t>[10]</w:t>
      </w:r>
      <w:r w:rsidR="000B7977">
        <w:rPr>
          <w:rFonts w:ascii="Times New Roman" w:eastAsia="Times New Roman" w:hAnsi="Times New Roman" w:cs="Times New Roman"/>
          <w:kern w:val="0"/>
          <w14:ligatures w14:val="none"/>
        </w:rPr>
        <w:t>[3]</w:t>
      </w:r>
      <w:r w:rsidRPr="00554F69">
        <w:rPr>
          <w:rFonts w:ascii="Times New Roman" w:eastAsia="Times New Roman" w:hAnsi="Times New Roman" w:cs="Times New Roman"/>
          <w:kern w:val="0"/>
          <w14:ligatures w14:val="none"/>
        </w:rPr>
        <w:t>.</w:t>
      </w:r>
    </w:p>
    <w:p w14:paraId="39853066" w14:textId="4001A48D" w:rsidR="00261FDD" w:rsidRPr="00261FDD" w:rsidRDefault="00261FD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b/>
          <w:bCs/>
          <w:kern w:val="0"/>
          <w14:ligatures w14:val="none"/>
        </w:rPr>
        <w:t>E. Emerging Technologies Integration</w:t>
      </w:r>
      <w:r w:rsidRPr="00261FDD">
        <w:rPr>
          <w:rFonts w:ascii="Times New Roman" w:eastAsia="Times New Roman" w:hAnsi="Times New Roman" w:cs="Times New Roman"/>
          <w:kern w:val="0"/>
          <w14:ligatures w14:val="none"/>
        </w:rPr>
        <w:br/>
        <w:t>To push the boundaries of what’s possible in digital elections, future versions should pilot emerging technologies:</w:t>
      </w:r>
    </w:p>
    <w:p w14:paraId="6DD55F9D" w14:textId="3E5B6DBB" w:rsidR="00261FDD" w:rsidRPr="00554F69" w:rsidRDefault="00261FDD" w:rsidP="00554F69">
      <w:pPr>
        <w:numPr>
          <w:ilvl w:val="0"/>
          <w:numId w:val="200"/>
        </w:num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kern w:val="0"/>
          <w14:ligatures w14:val="none"/>
        </w:rPr>
        <w:t>IoT-Powered Voting Kiosks:</w:t>
      </w:r>
      <w:r w:rsid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Deploy Internet of Things (IoT) kiosks in underserved or rural areas, where voters can securely authenticate and cast their ballots without needing personal devices or strong internet connections </w:t>
      </w:r>
      <w:r w:rsidR="002E29CD">
        <w:rPr>
          <w:rFonts w:ascii="Times New Roman" w:eastAsia="Times New Roman" w:hAnsi="Times New Roman" w:cs="Times New Roman"/>
          <w:kern w:val="0"/>
          <w14:ligatures w14:val="none"/>
        </w:rPr>
        <w:t>[11]</w:t>
      </w:r>
      <w:r w:rsidRPr="00554F69">
        <w:rPr>
          <w:rFonts w:ascii="Times New Roman" w:eastAsia="Times New Roman" w:hAnsi="Times New Roman" w:cs="Times New Roman"/>
          <w:kern w:val="0"/>
          <w14:ligatures w14:val="none"/>
        </w:rPr>
        <w:t>.</w:t>
      </w:r>
    </w:p>
    <w:p w14:paraId="058E94AD" w14:textId="4E93F0A8" w:rsidR="00261FDD" w:rsidRPr="00554F69" w:rsidRDefault="00261FDD" w:rsidP="00554F69">
      <w:pPr>
        <w:numPr>
          <w:ilvl w:val="0"/>
          <w:numId w:val="200"/>
        </w:num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kern w:val="0"/>
          <w14:ligatures w14:val="none"/>
        </w:rPr>
        <w:t>Zero-Knowledge Proofs (ZKPs):</w:t>
      </w:r>
      <w:r w:rsidR="00554F69">
        <w:rPr>
          <w:rFonts w:ascii="Times New Roman" w:eastAsia="Times New Roman" w:hAnsi="Times New Roman" w:cs="Times New Roman"/>
          <w:kern w:val="0"/>
          <w14:ligatures w14:val="none"/>
        </w:rPr>
        <w:t xml:space="preserve"> </w:t>
      </w:r>
      <w:r w:rsidRPr="00554F69">
        <w:rPr>
          <w:rFonts w:ascii="Times New Roman" w:eastAsia="Times New Roman" w:hAnsi="Times New Roman" w:cs="Times New Roman"/>
          <w:kern w:val="0"/>
          <w14:ligatures w14:val="none"/>
        </w:rPr>
        <w:t xml:space="preserve">Implement ZKPs in the blockchain layer to allow voters to prove their eligibility and vote submission without revealing personal information, preserving privacy while maintaining trust </w:t>
      </w:r>
      <w:r w:rsidR="002E29CD">
        <w:rPr>
          <w:rFonts w:ascii="Times New Roman" w:eastAsia="Times New Roman" w:hAnsi="Times New Roman" w:cs="Times New Roman"/>
          <w:kern w:val="0"/>
          <w14:ligatures w14:val="none"/>
        </w:rPr>
        <w:t>[5][6]</w:t>
      </w:r>
      <w:r w:rsidR="000B7977">
        <w:rPr>
          <w:rFonts w:ascii="Times New Roman" w:eastAsia="Times New Roman" w:hAnsi="Times New Roman" w:cs="Times New Roman"/>
          <w:kern w:val="0"/>
          <w14:ligatures w14:val="none"/>
        </w:rPr>
        <w:t>[3]</w:t>
      </w:r>
      <w:r w:rsidRPr="00554F69">
        <w:rPr>
          <w:rFonts w:ascii="Times New Roman" w:eastAsia="Times New Roman" w:hAnsi="Times New Roman" w:cs="Times New Roman"/>
          <w:kern w:val="0"/>
          <w14:ligatures w14:val="none"/>
        </w:rPr>
        <w:t>.</w:t>
      </w:r>
    </w:p>
    <w:p w14:paraId="49EA6226" w14:textId="77777777" w:rsidR="00261FDD" w:rsidRPr="00261FDD" w:rsidRDefault="00261FDD" w:rsidP="00554F69">
      <w:p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b/>
          <w:bCs/>
          <w:kern w:val="0"/>
          <w14:ligatures w14:val="none"/>
        </w:rPr>
        <w:t>Project Legacy and Vision</w:t>
      </w:r>
      <w:r w:rsidRPr="00261FDD">
        <w:rPr>
          <w:rFonts w:ascii="Times New Roman" w:eastAsia="Times New Roman" w:hAnsi="Times New Roman" w:cs="Times New Roman"/>
          <w:kern w:val="0"/>
          <w14:ligatures w14:val="none"/>
        </w:rPr>
        <w:br/>
        <w:t>This project lays the groundwork for next-generation democratic participation. It demonstrates that online elections are not only viable but also scalable and secure when built with a future-ready foundation. The three key pillars of the system's success are:</w:t>
      </w:r>
    </w:p>
    <w:p w14:paraId="3FC43993" w14:textId="22C48A65" w:rsidR="00261FDD" w:rsidRPr="00261FDD" w:rsidRDefault="00261FDD" w:rsidP="00554F69">
      <w:pPr>
        <w:numPr>
          <w:ilvl w:val="0"/>
          <w:numId w:val="201"/>
        </w:num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kern w:val="0"/>
          <w14:ligatures w14:val="none"/>
        </w:rPr>
        <w:t>Robust AI:</w:t>
      </w:r>
      <w:r w:rsidR="00554F69">
        <w:rPr>
          <w:rFonts w:ascii="Times New Roman" w:eastAsia="Times New Roman" w:hAnsi="Times New Roman" w:cs="Times New Roman"/>
          <w:kern w:val="0"/>
          <w14:ligatures w14:val="none"/>
        </w:rPr>
        <w:t xml:space="preserve"> </w:t>
      </w:r>
      <w:r w:rsidRPr="00261FDD">
        <w:rPr>
          <w:rFonts w:ascii="Times New Roman" w:eastAsia="Times New Roman" w:hAnsi="Times New Roman" w:cs="Times New Roman"/>
          <w:kern w:val="0"/>
          <w14:ligatures w14:val="none"/>
        </w:rPr>
        <w:t xml:space="preserve">High-accuracy face recognition powered by </w:t>
      </w:r>
      <w:proofErr w:type="spellStart"/>
      <w:r w:rsidRPr="00261FDD">
        <w:rPr>
          <w:rFonts w:ascii="Times New Roman" w:eastAsia="Times New Roman" w:hAnsi="Times New Roman" w:cs="Times New Roman"/>
          <w:kern w:val="0"/>
          <w14:ligatures w14:val="none"/>
        </w:rPr>
        <w:t>SFace</w:t>
      </w:r>
      <w:proofErr w:type="spellEnd"/>
      <w:r w:rsidRPr="00261FDD">
        <w:rPr>
          <w:rFonts w:ascii="Times New Roman" w:eastAsia="Times New Roman" w:hAnsi="Times New Roman" w:cs="Times New Roman"/>
          <w:kern w:val="0"/>
          <w14:ligatures w14:val="none"/>
        </w:rPr>
        <w:t xml:space="preserve"> and YuNet models, ensuring both accessibility and security </w:t>
      </w:r>
      <w:r w:rsidR="002E29CD">
        <w:rPr>
          <w:rFonts w:ascii="Times New Roman" w:eastAsia="Times New Roman" w:hAnsi="Times New Roman" w:cs="Times New Roman"/>
          <w:kern w:val="0"/>
          <w14:ligatures w14:val="none"/>
        </w:rPr>
        <w:t>[9][10]</w:t>
      </w:r>
      <w:r w:rsidRPr="00261FDD">
        <w:rPr>
          <w:rFonts w:ascii="Times New Roman" w:eastAsia="Times New Roman" w:hAnsi="Times New Roman" w:cs="Times New Roman"/>
          <w:kern w:val="0"/>
          <w14:ligatures w14:val="none"/>
        </w:rPr>
        <w:t>[12][13].</w:t>
      </w:r>
    </w:p>
    <w:p w14:paraId="65E19A36" w14:textId="5EA51296" w:rsidR="00261FDD" w:rsidRPr="00261FDD" w:rsidRDefault="00261FDD" w:rsidP="00554F69">
      <w:pPr>
        <w:numPr>
          <w:ilvl w:val="0"/>
          <w:numId w:val="201"/>
        </w:num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kern w:val="0"/>
          <w14:ligatures w14:val="none"/>
        </w:rPr>
        <w:t>Transparent Technologies:</w:t>
      </w:r>
      <w:r w:rsidR="00554F69">
        <w:rPr>
          <w:rFonts w:ascii="Times New Roman" w:eastAsia="Times New Roman" w:hAnsi="Times New Roman" w:cs="Times New Roman"/>
          <w:kern w:val="0"/>
          <w14:ligatures w14:val="none"/>
        </w:rPr>
        <w:t xml:space="preserve"> </w:t>
      </w:r>
      <w:r w:rsidRPr="00261FDD">
        <w:rPr>
          <w:rFonts w:ascii="Times New Roman" w:eastAsia="Times New Roman" w:hAnsi="Times New Roman" w:cs="Times New Roman"/>
          <w:kern w:val="0"/>
          <w14:ligatures w14:val="none"/>
        </w:rPr>
        <w:t xml:space="preserve">Real-time vote visibility and immutability through blockchain integration, supporting fair and auditable results </w:t>
      </w:r>
      <w:r w:rsidR="002E29CD">
        <w:rPr>
          <w:rFonts w:ascii="Times New Roman" w:eastAsia="Times New Roman" w:hAnsi="Times New Roman" w:cs="Times New Roman"/>
          <w:kern w:val="0"/>
          <w14:ligatures w14:val="none"/>
        </w:rPr>
        <w:t>[5][6]</w:t>
      </w:r>
      <w:r w:rsidR="000B7977">
        <w:rPr>
          <w:rFonts w:ascii="Times New Roman" w:eastAsia="Times New Roman" w:hAnsi="Times New Roman" w:cs="Times New Roman"/>
          <w:kern w:val="0"/>
          <w14:ligatures w14:val="none"/>
        </w:rPr>
        <w:t>[3]</w:t>
      </w:r>
      <w:r w:rsidR="002E29CD">
        <w:rPr>
          <w:rFonts w:ascii="Times New Roman" w:eastAsia="Times New Roman" w:hAnsi="Times New Roman" w:cs="Times New Roman"/>
          <w:kern w:val="0"/>
          <w14:ligatures w14:val="none"/>
        </w:rPr>
        <w:t>[14]</w:t>
      </w:r>
      <w:r w:rsidRPr="00261FDD">
        <w:rPr>
          <w:rFonts w:ascii="Times New Roman" w:eastAsia="Times New Roman" w:hAnsi="Times New Roman" w:cs="Times New Roman"/>
          <w:kern w:val="0"/>
          <w14:ligatures w14:val="none"/>
        </w:rPr>
        <w:t>.</w:t>
      </w:r>
    </w:p>
    <w:p w14:paraId="1AE5F358" w14:textId="32032EE5" w:rsidR="00261FDD" w:rsidRPr="00261FDD" w:rsidRDefault="00261FDD" w:rsidP="00554F69">
      <w:pPr>
        <w:numPr>
          <w:ilvl w:val="0"/>
          <w:numId w:val="201"/>
        </w:numPr>
        <w:spacing w:before="100" w:beforeAutospacing="1" w:after="100" w:afterAutospacing="1" w:line="276" w:lineRule="auto"/>
        <w:jc w:val="left"/>
        <w:rPr>
          <w:rFonts w:ascii="Times New Roman" w:eastAsia="Times New Roman" w:hAnsi="Times New Roman" w:cs="Times New Roman"/>
          <w:kern w:val="0"/>
          <w14:ligatures w14:val="none"/>
        </w:rPr>
      </w:pPr>
      <w:r w:rsidRPr="00261FDD">
        <w:rPr>
          <w:rFonts w:ascii="Times New Roman" w:eastAsia="Times New Roman" w:hAnsi="Times New Roman" w:cs="Times New Roman"/>
          <w:kern w:val="0"/>
          <w14:ligatures w14:val="none"/>
        </w:rPr>
        <w:t>Inclusive Design</w:t>
      </w:r>
      <w:r w:rsidR="00554F69">
        <w:rPr>
          <w:rFonts w:ascii="Times New Roman" w:eastAsia="Times New Roman" w:hAnsi="Times New Roman" w:cs="Times New Roman"/>
          <w:kern w:val="0"/>
          <w14:ligatures w14:val="none"/>
        </w:rPr>
        <w:t xml:space="preserve">: </w:t>
      </w:r>
      <w:r w:rsidRPr="00261FDD">
        <w:rPr>
          <w:rFonts w:ascii="Times New Roman" w:eastAsia="Times New Roman" w:hAnsi="Times New Roman" w:cs="Times New Roman"/>
          <w:kern w:val="0"/>
          <w14:ligatures w14:val="none"/>
        </w:rPr>
        <w:t xml:space="preserve">A bilingual interface, </w:t>
      </w:r>
      <w:r w:rsidR="00554F69" w:rsidRPr="00261FDD">
        <w:rPr>
          <w:rFonts w:ascii="Times New Roman" w:eastAsia="Times New Roman" w:hAnsi="Times New Roman" w:cs="Times New Roman"/>
          <w:kern w:val="0"/>
          <w14:ligatures w14:val="none"/>
        </w:rPr>
        <w:t>culturally aware</w:t>
      </w:r>
      <w:r w:rsidRPr="00261FDD">
        <w:rPr>
          <w:rFonts w:ascii="Times New Roman" w:eastAsia="Times New Roman" w:hAnsi="Times New Roman" w:cs="Times New Roman"/>
          <w:kern w:val="0"/>
          <w14:ligatures w14:val="none"/>
        </w:rPr>
        <w:t xml:space="preserve"> layout, and planned assistive features position the platform as globally adaptable </w:t>
      </w:r>
      <w:r w:rsidR="00B72964">
        <w:rPr>
          <w:rFonts w:ascii="Times New Roman" w:eastAsia="Times New Roman" w:hAnsi="Times New Roman" w:cs="Times New Roman"/>
          <w:kern w:val="0"/>
          <w14:ligatures w14:val="none"/>
        </w:rPr>
        <w:t>[1]</w:t>
      </w:r>
      <w:r w:rsidR="000B7977">
        <w:rPr>
          <w:rFonts w:ascii="Times New Roman" w:eastAsia="Times New Roman" w:hAnsi="Times New Roman" w:cs="Times New Roman"/>
          <w:kern w:val="0"/>
          <w14:ligatures w14:val="none"/>
        </w:rPr>
        <w:t>[2]</w:t>
      </w:r>
      <w:r w:rsidR="002E29CD">
        <w:rPr>
          <w:rFonts w:ascii="Times New Roman" w:eastAsia="Times New Roman" w:hAnsi="Times New Roman" w:cs="Times New Roman"/>
          <w:kern w:val="0"/>
          <w14:ligatures w14:val="none"/>
        </w:rPr>
        <w:t>[4]</w:t>
      </w:r>
      <w:r w:rsidRPr="00261FDD">
        <w:rPr>
          <w:rFonts w:ascii="Times New Roman" w:eastAsia="Times New Roman" w:hAnsi="Times New Roman" w:cs="Times New Roman"/>
          <w:kern w:val="0"/>
          <w14:ligatures w14:val="none"/>
        </w:rPr>
        <w:t>.</w:t>
      </w:r>
    </w:p>
    <w:p w14:paraId="32D98586" w14:textId="19DD2FD3" w:rsidR="008338CA" w:rsidRDefault="008338CA" w:rsidP="008338CA">
      <w:pPr>
        <w:spacing w:line="278" w:lineRule="auto"/>
        <w:jc w:val="left"/>
      </w:pPr>
    </w:p>
    <w:p w14:paraId="5DE434A7" w14:textId="77777777" w:rsidR="00126C37" w:rsidRDefault="00126C37">
      <w:pPr>
        <w:spacing w:line="278" w:lineRule="auto"/>
        <w:jc w:val="left"/>
      </w:pPr>
    </w:p>
    <w:p w14:paraId="16C4D5BE" w14:textId="77777777" w:rsidR="00126C37" w:rsidRDefault="00126C37" w:rsidP="00126C37">
      <w:pPr>
        <w:pStyle w:val="Title"/>
        <w:jc w:val="center"/>
      </w:pPr>
    </w:p>
    <w:p w14:paraId="1848A328" w14:textId="77777777" w:rsidR="00126C37" w:rsidRDefault="00126C37" w:rsidP="00126C37">
      <w:pPr>
        <w:pStyle w:val="Title"/>
        <w:jc w:val="center"/>
      </w:pPr>
    </w:p>
    <w:p w14:paraId="35A7F3CC" w14:textId="77777777" w:rsidR="00126C37" w:rsidRDefault="00126C37" w:rsidP="00126C37">
      <w:pPr>
        <w:pStyle w:val="Title"/>
        <w:jc w:val="center"/>
      </w:pPr>
    </w:p>
    <w:p w14:paraId="0740B0C7" w14:textId="77777777" w:rsidR="00126C37" w:rsidRDefault="00126C37" w:rsidP="00126C37">
      <w:pPr>
        <w:pStyle w:val="Title"/>
        <w:jc w:val="center"/>
      </w:pPr>
    </w:p>
    <w:p w14:paraId="57CA89B3" w14:textId="77777777" w:rsidR="00126C37" w:rsidRDefault="00126C37" w:rsidP="00126C37">
      <w:pPr>
        <w:pStyle w:val="Title"/>
        <w:jc w:val="center"/>
      </w:pPr>
    </w:p>
    <w:p w14:paraId="3D240D16" w14:textId="77777777" w:rsidR="004A4F70" w:rsidRDefault="004A4F70" w:rsidP="004A4F70">
      <w:pPr>
        <w:pStyle w:val="Chaptertitle"/>
        <w:ind w:left="0"/>
        <w:jc w:val="both"/>
      </w:pPr>
      <w:bookmarkStart w:id="60" w:name="_Toc200235008"/>
    </w:p>
    <w:p w14:paraId="5EA86049" w14:textId="77777777" w:rsidR="00B72964" w:rsidRDefault="00B72964" w:rsidP="00ED770D">
      <w:pPr>
        <w:pStyle w:val="Chaptertitle"/>
      </w:pPr>
    </w:p>
    <w:p w14:paraId="101175D7" w14:textId="7F0E3230" w:rsidR="003D31CA" w:rsidRDefault="00126C37" w:rsidP="00ED770D">
      <w:pPr>
        <w:pStyle w:val="Chaptertitle"/>
      </w:pPr>
      <w:bookmarkStart w:id="61" w:name="REFRENCE"/>
      <w:r w:rsidRPr="00126C37">
        <w:t>References</w:t>
      </w:r>
      <w:bookmarkEnd w:id="60"/>
      <w:bookmarkEnd w:id="61"/>
      <w:r w:rsidRPr="00126C37">
        <w:t xml:space="preserve"> </w:t>
      </w:r>
      <w:r>
        <w:br w:type="page"/>
      </w:r>
    </w:p>
    <w:p w14:paraId="281BDB4B" w14:textId="77777777" w:rsidR="004A4F70" w:rsidRDefault="004A4F70" w:rsidP="003D31CA">
      <w:pPr>
        <w:spacing w:line="278" w:lineRule="auto"/>
        <w:jc w:val="left"/>
        <w:rPr>
          <w:b/>
          <w:bCs/>
        </w:rPr>
      </w:pPr>
    </w:p>
    <w:p w14:paraId="73CDC661" w14:textId="2B16E354" w:rsidR="003D31CA" w:rsidRPr="003D31CA" w:rsidRDefault="003D31CA" w:rsidP="003D31CA">
      <w:pPr>
        <w:spacing w:line="278" w:lineRule="auto"/>
        <w:jc w:val="left"/>
      </w:pPr>
      <w:r w:rsidRPr="003D31CA">
        <w:rPr>
          <w:b/>
          <w:bCs/>
        </w:rPr>
        <w:t>References</w:t>
      </w:r>
    </w:p>
    <w:p w14:paraId="38407FAF" w14:textId="7EC4998C" w:rsidR="00B77295" w:rsidRPr="00B77295" w:rsidRDefault="00B77295" w:rsidP="00B77295">
      <w:pPr>
        <w:spacing w:line="278" w:lineRule="auto"/>
        <w:jc w:val="left"/>
        <w:rPr>
          <w:b/>
          <w:bCs/>
        </w:rPr>
      </w:pPr>
      <w:r w:rsidRPr="00B77295">
        <w:rPr>
          <w:b/>
          <w:bCs/>
        </w:rPr>
        <w:t xml:space="preserve">[1] </w:t>
      </w:r>
      <w:r w:rsidR="002B66E0" w:rsidRPr="00B77295">
        <w:rPr>
          <w:b/>
          <w:bCs/>
        </w:rPr>
        <w:t xml:space="preserve">Estonian National Electoral Committee, "Internet Voting in Estonia," 2019. [Online]. Available: </w:t>
      </w:r>
      <w:hyperlink r:id="rId75" w:tgtFrame="_new" w:history="1">
        <w:r w:rsidR="002B66E0" w:rsidRPr="00B77295">
          <w:rPr>
            <w:rStyle w:val="Hyperlink"/>
            <w:b/>
            <w:bCs/>
          </w:rPr>
          <w:t>https://www.valimised.ee</w:t>
        </w:r>
      </w:hyperlink>
    </w:p>
    <w:p w14:paraId="1D6F2D93" w14:textId="02B8D97E" w:rsidR="00B77295" w:rsidRPr="00B77295" w:rsidRDefault="00B77295" w:rsidP="00B77295">
      <w:pPr>
        <w:spacing w:line="278" w:lineRule="auto"/>
        <w:jc w:val="left"/>
        <w:rPr>
          <w:b/>
          <w:bCs/>
        </w:rPr>
      </w:pPr>
      <w:r w:rsidRPr="00B77295">
        <w:rPr>
          <w:b/>
          <w:bCs/>
        </w:rPr>
        <w:t xml:space="preserve">[2] </w:t>
      </w:r>
      <w:r w:rsidR="000B7977" w:rsidRPr="00B77295">
        <w:rPr>
          <w:b/>
          <w:bCs/>
        </w:rPr>
        <w:t xml:space="preserve">Swiss Federal Chancellery, "E-Voting in Switzerland: Pilot Projects and Legal Framework," 2023. [Online]. Available: </w:t>
      </w:r>
      <w:hyperlink r:id="rId76" w:tgtFrame="_new" w:history="1">
        <w:r w:rsidR="000B7977" w:rsidRPr="00B77295">
          <w:rPr>
            <w:rStyle w:val="Hyperlink"/>
            <w:b/>
            <w:bCs/>
          </w:rPr>
          <w:t>https://www.bk.admin.ch/bk/en/home/politische-rechte/e-voting.html</w:t>
        </w:r>
      </w:hyperlink>
      <w:r w:rsidR="000B7977" w:rsidRPr="00B77295">
        <w:rPr>
          <w:b/>
          <w:bCs/>
        </w:rPr>
        <w:t xml:space="preserve"> </w:t>
      </w:r>
    </w:p>
    <w:p w14:paraId="4D342171" w14:textId="234A926D" w:rsidR="00B77295" w:rsidRPr="00B77295" w:rsidRDefault="00B77295" w:rsidP="00B77295">
      <w:pPr>
        <w:spacing w:line="278" w:lineRule="auto"/>
        <w:jc w:val="left"/>
        <w:rPr>
          <w:b/>
          <w:bCs/>
        </w:rPr>
      </w:pPr>
      <w:r w:rsidRPr="00B77295">
        <w:rPr>
          <w:b/>
          <w:bCs/>
        </w:rPr>
        <w:t xml:space="preserve">[3] </w:t>
      </w:r>
      <w:r w:rsidR="000B7977" w:rsidRPr="00B77295">
        <w:rPr>
          <w:b/>
          <w:bCs/>
        </w:rPr>
        <w:t xml:space="preserve">J. Bonneau, M. T. Goodrich, T. F. </w:t>
      </w:r>
      <w:proofErr w:type="spellStart"/>
      <w:r w:rsidR="000B7977" w:rsidRPr="00B77295">
        <w:rPr>
          <w:b/>
          <w:bCs/>
        </w:rPr>
        <w:t>Ristenpart</w:t>
      </w:r>
      <w:proofErr w:type="spellEnd"/>
      <w:r w:rsidR="000B7977" w:rsidRPr="00B77295">
        <w:rPr>
          <w:b/>
          <w:bCs/>
        </w:rPr>
        <w:t>, and J. A. Halderman, "</w:t>
      </w:r>
      <w:proofErr w:type="spellStart"/>
      <w:r w:rsidR="000B7977" w:rsidRPr="00B77295">
        <w:rPr>
          <w:b/>
          <w:bCs/>
        </w:rPr>
        <w:t>SoK</w:t>
      </w:r>
      <w:proofErr w:type="spellEnd"/>
      <w:r w:rsidR="000B7977" w:rsidRPr="00B77295">
        <w:rPr>
          <w:b/>
          <w:bCs/>
        </w:rPr>
        <w:t xml:space="preserve">: Blockchain Voting," in </w:t>
      </w:r>
      <w:r w:rsidR="000B7977" w:rsidRPr="00B77295">
        <w:rPr>
          <w:b/>
          <w:bCs/>
          <w:i/>
          <w:iCs/>
        </w:rPr>
        <w:t>IEEE Symp. on Security and Privacy (SP)</w:t>
      </w:r>
      <w:r w:rsidR="000B7977" w:rsidRPr="00B77295">
        <w:rPr>
          <w:b/>
          <w:bCs/>
        </w:rPr>
        <w:t xml:space="preserve">, 2020, pp. 305–320. [Online]. Available: </w:t>
      </w:r>
      <w:hyperlink r:id="rId77" w:tgtFrame="_new" w:history="1">
        <w:r w:rsidR="000B7977" w:rsidRPr="00B77295">
          <w:rPr>
            <w:rStyle w:val="Hyperlink"/>
            <w:b/>
            <w:bCs/>
          </w:rPr>
          <w:t>https://doi.org/10.1109/SP40000.2020.00038</w:t>
        </w:r>
      </w:hyperlink>
    </w:p>
    <w:p w14:paraId="63F3B900" w14:textId="1AE7B5D4" w:rsidR="00B77295" w:rsidRPr="00B77295" w:rsidRDefault="00D87C11" w:rsidP="00B77295">
      <w:pPr>
        <w:spacing w:line="278" w:lineRule="auto"/>
        <w:jc w:val="left"/>
        <w:rPr>
          <w:b/>
          <w:bCs/>
        </w:rPr>
      </w:pPr>
      <w:r>
        <w:rPr>
          <w:b/>
          <w:bCs/>
        </w:rPr>
        <w:t>[4]</w:t>
      </w:r>
      <w:r w:rsidR="00B77295" w:rsidRPr="00B77295">
        <w:rPr>
          <w:b/>
          <w:bCs/>
        </w:rPr>
        <w:t xml:space="preserve"> </w:t>
      </w:r>
      <w:r w:rsidRPr="00B77295">
        <w:rPr>
          <w:b/>
          <w:bCs/>
        </w:rPr>
        <w:t xml:space="preserve">W3C, "Web Content Accessibility Guidelines (WCAG) 2.2," World Wide Web Consortium, 2023. [Online]. Available: </w:t>
      </w:r>
      <w:hyperlink r:id="rId78" w:tgtFrame="_new" w:history="1">
        <w:r w:rsidRPr="00B77295">
          <w:rPr>
            <w:rStyle w:val="Hyperlink"/>
            <w:b/>
            <w:bCs/>
          </w:rPr>
          <w:t>https://www.w3.org/WAI/standards-guidelines/wcag/</w:t>
        </w:r>
      </w:hyperlink>
      <w:r w:rsidRPr="00B77295">
        <w:rPr>
          <w:b/>
          <w:bCs/>
        </w:rPr>
        <w:t xml:space="preserve"> </w:t>
      </w:r>
    </w:p>
    <w:p w14:paraId="7A913D48" w14:textId="13B56695" w:rsidR="006520BD" w:rsidRPr="006520BD" w:rsidRDefault="002E29CD" w:rsidP="006520BD">
      <w:pPr>
        <w:spacing w:line="278" w:lineRule="auto"/>
        <w:rPr>
          <w:b/>
          <w:bCs/>
        </w:rPr>
      </w:pPr>
      <w:r>
        <w:rPr>
          <w:b/>
          <w:bCs/>
        </w:rPr>
        <w:t>[</w:t>
      </w:r>
      <w:r w:rsidR="006520BD">
        <w:rPr>
          <w:b/>
          <w:bCs/>
        </w:rPr>
        <w:t>5</w:t>
      </w:r>
      <w:r>
        <w:rPr>
          <w:b/>
          <w:bCs/>
        </w:rPr>
        <w:t>]</w:t>
      </w:r>
      <w:r w:rsidR="006520BD" w:rsidRPr="006520BD">
        <w:t xml:space="preserve"> </w:t>
      </w:r>
      <w:r w:rsidR="006520BD" w:rsidRPr="006520BD">
        <w:rPr>
          <w:b/>
          <w:bCs/>
        </w:rPr>
        <w:t>S. Nakamoto, "Bitcoin: A Peer-to-Peer Electronic Cash System," 2008. [Online].</w:t>
      </w:r>
    </w:p>
    <w:p w14:paraId="180D23BF" w14:textId="3964E62F" w:rsidR="00B77295" w:rsidRPr="006520BD" w:rsidRDefault="006520BD" w:rsidP="006520BD">
      <w:pPr>
        <w:spacing w:before="41"/>
        <w:rPr>
          <w:b/>
        </w:rPr>
      </w:pPr>
      <w:r w:rsidRPr="006520BD">
        <w:rPr>
          <w:b/>
          <w:bCs/>
        </w:rPr>
        <w:t xml:space="preserve">Available: </w:t>
      </w:r>
      <w:hyperlink r:id="rId79">
        <w:r>
          <w:rPr>
            <w:b/>
            <w:color w:val="0462C1"/>
            <w:spacing w:val="-2"/>
            <w:u w:val="single" w:color="0462C1"/>
          </w:rPr>
          <w:t>https://bitcoin.org/bitcoin.pdf</w:t>
        </w:r>
      </w:hyperlink>
    </w:p>
    <w:p w14:paraId="4FF93FA7" w14:textId="77777777" w:rsidR="006520BD" w:rsidRPr="006520BD" w:rsidRDefault="002E29CD" w:rsidP="006520BD">
      <w:pPr>
        <w:widowControl w:val="0"/>
        <w:tabs>
          <w:tab w:val="left" w:pos="697"/>
        </w:tabs>
        <w:autoSpaceDE w:val="0"/>
        <w:autoSpaceDN w:val="0"/>
        <w:spacing w:before="206" w:after="0" w:line="240" w:lineRule="auto"/>
        <w:ind w:left="21"/>
        <w:jc w:val="left"/>
        <w:rPr>
          <w:b/>
        </w:rPr>
      </w:pPr>
      <w:r w:rsidRPr="006520BD">
        <w:rPr>
          <w:b/>
          <w:bCs/>
        </w:rPr>
        <w:t>[</w:t>
      </w:r>
      <w:r w:rsidR="006520BD" w:rsidRPr="006520BD">
        <w:rPr>
          <w:b/>
          <w:bCs/>
        </w:rPr>
        <w:t>6</w:t>
      </w:r>
      <w:r w:rsidRPr="006520BD">
        <w:rPr>
          <w:b/>
          <w:bCs/>
        </w:rPr>
        <w:t>]</w:t>
      </w:r>
      <w:r w:rsidR="00B77295" w:rsidRPr="006520BD">
        <w:rPr>
          <w:b/>
          <w:bCs/>
        </w:rPr>
        <w:t xml:space="preserve"> </w:t>
      </w:r>
      <w:r w:rsidR="006520BD" w:rsidRPr="006520BD">
        <w:rPr>
          <w:b/>
        </w:rPr>
        <w:t>M.</w:t>
      </w:r>
      <w:r w:rsidR="006520BD" w:rsidRPr="006520BD">
        <w:rPr>
          <w:b/>
          <w:spacing w:val="-2"/>
        </w:rPr>
        <w:t xml:space="preserve"> </w:t>
      </w:r>
      <w:r w:rsidR="006520BD" w:rsidRPr="006520BD">
        <w:rPr>
          <w:b/>
        </w:rPr>
        <w:t>Swan,</w:t>
      </w:r>
      <w:r w:rsidR="006520BD" w:rsidRPr="006520BD">
        <w:rPr>
          <w:b/>
          <w:spacing w:val="-2"/>
        </w:rPr>
        <w:t xml:space="preserve"> </w:t>
      </w:r>
      <w:r w:rsidR="006520BD" w:rsidRPr="006520BD">
        <w:rPr>
          <w:b/>
          <w:i/>
        </w:rPr>
        <w:t>Blockchain:</w:t>
      </w:r>
      <w:r w:rsidR="006520BD" w:rsidRPr="006520BD">
        <w:rPr>
          <w:b/>
          <w:i/>
          <w:spacing w:val="-1"/>
        </w:rPr>
        <w:t xml:space="preserve"> </w:t>
      </w:r>
      <w:r w:rsidR="006520BD" w:rsidRPr="006520BD">
        <w:rPr>
          <w:b/>
          <w:i/>
        </w:rPr>
        <w:t>Blueprint</w:t>
      </w:r>
      <w:r w:rsidR="006520BD" w:rsidRPr="006520BD">
        <w:rPr>
          <w:b/>
          <w:i/>
          <w:spacing w:val="-2"/>
        </w:rPr>
        <w:t xml:space="preserve"> </w:t>
      </w:r>
      <w:r w:rsidR="006520BD" w:rsidRPr="006520BD">
        <w:rPr>
          <w:b/>
          <w:i/>
        </w:rPr>
        <w:t>for</w:t>
      </w:r>
      <w:r w:rsidR="006520BD" w:rsidRPr="006520BD">
        <w:rPr>
          <w:b/>
          <w:i/>
          <w:spacing w:val="-3"/>
        </w:rPr>
        <w:t xml:space="preserve"> </w:t>
      </w:r>
      <w:r w:rsidR="006520BD" w:rsidRPr="006520BD">
        <w:rPr>
          <w:b/>
          <w:i/>
        </w:rPr>
        <w:t>a</w:t>
      </w:r>
      <w:r w:rsidR="006520BD" w:rsidRPr="006520BD">
        <w:rPr>
          <w:b/>
          <w:i/>
          <w:spacing w:val="-1"/>
        </w:rPr>
        <w:t xml:space="preserve"> </w:t>
      </w:r>
      <w:r w:rsidR="006520BD" w:rsidRPr="006520BD">
        <w:rPr>
          <w:b/>
          <w:i/>
        </w:rPr>
        <w:t>New</w:t>
      </w:r>
      <w:r w:rsidR="006520BD" w:rsidRPr="006520BD">
        <w:rPr>
          <w:b/>
          <w:i/>
          <w:spacing w:val="-4"/>
        </w:rPr>
        <w:t xml:space="preserve"> </w:t>
      </w:r>
      <w:r w:rsidR="006520BD" w:rsidRPr="006520BD">
        <w:rPr>
          <w:b/>
          <w:i/>
        </w:rPr>
        <w:t>Economy</w:t>
      </w:r>
      <w:r w:rsidR="006520BD" w:rsidRPr="006520BD">
        <w:rPr>
          <w:b/>
        </w:rPr>
        <w:t>,</w:t>
      </w:r>
      <w:r w:rsidR="006520BD" w:rsidRPr="006520BD">
        <w:rPr>
          <w:b/>
          <w:spacing w:val="-2"/>
        </w:rPr>
        <w:t xml:space="preserve"> </w:t>
      </w:r>
      <w:r w:rsidR="006520BD" w:rsidRPr="006520BD">
        <w:rPr>
          <w:b/>
        </w:rPr>
        <w:t>O’Reilly</w:t>
      </w:r>
      <w:r w:rsidR="006520BD" w:rsidRPr="006520BD">
        <w:rPr>
          <w:b/>
          <w:spacing w:val="-1"/>
        </w:rPr>
        <w:t xml:space="preserve"> </w:t>
      </w:r>
      <w:r w:rsidR="006520BD" w:rsidRPr="006520BD">
        <w:rPr>
          <w:b/>
        </w:rPr>
        <w:t>Media,</w:t>
      </w:r>
      <w:r w:rsidR="006520BD" w:rsidRPr="006520BD">
        <w:rPr>
          <w:b/>
          <w:spacing w:val="-2"/>
        </w:rPr>
        <w:t xml:space="preserve"> </w:t>
      </w:r>
      <w:r w:rsidR="006520BD" w:rsidRPr="006520BD">
        <w:rPr>
          <w:b/>
        </w:rPr>
        <w:t>2015.</w:t>
      </w:r>
      <w:r w:rsidR="006520BD" w:rsidRPr="006520BD">
        <w:rPr>
          <w:b/>
          <w:spacing w:val="-1"/>
        </w:rPr>
        <w:t xml:space="preserve"> </w:t>
      </w:r>
      <w:r w:rsidR="006520BD" w:rsidRPr="006520BD">
        <w:rPr>
          <w:b/>
          <w:spacing w:val="-2"/>
        </w:rPr>
        <w:t>[Online].</w:t>
      </w:r>
    </w:p>
    <w:p w14:paraId="1A95B82E" w14:textId="7CC76EE9" w:rsidR="00DA4A0B" w:rsidRPr="00DA4A0B" w:rsidRDefault="006520BD" w:rsidP="00DA4A0B">
      <w:pPr>
        <w:spacing w:before="41"/>
      </w:pPr>
      <w:r>
        <w:rPr>
          <w:b/>
          <w:spacing w:val="-2"/>
        </w:rPr>
        <w:t>Available:</w:t>
      </w:r>
      <w:r>
        <w:rPr>
          <w:b/>
        </w:rPr>
        <w:t xml:space="preserve"> </w:t>
      </w:r>
      <w:hyperlink r:id="rId80">
        <w:r>
          <w:rPr>
            <w:b/>
            <w:color w:val="0462C1"/>
            <w:spacing w:val="-2"/>
            <w:u w:val="single" w:color="0462C1"/>
          </w:rPr>
          <w:t>https://www.oreilly.com/library/view/blockchain/9781491920482/</w:t>
        </w:r>
      </w:hyperlink>
    </w:p>
    <w:p w14:paraId="5A6F44F1" w14:textId="17765B68" w:rsidR="00DA4A0B" w:rsidRPr="00DA4A0B" w:rsidRDefault="002E29CD" w:rsidP="00DA4A0B">
      <w:pPr>
        <w:widowControl w:val="0"/>
        <w:tabs>
          <w:tab w:val="left" w:pos="697"/>
        </w:tabs>
        <w:autoSpaceDE w:val="0"/>
        <w:autoSpaceDN w:val="0"/>
        <w:spacing w:before="158" w:after="0" w:line="278" w:lineRule="auto"/>
        <w:ind w:right="395"/>
        <w:jc w:val="left"/>
        <w:rPr>
          <w:b/>
        </w:rPr>
      </w:pPr>
      <w:r w:rsidRPr="00DA4A0B">
        <w:rPr>
          <w:b/>
          <w:bCs/>
        </w:rPr>
        <w:t>[</w:t>
      </w:r>
      <w:r w:rsidR="006520BD" w:rsidRPr="00DA4A0B">
        <w:rPr>
          <w:b/>
          <w:bCs/>
        </w:rPr>
        <w:t>7</w:t>
      </w:r>
      <w:r w:rsidRPr="00DA4A0B">
        <w:rPr>
          <w:b/>
          <w:bCs/>
        </w:rPr>
        <w:t>]</w:t>
      </w:r>
      <w:r w:rsidR="00B77295" w:rsidRPr="00DA4A0B">
        <w:rPr>
          <w:b/>
          <w:bCs/>
        </w:rPr>
        <w:t xml:space="preserve"> </w:t>
      </w:r>
      <w:r w:rsidR="00DA4A0B" w:rsidRPr="00DA4A0B">
        <w:rPr>
          <w:b/>
        </w:rPr>
        <w:t>NIST,</w:t>
      </w:r>
      <w:r w:rsidR="00DA4A0B" w:rsidRPr="00DA4A0B">
        <w:rPr>
          <w:b/>
          <w:spacing w:val="-13"/>
        </w:rPr>
        <w:t xml:space="preserve"> </w:t>
      </w:r>
      <w:r w:rsidR="00DA4A0B" w:rsidRPr="00DA4A0B">
        <w:rPr>
          <w:b/>
        </w:rPr>
        <w:t>"Digital</w:t>
      </w:r>
      <w:r w:rsidR="00DA4A0B" w:rsidRPr="00DA4A0B">
        <w:rPr>
          <w:b/>
          <w:spacing w:val="-8"/>
        </w:rPr>
        <w:t xml:space="preserve"> </w:t>
      </w:r>
      <w:r w:rsidR="00DA4A0B" w:rsidRPr="00DA4A0B">
        <w:rPr>
          <w:b/>
        </w:rPr>
        <w:t>Identity</w:t>
      </w:r>
      <w:r w:rsidR="00DA4A0B" w:rsidRPr="00DA4A0B">
        <w:rPr>
          <w:b/>
          <w:spacing w:val="-8"/>
        </w:rPr>
        <w:t xml:space="preserve"> </w:t>
      </w:r>
      <w:r w:rsidR="00DA4A0B" w:rsidRPr="00DA4A0B">
        <w:rPr>
          <w:b/>
        </w:rPr>
        <w:t>Guidelines:</w:t>
      </w:r>
      <w:r w:rsidR="00DA4A0B" w:rsidRPr="00DA4A0B">
        <w:rPr>
          <w:b/>
          <w:spacing w:val="-15"/>
        </w:rPr>
        <w:t xml:space="preserve"> </w:t>
      </w:r>
      <w:r w:rsidR="00DA4A0B" w:rsidRPr="00DA4A0B">
        <w:rPr>
          <w:b/>
        </w:rPr>
        <w:t>Authentication</w:t>
      </w:r>
      <w:r w:rsidR="00DA4A0B" w:rsidRPr="00DA4A0B">
        <w:rPr>
          <w:b/>
          <w:spacing w:val="-8"/>
        </w:rPr>
        <w:t xml:space="preserve"> </w:t>
      </w:r>
      <w:r w:rsidR="00DA4A0B" w:rsidRPr="00DA4A0B">
        <w:rPr>
          <w:b/>
        </w:rPr>
        <w:t>and</w:t>
      </w:r>
      <w:r w:rsidR="00DA4A0B" w:rsidRPr="00DA4A0B">
        <w:rPr>
          <w:b/>
          <w:spacing w:val="-8"/>
        </w:rPr>
        <w:t xml:space="preserve"> </w:t>
      </w:r>
      <w:r w:rsidR="00DA4A0B" w:rsidRPr="00DA4A0B">
        <w:rPr>
          <w:b/>
        </w:rPr>
        <w:t>Lifecycle</w:t>
      </w:r>
      <w:r w:rsidR="00DA4A0B" w:rsidRPr="00DA4A0B">
        <w:rPr>
          <w:b/>
          <w:spacing w:val="-8"/>
        </w:rPr>
        <w:t xml:space="preserve"> </w:t>
      </w:r>
      <w:r w:rsidR="00DA4A0B" w:rsidRPr="00DA4A0B">
        <w:rPr>
          <w:b/>
        </w:rPr>
        <w:t>Management,"</w:t>
      </w:r>
      <w:r w:rsidR="00DA4A0B" w:rsidRPr="00DA4A0B">
        <w:rPr>
          <w:b/>
          <w:spacing w:val="-3"/>
        </w:rPr>
        <w:t xml:space="preserve"> </w:t>
      </w:r>
      <w:r w:rsidR="00DA4A0B" w:rsidRPr="00DA4A0B">
        <w:rPr>
          <w:b/>
          <w:i/>
        </w:rPr>
        <w:t>Special Publication 800-63B</w:t>
      </w:r>
      <w:r w:rsidR="00DA4A0B" w:rsidRPr="00DA4A0B">
        <w:rPr>
          <w:b/>
        </w:rPr>
        <w:t xml:space="preserve">, 2020. [Online]. Available: </w:t>
      </w:r>
      <w:hyperlink r:id="rId81">
        <w:r w:rsidR="00DA4A0B" w:rsidRPr="00DA4A0B">
          <w:rPr>
            <w:b/>
            <w:color w:val="0462C1"/>
            <w:u w:val="single" w:color="0462C1"/>
          </w:rPr>
          <w:t>https://pages.nist.gov/800-63-3/sp800-</w:t>
        </w:r>
      </w:hyperlink>
      <w:r w:rsidR="00DA4A0B" w:rsidRPr="00DA4A0B">
        <w:rPr>
          <w:b/>
          <w:color w:val="0462C1"/>
        </w:rPr>
        <w:t xml:space="preserve"> </w:t>
      </w:r>
      <w:hyperlink r:id="rId82">
        <w:r w:rsidR="00DA4A0B" w:rsidRPr="00DA4A0B">
          <w:rPr>
            <w:b/>
            <w:color w:val="0462C1"/>
            <w:spacing w:val="-2"/>
            <w:u w:val="single" w:color="0462C1"/>
          </w:rPr>
          <w:t>63b.html</w:t>
        </w:r>
      </w:hyperlink>
    </w:p>
    <w:p w14:paraId="50D350E0" w14:textId="77777777" w:rsidR="00DA4A0B" w:rsidRPr="00DA4A0B" w:rsidRDefault="002E29CD" w:rsidP="00DA4A0B">
      <w:pPr>
        <w:widowControl w:val="0"/>
        <w:tabs>
          <w:tab w:val="left" w:pos="817"/>
        </w:tabs>
        <w:autoSpaceDE w:val="0"/>
        <w:autoSpaceDN w:val="0"/>
        <w:spacing w:before="207" w:after="0" w:line="276" w:lineRule="auto"/>
        <w:ind w:right="1047"/>
        <w:jc w:val="left"/>
        <w:rPr>
          <w:b/>
        </w:rPr>
      </w:pPr>
      <w:r w:rsidRPr="00DA4A0B">
        <w:rPr>
          <w:b/>
          <w:bCs/>
        </w:rPr>
        <w:t>[</w:t>
      </w:r>
      <w:r w:rsidR="00DA4A0B" w:rsidRPr="00DA4A0B">
        <w:rPr>
          <w:b/>
          <w:bCs/>
        </w:rPr>
        <w:t>8</w:t>
      </w:r>
      <w:r w:rsidRPr="00DA4A0B">
        <w:rPr>
          <w:b/>
          <w:bCs/>
        </w:rPr>
        <w:t>]</w:t>
      </w:r>
      <w:r w:rsidR="00B77295" w:rsidRPr="00DA4A0B">
        <w:rPr>
          <w:b/>
          <w:bCs/>
        </w:rPr>
        <w:t xml:space="preserve"> </w:t>
      </w:r>
      <w:r w:rsidR="00DA4A0B" w:rsidRPr="00DA4A0B">
        <w:rPr>
          <w:b/>
        </w:rPr>
        <w:t>Mozilla</w:t>
      </w:r>
      <w:r w:rsidR="00DA4A0B" w:rsidRPr="00DA4A0B">
        <w:rPr>
          <w:b/>
          <w:spacing w:val="-15"/>
        </w:rPr>
        <w:t xml:space="preserve"> </w:t>
      </w:r>
      <w:r w:rsidR="00DA4A0B" w:rsidRPr="00DA4A0B">
        <w:rPr>
          <w:b/>
        </w:rPr>
        <w:t>MDN</w:t>
      </w:r>
      <w:r w:rsidR="00DA4A0B" w:rsidRPr="00DA4A0B">
        <w:rPr>
          <w:b/>
          <w:spacing w:val="-12"/>
        </w:rPr>
        <w:t xml:space="preserve"> </w:t>
      </w:r>
      <w:r w:rsidR="00DA4A0B" w:rsidRPr="00DA4A0B">
        <w:rPr>
          <w:b/>
        </w:rPr>
        <w:t>Web</w:t>
      </w:r>
      <w:r w:rsidR="00DA4A0B" w:rsidRPr="00DA4A0B">
        <w:rPr>
          <w:b/>
          <w:spacing w:val="-7"/>
        </w:rPr>
        <w:t xml:space="preserve"> </w:t>
      </w:r>
      <w:r w:rsidR="00DA4A0B" w:rsidRPr="00DA4A0B">
        <w:rPr>
          <w:b/>
        </w:rPr>
        <w:t>Docs,</w:t>
      </w:r>
      <w:r w:rsidR="00DA4A0B" w:rsidRPr="00DA4A0B">
        <w:rPr>
          <w:b/>
          <w:spacing w:val="-7"/>
        </w:rPr>
        <w:t xml:space="preserve"> </w:t>
      </w:r>
      <w:r w:rsidR="00DA4A0B" w:rsidRPr="00DA4A0B">
        <w:rPr>
          <w:b/>
        </w:rPr>
        <w:t>"Web</w:t>
      </w:r>
      <w:r w:rsidR="00DA4A0B" w:rsidRPr="00DA4A0B">
        <w:rPr>
          <w:b/>
          <w:spacing w:val="-15"/>
        </w:rPr>
        <w:t xml:space="preserve"> </w:t>
      </w:r>
      <w:r w:rsidR="00DA4A0B" w:rsidRPr="00DA4A0B">
        <w:rPr>
          <w:b/>
        </w:rPr>
        <w:t>APIs</w:t>
      </w:r>
      <w:r w:rsidR="00DA4A0B" w:rsidRPr="00DA4A0B">
        <w:rPr>
          <w:b/>
          <w:spacing w:val="-8"/>
        </w:rPr>
        <w:t xml:space="preserve"> </w:t>
      </w:r>
      <w:r w:rsidR="00DA4A0B" w:rsidRPr="00DA4A0B">
        <w:rPr>
          <w:b/>
        </w:rPr>
        <w:t>for</w:t>
      </w:r>
      <w:r w:rsidR="00DA4A0B" w:rsidRPr="00DA4A0B">
        <w:rPr>
          <w:b/>
          <w:spacing w:val="-13"/>
        </w:rPr>
        <w:t xml:space="preserve"> </w:t>
      </w:r>
      <w:r w:rsidR="00DA4A0B" w:rsidRPr="00DA4A0B">
        <w:rPr>
          <w:b/>
        </w:rPr>
        <w:t>Secure</w:t>
      </w:r>
      <w:r w:rsidR="00DA4A0B" w:rsidRPr="00DA4A0B">
        <w:rPr>
          <w:b/>
          <w:spacing w:val="-15"/>
        </w:rPr>
        <w:t xml:space="preserve"> </w:t>
      </w:r>
      <w:r w:rsidR="00DA4A0B" w:rsidRPr="00DA4A0B">
        <w:rPr>
          <w:b/>
        </w:rPr>
        <w:t>Authentication,"</w:t>
      </w:r>
      <w:r w:rsidR="00DA4A0B" w:rsidRPr="00DA4A0B">
        <w:rPr>
          <w:b/>
          <w:spacing w:val="-7"/>
        </w:rPr>
        <w:t xml:space="preserve"> </w:t>
      </w:r>
      <w:r w:rsidR="00DA4A0B" w:rsidRPr="00DA4A0B">
        <w:rPr>
          <w:b/>
        </w:rPr>
        <w:t>2023.</w:t>
      </w:r>
      <w:r w:rsidR="00DA4A0B" w:rsidRPr="00DA4A0B">
        <w:rPr>
          <w:b/>
          <w:spacing w:val="-7"/>
        </w:rPr>
        <w:t xml:space="preserve"> </w:t>
      </w:r>
      <w:r w:rsidR="00DA4A0B" w:rsidRPr="00DA4A0B">
        <w:rPr>
          <w:b/>
        </w:rPr>
        <w:t xml:space="preserve">[Online]. Available: </w:t>
      </w:r>
      <w:hyperlink r:id="rId83">
        <w:r w:rsidR="00DA4A0B" w:rsidRPr="00DA4A0B">
          <w:rPr>
            <w:b/>
            <w:color w:val="0462C1"/>
            <w:u w:val="single" w:color="0462C1"/>
          </w:rPr>
          <w:t>https://developer.mozilla.org/en-US/docs/Web/API</w:t>
        </w:r>
      </w:hyperlink>
    </w:p>
    <w:p w14:paraId="6966E65E" w14:textId="55D28EFE" w:rsidR="00B77295" w:rsidRPr="00B77295" w:rsidRDefault="00B77295" w:rsidP="00DA4A0B">
      <w:pPr>
        <w:spacing w:line="278" w:lineRule="auto"/>
        <w:jc w:val="left"/>
        <w:rPr>
          <w:b/>
          <w:bCs/>
        </w:rPr>
      </w:pPr>
    </w:p>
    <w:p w14:paraId="08237209" w14:textId="3FE6BE06" w:rsidR="00DA4A0B" w:rsidRDefault="002E29CD" w:rsidP="00DA4A0B">
      <w:pPr>
        <w:spacing w:line="278" w:lineRule="auto"/>
        <w:rPr>
          <w:b/>
          <w:bCs/>
        </w:rPr>
      </w:pPr>
      <w:r>
        <w:rPr>
          <w:b/>
          <w:bCs/>
        </w:rPr>
        <w:t>[</w:t>
      </w:r>
      <w:r w:rsidR="00DA4A0B">
        <w:rPr>
          <w:b/>
          <w:bCs/>
        </w:rPr>
        <w:t>9</w:t>
      </w:r>
      <w:r>
        <w:rPr>
          <w:b/>
          <w:bCs/>
        </w:rPr>
        <w:t>]</w:t>
      </w:r>
      <w:r w:rsidR="00DA4A0B">
        <w:rPr>
          <w:b/>
          <w:bCs/>
        </w:rPr>
        <w:t xml:space="preserve"> </w:t>
      </w:r>
      <w:r w:rsidR="00DA4A0B" w:rsidRPr="00DA4A0B">
        <w:rPr>
          <w:b/>
          <w:bCs/>
        </w:rPr>
        <w:t>D. Deng, J. Guo, and X. Liu, "</w:t>
      </w:r>
      <w:proofErr w:type="spellStart"/>
      <w:r w:rsidR="00DA4A0B" w:rsidRPr="00DA4A0B">
        <w:rPr>
          <w:b/>
          <w:bCs/>
        </w:rPr>
        <w:t>SFace</w:t>
      </w:r>
      <w:proofErr w:type="spellEnd"/>
      <w:r w:rsidR="00DA4A0B" w:rsidRPr="00DA4A0B">
        <w:rPr>
          <w:b/>
          <w:bCs/>
        </w:rPr>
        <w:t xml:space="preserve">: An Efficient Network for Face Detection in Unconstrained Scenarios," IEEE Transactions on Biometrics, Behavior, and Identity Science, vol. 3, no. 2, pp. 129–142, 2021. [Online]. </w:t>
      </w:r>
    </w:p>
    <w:p w14:paraId="287D6633" w14:textId="466E9FAF" w:rsidR="00DA4A0B" w:rsidRPr="00DA4A0B" w:rsidRDefault="00DA4A0B" w:rsidP="00DA4A0B">
      <w:pPr>
        <w:spacing w:line="278" w:lineRule="auto"/>
        <w:rPr>
          <w:b/>
          <w:bCs/>
        </w:rPr>
      </w:pPr>
      <w:r w:rsidRPr="00DA4A0B">
        <w:rPr>
          <w:b/>
          <w:bCs/>
        </w:rPr>
        <w:t>Available:</w:t>
      </w:r>
      <w:r>
        <w:rPr>
          <w:b/>
          <w:bCs/>
        </w:rPr>
        <w:t xml:space="preserve"> </w:t>
      </w:r>
      <w:hyperlink r:id="rId84" w:history="1">
        <w:r w:rsidRPr="00860AFD">
          <w:rPr>
            <w:rStyle w:val="Hyperlink"/>
            <w:b/>
            <w:spacing w:val="-2"/>
          </w:rPr>
          <w:t>https://doi.org/10.1109/TBIOM.2021.3069485</w:t>
        </w:r>
      </w:hyperlink>
    </w:p>
    <w:p w14:paraId="47701E7D" w14:textId="77777777" w:rsidR="00DA4A0B" w:rsidRPr="00DA4A0B" w:rsidRDefault="002E29CD" w:rsidP="00DA4A0B">
      <w:pPr>
        <w:spacing w:line="278" w:lineRule="auto"/>
        <w:rPr>
          <w:b/>
          <w:bCs/>
          <w:i/>
        </w:rPr>
      </w:pPr>
      <w:r>
        <w:rPr>
          <w:b/>
          <w:bCs/>
        </w:rPr>
        <w:t>[</w:t>
      </w:r>
      <w:r w:rsidR="00DA4A0B">
        <w:rPr>
          <w:b/>
          <w:bCs/>
        </w:rPr>
        <w:t>10</w:t>
      </w:r>
      <w:r>
        <w:rPr>
          <w:b/>
          <w:bCs/>
        </w:rPr>
        <w:t>]</w:t>
      </w:r>
      <w:r w:rsidR="00B77295" w:rsidRPr="00B77295">
        <w:rPr>
          <w:b/>
          <w:bCs/>
        </w:rPr>
        <w:t xml:space="preserve"> </w:t>
      </w:r>
      <w:r w:rsidR="00DA4A0B" w:rsidRPr="00DA4A0B">
        <w:rPr>
          <w:b/>
          <w:bCs/>
        </w:rPr>
        <w:t xml:space="preserve">L. Yu et al., "YuNet: A Real-Time Face Detection Model for Edge Devices," in </w:t>
      </w:r>
      <w:r w:rsidR="00DA4A0B" w:rsidRPr="00DA4A0B">
        <w:rPr>
          <w:b/>
          <w:bCs/>
          <w:i/>
        </w:rPr>
        <w:t>Proc.</w:t>
      </w:r>
    </w:p>
    <w:p w14:paraId="74B42BD6" w14:textId="77777777" w:rsidR="00DA4A0B" w:rsidRDefault="00DA4A0B" w:rsidP="00DA4A0B">
      <w:pPr>
        <w:spacing w:line="278" w:lineRule="auto"/>
        <w:jc w:val="left"/>
        <w:rPr>
          <w:b/>
          <w:bCs/>
        </w:rPr>
      </w:pPr>
      <w:r w:rsidRPr="00DA4A0B">
        <w:rPr>
          <w:b/>
          <w:bCs/>
          <w:i/>
        </w:rPr>
        <w:t>IEEE/CVF Conf. on Computer Vision and Pattern Recognition (CVPR)</w:t>
      </w:r>
      <w:r w:rsidRPr="00DA4A0B">
        <w:rPr>
          <w:b/>
          <w:bCs/>
        </w:rPr>
        <w:t xml:space="preserve">, 2022, pp. 5026–5035. [Online]. </w:t>
      </w:r>
    </w:p>
    <w:p w14:paraId="1A4DB91F" w14:textId="77777777" w:rsidR="000775FD" w:rsidRDefault="000775FD" w:rsidP="00DA4A0B">
      <w:pPr>
        <w:spacing w:line="278" w:lineRule="auto"/>
        <w:jc w:val="left"/>
        <w:rPr>
          <w:b/>
          <w:bCs/>
        </w:rPr>
      </w:pPr>
    </w:p>
    <w:p w14:paraId="5B64D055" w14:textId="77777777" w:rsidR="00DA4A0B" w:rsidRDefault="00DA4A0B" w:rsidP="00DA4A0B">
      <w:pPr>
        <w:spacing w:line="278" w:lineRule="auto"/>
        <w:jc w:val="left"/>
        <w:rPr>
          <w:b/>
          <w:bCs/>
        </w:rPr>
      </w:pPr>
    </w:p>
    <w:p w14:paraId="65149555" w14:textId="32720634" w:rsidR="00DA4A0B" w:rsidRPr="00DA4A0B" w:rsidRDefault="00DA4A0B" w:rsidP="00DA4A0B">
      <w:pPr>
        <w:spacing w:line="278" w:lineRule="auto"/>
        <w:jc w:val="left"/>
        <w:rPr>
          <w:b/>
          <w:bCs/>
        </w:rPr>
      </w:pPr>
      <w:r w:rsidRPr="00DA4A0B">
        <w:rPr>
          <w:b/>
          <w:bCs/>
        </w:rPr>
        <w:t>Available:</w:t>
      </w:r>
      <w:hyperlink r:id="rId85" w:history="1">
        <w:r w:rsidRPr="00DA4A0B">
          <w:rPr>
            <w:rStyle w:val="Hyperlink"/>
            <w:b/>
            <w:bCs/>
          </w:rPr>
          <w:t>https://openaccess.thecvf.com/content/CVPR2022/html/Yu_YuNet_A_Real-</w:t>
        </w:r>
      </w:hyperlink>
    </w:p>
    <w:p w14:paraId="4CED80F2" w14:textId="459925BE" w:rsidR="00B77295" w:rsidRPr="00B77295" w:rsidRDefault="00DA4A0B" w:rsidP="00DA4A0B">
      <w:pPr>
        <w:spacing w:line="278" w:lineRule="auto"/>
        <w:jc w:val="left"/>
        <w:rPr>
          <w:b/>
          <w:bCs/>
        </w:rPr>
      </w:pPr>
      <w:hyperlink r:id="rId86">
        <w:r w:rsidRPr="00DA4A0B">
          <w:rPr>
            <w:rStyle w:val="Hyperlink"/>
            <w:b/>
            <w:bCs/>
          </w:rPr>
          <w:t>Time_Face_Detection_Model_for_Edge_Devices_CVPR_2022_paper.html</w:t>
        </w:r>
      </w:hyperlink>
    </w:p>
    <w:p w14:paraId="7595B52B" w14:textId="77777777" w:rsidR="00DA4A0B" w:rsidRPr="00DA4A0B" w:rsidRDefault="002E29CD" w:rsidP="00DA4A0B">
      <w:pPr>
        <w:widowControl w:val="0"/>
        <w:tabs>
          <w:tab w:val="left" w:pos="697"/>
        </w:tabs>
        <w:autoSpaceDE w:val="0"/>
        <w:autoSpaceDN w:val="0"/>
        <w:spacing w:before="161" w:after="0" w:line="278" w:lineRule="auto"/>
        <w:ind w:right="579"/>
        <w:jc w:val="left"/>
        <w:rPr>
          <w:rFonts w:ascii="Times New Roman" w:eastAsia="Times New Roman" w:hAnsi="Times New Roman" w:cs="Times New Roman"/>
          <w:b/>
          <w:kern w:val="0"/>
          <w:szCs w:val="22"/>
          <w14:ligatures w14:val="none"/>
        </w:rPr>
      </w:pPr>
      <w:r w:rsidRPr="00DA4A0B">
        <w:rPr>
          <w:b/>
          <w:bCs/>
        </w:rPr>
        <w:t>[</w:t>
      </w:r>
      <w:r w:rsidR="00DA4A0B" w:rsidRPr="00DA4A0B">
        <w:rPr>
          <w:b/>
          <w:bCs/>
        </w:rPr>
        <w:t>11</w:t>
      </w:r>
      <w:r w:rsidRPr="00DA4A0B">
        <w:rPr>
          <w:b/>
          <w:bCs/>
        </w:rPr>
        <w:t>]</w:t>
      </w:r>
      <w:r w:rsidR="00B77295" w:rsidRPr="00DA4A0B">
        <w:rPr>
          <w:b/>
          <w:bCs/>
        </w:rPr>
        <w:t xml:space="preserve"> </w:t>
      </w:r>
      <w:r w:rsidR="00DA4A0B" w:rsidRPr="00DA4A0B">
        <w:rPr>
          <w:rFonts w:ascii="Times New Roman" w:eastAsia="Times New Roman" w:hAnsi="Times New Roman" w:cs="Times New Roman"/>
          <w:b/>
          <w:kern w:val="0"/>
          <w:szCs w:val="22"/>
          <w14:ligatures w14:val="none"/>
        </w:rPr>
        <w:t>J.</w:t>
      </w:r>
      <w:r w:rsidR="00DA4A0B" w:rsidRPr="00DA4A0B">
        <w:rPr>
          <w:rFonts w:ascii="Times New Roman" w:eastAsia="Times New Roman" w:hAnsi="Times New Roman" w:cs="Times New Roman"/>
          <w:b/>
          <w:spacing w:val="-13"/>
          <w:kern w:val="0"/>
          <w:szCs w:val="22"/>
          <w14:ligatures w14:val="none"/>
        </w:rPr>
        <w:t xml:space="preserve"> </w:t>
      </w:r>
      <w:r w:rsidR="00DA4A0B" w:rsidRPr="00DA4A0B">
        <w:rPr>
          <w:rFonts w:ascii="Times New Roman" w:eastAsia="Times New Roman" w:hAnsi="Times New Roman" w:cs="Times New Roman"/>
          <w:b/>
          <w:kern w:val="0"/>
          <w:szCs w:val="22"/>
          <w14:ligatures w14:val="none"/>
        </w:rPr>
        <w:t>Bonneau,</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M.</w:t>
      </w:r>
      <w:r w:rsidR="00DA4A0B" w:rsidRPr="00DA4A0B">
        <w:rPr>
          <w:rFonts w:ascii="Times New Roman" w:eastAsia="Times New Roman" w:hAnsi="Times New Roman" w:cs="Times New Roman"/>
          <w:b/>
          <w:spacing w:val="-12"/>
          <w:kern w:val="0"/>
          <w:szCs w:val="22"/>
          <w14:ligatures w14:val="none"/>
        </w:rPr>
        <w:t xml:space="preserve"> </w:t>
      </w:r>
      <w:r w:rsidR="00DA4A0B" w:rsidRPr="00DA4A0B">
        <w:rPr>
          <w:rFonts w:ascii="Times New Roman" w:eastAsia="Times New Roman" w:hAnsi="Times New Roman" w:cs="Times New Roman"/>
          <w:b/>
          <w:kern w:val="0"/>
          <w:szCs w:val="22"/>
          <w14:ligatures w14:val="none"/>
        </w:rPr>
        <w:t>T.</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Goodrich,</w:t>
      </w:r>
      <w:r w:rsidR="00DA4A0B" w:rsidRPr="00DA4A0B">
        <w:rPr>
          <w:rFonts w:ascii="Times New Roman" w:eastAsia="Times New Roman" w:hAnsi="Times New Roman" w:cs="Times New Roman"/>
          <w:b/>
          <w:spacing w:val="-12"/>
          <w:kern w:val="0"/>
          <w:szCs w:val="22"/>
          <w14:ligatures w14:val="none"/>
        </w:rPr>
        <w:t xml:space="preserve"> </w:t>
      </w:r>
      <w:r w:rsidR="00DA4A0B" w:rsidRPr="00DA4A0B">
        <w:rPr>
          <w:rFonts w:ascii="Times New Roman" w:eastAsia="Times New Roman" w:hAnsi="Times New Roman" w:cs="Times New Roman"/>
          <w:b/>
          <w:kern w:val="0"/>
          <w:szCs w:val="22"/>
          <w14:ligatures w14:val="none"/>
        </w:rPr>
        <w:t>T.</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F.</w:t>
      </w:r>
      <w:r w:rsidR="00DA4A0B" w:rsidRPr="00DA4A0B">
        <w:rPr>
          <w:rFonts w:ascii="Times New Roman" w:eastAsia="Times New Roman" w:hAnsi="Times New Roman" w:cs="Times New Roman"/>
          <w:b/>
          <w:spacing w:val="-8"/>
          <w:kern w:val="0"/>
          <w:szCs w:val="22"/>
          <w14:ligatures w14:val="none"/>
        </w:rPr>
        <w:t xml:space="preserve"> </w:t>
      </w:r>
      <w:proofErr w:type="spellStart"/>
      <w:r w:rsidR="00DA4A0B" w:rsidRPr="00DA4A0B">
        <w:rPr>
          <w:rFonts w:ascii="Times New Roman" w:eastAsia="Times New Roman" w:hAnsi="Times New Roman" w:cs="Times New Roman"/>
          <w:b/>
          <w:kern w:val="0"/>
          <w:szCs w:val="22"/>
          <w14:ligatures w14:val="none"/>
        </w:rPr>
        <w:t>Ristenpart</w:t>
      </w:r>
      <w:proofErr w:type="spellEnd"/>
      <w:r w:rsidR="00DA4A0B" w:rsidRPr="00DA4A0B">
        <w:rPr>
          <w:rFonts w:ascii="Times New Roman" w:eastAsia="Times New Roman" w:hAnsi="Times New Roman" w:cs="Times New Roman"/>
          <w:b/>
          <w:kern w:val="0"/>
          <w:szCs w:val="22"/>
          <w14:ligatures w14:val="none"/>
        </w:rPr>
        <w:t>,</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and</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J.</w:t>
      </w:r>
      <w:r w:rsidR="00DA4A0B" w:rsidRPr="00DA4A0B">
        <w:rPr>
          <w:rFonts w:ascii="Times New Roman" w:eastAsia="Times New Roman" w:hAnsi="Times New Roman" w:cs="Times New Roman"/>
          <w:b/>
          <w:spacing w:val="-15"/>
          <w:kern w:val="0"/>
          <w:szCs w:val="22"/>
          <w14:ligatures w14:val="none"/>
        </w:rPr>
        <w:t xml:space="preserve"> </w:t>
      </w:r>
      <w:r w:rsidR="00DA4A0B" w:rsidRPr="00DA4A0B">
        <w:rPr>
          <w:rFonts w:ascii="Times New Roman" w:eastAsia="Times New Roman" w:hAnsi="Times New Roman" w:cs="Times New Roman"/>
          <w:b/>
          <w:kern w:val="0"/>
          <w:szCs w:val="22"/>
          <w14:ligatures w14:val="none"/>
        </w:rPr>
        <w:t>A.</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Halderman,</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w:t>
      </w:r>
      <w:proofErr w:type="spellStart"/>
      <w:r w:rsidR="00DA4A0B" w:rsidRPr="00DA4A0B">
        <w:rPr>
          <w:rFonts w:ascii="Times New Roman" w:eastAsia="Times New Roman" w:hAnsi="Times New Roman" w:cs="Times New Roman"/>
          <w:b/>
          <w:kern w:val="0"/>
          <w:szCs w:val="22"/>
          <w14:ligatures w14:val="none"/>
        </w:rPr>
        <w:t>SoK</w:t>
      </w:r>
      <w:proofErr w:type="spellEnd"/>
      <w:r w:rsidR="00DA4A0B" w:rsidRPr="00DA4A0B">
        <w:rPr>
          <w:rFonts w:ascii="Times New Roman" w:eastAsia="Times New Roman" w:hAnsi="Times New Roman" w:cs="Times New Roman"/>
          <w:b/>
          <w:kern w:val="0"/>
          <w:szCs w:val="22"/>
          <w14:ligatures w14:val="none"/>
        </w:rPr>
        <w:t>:</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 xml:space="preserve">Blockchain Voting," in </w:t>
      </w:r>
      <w:r w:rsidR="00DA4A0B" w:rsidRPr="00DA4A0B">
        <w:rPr>
          <w:rFonts w:ascii="Times New Roman" w:eastAsia="Times New Roman" w:hAnsi="Times New Roman" w:cs="Times New Roman"/>
          <w:b/>
          <w:i/>
          <w:kern w:val="0"/>
          <w:szCs w:val="22"/>
          <w14:ligatures w14:val="none"/>
        </w:rPr>
        <w:t>IEEE Symp. on Security and Privacy (SP)</w:t>
      </w:r>
      <w:r w:rsidR="00DA4A0B" w:rsidRPr="00DA4A0B">
        <w:rPr>
          <w:rFonts w:ascii="Times New Roman" w:eastAsia="Times New Roman" w:hAnsi="Times New Roman" w:cs="Times New Roman"/>
          <w:b/>
          <w:kern w:val="0"/>
          <w:szCs w:val="22"/>
          <w14:ligatures w14:val="none"/>
        </w:rPr>
        <w:t>, 2020, pp. 305–320. [Online].</w:t>
      </w:r>
    </w:p>
    <w:p w14:paraId="7727C9EC" w14:textId="4CAF7B17" w:rsidR="004A4F70" w:rsidRDefault="00DA4A0B" w:rsidP="00DA4A0B">
      <w:pPr>
        <w:widowControl w:val="0"/>
        <w:autoSpaceDE w:val="0"/>
        <w:autoSpaceDN w:val="0"/>
        <w:spacing w:after="0" w:line="272" w:lineRule="exact"/>
        <w:jc w:val="left"/>
        <w:rPr>
          <w:rFonts w:ascii="Times New Roman" w:eastAsia="Times New Roman" w:hAnsi="Times New Roman" w:cs="Times New Roman"/>
          <w:b/>
          <w:kern w:val="0"/>
          <w:szCs w:val="22"/>
          <w14:ligatures w14:val="none"/>
        </w:rPr>
      </w:pPr>
      <w:r w:rsidRPr="00DA4A0B">
        <w:rPr>
          <w:rFonts w:ascii="Times New Roman" w:eastAsia="Times New Roman" w:hAnsi="Times New Roman" w:cs="Times New Roman"/>
          <w:b/>
          <w:spacing w:val="-2"/>
          <w:kern w:val="0"/>
          <w:szCs w:val="22"/>
          <w14:ligatures w14:val="none"/>
        </w:rPr>
        <w:t>Available:</w:t>
      </w:r>
      <w:r w:rsidRPr="00DA4A0B">
        <w:rPr>
          <w:rFonts w:ascii="Times New Roman" w:eastAsia="Times New Roman" w:hAnsi="Times New Roman" w:cs="Times New Roman"/>
          <w:b/>
          <w:kern w:val="0"/>
          <w:szCs w:val="22"/>
          <w14:ligatures w14:val="none"/>
        </w:rPr>
        <w:t xml:space="preserve"> </w:t>
      </w:r>
      <w:hyperlink r:id="rId87">
        <w:r w:rsidRPr="00DA4A0B">
          <w:rPr>
            <w:rFonts w:ascii="Times New Roman" w:eastAsia="Times New Roman" w:hAnsi="Times New Roman" w:cs="Times New Roman"/>
            <w:b/>
            <w:color w:val="0462C1"/>
            <w:spacing w:val="-2"/>
            <w:kern w:val="0"/>
            <w:szCs w:val="22"/>
            <w:u w:val="single" w:color="0462C1"/>
            <w14:ligatures w14:val="none"/>
          </w:rPr>
          <w:t>https://doi.org/10.1109/SP40000.2020.00038</w:t>
        </w:r>
      </w:hyperlink>
    </w:p>
    <w:p w14:paraId="66FABB03" w14:textId="77777777" w:rsidR="00DA4A0B" w:rsidRPr="00DA4A0B" w:rsidRDefault="00DA4A0B" w:rsidP="00DA4A0B">
      <w:pPr>
        <w:widowControl w:val="0"/>
        <w:autoSpaceDE w:val="0"/>
        <w:autoSpaceDN w:val="0"/>
        <w:spacing w:after="0" w:line="272" w:lineRule="exact"/>
        <w:jc w:val="left"/>
        <w:rPr>
          <w:rFonts w:ascii="Times New Roman" w:eastAsia="Times New Roman" w:hAnsi="Times New Roman" w:cs="Times New Roman"/>
          <w:b/>
          <w:kern w:val="0"/>
          <w:szCs w:val="22"/>
          <w14:ligatures w14:val="none"/>
        </w:rPr>
      </w:pPr>
    </w:p>
    <w:p w14:paraId="032C3398" w14:textId="4FB8948D" w:rsidR="00B77295" w:rsidRPr="00B77295" w:rsidRDefault="00B77295" w:rsidP="00B77295">
      <w:pPr>
        <w:spacing w:line="278" w:lineRule="auto"/>
        <w:jc w:val="left"/>
        <w:rPr>
          <w:b/>
          <w:bCs/>
        </w:rPr>
      </w:pPr>
      <w:r w:rsidRPr="00B77295">
        <w:rPr>
          <w:b/>
          <w:bCs/>
        </w:rPr>
        <w:t xml:space="preserve">[12] M. Madhubala, "An Efficient Blockchain Enabled Score Voting with Face Recognition," </w:t>
      </w:r>
      <w:r w:rsidRPr="00B77295">
        <w:rPr>
          <w:b/>
          <w:bCs/>
          <w:i/>
          <w:iCs/>
        </w:rPr>
        <w:t>International Journal of Scientific Research in Computer Science, Engineering and Information Technology</w:t>
      </w:r>
      <w:r w:rsidRPr="00B77295">
        <w:rPr>
          <w:b/>
          <w:bCs/>
        </w:rPr>
        <w:t xml:space="preserve">, 2024. [Online]. Available: </w:t>
      </w:r>
      <w:hyperlink r:id="rId88" w:tgtFrame="_new" w:history="1">
        <w:r w:rsidRPr="00B77295">
          <w:rPr>
            <w:rStyle w:val="Hyperlink"/>
            <w:b/>
            <w:bCs/>
          </w:rPr>
          <w:t>https://doi.org/10.32628/CSEIT24103130</w:t>
        </w:r>
      </w:hyperlink>
    </w:p>
    <w:p w14:paraId="6557144C" w14:textId="0D64CE8B" w:rsidR="00B77295" w:rsidRPr="00B77295" w:rsidRDefault="00B77295" w:rsidP="00154A68">
      <w:pPr>
        <w:spacing w:line="278" w:lineRule="auto"/>
        <w:jc w:val="left"/>
        <w:rPr>
          <w:b/>
          <w:bCs/>
        </w:rPr>
      </w:pPr>
      <w:r w:rsidRPr="00B77295">
        <w:rPr>
          <w:b/>
          <w:bCs/>
        </w:rPr>
        <w:t xml:space="preserve">[13] E. H. </w:t>
      </w:r>
      <w:proofErr w:type="spellStart"/>
      <w:r w:rsidRPr="00B77295">
        <w:rPr>
          <w:b/>
          <w:bCs/>
        </w:rPr>
        <w:t>Piam</w:t>
      </w:r>
      <w:proofErr w:type="spellEnd"/>
      <w:r w:rsidRPr="00B77295">
        <w:rPr>
          <w:b/>
          <w:bCs/>
        </w:rPr>
        <w:t xml:space="preserve">, A. Mahmud, R. </w:t>
      </w:r>
      <w:proofErr w:type="spellStart"/>
      <w:r w:rsidRPr="00B77295">
        <w:rPr>
          <w:b/>
          <w:bCs/>
        </w:rPr>
        <w:t>Abdulghafor</w:t>
      </w:r>
      <w:proofErr w:type="spellEnd"/>
      <w:r w:rsidRPr="00B77295">
        <w:rPr>
          <w:b/>
          <w:bCs/>
        </w:rPr>
        <w:t xml:space="preserve">, S. Wani, A. Abubakar, and A. </w:t>
      </w:r>
      <w:proofErr w:type="spellStart"/>
      <w:r w:rsidRPr="00B77295">
        <w:rPr>
          <w:b/>
          <w:bCs/>
        </w:rPr>
        <w:t>Olowolayemo</w:t>
      </w:r>
      <w:proofErr w:type="spellEnd"/>
      <w:r w:rsidRPr="00B77295">
        <w:rPr>
          <w:b/>
          <w:bCs/>
        </w:rPr>
        <w:t xml:space="preserve">, "Face Authentication-Based Online Voting System," </w:t>
      </w:r>
      <w:r w:rsidRPr="00B77295">
        <w:rPr>
          <w:b/>
          <w:bCs/>
          <w:i/>
          <w:iCs/>
        </w:rPr>
        <w:t>Int. J. on Perceptive and Cognitive Computing</w:t>
      </w:r>
      <w:r w:rsidRPr="00B77295">
        <w:rPr>
          <w:b/>
          <w:bCs/>
        </w:rPr>
        <w:t xml:space="preserve">, vol. 8, no. 1, pp. 19–23, 2022. [Online]. Available: </w:t>
      </w:r>
      <w:hyperlink r:id="rId89" w:tgtFrame="_new" w:history="1">
        <w:r w:rsidRPr="00B77295">
          <w:rPr>
            <w:rStyle w:val="Hyperlink"/>
            <w:b/>
            <w:bCs/>
          </w:rPr>
          <w:t>https://www.researchgate.net/publication/360799430</w:t>
        </w:r>
      </w:hyperlink>
    </w:p>
    <w:p w14:paraId="58B28DBC" w14:textId="3211817A" w:rsidR="00B77295" w:rsidRDefault="002E29CD" w:rsidP="00B77295">
      <w:pPr>
        <w:spacing w:line="278" w:lineRule="auto"/>
        <w:jc w:val="left"/>
        <w:rPr>
          <w:b/>
          <w:bCs/>
        </w:rPr>
      </w:pPr>
      <w:r>
        <w:rPr>
          <w:b/>
          <w:bCs/>
        </w:rPr>
        <w:t>[14]</w:t>
      </w:r>
      <w:r w:rsidR="00B77295" w:rsidRPr="00B77295">
        <w:rPr>
          <w:b/>
          <w:bCs/>
        </w:rPr>
        <w:t xml:space="preserve"> V. Sathya </w:t>
      </w:r>
      <w:proofErr w:type="spellStart"/>
      <w:r w:rsidR="00B77295" w:rsidRPr="00B77295">
        <w:rPr>
          <w:b/>
          <w:bCs/>
        </w:rPr>
        <w:t>Preiya</w:t>
      </w:r>
      <w:proofErr w:type="spellEnd"/>
      <w:r w:rsidR="00B77295" w:rsidRPr="00B77295">
        <w:rPr>
          <w:b/>
          <w:bCs/>
        </w:rPr>
        <w:t xml:space="preserve"> et al., "Blockchain-Based E Voting System with Face Recognition," </w:t>
      </w:r>
      <w:proofErr w:type="spellStart"/>
      <w:r w:rsidR="00B77295" w:rsidRPr="00B77295">
        <w:rPr>
          <w:b/>
          <w:bCs/>
          <w:i/>
          <w:iCs/>
        </w:rPr>
        <w:t>AmericasPG</w:t>
      </w:r>
      <w:proofErr w:type="spellEnd"/>
      <w:r w:rsidR="00B77295" w:rsidRPr="00B77295">
        <w:rPr>
          <w:b/>
          <w:bCs/>
        </w:rPr>
        <w:t xml:space="preserve">, 2024. [Online]. Available: </w:t>
      </w:r>
      <w:hyperlink r:id="rId90" w:history="1">
        <w:r w:rsidR="00154A68" w:rsidRPr="00860AFD">
          <w:rPr>
            <w:rStyle w:val="Hyperlink"/>
            <w:b/>
            <w:bCs/>
          </w:rPr>
          <w:t>https://americaspg.com/article/pdf/1412</w:t>
        </w:r>
      </w:hyperlink>
    </w:p>
    <w:p w14:paraId="6EB02F26" w14:textId="0EEF10C3" w:rsidR="00154A68" w:rsidRPr="00B77295" w:rsidRDefault="00154A68" w:rsidP="00154A68">
      <w:pPr>
        <w:spacing w:line="278" w:lineRule="auto"/>
        <w:jc w:val="left"/>
        <w:rPr>
          <w:b/>
          <w:bCs/>
        </w:rPr>
      </w:pPr>
      <w:r>
        <w:rPr>
          <w:b/>
          <w:bCs/>
        </w:rPr>
        <w:t>[15]</w:t>
      </w:r>
      <w:r w:rsidRPr="00B77295">
        <w:rPr>
          <w:b/>
          <w:bCs/>
        </w:rPr>
        <w:t xml:space="preserve"> H. Kim et al., "E-voting System Using Homomorphic Encryption and Blockchain Technology to Encrypt Voter Data," </w:t>
      </w:r>
      <w:proofErr w:type="spellStart"/>
      <w:r w:rsidRPr="00B77295">
        <w:rPr>
          <w:b/>
          <w:bCs/>
          <w:i/>
          <w:iCs/>
        </w:rPr>
        <w:t>arXiv</w:t>
      </w:r>
      <w:proofErr w:type="spellEnd"/>
      <w:r w:rsidRPr="00B77295">
        <w:rPr>
          <w:b/>
          <w:bCs/>
        </w:rPr>
        <w:t xml:space="preserve">, 2021. [Online]. Available: </w:t>
      </w:r>
      <w:hyperlink r:id="rId91" w:tgtFrame="_new" w:history="1">
        <w:r w:rsidRPr="00B77295">
          <w:rPr>
            <w:rStyle w:val="Hyperlink"/>
            <w:b/>
            <w:bCs/>
          </w:rPr>
          <w:t>https://arxiv.org/abs/2106.04522</w:t>
        </w:r>
      </w:hyperlink>
    </w:p>
    <w:p w14:paraId="0E68CC9F" w14:textId="77777777" w:rsidR="00154A68" w:rsidRPr="00B77295" w:rsidRDefault="00154A68" w:rsidP="00154A68">
      <w:pPr>
        <w:spacing w:line="278" w:lineRule="auto"/>
        <w:jc w:val="left"/>
        <w:rPr>
          <w:b/>
          <w:bCs/>
        </w:rPr>
      </w:pPr>
      <w:r>
        <w:rPr>
          <w:b/>
          <w:bCs/>
        </w:rPr>
        <w:t>[16]</w:t>
      </w:r>
      <w:r w:rsidRPr="00B77295">
        <w:rPr>
          <w:b/>
          <w:bCs/>
        </w:rPr>
        <w:t xml:space="preserve"> C. Onur and A. Yurdakul, "</w:t>
      </w:r>
      <w:proofErr w:type="spellStart"/>
      <w:r w:rsidRPr="00B77295">
        <w:rPr>
          <w:b/>
          <w:bCs/>
        </w:rPr>
        <w:t>ElectAnon</w:t>
      </w:r>
      <w:proofErr w:type="spellEnd"/>
      <w:r w:rsidRPr="00B77295">
        <w:rPr>
          <w:b/>
          <w:bCs/>
        </w:rPr>
        <w:t xml:space="preserve">: A Blockchain Based, Anonymous, Robust and Scalable Ranked Choice Voting Protocol," </w:t>
      </w:r>
      <w:proofErr w:type="spellStart"/>
      <w:r w:rsidRPr="00B77295">
        <w:rPr>
          <w:b/>
          <w:bCs/>
          <w:i/>
          <w:iCs/>
        </w:rPr>
        <w:t>arXiv</w:t>
      </w:r>
      <w:proofErr w:type="spellEnd"/>
      <w:r w:rsidRPr="00B77295">
        <w:rPr>
          <w:b/>
          <w:bCs/>
        </w:rPr>
        <w:t xml:space="preserve">, 2022. [Online]. Available: </w:t>
      </w:r>
      <w:hyperlink r:id="rId92" w:tgtFrame="_new" w:history="1">
        <w:r w:rsidRPr="00B77295">
          <w:rPr>
            <w:rStyle w:val="Hyperlink"/>
            <w:b/>
            <w:bCs/>
          </w:rPr>
          <w:t>https://arxiv.org/abs/2202.10336</w:t>
        </w:r>
      </w:hyperlink>
    </w:p>
    <w:p w14:paraId="3C76ED3C" w14:textId="4CF71ACA" w:rsidR="00B77295" w:rsidRDefault="00B77295" w:rsidP="00154A68">
      <w:pPr>
        <w:widowControl w:val="0"/>
        <w:tabs>
          <w:tab w:val="left" w:pos="817"/>
        </w:tabs>
        <w:autoSpaceDE w:val="0"/>
        <w:autoSpaceDN w:val="0"/>
        <w:spacing w:before="207" w:after="0" w:line="278" w:lineRule="auto"/>
        <w:ind w:right="1074"/>
        <w:jc w:val="left"/>
        <w:rPr>
          <w:b/>
        </w:rPr>
      </w:pPr>
      <w:r w:rsidRPr="00154A68">
        <w:rPr>
          <w:b/>
          <w:bCs/>
        </w:rPr>
        <w:t>[17]</w:t>
      </w:r>
      <w:r w:rsidR="00154A68" w:rsidRPr="00154A68">
        <w:rPr>
          <w:b/>
        </w:rPr>
        <w:t xml:space="preserve"> Mugalu</w:t>
      </w:r>
      <w:r w:rsidR="00154A68" w:rsidRPr="00154A68">
        <w:rPr>
          <w:b/>
          <w:spacing w:val="-4"/>
        </w:rPr>
        <w:t xml:space="preserve"> </w:t>
      </w:r>
      <w:r w:rsidR="00154A68" w:rsidRPr="00154A68">
        <w:rPr>
          <w:b/>
        </w:rPr>
        <w:t>et</w:t>
      </w:r>
      <w:r w:rsidR="00154A68" w:rsidRPr="00154A68">
        <w:rPr>
          <w:b/>
          <w:spacing w:val="-4"/>
        </w:rPr>
        <w:t xml:space="preserve"> </w:t>
      </w:r>
      <w:r w:rsidR="00154A68" w:rsidRPr="00154A68">
        <w:rPr>
          <w:b/>
        </w:rPr>
        <w:t>al.,</w:t>
      </w:r>
      <w:r w:rsidR="00154A68" w:rsidRPr="00154A68">
        <w:rPr>
          <w:b/>
          <w:spacing w:val="-4"/>
        </w:rPr>
        <w:t xml:space="preserve"> </w:t>
      </w:r>
      <w:r w:rsidR="00154A68" w:rsidRPr="00154A68">
        <w:rPr>
          <w:b/>
        </w:rPr>
        <w:t>"Face</w:t>
      </w:r>
      <w:r w:rsidR="00154A68" w:rsidRPr="00154A68">
        <w:rPr>
          <w:b/>
          <w:spacing w:val="-5"/>
        </w:rPr>
        <w:t xml:space="preserve"> </w:t>
      </w:r>
      <w:r w:rsidR="00154A68" w:rsidRPr="00154A68">
        <w:rPr>
          <w:b/>
        </w:rPr>
        <w:t>Recognition</w:t>
      </w:r>
      <w:r w:rsidR="00154A68" w:rsidRPr="00154A68">
        <w:rPr>
          <w:b/>
          <w:spacing w:val="-4"/>
        </w:rPr>
        <w:t xml:space="preserve"> </w:t>
      </w:r>
      <w:r w:rsidR="00154A68" w:rsidRPr="00154A68">
        <w:rPr>
          <w:b/>
        </w:rPr>
        <w:t>as</w:t>
      </w:r>
      <w:r w:rsidR="00154A68" w:rsidRPr="00154A68">
        <w:rPr>
          <w:b/>
          <w:spacing w:val="-5"/>
        </w:rPr>
        <w:t xml:space="preserve"> </w:t>
      </w:r>
      <w:r w:rsidR="00154A68" w:rsidRPr="00154A68">
        <w:rPr>
          <w:b/>
        </w:rPr>
        <w:t>a</w:t>
      </w:r>
      <w:r w:rsidR="00154A68" w:rsidRPr="00154A68">
        <w:rPr>
          <w:b/>
          <w:spacing w:val="-4"/>
        </w:rPr>
        <w:t xml:space="preserve"> </w:t>
      </w:r>
      <w:r w:rsidR="00154A68" w:rsidRPr="00154A68">
        <w:rPr>
          <w:b/>
        </w:rPr>
        <w:t>Method</w:t>
      </w:r>
      <w:r w:rsidR="00154A68" w:rsidRPr="00154A68">
        <w:rPr>
          <w:b/>
          <w:spacing w:val="-4"/>
        </w:rPr>
        <w:t xml:space="preserve"> </w:t>
      </w:r>
      <w:r w:rsidR="00154A68" w:rsidRPr="00154A68">
        <w:rPr>
          <w:b/>
        </w:rPr>
        <w:t>of</w:t>
      </w:r>
      <w:r w:rsidR="00154A68" w:rsidRPr="00154A68">
        <w:rPr>
          <w:b/>
          <w:spacing w:val="-15"/>
        </w:rPr>
        <w:t xml:space="preserve"> </w:t>
      </w:r>
      <w:r w:rsidR="00154A68" w:rsidRPr="00154A68">
        <w:rPr>
          <w:b/>
        </w:rPr>
        <w:t>Authentication</w:t>
      </w:r>
      <w:r w:rsidR="00154A68" w:rsidRPr="00154A68">
        <w:rPr>
          <w:b/>
          <w:spacing w:val="-4"/>
        </w:rPr>
        <w:t xml:space="preserve"> </w:t>
      </w:r>
      <w:r w:rsidR="00154A68" w:rsidRPr="00154A68">
        <w:rPr>
          <w:b/>
        </w:rPr>
        <w:t>in</w:t>
      </w:r>
      <w:r w:rsidR="00154A68" w:rsidRPr="00154A68">
        <w:rPr>
          <w:b/>
          <w:spacing w:val="-6"/>
        </w:rPr>
        <w:t xml:space="preserve"> </w:t>
      </w:r>
      <w:r w:rsidR="00154A68" w:rsidRPr="00154A68">
        <w:rPr>
          <w:b/>
        </w:rPr>
        <w:t>a</w:t>
      </w:r>
      <w:r w:rsidR="00154A68" w:rsidRPr="00154A68">
        <w:rPr>
          <w:b/>
          <w:spacing w:val="-9"/>
        </w:rPr>
        <w:t xml:space="preserve"> </w:t>
      </w:r>
      <w:r w:rsidR="00154A68" w:rsidRPr="00154A68">
        <w:rPr>
          <w:b/>
        </w:rPr>
        <w:t xml:space="preserve">Web-Based System," </w:t>
      </w:r>
      <w:proofErr w:type="spellStart"/>
      <w:r w:rsidR="00154A68" w:rsidRPr="00154A68">
        <w:rPr>
          <w:b/>
          <w:i/>
        </w:rPr>
        <w:t>arXiv</w:t>
      </w:r>
      <w:proofErr w:type="spellEnd"/>
      <w:r w:rsidR="00154A68" w:rsidRPr="00154A68">
        <w:rPr>
          <w:b/>
        </w:rPr>
        <w:t>, 2021. [Online].</w:t>
      </w:r>
      <w:r w:rsidR="00154A68" w:rsidRPr="00154A68">
        <w:rPr>
          <w:b/>
          <w:spacing w:val="-2"/>
        </w:rPr>
        <w:t xml:space="preserve"> </w:t>
      </w:r>
      <w:r w:rsidR="00154A68" w:rsidRPr="00154A68">
        <w:rPr>
          <w:b/>
        </w:rPr>
        <w:t xml:space="preserve">Available: </w:t>
      </w:r>
      <w:hyperlink r:id="rId93">
        <w:r w:rsidR="00154A68" w:rsidRPr="00154A68">
          <w:rPr>
            <w:b/>
            <w:color w:val="0462C1"/>
            <w:u w:val="single" w:color="0462C1"/>
          </w:rPr>
          <w:t>https://arxiv.org/abs/2112.05168</w:t>
        </w:r>
      </w:hyperlink>
    </w:p>
    <w:p w14:paraId="2446D598" w14:textId="77777777" w:rsidR="00154A68" w:rsidRPr="00154A68" w:rsidRDefault="00154A68" w:rsidP="00154A68">
      <w:pPr>
        <w:widowControl w:val="0"/>
        <w:tabs>
          <w:tab w:val="left" w:pos="817"/>
        </w:tabs>
        <w:autoSpaceDE w:val="0"/>
        <w:autoSpaceDN w:val="0"/>
        <w:spacing w:before="207" w:after="0" w:line="278" w:lineRule="auto"/>
        <w:ind w:right="1074"/>
        <w:jc w:val="left"/>
        <w:rPr>
          <w:b/>
        </w:rPr>
      </w:pPr>
    </w:p>
    <w:p w14:paraId="5AC18423" w14:textId="77777777" w:rsidR="00154A68" w:rsidRPr="00B77295" w:rsidRDefault="00154A68" w:rsidP="00154A68">
      <w:pPr>
        <w:spacing w:line="278" w:lineRule="auto"/>
        <w:jc w:val="left"/>
        <w:rPr>
          <w:b/>
          <w:bCs/>
        </w:rPr>
      </w:pPr>
      <w:r>
        <w:rPr>
          <w:b/>
          <w:bCs/>
        </w:rPr>
        <w:t>[18]</w:t>
      </w:r>
      <w:r w:rsidRPr="00B77295">
        <w:rPr>
          <w:b/>
          <w:bCs/>
        </w:rPr>
        <w:t xml:space="preserve"> S. N. Syed et al., "A Novel Hybrid Biometric Electronic Voting System: Integrating </w:t>
      </w:r>
      <w:proofErr w:type="gramStart"/>
      <w:r w:rsidRPr="00B77295">
        <w:rPr>
          <w:b/>
          <w:bCs/>
        </w:rPr>
        <w:t>Finger Print</w:t>
      </w:r>
      <w:proofErr w:type="gramEnd"/>
      <w:r w:rsidRPr="00B77295">
        <w:rPr>
          <w:b/>
          <w:bCs/>
        </w:rPr>
        <w:t xml:space="preserve"> and Face Recognition," </w:t>
      </w:r>
      <w:proofErr w:type="spellStart"/>
      <w:r w:rsidRPr="00B77295">
        <w:rPr>
          <w:b/>
          <w:bCs/>
          <w:i/>
          <w:iCs/>
        </w:rPr>
        <w:t>arXiv</w:t>
      </w:r>
      <w:proofErr w:type="spellEnd"/>
      <w:r w:rsidRPr="00B77295">
        <w:rPr>
          <w:b/>
          <w:bCs/>
        </w:rPr>
        <w:t xml:space="preserve">, 2018. [Online]. Available: </w:t>
      </w:r>
      <w:hyperlink r:id="rId94" w:tgtFrame="_new" w:history="1">
        <w:r w:rsidRPr="00B77295">
          <w:rPr>
            <w:rStyle w:val="Hyperlink"/>
            <w:b/>
            <w:bCs/>
          </w:rPr>
          <w:t>https://arxiv.org/abs/1806.09015</w:t>
        </w:r>
      </w:hyperlink>
    </w:p>
    <w:p w14:paraId="5395C34B" w14:textId="56DE2CF7" w:rsidR="00DA4A0B" w:rsidRDefault="002E29CD" w:rsidP="00DA4A0B">
      <w:pPr>
        <w:widowControl w:val="0"/>
        <w:tabs>
          <w:tab w:val="left" w:pos="817"/>
        </w:tabs>
        <w:autoSpaceDE w:val="0"/>
        <w:autoSpaceDN w:val="0"/>
        <w:spacing w:before="207" w:after="0" w:line="276" w:lineRule="auto"/>
        <w:ind w:right="1490"/>
        <w:jc w:val="left"/>
        <w:rPr>
          <w:rFonts w:ascii="Times New Roman" w:eastAsia="Times New Roman" w:hAnsi="Times New Roman" w:cs="Times New Roman"/>
          <w:b/>
          <w:kern w:val="0"/>
          <w:szCs w:val="22"/>
          <w14:ligatures w14:val="none"/>
        </w:rPr>
      </w:pPr>
      <w:r w:rsidRPr="00DA4A0B">
        <w:rPr>
          <w:b/>
          <w:bCs/>
        </w:rPr>
        <w:t>[</w:t>
      </w:r>
      <w:r w:rsidR="00154A68">
        <w:rPr>
          <w:b/>
          <w:bCs/>
        </w:rPr>
        <w:t>19</w:t>
      </w:r>
      <w:r w:rsidRPr="00DA4A0B">
        <w:rPr>
          <w:b/>
          <w:bCs/>
        </w:rPr>
        <w:t>]</w:t>
      </w:r>
      <w:r w:rsidR="00B77295" w:rsidRPr="00DA4A0B">
        <w:rPr>
          <w:b/>
          <w:bCs/>
        </w:rPr>
        <w:t xml:space="preserve"> </w:t>
      </w:r>
      <w:r w:rsidR="00DA4A0B" w:rsidRPr="00DA4A0B">
        <w:rPr>
          <w:rFonts w:ascii="Times New Roman" w:eastAsia="Times New Roman" w:hAnsi="Times New Roman" w:cs="Times New Roman"/>
          <w:b/>
          <w:kern w:val="0"/>
          <w:szCs w:val="22"/>
          <w14:ligatures w14:val="none"/>
        </w:rPr>
        <w:t>E.</w:t>
      </w:r>
      <w:r w:rsidR="00DA4A0B" w:rsidRPr="00DA4A0B">
        <w:rPr>
          <w:rFonts w:ascii="Times New Roman" w:eastAsia="Times New Roman" w:hAnsi="Times New Roman" w:cs="Times New Roman"/>
          <w:b/>
          <w:spacing w:val="-8"/>
          <w:kern w:val="0"/>
          <w:szCs w:val="22"/>
          <w14:ligatures w14:val="none"/>
        </w:rPr>
        <w:t xml:space="preserve"> </w:t>
      </w:r>
      <w:r w:rsidR="00DA4A0B" w:rsidRPr="00DA4A0B">
        <w:rPr>
          <w:rFonts w:ascii="Times New Roman" w:eastAsia="Times New Roman" w:hAnsi="Times New Roman" w:cs="Times New Roman"/>
          <w:b/>
          <w:kern w:val="0"/>
          <w:szCs w:val="22"/>
          <w14:ligatures w14:val="none"/>
        </w:rPr>
        <w:t>H.</w:t>
      </w:r>
      <w:r w:rsidR="00DA4A0B" w:rsidRPr="00DA4A0B">
        <w:rPr>
          <w:rFonts w:ascii="Times New Roman" w:eastAsia="Times New Roman" w:hAnsi="Times New Roman" w:cs="Times New Roman"/>
          <w:b/>
          <w:spacing w:val="-6"/>
          <w:kern w:val="0"/>
          <w:szCs w:val="22"/>
          <w14:ligatures w14:val="none"/>
        </w:rPr>
        <w:t xml:space="preserve"> </w:t>
      </w:r>
      <w:proofErr w:type="spellStart"/>
      <w:r w:rsidR="00DA4A0B" w:rsidRPr="00DA4A0B">
        <w:rPr>
          <w:rFonts w:ascii="Times New Roman" w:eastAsia="Times New Roman" w:hAnsi="Times New Roman" w:cs="Times New Roman"/>
          <w:b/>
          <w:kern w:val="0"/>
          <w:szCs w:val="22"/>
          <w14:ligatures w14:val="none"/>
        </w:rPr>
        <w:t>Piam</w:t>
      </w:r>
      <w:proofErr w:type="spellEnd"/>
      <w:r w:rsidR="00DA4A0B" w:rsidRPr="00DA4A0B">
        <w:rPr>
          <w:rFonts w:ascii="Times New Roman" w:eastAsia="Times New Roman" w:hAnsi="Times New Roman" w:cs="Times New Roman"/>
          <w:b/>
          <w:spacing w:val="-7"/>
          <w:kern w:val="0"/>
          <w:szCs w:val="22"/>
          <w14:ligatures w14:val="none"/>
        </w:rPr>
        <w:t xml:space="preserve"> </w:t>
      </w:r>
      <w:r w:rsidR="00DA4A0B" w:rsidRPr="00DA4A0B">
        <w:rPr>
          <w:rFonts w:ascii="Times New Roman" w:eastAsia="Times New Roman" w:hAnsi="Times New Roman" w:cs="Times New Roman"/>
          <w:b/>
          <w:kern w:val="0"/>
          <w:szCs w:val="22"/>
          <w14:ligatures w14:val="none"/>
        </w:rPr>
        <w:t>et</w:t>
      </w:r>
      <w:r w:rsidR="00DA4A0B" w:rsidRPr="00DA4A0B">
        <w:rPr>
          <w:rFonts w:ascii="Times New Roman" w:eastAsia="Times New Roman" w:hAnsi="Times New Roman" w:cs="Times New Roman"/>
          <w:b/>
          <w:spacing w:val="-6"/>
          <w:kern w:val="0"/>
          <w:szCs w:val="22"/>
          <w14:ligatures w14:val="none"/>
        </w:rPr>
        <w:t xml:space="preserve"> </w:t>
      </w:r>
      <w:r w:rsidR="00DA4A0B" w:rsidRPr="00DA4A0B">
        <w:rPr>
          <w:rFonts w:ascii="Times New Roman" w:eastAsia="Times New Roman" w:hAnsi="Times New Roman" w:cs="Times New Roman"/>
          <w:b/>
          <w:kern w:val="0"/>
          <w:szCs w:val="22"/>
          <w14:ligatures w14:val="none"/>
        </w:rPr>
        <w:t>al.,</w:t>
      </w:r>
      <w:r w:rsidR="00DA4A0B" w:rsidRPr="00DA4A0B">
        <w:rPr>
          <w:rFonts w:ascii="Times New Roman" w:eastAsia="Times New Roman" w:hAnsi="Times New Roman" w:cs="Times New Roman"/>
          <w:b/>
          <w:spacing w:val="-6"/>
          <w:kern w:val="0"/>
          <w:szCs w:val="22"/>
          <w14:ligatures w14:val="none"/>
        </w:rPr>
        <w:t xml:space="preserve"> </w:t>
      </w:r>
      <w:r w:rsidR="00DA4A0B" w:rsidRPr="00DA4A0B">
        <w:rPr>
          <w:rFonts w:ascii="Times New Roman" w:eastAsia="Times New Roman" w:hAnsi="Times New Roman" w:cs="Times New Roman"/>
          <w:b/>
          <w:kern w:val="0"/>
          <w:szCs w:val="22"/>
          <w14:ligatures w14:val="none"/>
        </w:rPr>
        <w:t>"Face</w:t>
      </w:r>
      <w:r w:rsidR="00DA4A0B" w:rsidRPr="00DA4A0B">
        <w:rPr>
          <w:rFonts w:ascii="Times New Roman" w:eastAsia="Times New Roman" w:hAnsi="Times New Roman" w:cs="Times New Roman"/>
          <w:b/>
          <w:spacing w:val="-15"/>
          <w:kern w:val="0"/>
          <w:szCs w:val="22"/>
          <w14:ligatures w14:val="none"/>
        </w:rPr>
        <w:t xml:space="preserve"> </w:t>
      </w:r>
      <w:r w:rsidR="00DA4A0B" w:rsidRPr="00DA4A0B">
        <w:rPr>
          <w:rFonts w:ascii="Times New Roman" w:eastAsia="Times New Roman" w:hAnsi="Times New Roman" w:cs="Times New Roman"/>
          <w:b/>
          <w:kern w:val="0"/>
          <w:szCs w:val="22"/>
          <w14:ligatures w14:val="none"/>
        </w:rPr>
        <w:t>Authentication</w:t>
      </w:r>
      <w:r w:rsidR="00DA4A0B" w:rsidRPr="00DA4A0B">
        <w:rPr>
          <w:rFonts w:ascii="Times New Roman" w:eastAsia="Times New Roman" w:hAnsi="Times New Roman" w:cs="Times New Roman"/>
          <w:b/>
          <w:spacing w:val="-6"/>
          <w:kern w:val="0"/>
          <w:szCs w:val="22"/>
          <w14:ligatures w14:val="none"/>
        </w:rPr>
        <w:t xml:space="preserve"> </w:t>
      </w:r>
      <w:r w:rsidR="00DA4A0B" w:rsidRPr="00DA4A0B">
        <w:rPr>
          <w:rFonts w:ascii="Times New Roman" w:eastAsia="Times New Roman" w:hAnsi="Times New Roman" w:cs="Times New Roman"/>
          <w:b/>
          <w:kern w:val="0"/>
          <w:szCs w:val="22"/>
          <w14:ligatures w14:val="none"/>
        </w:rPr>
        <w:t>Based</w:t>
      </w:r>
      <w:r w:rsidR="00DA4A0B" w:rsidRPr="00DA4A0B">
        <w:rPr>
          <w:rFonts w:ascii="Times New Roman" w:eastAsia="Times New Roman" w:hAnsi="Times New Roman" w:cs="Times New Roman"/>
          <w:b/>
          <w:spacing w:val="-6"/>
          <w:kern w:val="0"/>
          <w:szCs w:val="22"/>
          <w14:ligatures w14:val="none"/>
        </w:rPr>
        <w:t xml:space="preserve"> </w:t>
      </w:r>
      <w:r w:rsidR="00DA4A0B" w:rsidRPr="00DA4A0B">
        <w:rPr>
          <w:rFonts w:ascii="Times New Roman" w:eastAsia="Times New Roman" w:hAnsi="Times New Roman" w:cs="Times New Roman"/>
          <w:b/>
          <w:kern w:val="0"/>
          <w:szCs w:val="22"/>
          <w14:ligatures w14:val="none"/>
        </w:rPr>
        <w:t>Online</w:t>
      </w:r>
      <w:r w:rsidR="00DA4A0B" w:rsidRPr="00DA4A0B">
        <w:rPr>
          <w:rFonts w:ascii="Times New Roman" w:eastAsia="Times New Roman" w:hAnsi="Times New Roman" w:cs="Times New Roman"/>
          <w:b/>
          <w:spacing w:val="-11"/>
          <w:kern w:val="0"/>
          <w:szCs w:val="22"/>
          <w14:ligatures w14:val="none"/>
        </w:rPr>
        <w:t xml:space="preserve"> </w:t>
      </w:r>
      <w:r w:rsidR="00DA4A0B" w:rsidRPr="00DA4A0B">
        <w:rPr>
          <w:rFonts w:ascii="Times New Roman" w:eastAsia="Times New Roman" w:hAnsi="Times New Roman" w:cs="Times New Roman"/>
          <w:b/>
          <w:kern w:val="0"/>
          <w:szCs w:val="22"/>
          <w14:ligatures w14:val="none"/>
        </w:rPr>
        <w:t>Voting</w:t>
      </w:r>
      <w:r w:rsidR="00DA4A0B" w:rsidRPr="00DA4A0B">
        <w:rPr>
          <w:rFonts w:ascii="Times New Roman" w:eastAsia="Times New Roman" w:hAnsi="Times New Roman" w:cs="Times New Roman"/>
          <w:b/>
          <w:spacing w:val="-9"/>
          <w:kern w:val="0"/>
          <w:szCs w:val="22"/>
          <w14:ligatures w14:val="none"/>
        </w:rPr>
        <w:t xml:space="preserve"> </w:t>
      </w:r>
      <w:r w:rsidR="00DA4A0B" w:rsidRPr="00DA4A0B">
        <w:rPr>
          <w:rFonts w:ascii="Times New Roman" w:eastAsia="Times New Roman" w:hAnsi="Times New Roman" w:cs="Times New Roman"/>
          <w:b/>
          <w:kern w:val="0"/>
          <w:szCs w:val="22"/>
          <w14:ligatures w14:val="none"/>
        </w:rPr>
        <w:t>System,"</w:t>
      </w:r>
      <w:r w:rsidR="00DA4A0B" w:rsidRPr="00DA4A0B">
        <w:rPr>
          <w:rFonts w:ascii="Times New Roman" w:eastAsia="Times New Roman" w:hAnsi="Times New Roman" w:cs="Times New Roman"/>
          <w:b/>
          <w:spacing w:val="-6"/>
          <w:kern w:val="0"/>
          <w:szCs w:val="22"/>
          <w14:ligatures w14:val="none"/>
        </w:rPr>
        <w:t xml:space="preserve"> </w:t>
      </w:r>
      <w:r w:rsidR="00DA4A0B" w:rsidRPr="00DA4A0B">
        <w:rPr>
          <w:rFonts w:ascii="Times New Roman" w:eastAsia="Times New Roman" w:hAnsi="Times New Roman" w:cs="Times New Roman"/>
          <w:b/>
          <w:kern w:val="0"/>
          <w:szCs w:val="22"/>
          <w14:ligatures w14:val="none"/>
        </w:rPr>
        <w:t>IIUM Repository,</w:t>
      </w:r>
      <w:r w:rsidR="00DA4A0B" w:rsidRPr="00DA4A0B">
        <w:rPr>
          <w:rFonts w:ascii="Times New Roman" w:eastAsia="Times New Roman" w:hAnsi="Times New Roman" w:cs="Times New Roman"/>
          <w:b/>
          <w:spacing w:val="-9"/>
          <w:kern w:val="0"/>
          <w:szCs w:val="22"/>
          <w14:ligatures w14:val="none"/>
        </w:rPr>
        <w:t xml:space="preserve"> </w:t>
      </w:r>
      <w:r w:rsidR="00DA4A0B" w:rsidRPr="00DA4A0B">
        <w:rPr>
          <w:rFonts w:ascii="Times New Roman" w:eastAsia="Times New Roman" w:hAnsi="Times New Roman" w:cs="Times New Roman"/>
          <w:b/>
          <w:kern w:val="0"/>
          <w:szCs w:val="22"/>
          <w14:ligatures w14:val="none"/>
        </w:rPr>
        <w:t>2022.</w:t>
      </w:r>
      <w:r w:rsidR="00DA4A0B" w:rsidRPr="00DA4A0B">
        <w:rPr>
          <w:rFonts w:ascii="Times New Roman" w:eastAsia="Times New Roman" w:hAnsi="Times New Roman" w:cs="Times New Roman"/>
          <w:b/>
          <w:spacing w:val="-6"/>
          <w:kern w:val="0"/>
          <w:szCs w:val="22"/>
          <w14:ligatures w14:val="none"/>
        </w:rPr>
        <w:t xml:space="preserve"> </w:t>
      </w:r>
      <w:r w:rsidR="00DA4A0B" w:rsidRPr="00DA4A0B">
        <w:rPr>
          <w:rFonts w:ascii="Times New Roman" w:eastAsia="Times New Roman" w:hAnsi="Times New Roman" w:cs="Times New Roman"/>
          <w:b/>
          <w:kern w:val="0"/>
          <w:szCs w:val="22"/>
          <w14:ligatures w14:val="none"/>
        </w:rPr>
        <w:t>[Online].</w:t>
      </w:r>
      <w:r w:rsidR="00DA4A0B" w:rsidRPr="00DA4A0B">
        <w:rPr>
          <w:rFonts w:ascii="Times New Roman" w:eastAsia="Times New Roman" w:hAnsi="Times New Roman" w:cs="Times New Roman"/>
          <w:b/>
          <w:spacing w:val="-16"/>
          <w:kern w:val="0"/>
          <w:szCs w:val="22"/>
          <w14:ligatures w14:val="none"/>
        </w:rPr>
        <w:t xml:space="preserve"> </w:t>
      </w:r>
      <w:r w:rsidR="00DA4A0B" w:rsidRPr="00DA4A0B">
        <w:rPr>
          <w:rFonts w:ascii="Times New Roman" w:eastAsia="Times New Roman" w:hAnsi="Times New Roman" w:cs="Times New Roman"/>
          <w:b/>
          <w:kern w:val="0"/>
          <w:szCs w:val="22"/>
          <w14:ligatures w14:val="none"/>
        </w:rPr>
        <w:t>Available:</w:t>
      </w:r>
      <w:r w:rsidR="00DA4A0B" w:rsidRPr="00DA4A0B">
        <w:rPr>
          <w:rFonts w:ascii="Times New Roman" w:eastAsia="Times New Roman" w:hAnsi="Times New Roman" w:cs="Times New Roman"/>
          <w:b/>
          <w:spacing w:val="-7"/>
          <w:kern w:val="0"/>
          <w:szCs w:val="22"/>
          <w14:ligatures w14:val="none"/>
        </w:rPr>
        <w:t xml:space="preserve"> </w:t>
      </w:r>
      <w:hyperlink r:id="rId95" w:history="1">
        <w:r w:rsidR="00154A68" w:rsidRPr="00860AFD">
          <w:rPr>
            <w:rStyle w:val="Hyperlink"/>
            <w:rFonts w:ascii="Times New Roman" w:eastAsia="Times New Roman" w:hAnsi="Times New Roman" w:cs="Times New Roman"/>
            <w:b/>
            <w:kern w:val="0"/>
            <w:szCs w:val="22"/>
            <w14:ligatures w14:val="none"/>
          </w:rPr>
          <w:t>https://irep.iium.edu.my/id/eprint/101683/</w:t>
        </w:r>
      </w:hyperlink>
    </w:p>
    <w:p w14:paraId="703288BC" w14:textId="77777777" w:rsidR="00154A68" w:rsidRDefault="00154A68" w:rsidP="00DA4A0B">
      <w:pPr>
        <w:widowControl w:val="0"/>
        <w:tabs>
          <w:tab w:val="left" w:pos="817"/>
        </w:tabs>
        <w:autoSpaceDE w:val="0"/>
        <w:autoSpaceDN w:val="0"/>
        <w:spacing w:before="207" w:after="0" w:line="276" w:lineRule="auto"/>
        <w:ind w:right="1490"/>
        <w:jc w:val="left"/>
        <w:rPr>
          <w:rFonts w:ascii="Times New Roman" w:eastAsia="Times New Roman" w:hAnsi="Times New Roman" w:cs="Times New Roman"/>
          <w:b/>
          <w:kern w:val="0"/>
          <w:szCs w:val="22"/>
          <w14:ligatures w14:val="none"/>
        </w:rPr>
      </w:pPr>
    </w:p>
    <w:p w14:paraId="7CC1E901" w14:textId="77777777" w:rsidR="00154A68" w:rsidRDefault="00154A68" w:rsidP="00DA4A0B">
      <w:pPr>
        <w:widowControl w:val="0"/>
        <w:tabs>
          <w:tab w:val="left" w:pos="817"/>
        </w:tabs>
        <w:autoSpaceDE w:val="0"/>
        <w:autoSpaceDN w:val="0"/>
        <w:spacing w:before="207" w:after="0" w:line="276" w:lineRule="auto"/>
        <w:ind w:right="1490"/>
        <w:jc w:val="left"/>
        <w:rPr>
          <w:rFonts w:ascii="Times New Roman" w:eastAsia="Times New Roman" w:hAnsi="Times New Roman" w:cs="Times New Roman"/>
          <w:b/>
          <w:kern w:val="0"/>
          <w:szCs w:val="22"/>
          <w14:ligatures w14:val="none"/>
        </w:rPr>
      </w:pPr>
    </w:p>
    <w:p w14:paraId="24AA52F3" w14:textId="738735DC" w:rsidR="00154A68" w:rsidRPr="00154A68" w:rsidRDefault="00154A68" w:rsidP="00154A68">
      <w:pPr>
        <w:widowControl w:val="0"/>
        <w:tabs>
          <w:tab w:val="left" w:pos="812"/>
        </w:tabs>
        <w:autoSpaceDE w:val="0"/>
        <w:autoSpaceDN w:val="0"/>
        <w:spacing w:before="206" w:after="0" w:line="240" w:lineRule="auto"/>
        <w:ind w:left="21"/>
        <w:jc w:val="left"/>
        <w:rPr>
          <w:b/>
        </w:rPr>
      </w:pPr>
      <w:r>
        <w:rPr>
          <w:b/>
        </w:rPr>
        <w:t xml:space="preserve">[20] </w:t>
      </w:r>
      <w:proofErr w:type="spellStart"/>
      <w:r w:rsidRPr="00154A68">
        <w:rPr>
          <w:b/>
        </w:rPr>
        <w:t>Themysticlees</w:t>
      </w:r>
      <w:proofErr w:type="spellEnd"/>
      <w:r w:rsidRPr="00154A68">
        <w:rPr>
          <w:b/>
        </w:rPr>
        <w:t>,</w:t>
      </w:r>
      <w:r w:rsidRPr="00154A68">
        <w:rPr>
          <w:b/>
          <w:spacing w:val="-6"/>
        </w:rPr>
        <w:t xml:space="preserve"> </w:t>
      </w:r>
      <w:r w:rsidRPr="00154A68">
        <w:rPr>
          <w:b/>
        </w:rPr>
        <w:t>"Secure</w:t>
      </w:r>
      <w:r w:rsidRPr="00154A68">
        <w:rPr>
          <w:b/>
          <w:spacing w:val="-7"/>
        </w:rPr>
        <w:t xml:space="preserve"> </w:t>
      </w:r>
      <w:r w:rsidRPr="00154A68">
        <w:rPr>
          <w:b/>
        </w:rPr>
        <w:t>Online</w:t>
      </w:r>
      <w:r w:rsidRPr="00154A68">
        <w:rPr>
          <w:b/>
          <w:spacing w:val="-11"/>
        </w:rPr>
        <w:t xml:space="preserve"> </w:t>
      </w:r>
      <w:r w:rsidRPr="00154A68">
        <w:rPr>
          <w:b/>
        </w:rPr>
        <w:t>Voting</w:t>
      </w:r>
      <w:r w:rsidRPr="00154A68">
        <w:rPr>
          <w:b/>
          <w:spacing w:val="-6"/>
        </w:rPr>
        <w:t xml:space="preserve"> </w:t>
      </w:r>
      <w:r w:rsidRPr="00154A68">
        <w:rPr>
          <w:b/>
        </w:rPr>
        <w:t>System</w:t>
      </w:r>
      <w:r w:rsidRPr="00154A68">
        <w:rPr>
          <w:b/>
          <w:spacing w:val="-10"/>
        </w:rPr>
        <w:t xml:space="preserve"> </w:t>
      </w:r>
      <w:r w:rsidRPr="00154A68">
        <w:rPr>
          <w:b/>
        </w:rPr>
        <w:t>using</w:t>
      </w:r>
      <w:r w:rsidRPr="00154A68">
        <w:rPr>
          <w:b/>
          <w:spacing w:val="-6"/>
        </w:rPr>
        <w:t xml:space="preserve"> </w:t>
      </w:r>
      <w:r w:rsidRPr="00154A68">
        <w:rPr>
          <w:b/>
        </w:rPr>
        <w:t>Face</w:t>
      </w:r>
      <w:r w:rsidRPr="00154A68">
        <w:rPr>
          <w:b/>
          <w:spacing w:val="-7"/>
        </w:rPr>
        <w:t xml:space="preserve"> </w:t>
      </w:r>
      <w:r w:rsidRPr="00154A68">
        <w:rPr>
          <w:b/>
        </w:rPr>
        <w:t>Recognition</w:t>
      </w:r>
      <w:r w:rsidRPr="00154A68">
        <w:rPr>
          <w:b/>
          <w:spacing w:val="-5"/>
        </w:rPr>
        <w:t xml:space="preserve"> and</w:t>
      </w:r>
    </w:p>
    <w:p w14:paraId="353D056D" w14:textId="77777777" w:rsidR="00154A68" w:rsidRDefault="00154A68" w:rsidP="00154A68">
      <w:pPr>
        <w:spacing w:before="43"/>
        <w:ind w:left="360"/>
        <w:rPr>
          <w:b/>
        </w:rPr>
      </w:pPr>
      <w:r>
        <w:rPr>
          <w:b/>
        </w:rPr>
        <w:t>Blockchain,"</w:t>
      </w:r>
      <w:r>
        <w:rPr>
          <w:b/>
          <w:spacing w:val="-16"/>
        </w:rPr>
        <w:t xml:space="preserve"> </w:t>
      </w:r>
      <w:r>
        <w:rPr>
          <w:b/>
        </w:rPr>
        <w:t>GitHub.</w:t>
      </w:r>
      <w:r>
        <w:rPr>
          <w:b/>
          <w:spacing w:val="-8"/>
        </w:rPr>
        <w:t xml:space="preserve"> </w:t>
      </w:r>
      <w:r>
        <w:rPr>
          <w:b/>
        </w:rPr>
        <w:t>[Online].</w:t>
      </w:r>
      <w:r>
        <w:rPr>
          <w:b/>
          <w:spacing w:val="-16"/>
        </w:rPr>
        <w:t xml:space="preserve"> </w:t>
      </w:r>
      <w:r>
        <w:rPr>
          <w:b/>
        </w:rPr>
        <w:t>Available:</w:t>
      </w:r>
      <w:r>
        <w:rPr>
          <w:b/>
          <w:spacing w:val="-6"/>
        </w:rPr>
        <w:t xml:space="preserve"> </w:t>
      </w:r>
      <w:hyperlink r:id="rId96">
        <w:r>
          <w:rPr>
            <w:b/>
            <w:color w:val="0462C1"/>
            <w:spacing w:val="-2"/>
            <w:u w:val="single" w:color="0462C1"/>
          </w:rPr>
          <w:t>https://github.com/TheMysticlees/Online-</w:t>
        </w:r>
      </w:hyperlink>
    </w:p>
    <w:p w14:paraId="0105F594" w14:textId="77777777" w:rsidR="00154A68" w:rsidRDefault="00154A68" w:rsidP="00154A68">
      <w:pPr>
        <w:spacing w:before="44"/>
        <w:ind w:left="360"/>
      </w:pPr>
      <w:hyperlink r:id="rId97">
        <w:r>
          <w:rPr>
            <w:b/>
            <w:color w:val="0462C1"/>
            <w:spacing w:val="-2"/>
            <w:u w:val="single" w:color="0462C1"/>
          </w:rPr>
          <w:t>Voting-System-</w:t>
        </w:r>
        <w:proofErr w:type="spellStart"/>
        <w:r>
          <w:rPr>
            <w:b/>
            <w:color w:val="0462C1"/>
            <w:spacing w:val="-2"/>
            <w:u w:val="single" w:color="0462C1"/>
          </w:rPr>
          <w:t>FaceRecognition</w:t>
        </w:r>
        <w:proofErr w:type="spellEnd"/>
        <w:r>
          <w:rPr>
            <w:b/>
            <w:color w:val="0462C1"/>
            <w:spacing w:val="-2"/>
            <w:u w:val="single" w:color="0462C1"/>
          </w:rPr>
          <w:t>-Blockchain</w:t>
        </w:r>
      </w:hyperlink>
    </w:p>
    <w:p w14:paraId="30E09790" w14:textId="60CFC782" w:rsidR="00154A68" w:rsidRDefault="00154A68" w:rsidP="00154A68">
      <w:pPr>
        <w:widowControl w:val="0"/>
        <w:tabs>
          <w:tab w:val="left" w:pos="807"/>
        </w:tabs>
        <w:autoSpaceDE w:val="0"/>
        <w:autoSpaceDN w:val="0"/>
        <w:spacing w:before="207" w:after="0" w:line="278" w:lineRule="auto"/>
        <w:ind w:left="21" w:right="857"/>
        <w:jc w:val="left"/>
        <w:rPr>
          <w:b/>
        </w:rPr>
      </w:pPr>
      <w:r>
        <w:rPr>
          <w:b/>
        </w:rPr>
        <w:t xml:space="preserve">[21] </w:t>
      </w:r>
      <w:proofErr w:type="spellStart"/>
      <w:r w:rsidRPr="00154A68">
        <w:rPr>
          <w:b/>
        </w:rPr>
        <w:t>Yerragondu</w:t>
      </w:r>
      <w:proofErr w:type="spellEnd"/>
      <w:r w:rsidRPr="00154A68">
        <w:rPr>
          <w:b/>
          <w:spacing w:val="-11"/>
        </w:rPr>
        <w:t xml:space="preserve"> </w:t>
      </w:r>
      <w:r w:rsidRPr="00154A68">
        <w:rPr>
          <w:b/>
        </w:rPr>
        <w:t>et</w:t>
      </w:r>
      <w:r w:rsidRPr="00154A68">
        <w:rPr>
          <w:b/>
          <w:spacing w:val="-11"/>
        </w:rPr>
        <w:t xml:space="preserve"> </w:t>
      </w:r>
      <w:r w:rsidRPr="00154A68">
        <w:rPr>
          <w:b/>
        </w:rPr>
        <w:t>al.,</w:t>
      </w:r>
      <w:r w:rsidRPr="00154A68">
        <w:rPr>
          <w:b/>
          <w:spacing w:val="-10"/>
        </w:rPr>
        <w:t xml:space="preserve"> </w:t>
      </w:r>
      <w:r w:rsidRPr="00154A68">
        <w:rPr>
          <w:b/>
        </w:rPr>
        <w:t>"Blockchain-Based</w:t>
      </w:r>
      <w:r w:rsidRPr="00154A68">
        <w:rPr>
          <w:b/>
          <w:spacing w:val="-11"/>
        </w:rPr>
        <w:t xml:space="preserve"> </w:t>
      </w:r>
      <w:r w:rsidRPr="00154A68">
        <w:rPr>
          <w:b/>
        </w:rPr>
        <w:t>E-Voting</w:t>
      </w:r>
      <w:r w:rsidRPr="00154A68">
        <w:rPr>
          <w:b/>
          <w:spacing w:val="-11"/>
        </w:rPr>
        <w:t xml:space="preserve"> </w:t>
      </w:r>
      <w:r w:rsidRPr="00154A68">
        <w:rPr>
          <w:b/>
        </w:rPr>
        <w:t>System</w:t>
      </w:r>
      <w:r w:rsidRPr="00154A68">
        <w:rPr>
          <w:b/>
          <w:spacing w:val="-14"/>
        </w:rPr>
        <w:t xml:space="preserve"> </w:t>
      </w:r>
      <w:r w:rsidRPr="00154A68">
        <w:rPr>
          <w:b/>
        </w:rPr>
        <w:t>using</w:t>
      </w:r>
      <w:r w:rsidRPr="00154A68">
        <w:rPr>
          <w:b/>
          <w:spacing w:val="-11"/>
        </w:rPr>
        <w:t xml:space="preserve"> </w:t>
      </w:r>
      <w:r w:rsidRPr="00154A68">
        <w:rPr>
          <w:b/>
        </w:rPr>
        <w:t>Facial</w:t>
      </w:r>
      <w:r w:rsidRPr="00154A68">
        <w:rPr>
          <w:b/>
          <w:spacing w:val="-11"/>
        </w:rPr>
        <w:t xml:space="preserve"> </w:t>
      </w:r>
      <w:r w:rsidRPr="00154A68">
        <w:rPr>
          <w:b/>
        </w:rPr>
        <w:t xml:space="preserve">Recognition," GitHub. [Online]. Available: </w:t>
      </w:r>
      <w:hyperlink r:id="rId98">
        <w:r w:rsidRPr="00154A68">
          <w:rPr>
            <w:b/>
            <w:color w:val="0462C1"/>
            <w:u w:val="single" w:color="0462C1"/>
          </w:rPr>
          <w:t>https://github.com/yerragondu/E-Voting-Blockchain-</w:t>
        </w:r>
      </w:hyperlink>
      <w:hyperlink r:id="rId99">
        <w:r>
          <w:rPr>
            <w:b/>
            <w:color w:val="0462C1"/>
            <w:spacing w:val="-2"/>
            <w:u w:val="single" w:color="0462C1"/>
          </w:rPr>
          <w:t>FaceRecog</w:t>
        </w:r>
      </w:hyperlink>
    </w:p>
    <w:p w14:paraId="48124515" w14:textId="4C7890AB" w:rsidR="00154A68" w:rsidRDefault="00154A68" w:rsidP="00154A68">
      <w:pPr>
        <w:spacing w:before="44"/>
        <w:ind w:left="360"/>
        <w:rPr>
          <w:b/>
        </w:rPr>
      </w:pPr>
    </w:p>
    <w:p w14:paraId="54798687" w14:textId="77777777" w:rsidR="00154A68" w:rsidRPr="00DA4A0B" w:rsidRDefault="00154A68" w:rsidP="00DA4A0B">
      <w:pPr>
        <w:widowControl w:val="0"/>
        <w:tabs>
          <w:tab w:val="left" w:pos="817"/>
        </w:tabs>
        <w:autoSpaceDE w:val="0"/>
        <w:autoSpaceDN w:val="0"/>
        <w:spacing w:before="207" w:after="0" w:line="276" w:lineRule="auto"/>
        <w:ind w:right="1490"/>
        <w:jc w:val="left"/>
        <w:rPr>
          <w:rFonts w:ascii="Times New Roman" w:eastAsia="Times New Roman" w:hAnsi="Times New Roman" w:cs="Times New Roman"/>
          <w:b/>
          <w:kern w:val="0"/>
          <w:szCs w:val="22"/>
          <w14:ligatures w14:val="none"/>
        </w:rPr>
      </w:pPr>
    </w:p>
    <w:p w14:paraId="225B1D21" w14:textId="337201CB" w:rsidR="00B77295" w:rsidRPr="00B77295" w:rsidRDefault="00B77295" w:rsidP="00B77295">
      <w:pPr>
        <w:spacing w:line="278" w:lineRule="auto"/>
        <w:jc w:val="left"/>
        <w:rPr>
          <w:b/>
          <w:bCs/>
        </w:rPr>
      </w:pPr>
    </w:p>
    <w:p w14:paraId="7112103A" w14:textId="77777777" w:rsidR="00A8300D" w:rsidRDefault="00A8300D" w:rsidP="00B77295">
      <w:pPr>
        <w:spacing w:line="278" w:lineRule="auto"/>
        <w:jc w:val="left"/>
      </w:pPr>
    </w:p>
    <w:p w14:paraId="5D056C97" w14:textId="77777777" w:rsidR="00A8300D" w:rsidRDefault="00A8300D">
      <w:pPr>
        <w:spacing w:line="278" w:lineRule="auto"/>
        <w:jc w:val="left"/>
      </w:pPr>
    </w:p>
    <w:p w14:paraId="3423CFDF" w14:textId="77777777" w:rsidR="00A8300D" w:rsidRDefault="00A8300D">
      <w:pPr>
        <w:spacing w:line="278" w:lineRule="auto"/>
        <w:jc w:val="left"/>
      </w:pPr>
    </w:p>
    <w:p w14:paraId="5CEA70E2" w14:textId="77777777" w:rsidR="00A8300D" w:rsidRDefault="00A8300D">
      <w:pPr>
        <w:spacing w:line="278" w:lineRule="auto"/>
        <w:jc w:val="left"/>
      </w:pPr>
    </w:p>
    <w:p w14:paraId="28F963E5" w14:textId="77777777" w:rsidR="00A8300D" w:rsidRDefault="00A8300D">
      <w:pPr>
        <w:spacing w:line="278" w:lineRule="auto"/>
        <w:jc w:val="left"/>
      </w:pPr>
    </w:p>
    <w:p w14:paraId="027A2136" w14:textId="77777777" w:rsidR="00A8300D" w:rsidRDefault="00A8300D">
      <w:pPr>
        <w:spacing w:line="278" w:lineRule="auto"/>
        <w:jc w:val="left"/>
      </w:pPr>
    </w:p>
    <w:p w14:paraId="2258C001" w14:textId="77777777" w:rsidR="00A207C9" w:rsidRDefault="00A207C9" w:rsidP="00A207C9"/>
    <w:p w14:paraId="41CAA05C" w14:textId="77777777" w:rsidR="00A207C9" w:rsidRDefault="00A207C9" w:rsidP="00A207C9"/>
    <w:p w14:paraId="1576CA88" w14:textId="77777777" w:rsidR="00A207C9" w:rsidRDefault="00A207C9" w:rsidP="00A207C9"/>
    <w:p w14:paraId="09448679" w14:textId="77777777" w:rsidR="00A207C9" w:rsidRDefault="00A207C9" w:rsidP="00A207C9"/>
    <w:p w14:paraId="24E772E0" w14:textId="77777777" w:rsidR="00A207C9" w:rsidRPr="00A207C9" w:rsidRDefault="00A207C9" w:rsidP="00A207C9"/>
    <w:p w14:paraId="720228F9" w14:textId="77777777" w:rsidR="00170327" w:rsidRDefault="00170327" w:rsidP="002A1E2E">
      <w:pPr>
        <w:pStyle w:val="Chaptertitle"/>
      </w:pPr>
      <w:bookmarkStart w:id="62" w:name="_Toc200235009"/>
    </w:p>
    <w:p w14:paraId="5C9DF568" w14:textId="77777777" w:rsidR="000775FD" w:rsidRDefault="000775FD" w:rsidP="002A1E2E">
      <w:pPr>
        <w:pStyle w:val="Chaptertitle"/>
      </w:pPr>
      <w:bookmarkStart w:id="63" w:name="APPEN"/>
    </w:p>
    <w:p w14:paraId="4FA540BE" w14:textId="77777777" w:rsidR="000775FD" w:rsidRDefault="000775FD" w:rsidP="002A1E2E">
      <w:pPr>
        <w:pStyle w:val="Chaptertitle"/>
      </w:pPr>
    </w:p>
    <w:p w14:paraId="6336C725" w14:textId="77777777" w:rsidR="000775FD" w:rsidRDefault="000775FD" w:rsidP="002A1E2E">
      <w:pPr>
        <w:pStyle w:val="Chaptertitle"/>
      </w:pPr>
    </w:p>
    <w:p w14:paraId="0120CD3D" w14:textId="77777777" w:rsidR="000775FD" w:rsidRDefault="000775FD" w:rsidP="002A1E2E">
      <w:pPr>
        <w:pStyle w:val="Chaptertitle"/>
      </w:pPr>
    </w:p>
    <w:p w14:paraId="3D128F26" w14:textId="77777777" w:rsidR="000775FD" w:rsidRDefault="000775FD" w:rsidP="002A1E2E">
      <w:pPr>
        <w:pStyle w:val="Chaptertitle"/>
      </w:pPr>
    </w:p>
    <w:p w14:paraId="5E2EC793" w14:textId="626E507C" w:rsidR="00A207C9" w:rsidRDefault="00126C37" w:rsidP="002A1E2E">
      <w:pPr>
        <w:pStyle w:val="Chaptertitle"/>
      </w:pPr>
      <w:r>
        <w:t>Appendices</w:t>
      </w:r>
      <w:r w:rsidRPr="00126C37">
        <w:t xml:space="preserve"> </w:t>
      </w:r>
      <w:bookmarkEnd w:id="62"/>
    </w:p>
    <w:bookmarkEnd w:id="63"/>
    <w:p w14:paraId="43AB4831" w14:textId="77777777" w:rsidR="00A207C9" w:rsidRDefault="00A207C9" w:rsidP="002A1E2E">
      <w:pPr>
        <w:pStyle w:val="Chaptertitle"/>
      </w:pPr>
    </w:p>
    <w:p w14:paraId="1CFD47F6" w14:textId="77777777" w:rsidR="00A207C9" w:rsidRDefault="00A207C9" w:rsidP="002A1E2E">
      <w:pPr>
        <w:pStyle w:val="Chaptertitle"/>
      </w:pPr>
    </w:p>
    <w:p w14:paraId="3BBE58C5" w14:textId="77777777" w:rsidR="00A207C9" w:rsidRDefault="00A207C9" w:rsidP="002A1E2E">
      <w:pPr>
        <w:pStyle w:val="Chaptertitle"/>
      </w:pPr>
    </w:p>
    <w:p w14:paraId="10606472" w14:textId="77777777" w:rsidR="00A207C9" w:rsidRDefault="00A207C9" w:rsidP="002A1E2E">
      <w:pPr>
        <w:pStyle w:val="Chaptertitle"/>
      </w:pPr>
    </w:p>
    <w:p w14:paraId="5CFA2BF3" w14:textId="77777777" w:rsidR="00A207C9" w:rsidRDefault="00A207C9" w:rsidP="002A1E2E">
      <w:pPr>
        <w:pStyle w:val="Chaptertitle"/>
      </w:pPr>
    </w:p>
    <w:p w14:paraId="0474EE82" w14:textId="77777777" w:rsidR="00B77295" w:rsidRDefault="00126C37" w:rsidP="002A1E2E">
      <w:pPr>
        <w:pStyle w:val="Chaptertitle"/>
      </w:pPr>
      <w:r>
        <w:br w:type="page"/>
      </w:r>
    </w:p>
    <w:p w14:paraId="645C019C" w14:textId="77777777" w:rsidR="00170327" w:rsidRDefault="00170327" w:rsidP="007A24ED">
      <w:pPr>
        <w:spacing w:line="278" w:lineRule="auto"/>
        <w:jc w:val="left"/>
        <w:rPr>
          <w:b/>
          <w:bCs/>
        </w:rPr>
      </w:pPr>
    </w:p>
    <w:p w14:paraId="14EEB3EA" w14:textId="57EAC387" w:rsidR="007A24ED" w:rsidRDefault="007A24ED" w:rsidP="007A24ED">
      <w:pPr>
        <w:spacing w:line="278" w:lineRule="auto"/>
        <w:jc w:val="left"/>
        <w:rPr>
          <w:b/>
          <w:bCs/>
        </w:rPr>
      </w:pPr>
      <w:r w:rsidRPr="007A24ED">
        <w:rPr>
          <w:b/>
          <w:bCs/>
          <w:noProof/>
        </w:rPr>
        <w:drawing>
          <wp:inline distT="0" distB="0" distL="0" distR="0" wp14:anchorId="1A2000FB" wp14:editId="22268ACE">
            <wp:extent cx="6477000" cy="3895888"/>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77000" cy="3895888"/>
                    </a:xfrm>
                    <a:prstGeom prst="rect">
                      <a:avLst/>
                    </a:prstGeom>
                  </pic:spPr>
                </pic:pic>
              </a:graphicData>
            </a:graphic>
          </wp:inline>
        </w:drawing>
      </w:r>
    </w:p>
    <w:p w14:paraId="2B268930" w14:textId="7AECA007" w:rsidR="00832341" w:rsidRDefault="00170327" w:rsidP="00832341">
      <w:pPr>
        <w:spacing w:line="278" w:lineRule="auto"/>
        <w:jc w:val="left"/>
        <w:rPr>
          <w:sz w:val="20"/>
          <w:szCs w:val="20"/>
        </w:rPr>
      </w:pPr>
      <w:r>
        <w:rPr>
          <w:sz w:val="20"/>
          <w:szCs w:val="20"/>
        </w:rPr>
        <w:t>(</w:t>
      </w:r>
      <w:r w:rsidR="00A207C9" w:rsidRPr="002A1E2E">
        <w:rPr>
          <w:sz w:val="20"/>
          <w:szCs w:val="20"/>
        </w:rPr>
        <w:t>Fig.8</w:t>
      </w:r>
      <w:r>
        <w:rPr>
          <w:sz w:val="20"/>
          <w:szCs w:val="20"/>
        </w:rPr>
        <w:t>)</w:t>
      </w:r>
      <w:r w:rsidR="00A207C9" w:rsidRPr="002A1E2E">
        <w:rPr>
          <w:sz w:val="20"/>
          <w:szCs w:val="20"/>
        </w:rPr>
        <w:t xml:space="preserve"> Database </w:t>
      </w:r>
      <w:r w:rsidR="00554F69">
        <w:rPr>
          <w:sz w:val="20"/>
          <w:szCs w:val="20"/>
        </w:rPr>
        <w:t>S</w:t>
      </w:r>
      <w:r w:rsidR="00A207C9" w:rsidRPr="002A1E2E">
        <w:rPr>
          <w:sz w:val="20"/>
          <w:szCs w:val="20"/>
        </w:rPr>
        <w:t>chema</w:t>
      </w:r>
    </w:p>
    <w:p w14:paraId="06683B06" w14:textId="77777777" w:rsidR="00832341" w:rsidRPr="00832341" w:rsidRDefault="00832341" w:rsidP="00832341">
      <w:pPr>
        <w:spacing w:line="278" w:lineRule="auto"/>
        <w:jc w:val="left"/>
        <w:rPr>
          <w:sz w:val="20"/>
          <w:szCs w:val="20"/>
        </w:rPr>
      </w:pPr>
    </w:p>
    <w:tbl>
      <w:tblPr>
        <w:tblStyle w:val="TableGrid"/>
        <w:tblW w:w="10008" w:type="dxa"/>
        <w:tblInd w:w="360" w:type="dxa"/>
        <w:tblLook w:val="04A0" w:firstRow="1" w:lastRow="0" w:firstColumn="1" w:lastColumn="0" w:noHBand="0" w:noVBand="1"/>
      </w:tblPr>
      <w:tblGrid>
        <w:gridCol w:w="4828"/>
        <w:gridCol w:w="5180"/>
      </w:tblGrid>
      <w:tr w:rsidR="00832341" w14:paraId="6939CE0F" w14:textId="77777777" w:rsidTr="00832341">
        <w:trPr>
          <w:trHeight w:val="2189"/>
        </w:trPr>
        <w:tc>
          <w:tcPr>
            <w:tcW w:w="4828" w:type="dxa"/>
            <w:vAlign w:val="center"/>
          </w:tcPr>
          <w:p w14:paraId="04FE65F5" w14:textId="6786E182" w:rsidR="00832341" w:rsidRPr="00832341" w:rsidRDefault="00832341" w:rsidP="00832341">
            <w:pPr>
              <w:pStyle w:val="ListParagraph"/>
              <w:numPr>
                <w:ilvl w:val="0"/>
                <w:numId w:val="210"/>
              </w:numPr>
              <w:spacing w:line="276" w:lineRule="auto"/>
              <w:jc w:val="left"/>
              <w:rPr>
                <w:b/>
                <w:bCs/>
                <w:sz w:val="22"/>
                <w:szCs w:val="22"/>
              </w:rPr>
            </w:pPr>
            <w:r w:rsidRPr="00832341">
              <w:rPr>
                <w:b/>
                <w:bCs/>
                <w:sz w:val="22"/>
                <w:szCs w:val="22"/>
              </w:rPr>
              <w:t>Voters</w:t>
            </w:r>
          </w:p>
        </w:tc>
        <w:tc>
          <w:tcPr>
            <w:tcW w:w="5180" w:type="dxa"/>
          </w:tcPr>
          <w:p w14:paraId="476CCA17" w14:textId="77777777" w:rsidR="00832341" w:rsidRPr="00832341" w:rsidRDefault="00832341" w:rsidP="00832341">
            <w:pPr>
              <w:numPr>
                <w:ilvl w:val="0"/>
                <w:numId w:val="202"/>
              </w:numPr>
              <w:spacing w:line="276" w:lineRule="auto"/>
              <w:jc w:val="left"/>
              <w:rPr>
                <w:sz w:val="22"/>
                <w:szCs w:val="22"/>
              </w:rPr>
            </w:pPr>
            <w:r w:rsidRPr="00832341">
              <w:rPr>
                <w:sz w:val="22"/>
                <w:szCs w:val="22"/>
              </w:rPr>
              <w:t>Stores voter profiles with:</w:t>
            </w:r>
          </w:p>
          <w:p w14:paraId="3391B131" w14:textId="77777777" w:rsidR="00832341" w:rsidRPr="00832341" w:rsidRDefault="00832341" w:rsidP="00832341">
            <w:pPr>
              <w:numPr>
                <w:ilvl w:val="1"/>
                <w:numId w:val="202"/>
              </w:numPr>
              <w:spacing w:line="276" w:lineRule="auto"/>
              <w:jc w:val="left"/>
              <w:rPr>
                <w:sz w:val="22"/>
                <w:szCs w:val="22"/>
              </w:rPr>
            </w:pPr>
            <w:proofErr w:type="spellStart"/>
            <w:r w:rsidRPr="00832341">
              <w:rPr>
                <w:sz w:val="22"/>
                <w:szCs w:val="22"/>
              </w:rPr>
              <w:t>voterId</w:t>
            </w:r>
            <w:proofErr w:type="spellEnd"/>
            <w:r w:rsidRPr="00832341">
              <w:rPr>
                <w:sz w:val="22"/>
                <w:szCs w:val="22"/>
              </w:rPr>
              <w:t> (unique)</w:t>
            </w:r>
          </w:p>
          <w:p w14:paraId="774780A9" w14:textId="77777777" w:rsidR="00832341" w:rsidRPr="00832341" w:rsidRDefault="00832341" w:rsidP="00832341">
            <w:pPr>
              <w:numPr>
                <w:ilvl w:val="1"/>
                <w:numId w:val="202"/>
              </w:numPr>
              <w:spacing w:line="276" w:lineRule="auto"/>
              <w:jc w:val="left"/>
              <w:rPr>
                <w:sz w:val="22"/>
                <w:szCs w:val="22"/>
              </w:rPr>
            </w:pPr>
            <w:proofErr w:type="spellStart"/>
            <w:r w:rsidRPr="00832341">
              <w:rPr>
                <w:sz w:val="22"/>
                <w:szCs w:val="22"/>
              </w:rPr>
              <w:t>faceEmbedding</w:t>
            </w:r>
            <w:proofErr w:type="spellEnd"/>
            <w:r w:rsidRPr="00832341">
              <w:rPr>
                <w:sz w:val="22"/>
                <w:szCs w:val="22"/>
              </w:rPr>
              <w:t> (encrypted biometric data)</w:t>
            </w:r>
          </w:p>
          <w:p w14:paraId="0D1FC7C3" w14:textId="77777777" w:rsidR="00832341" w:rsidRPr="00832341" w:rsidRDefault="00832341" w:rsidP="00832341">
            <w:pPr>
              <w:numPr>
                <w:ilvl w:val="1"/>
                <w:numId w:val="202"/>
              </w:numPr>
              <w:spacing w:line="276" w:lineRule="auto"/>
              <w:jc w:val="left"/>
              <w:rPr>
                <w:sz w:val="22"/>
                <w:szCs w:val="22"/>
              </w:rPr>
            </w:pPr>
            <w:r w:rsidRPr="00832341">
              <w:rPr>
                <w:sz w:val="22"/>
                <w:szCs w:val="22"/>
              </w:rPr>
              <w:t>eligibility status</w:t>
            </w:r>
          </w:p>
          <w:p w14:paraId="173F3AC4" w14:textId="77777777" w:rsidR="00832341" w:rsidRPr="00832341" w:rsidRDefault="00832341" w:rsidP="00832341">
            <w:pPr>
              <w:numPr>
                <w:ilvl w:val="0"/>
                <w:numId w:val="202"/>
              </w:numPr>
              <w:spacing w:line="276" w:lineRule="auto"/>
              <w:jc w:val="left"/>
              <w:rPr>
                <w:sz w:val="22"/>
                <w:szCs w:val="22"/>
              </w:rPr>
            </w:pPr>
            <w:r w:rsidRPr="00832341">
              <w:rPr>
                <w:sz w:val="22"/>
                <w:szCs w:val="22"/>
              </w:rPr>
              <w:t>Indexed for fast login &amp; facial recognition.</w:t>
            </w:r>
          </w:p>
          <w:p w14:paraId="2E9A1C3B" w14:textId="77777777" w:rsidR="00832341" w:rsidRPr="00832341" w:rsidRDefault="00832341" w:rsidP="00832341">
            <w:pPr>
              <w:spacing w:line="276" w:lineRule="auto"/>
              <w:jc w:val="left"/>
              <w:rPr>
                <w:sz w:val="22"/>
                <w:szCs w:val="22"/>
              </w:rPr>
            </w:pPr>
          </w:p>
        </w:tc>
      </w:tr>
      <w:tr w:rsidR="00832341" w14:paraId="245BA4CF" w14:textId="77777777" w:rsidTr="00832341">
        <w:trPr>
          <w:trHeight w:val="1638"/>
        </w:trPr>
        <w:tc>
          <w:tcPr>
            <w:tcW w:w="4828" w:type="dxa"/>
            <w:vAlign w:val="center"/>
          </w:tcPr>
          <w:p w14:paraId="756195C0" w14:textId="585D182D" w:rsidR="00832341" w:rsidRPr="00832341" w:rsidRDefault="00832341" w:rsidP="00832341">
            <w:pPr>
              <w:pStyle w:val="ListParagraph"/>
              <w:numPr>
                <w:ilvl w:val="0"/>
                <w:numId w:val="189"/>
              </w:numPr>
              <w:spacing w:line="276" w:lineRule="auto"/>
              <w:jc w:val="left"/>
              <w:rPr>
                <w:b/>
                <w:bCs/>
                <w:sz w:val="22"/>
                <w:szCs w:val="22"/>
              </w:rPr>
            </w:pPr>
            <w:r w:rsidRPr="00832341">
              <w:rPr>
                <w:b/>
                <w:bCs/>
                <w:sz w:val="22"/>
                <w:szCs w:val="22"/>
              </w:rPr>
              <w:t>Elections</w:t>
            </w:r>
          </w:p>
          <w:p w14:paraId="69A3125A" w14:textId="77777777" w:rsidR="00832341" w:rsidRPr="00832341" w:rsidRDefault="00832341" w:rsidP="00832341">
            <w:pPr>
              <w:spacing w:line="276" w:lineRule="auto"/>
              <w:jc w:val="left"/>
              <w:rPr>
                <w:b/>
                <w:bCs/>
                <w:sz w:val="22"/>
                <w:szCs w:val="22"/>
              </w:rPr>
            </w:pPr>
          </w:p>
        </w:tc>
        <w:tc>
          <w:tcPr>
            <w:tcW w:w="5180" w:type="dxa"/>
          </w:tcPr>
          <w:p w14:paraId="01736C89" w14:textId="1FF2785A" w:rsidR="00832341" w:rsidRPr="00832341" w:rsidRDefault="00832341" w:rsidP="00832341">
            <w:pPr>
              <w:numPr>
                <w:ilvl w:val="0"/>
                <w:numId w:val="203"/>
              </w:numPr>
              <w:spacing w:line="276" w:lineRule="auto"/>
              <w:jc w:val="left"/>
              <w:rPr>
                <w:sz w:val="22"/>
                <w:szCs w:val="22"/>
              </w:rPr>
            </w:pPr>
            <w:proofErr w:type="gramStart"/>
            <w:r w:rsidRPr="00832341">
              <w:rPr>
                <w:sz w:val="22"/>
                <w:szCs w:val="22"/>
              </w:rPr>
              <w:t>Manages</w:t>
            </w:r>
            <w:proofErr w:type="gramEnd"/>
            <w:r w:rsidRPr="00832341">
              <w:rPr>
                <w:sz w:val="22"/>
                <w:szCs w:val="22"/>
              </w:rPr>
              <w:t xml:space="preserve"> election details:</w:t>
            </w:r>
          </w:p>
          <w:p w14:paraId="44177DEA" w14:textId="77777777" w:rsidR="00832341" w:rsidRPr="00832341" w:rsidRDefault="00832341" w:rsidP="00832341">
            <w:pPr>
              <w:numPr>
                <w:ilvl w:val="1"/>
                <w:numId w:val="203"/>
              </w:numPr>
              <w:spacing w:line="276" w:lineRule="auto"/>
              <w:jc w:val="left"/>
              <w:rPr>
                <w:sz w:val="22"/>
                <w:szCs w:val="22"/>
              </w:rPr>
            </w:pPr>
            <w:r w:rsidRPr="00832341">
              <w:rPr>
                <w:sz w:val="22"/>
                <w:szCs w:val="22"/>
              </w:rPr>
              <w:t>Candidates (bilingual names)</w:t>
            </w:r>
          </w:p>
          <w:p w14:paraId="5446520C" w14:textId="77777777" w:rsidR="00832341" w:rsidRPr="00832341" w:rsidRDefault="00832341" w:rsidP="00832341">
            <w:pPr>
              <w:numPr>
                <w:ilvl w:val="1"/>
                <w:numId w:val="203"/>
              </w:numPr>
              <w:spacing w:line="276" w:lineRule="auto"/>
              <w:jc w:val="left"/>
              <w:rPr>
                <w:sz w:val="22"/>
                <w:szCs w:val="22"/>
              </w:rPr>
            </w:pPr>
            <w:r w:rsidRPr="00832341">
              <w:rPr>
                <w:sz w:val="22"/>
                <w:szCs w:val="22"/>
              </w:rPr>
              <w:t>Voting schedule (auto-closes via TTL)</w:t>
            </w:r>
          </w:p>
          <w:p w14:paraId="28C68C13" w14:textId="77777777" w:rsidR="00832341" w:rsidRPr="00832341" w:rsidRDefault="00832341" w:rsidP="00832341">
            <w:pPr>
              <w:numPr>
                <w:ilvl w:val="1"/>
                <w:numId w:val="203"/>
              </w:numPr>
              <w:spacing w:line="276" w:lineRule="auto"/>
              <w:jc w:val="left"/>
              <w:rPr>
                <w:sz w:val="22"/>
                <w:szCs w:val="22"/>
              </w:rPr>
            </w:pPr>
            <w:r w:rsidRPr="00832341">
              <w:rPr>
                <w:sz w:val="22"/>
                <w:szCs w:val="22"/>
              </w:rPr>
              <w:t>Real-time result tallies</w:t>
            </w:r>
          </w:p>
          <w:p w14:paraId="3003FF08" w14:textId="77777777" w:rsidR="00832341" w:rsidRPr="00832341" w:rsidRDefault="00832341" w:rsidP="00832341">
            <w:pPr>
              <w:spacing w:line="276" w:lineRule="auto"/>
              <w:jc w:val="left"/>
              <w:rPr>
                <w:sz w:val="22"/>
                <w:szCs w:val="22"/>
              </w:rPr>
            </w:pPr>
          </w:p>
        </w:tc>
      </w:tr>
      <w:tr w:rsidR="00832341" w14:paraId="1A2C24CE" w14:textId="77777777" w:rsidTr="00832341">
        <w:trPr>
          <w:trHeight w:val="1906"/>
        </w:trPr>
        <w:tc>
          <w:tcPr>
            <w:tcW w:w="4828" w:type="dxa"/>
            <w:vAlign w:val="center"/>
          </w:tcPr>
          <w:p w14:paraId="7332E092" w14:textId="78356043" w:rsidR="00832341" w:rsidRPr="00832341" w:rsidRDefault="00832341" w:rsidP="00832341">
            <w:pPr>
              <w:pStyle w:val="ListParagraph"/>
              <w:numPr>
                <w:ilvl w:val="0"/>
                <w:numId w:val="189"/>
              </w:numPr>
              <w:spacing w:line="276" w:lineRule="auto"/>
              <w:jc w:val="left"/>
              <w:rPr>
                <w:b/>
                <w:bCs/>
                <w:sz w:val="22"/>
                <w:szCs w:val="22"/>
              </w:rPr>
            </w:pPr>
            <w:r w:rsidRPr="00832341">
              <w:rPr>
                <w:b/>
                <w:bCs/>
                <w:sz w:val="22"/>
                <w:szCs w:val="22"/>
              </w:rPr>
              <w:lastRenderedPageBreak/>
              <w:t>Votes</w:t>
            </w:r>
          </w:p>
          <w:p w14:paraId="6ACE56F0" w14:textId="77777777" w:rsidR="00832341" w:rsidRPr="00832341" w:rsidRDefault="00832341" w:rsidP="00832341">
            <w:pPr>
              <w:spacing w:line="276" w:lineRule="auto"/>
              <w:jc w:val="left"/>
              <w:rPr>
                <w:b/>
                <w:bCs/>
                <w:sz w:val="22"/>
                <w:szCs w:val="22"/>
              </w:rPr>
            </w:pPr>
          </w:p>
        </w:tc>
        <w:tc>
          <w:tcPr>
            <w:tcW w:w="5180" w:type="dxa"/>
          </w:tcPr>
          <w:p w14:paraId="5058663F" w14:textId="77777777" w:rsidR="00832341" w:rsidRPr="00832341" w:rsidRDefault="00832341" w:rsidP="00832341">
            <w:pPr>
              <w:numPr>
                <w:ilvl w:val="0"/>
                <w:numId w:val="204"/>
              </w:numPr>
              <w:spacing w:line="276" w:lineRule="auto"/>
              <w:jc w:val="left"/>
              <w:rPr>
                <w:sz w:val="22"/>
                <w:szCs w:val="22"/>
              </w:rPr>
            </w:pPr>
            <w:r w:rsidRPr="00832341">
              <w:rPr>
                <w:sz w:val="22"/>
                <w:szCs w:val="22"/>
              </w:rPr>
              <w:t>Securely records votes:</w:t>
            </w:r>
          </w:p>
          <w:p w14:paraId="6A575786" w14:textId="77777777" w:rsidR="00832341" w:rsidRPr="00832341" w:rsidRDefault="00832341" w:rsidP="00832341">
            <w:pPr>
              <w:numPr>
                <w:ilvl w:val="1"/>
                <w:numId w:val="204"/>
              </w:numPr>
              <w:spacing w:line="276" w:lineRule="auto"/>
              <w:jc w:val="left"/>
              <w:rPr>
                <w:sz w:val="22"/>
                <w:szCs w:val="22"/>
              </w:rPr>
            </w:pPr>
            <w:proofErr w:type="spellStart"/>
            <w:r w:rsidRPr="00832341">
              <w:rPr>
                <w:sz w:val="22"/>
                <w:szCs w:val="22"/>
              </w:rPr>
              <w:t>encryptedVote</w:t>
            </w:r>
            <w:proofErr w:type="spellEnd"/>
            <w:r w:rsidRPr="00832341">
              <w:rPr>
                <w:sz w:val="22"/>
                <w:szCs w:val="22"/>
              </w:rPr>
              <w:t> (homomorphic encryption)</w:t>
            </w:r>
          </w:p>
          <w:p w14:paraId="33C5AB50" w14:textId="77777777" w:rsidR="00832341" w:rsidRPr="00832341" w:rsidRDefault="00832341" w:rsidP="00832341">
            <w:pPr>
              <w:numPr>
                <w:ilvl w:val="1"/>
                <w:numId w:val="204"/>
              </w:numPr>
              <w:spacing w:line="276" w:lineRule="auto"/>
              <w:jc w:val="left"/>
              <w:rPr>
                <w:sz w:val="22"/>
                <w:szCs w:val="22"/>
              </w:rPr>
            </w:pPr>
            <w:proofErr w:type="spellStart"/>
            <w:r w:rsidRPr="00832341">
              <w:rPr>
                <w:sz w:val="22"/>
                <w:szCs w:val="22"/>
              </w:rPr>
              <w:t>auditHash</w:t>
            </w:r>
            <w:proofErr w:type="spellEnd"/>
            <w:r w:rsidRPr="00832341">
              <w:rPr>
                <w:sz w:val="22"/>
                <w:szCs w:val="22"/>
              </w:rPr>
              <w:t> (written to blockchain)</w:t>
            </w:r>
          </w:p>
          <w:p w14:paraId="4149EAAA" w14:textId="77777777" w:rsidR="00832341" w:rsidRPr="00832341" w:rsidRDefault="00832341" w:rsidP="00832341">
            <w:pPr>
              <w:numPr>
                <w:ilvl w:val="1"/>
                <w:numId w:val="204"/>
              </w:numPr>
              <w:spacing w:line="276" w:lineRule="auto"/>
              <w:jc w:val="left"/>
              <w:rPr>
                <w:sz w:val="22"/>
                <w:szCs w:val="22"/>
              </w:rPr>
            </w:pPr>
            <w:r w:rsidRPr="00832341">
              <w:rPr>
                <w:sz w:val="22"/>
                <w:szCs w:val="22"/>
              </w:rPr>
              <w:t>No voter-ID linkage</w:t>
            </w:r>
          </w:p>
          <w:p w14:paraId="08EA28CE" w14:textId="77777777" w:rsidR="00832341" w:rsidRPr="00832341" w:rsidRDefault="00832341" w:rsidP="00832341">
            <w:pPr>
              <w:spacing w:line="276" w:lineRule="auto"/>
              <w:jc w:val="left"/>
              <w:rPr>
                <w:sz w:val="22"/>
                <w:szCs w:val="22"/>
              </w:rPr>
            </w:pPr>
          </w:p>
        </w:tc>
      </w:tr>
      <w:tr w:rsidR="00832341" w14:paraId="0B441B8E" w14:textId="77777777" w:rsidTr="00832341">
        <w:trPr>
          <w:trHeight w:val="2457"/>
        </w:trPr>
        <w:tc>
          <w:tcPr>
            <w:tcW w:w="4828" w:type="dxa"/>
            <w:vAlign w:val="center"/>
          </w:tcPr>
          <w:p w14:paraId="29B12628" w14:textId="10250D9C" w:rsidR="00832341" w:rsidRPr="00832341" w:rsidRDefault="00832341" w:rsidP="00832341">
            <w:pPr>
              <w:pStyle w:val="ListParagraph"/>
              <w:numPr>
                <w:ilvl w:val="0"/>
                <w:numId w:val="189"/>
              </w:numPr>
              <w:spacing w:line="276" w:lineRule="auto"/>
              <w:jc w:val="left"/>
              <w:rPr>
                <w:b/>
                <w:bCs/>
                <w:sz w:val="22"/>
                <w:szCs w:val="22"/>
              </w:rPr>
            </w:pPr>
            <w:r w:rsidRPr="00832341">
              <w:rPr>
                <w:b/>
                <w:bCs/>
                <w:sz w:val="22"/>
                <w:szCs w:val="22"/>
              </w:rPr>
              <w:t>Admin Logs</w:t>
            </w:r>
          </w:p>
          <w:p w14:paraId="2A8CAEA1" w14:textId="77777777" w:rsidR="00832341" w:rsidRPr="00832341" w:rsidRDefault="00832341" w:rsidP="00832341">
            <w:pPr>
              <w:spacing w:line="276" w:lineRule="auto"/>
              <w:jc w:val="left"/>
              <w:rPr>
                <w:b/>
                <w:bCs/>
                <w:sz w:val="22"/>
                <w:szCs w:val="22"/>
              </w:rPr>
            </w:pPr>
          </w:p>
        </w:tc>
        <w:tc>
          <w:tcPr>
            <w:tcW w:w="5180" w:type="dxa"/>
          </w:tcPr>
          <w:p w14:paraId="38CFCB84" w14:textId="77777777" w:rsidR="00832341" w:rsidRPr="00832341" w:rsidRDefault="00832341" w:rsidP="00832341">
            <w:pPr>
              <w:numPr>
                <w:ilvl w:val="0"/>
                <w:numId w:val="205"/>
              </w:numPr>
              <w:spacing w:line="276" w:lineRule="auto"/>
              <w:jc w:val="left"/>
              <w:rPr>
                <w:sz w:val="22"/>
                <w:szCs w:val="22"/>
              </w:rPr>
            </w:pPr>
            <w:r w:rsidRPr="00832341">
              <w:rPr>
                <w:sz w:val="22"/>
                <w:szCs w:val="22"/>
              </w:rPr>
              <w:t>Tracks all admin actions for compliance auditing.</w:t>
            </w:r>
          </w:p>
          <w:p w14:paraId="16BF685D" w14:textId="77777777" w:rsidR="00832341" w:rsidRPr="00832341" w:rsidRDefault="00832341" w:rsidP="00832341">
            <w:pPr>
              <w:spacing w:line="276" w:lineRule="auto"/>
              <w:jc w:val="left"/>
              <w:rPr>
                <w:sz w:val="22"/>
                <w:szCs w:val="22"/>
              </w:rPr>
            </w:pPr>
            <w:r w:rsidRPr="00832341">
              <w:rPr>
                <w:b/>
                <w:bCs/>
                <w:sz w:val="22"/>
                <w:szCs w:val="22"/>
              </w:rPr>
              <w:t>Key Features</w:t>
            </w:r>
          </w:p>
          <w:p w14:paraId="4813705B" w14:textId="77777777" w:rsidR="00832341" w:rsidRPr="00832341" w:rsidRDefault="00832341" w:rsidP="00832341">
            <w:pPr>
              <w:numPr>
                <w:ilvl w:val="0"/>
                <w:numId w:val="206"/>
              </w:numPr>
              <w:spacing w:line="276" w:lineRule="auto"/>
              <w:jc w:val="left"/>
              <w:rPr>
                <w:sz w:val="22"/>
                <w:szCs w:val="22"/>
              </w:rPr>
            </w:pPr>
            <w:r w:rsidRPr="00832341">
              <w:rPr>
                <w:b/>
                <w:bCs/>
                <w:sz w:val="22"/>
                <w:szCs w:val="22"/>
              </w:rPr>
              <w:t>Security</w:t>
            </w:r>
            <w:r w:rsidRPr="00832341">
              <w:rPr>
                <w:sz w:val="22"/>
                <w:szCs w:val="22"/>
              </w:rPr>
              <w:t>: AES-256 encryption, TLS 1.3</w:t>
            </w:r>
          </w:p>
          <w:p w14:paraId="2CCA3238" w14:textId="77777777" w:rsidR="00832341" w:rsidRPr="00832341" w:rsidRDefault="00832341" w:rsidP="00832341">
            <w:pPr>
              <w:numPr>
                <w:ilvl w:val="0"/>
                <w:numId w:val="206"/>
              </w:numPr>
              <w:spacing w:line="276" w:lineRule="auto"/>
              <w:jc w:val="left"/>
              <w:rPr>
                <w:sz w:val="22"/>
                <w:szCs w:val="22"/>
              </w:rPr>
            </w:pPr>
            <w:r w:rsidRPr="00832341">
              <w:rPr>
                <w:b/>
                <w:bCs/>
                <w:sz w:val="22"/>
                <w:szCs w:val="22"/>
              </w:rPr>
              <w:t>Privacy</w:t>
            </w:r>
            <w:r w:rsidRPr="00832341">
              <w:rPr>
                <w:sz w:val="22"/>
                <w:szCs w:val="22"/>
              </w:rPr>
              <w:t>: Votes anonymous, GDPR-compliant</w:t>
            </w:r>
          </w:p>
          <w:p w14:paraId="63F55C0B" w14:textId="77777777" w:rsidR="00832341" w:rsidRPr="00832341" w:rsidRDefault="00832341" w:rsidP="00832341">
            <w:pPr>
              <w:numPr>
                <w:ilvl w:val="0"/>
                <w:numId w:val="206"/>
              </w:numPr>
              <w:spacing w:line="276" w:lineRule="auto"/>
              <w:jc w:val="left"/>
              <w:rPr>
                <w:sz w:val="22"/>
                <w:szCs w:val="22"/>
              </w:rPr>
            </w:pPr>
            <w:r w:rsidRPr="00832341">
              <w:rPr>
                <w:b/>
                <w:bCs/>
                <w:sz w:val="22"/>
                <w:szCs w:val="22"/>
              </w:rPr>
              <w:t>Performance</w:t>
            </w:r>
            <w:r w:rsidRPr="00832341">
              <w:rPr>
                <w:sz w:val="22"/>
                <w:szCs w:val="22"/>
              </w:rPr>
              <w:t>: Sharding by </w:t>
            </w:r>
            <w:proofErr w:type="spellStart"/>
            <w:r w:rsidRPr="00832341">
              <w:rPr>
                <w:sz w:val="22"/>
                <w:szCs w:val="22"/>
              </w:rPr>
              <w:t>electionId</w:t>
            </w:r>
            <w:proofErr w:type="spellEnd"/>
          </w:p>
          <w:p w14:paraId="72142E60" w14:textId="77777777" w:rsidR="00832341" w:rsidRPr="00832341" w:rsidRDefault="00832341" w:rsidP="00832341">
            <w:pPr>
              <w:spacing w:line="276" w:lineRule="auto"/>
              <w:jc w:val="left"/>
              <w:rPr>
                <w:sz w:val="22"/>
                <w:szCs w:val="22"/>
              </w:rPr>
            </w:pPr>
          </w:p>
        </w:tc>
      </w:tr>
    </w:tbl>
    <w:p w14:paraId="27B083D4" w14:textId="77777777" w:rsidR="00832341" w:rsidRPr="00170327" w:rsidRDefault="00832341" w:rsidP="00832341">
      <w:pPr>
        <w:spacing w:line="240" w:lineRule="auto"/>
        <w:jc w:val="left"/>
      </w:pPr>
    </w:p>
    <w:p w14:paraId="00535D5F" w14:textId="266C6589" w:rsidR="007A24ED" w:rsidRPr="00170327" w:rsidRDefault="007A24ED" w:rsidP="00A207C9">
      <w:pPr>
        <w:spacing w:line="278" w:lineRule="auto"/>
        <w:jc w:val="left"/>
        <w:rPr>
          <w:b/>
          <w:bCs/>
        </w:rPr>
      </w:pPr>
      <w:r w:rsidRPr="00170327">
        <w:rPr>
          <w:b/>
          <w:bCs/>
        </w:rPr>
        <w:t>Use cases</w:t>
      </w:r>
    </w:p>
    <w:p w14:paraId="1931AE20" w14:textId="77777777" w:rsidR="007A24ED" w:rsidRDefault="007A24ED" w:rsidP="007A24ED">
      <w:pPr>
        <w:spacing w:line="278" w:lineRule="auto"/>
        <w:jc w:val="left"/>
      </w:pPr>
      <w:r w:rsidRPr="007A24ED">
        <w:rPr>
          <w:noProof/>
        </w:rPr>
        <w:drawing>
          <wp:inline distT="0" distB="0" distL="0" distR="0" wp14:anchorId="1702D9DB" wp14:editId="37897B5C">
            <wp:extent cx="5748015" cy="442912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83391" cy="4456384"/>
                    </a:xfrm>
                    <a:prstGeom prst="rect">
                      <a:avLst/>
                    </a:prstGeom>
                  </pic:spPr>
                </pic:pic>
              </a:graphicData>
            </a:graphic>
          </wp:inline>
        </w:drawing>
      </w:r>
    </w:p>
    <w:p w14:paraId="0E9C4987" w14:textId="5ED1F127" w:rsidR="00170327" w:rsidRPr="00832341" w:rsidRDefault="00170327" w:rsidP="00832341">
      <w:pPr>
        <w:spacing w:line="278" w:lineRule="auto"/>
        <w:jc w:val="left"/>
        <w:rPr>
          <w:sz w:val="20"/>
          <w:szCs w:val="20"/>
        </w:rPr>
      </w:pPr>
      <w:r>
        <w:rPr>
          <w:sz w:val="20"/>
          <w:szCs w:val="20"/>
        </w:rPr>
        <w:t>(</w:t>
      </w:r>
      <w:r w:rsidR="00A207C9" w:rsidRPr="00A207C9">
        <w:rPr>
          <w:sz w:val="20"/>
          <w:szCs w:val="20"/>
        </w:rPr>
        <w:t>Fig.9</w:t>
      </w:r>
      <w:r>
        <w:rPr>
          <w:sz w:val="20"/>
          <w:szCs w:val="20"/>
        </w:rPr>
        <w:t>)</w:t>
      </w:r>
      <w:r w:rsidR="00A207C9" w:rsidRPr="00A207C9">
        <w:rPr>
          <w:sz w:val="20"/>
          <w:szCs w:val="20"/>
        </w:rPr>
        <w:t xml:space="preserve"> </w:t>
      </w:r>
      <w:r>
        <w:rPr>
          <w:sz w:val="20"/>
          <w:szCs w:val="20"/>
        </w:rPr>
        <w:t>Use</w:t>
      </w:r>
      <w:r w:rsidRPr="00A207C9">
        <w:rPr>
          <w:sz w:val="20"/>
          <w:szCs w:val="20"/>
        </w:rPr>
        <w:t xml:space="preserve"> case</w:t>
      </w:r>
      <w:r w:rsidR="00A207C9" w:rsidRPr="00A207C9">
        <w:rPr>
          <w:sz w:val="20"/>
          <w:szCs w:val="20"/>
        </w:rPr>
        <w:t xml:space="preserve"> </w:t>
      </w:r>
      <w:r w:rsidR="00554F69">
        <w:rPr>
          <w:sz w:val="20"/>
          <w:szCs w:val="20"/>
        </w:rPr>
        <w:t>D</w:t>
      </w:r>
      <w:r w:rsidR="00A207C9" w:rsidRPr="00A207C9">
        <w:rPr>
          <w:sz w:val="20"/>
          <w:szCs w:val="20"/>
        </w:rPr>
        <w:t>iagram</w:t>
      </w:r>
    </w:p>
    <w:p w14:paraId="74AAA145" w14:textId="77777777" w:rsidR="00832341" w:rsidRDefault="00832341" w:rsidP="00832341">
      <w:pPr>
        <w:spacing w:line="240" w:lineRule="auto"/>
        <w:jc w:val="left"/>
        <w:rPr>
          <w:b/>
          <w:bCs/>
        </w:rPr>
      </w:pPr>
    </w:p>
    <w:p w14:paraId="5ED4A6B4" w14:textId="67AD0BCD" w:rsidR="00170327" w:rsidRPr="00170327" w:rsidRDefault="00A207C9" w:rsidP="00832341">
      <w:pPr>
        <w:spacing w:line="240" w:lineRule="auto"/>
        <w:jc w:val="left"/>
      </w:pPr>
      <w:r w:rsidRPr="00170327">
        <w:rPr>
          <w:b/>
          <w:bCs/>
        </w:rPr>
        <w:t>Key Actors &amp; Interactions</w:t>
      </w:r>
    </w:p>
    <w:tbl>
      <w:tblPr>
        <w:tblStyle w:val="TableGrid"/>
        <w:tblW w:w="9964" w:type="dxa"/>
        <w:tblInd w:w="-5" w:type="dxa"/>
        <w:tblLook w:val="04A0" w:firstRow="1" w:lastRow="0" w:firstColumn="1" w:lastColumn="0" w:noHBand="0" w:noVBand="1"/>
      </w:tblPr>
      <w:tblGrid>
        <w:gridCol w:w="2707"/>
        <w:gridCol w:w="3483"/>
        <w:gridCol w:w="3774"/>
      </w:tblGrid>
      <w:tr w:rsidR="00170327" w14:paraId="16D27D09" w14:textId="77777777" w:rsidTr="00832341">
        <w:trPr>
          <w:trHeight w:val="580"/>
        </w:trPr>
        <w:tc>
          <w:tcPr>
            <w:tcW w:w="2707" w:type="dxa"/>
          </w:tcPr>
          <w:p w14:paraId="6173696F" w14:textId="77777777" w:rsidR="00170327" w:rsidRPr="00170327" w:rsidRDefault="00170327" w:rsidP="00832341">
            <w:pPr>
              <w:spacing w:line="240" w:lineRule="auto"/>
              <w:ind w:left="720"/>
            </w:pPr>
            <w:r w:rsidRPr="00170327">
              <w:rPr>
                <w:b/>
                <w:bCs/>
              </w:rPr>
              <w:t>Voter</w:t>
            </w:r>
          </w:p>
          <w:p w14:paraId="13A131AA" w14:textId="77777777" w:rsidR="00170327" w:rsidRDefault="00170327" w:rsidP="00832341">
            <w:pPr>
              <w:spacing w:line="240" w:lineRule="auto"/>
            </w:pPr>
          </w:p>
        </w:tc>
        <w:tc>
          <w:tcPr>
            <w:tcW w:w="3483" w:type="dxa"/>
          </w:tcPr>
          <w:p w14:paraId="3482ABF0" w14:textId="77777777" w:rsidR="00170327" w:rsidRPr="00170327" w:rsidRDefault="00170327" w:rsidP="00832341">
            <w:pPr>
              <w:spacing w:line="240" w:lineRule="auto"/>
              <w:ind w:left="720"/>
            </w:pPr>
            <w:r w:rsidRPr="00170327">
              <w:rPr>
                <w:b/>
                <w:bCs/>
              </w:rPr>
              <w:t>Admin</w:t>
            </w:r>
          </w:p>
          <w:p w14:paraId="29FAFC42" w14:textId="77777777" w:rsidR="00170327" w:rsidRDefault="00170327" w:rsidP="00832341">
            <w:pPr>
              <w:spacing w:line="240" w:lineRule="auto"/>
            </w:pPr>
          </w:p>
        </w:tc>
        <w:tc>
          <w:tcPr>
            <w:tcW w:w="3774" w:type="dxa"/>
          </w:tcPr>
          <w:p w14:paraId="757757F2" w14:textId="77777777" w:rsidR="00170327" w:rsidRPr="00170327" w:rsidRDefault="00170327" w:rsidP="00832341">
            <w:pPr>
              <w:spacing w:line="240" w:lineRule="auto"/>
              <w:ind w:left="720"/>
            </w:pPr>
            <w:r w:rsidRPr="00170327">
              <w:rPr>
                <w:b/>
                <w:bCs/>
              </w:rPr>
              <w:t>System</w:t>
            </w:r>
          </w:p>
          <w:p w14:paraId="1CAC3DFB" w14:textId="77777777" w:rsidR="00170327" w:rsidRDefault="00170327" w:rsidP="00832341">
            <w:pPr>
              <w:spacing w:line="240" w:lineRule="auto"/>
              <w:ind w:left="1080"/>
            </w:pPr>
          </w:p>
        </w:tc>
      </w:tr>
      <w:tr w:rsidR="00170327" w14:paraId="7D027C46" w14:textId="77777777" w:rsidTr="00832341">
        <w:trPr>
          <w:trHeight w:val="596"/>
        </w:trPr>
        <w:tc>
          <w:tcPr>
            <w:tcW w:w="2707" w:type="dxa"/>
          </w:tcPr>
          <w:p w14:paraId="24137440" w14:textId="474E9288" w:rsidR="00170327" w:rsidRDefault="00170327" w:rsidP="00832341">
            <w:pPr>
              <w:spacing w:line="240" w:lineRule="auto"/>
            </w:pPr>
            <w:r w:rsidRPr="00170327">
              <w:t>Register/Update profile</w:t>
            </w:r>
          </w:p>
        </w:tc>
        <w:tc>
          <w:tcPr>
            <w:tcW w:w="3483" w:type="dxa"/>
          </w:tcPr>
          <w:p w14:paraId="195F74A6" w14:textId="0A0C79DB" w:rsidR="00170327" w:rsidRDefault="00170327" w:rsidP="00832341">
            <w:pPr>
              <w:spacing w:line="240" w:lineRule="auto"/>
            </w:pPr>
            <w:r w:rsidRPr="00170327">
              <w:t>Manage voter eligibility</w:t>
            </w:r>
          </w:p>
        </w:tc>
        <w:tc>
          <w:tcPr>
            <w:tcW w:w="3774" w:type="dxa"/>
          </w:tcPr>
          <w:p w14:paraId="7E0ABD06" w14:textId="774C4BC2" w:rsidR="00170327" w:rsidRDefault="00170327" w:rsidP="00832341">
            <w:pPr>
              <w:spacing w:line="240" w:lineRule="auto"/>
            </w:pPr>
            <w:r w:rsidRPr="00170327">
              <w:t>Process face recognition</w:t>
            </w:r>
          </w:p>
        </w:tc>
      </w:tr>
      <w:tr w:rsidR="00170327" w14:paraId="586BAEA7" w14:textId="77777777" w:rsidTr="00832341">
        <w:trPr>
          <w:trHeight w:val="886"/>
        </w:trPr>
        <w:tc>
          <w:tcPr>
            <w:tcW w:w="2707" w:type="dxa"/>
          </w:tcPr>
          <w:p w14:paraId="3CECB07B" w14:textId="77777777" w:rsidR="00170327" w:rsidRPr="00170327" w:rsidRDefault="00170327" w:rsidP="00832341">
            <w:pPr>
              <w:spacing w:line="240" w:lineRule="auto"/>
            </w:pPr>
            <w:r w:rsidRPr="00170327">
              <w:t>Authenticate (Face ID + OTP)</w:t>
            </w:r>
          </w:p>
          <w:p w14:paraId="63667540" w14:textId="77777777" w:rsidR="00170327" w:rsidRDefault="00170327" w:rsidP="00832341">
            <w:pPr>
              <w:spacing w:line="240" w:lineRule="auto"/>
            </w:pPr>
          </w:p>
        </w:tc>
        <w:tc>
          <w:tcPr>
            <w:tcW w:w="3483" w:type="dxa"/>
          </w:tcPr>
          <w:p w14:paraId="47B6A128" w14:textId="77777777" w:rsidR="00170327" w:rsidRPr="00170327" w:rsidRDefault="00170327" w:rsidP="00832341">
            <w:pPr>
              <w:spacing w:line="240" w:lineRule="auto"/>
            </w:pPr>
            <w:r w:rsidRPr="00170327">
              <w:t>Configure elections</w:t>
            </w:r>
          </w:p>
          <w:p w14:paraId="6CAD00C6" w14:textId="77777777" w:rsidR="00170327" w:rsidRDefault="00170327" w:rsidP="00832341">
            <w:pPr>
              <w:spacing w:line="240" w:lineRule="auto"/>
              <w:ind w:left="1080"/>
            </w:pPr>
          </w:p>
        </w:tc>
        <w:tc>
          <w:tcPr>
            <w:tcW w:w="3774" w:type="dxa"/>
          </w:tcPr>
          <w:p w14:paraId="440394AE" w14:textId="15D9425C" w:rsidR="00170327" w:rsidRDefault="00170327" w:rsidP="00832341">
            <w:pPr>
              <w:spacing w:line="240" w:lineRule="auto"/>
            </w:pPr>
            <w:r w:rsidRPr="00170327">
              <w:t>Encrypt/store votes</w:t>
            </w:r>
          </w:p>
        </w:tc>
      </w:tr>
      <w:tr w:rsidR="00170327" w14:paraId="30812981" w14:textId="77777777" w:rsidTr="00832341">
        <w:trPr>
          <w:trHeight w:val="290"/>
        </w:trPr>
        <w:tc>
          <w:tcPr>
            <w:tcW w:w="2707" w:type="dxa"/>
          </w:tcPr>
          <w:p w14:paraId="36181589" w14:textId="3355C7A8" w:rsidR="00170327" w:rsidRDefault="00170327" w:rsidP="00832341">
            <w:pPr>
              <w:spacing w:line="240" w:lineRule="auto"/>
            </w:pPr>
            <w:r w:rsidRPr="00170327">
              <w:t>Cast/Preview vote</w:t>
            </w:r>
          </w:p>
        </w:tc>
        <w:tc>
          <w:tcPr>
            <w:tcW w:w="3483" w:type="dxa"/>
          </w:tcPr>
          <w:p w14:paraId="54FEEC94" w14:textId="0C009DE6" w:rsidR="00170327" w:rsidRDefault="00170327" w:rsidP="00832341">
            <w:pPr>
              <w:spacing w:line="240" w:lineRule="auto"/>
            </w:pPr>
            <w:r w:rsidRPr="00170327">
              <w:t>Monitor real-time results</w:t>
            </w:r>
          </w:p>
        </w:tc>
        <w:tc>
          <w:tcPr>
            <w:tcW w:w="3774" w:type="dxa"/>
          </w:tcPr>
          <w:p w14:paraId="52C6D25D" w14:textId="000DBC0A" w:rsidR="00170327" w:rsidRDefault="00170327" w:rsidP="00832341">
            <w:pPr>
              <w:spacing w:line="240" w:lineRule="auto"/>
            </w:pPr>
            <w:r w:rsidRPr="00170327">
              <w:t>Tally results</w:t>
            </w:r>
          </w:p>
        </w:tc>
      </w:tr>
      <w:tr w:rsidR="00170327" w14:paraId="7C105C11" w14:textId="77777777" w:rsidTr="00832341">
        <w:trPr>
          <w:trHeight w:val="580"/>
        </w:trPr>
        <w:tc>
          <w:tcPr>
            <w:tcW w:w="2707" w:type="dxa"/>
          </w:tcPr>
          <w:p w14:paraId="66220D08" w14:textId="2682F696" w:rsidR="00170327" w:rsidRDefault="00170327" w:rsidP="00832341">
            <w:pPr>
              <w:spacing w:line="240" w:lineRule="auto"/>
            </w:pPr>
            <w:r w:rsidRPr="00170327">
              <w:t>Verify receipt</w:t>
            </w:r>
          </w:p>
        </w:tc>
        <w:tc>
          <w:tcPr>
            <w:tcW w:w="3483" w:type="dxa"/>
          </w:tcPr>
          <w:p w14:paraId="435ADD93" w14:textId="2219A701" w:rsidR="00170327" w:rsidRDefault="00170327" w:rsidP="00832341">
            <w:pPr>
              <w:spacing w:line="240" w:lineRule="auto"/>
            </w:pPr>
            <w:r w:rsidRPr="00170327">
              <w:t>Generate audit reports</w:t>
            </w:r>
          </w:p>
        </w:tc>
        <w:tc>
          <w:tcPr>
            <w:tcW w:w="3774" w:type="dxa"/>
          </w:tcPr>
          <w:p w14:paraId="520E641C" w14:textId="77777777" w:rsidR="00170327" w:rsidRPr="00170327" w:rsidRDefault="00170327" w:rsidP="00832341">
            <w:pPr>
              <w:spacing w:line="240" w:lineRule="auto"/>
            </w:pPr>
            <w:r w:rsidRPr="00170327">
              <w:t>Push blockchain hashes</w:t>
            </w:r>
          </w:p>
          <w:p w14:paraId="0FF318F0" w14:textId="77777777" w:rsidR="00170327" w:rsidRDefault="00170327" w:rsidP="00832341">
            <w:pPr>
              <w:spacing w:line="240" w:lineRule="auto"/>
            </w:pPr>
          </w:p>
        </w:tc>
      </w:tr>
    </w:tbl>
    <w:p w14:paraId="18A59B0F" w14:textId="77777777" w:rsidR="00A207C9" w:rsidRDefault="00A207C9" w:rsidP="007A24ED">
      <w:pPr>
        <w:spacing w:line="278" w:lineRule="auto"/>
        <w:jc w:val="left"/>
      </w:pPr>
    </w:p>
    <w:p w14:paraId="243A3F3B" w14:textId="77777777" w:rsidR="00091CDE" w:rsidRDefault="00091CDE" w:rsidP="007A24ED">
      <w:pPr>
        <w:spacing w:line="278" w:lineRule="auto"/>
        <w:jc w:val="left"/>
      </w:pPr>
      <w:r w:rsidRPr="00091CDE">
        <w:rPr>
          <w:noProof/>
        </w:rPr>
        <w:drawing>
          <wp:inline distT="0" distB="0" distL="0" distR="0" wp14:anchorId="4E903F66" wp14:editId="0EDD0705">
            <wp:extent cx="5943600" cy="42818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81805"/>
                    </a:xfrm>
                    <a:prstGeom prst="rect">
                      <a:avLst/>
                    </a:prstGeom>
                  </pic:spPr>
                </pic:pic>
              </a:graphicData>
            </a:graphic>
          </wp:inline>
        </w:drawing>
      </w:r>
    </w:p>
    <w:p w14:paraId="6998776C" w14:textId="1107114F" w:rsidR="00A207C9" w:rsidRPr="00A207C9" w:rsidRDefault="00554F69" w:rsidP="00A207C9">
      <w:pPr>
        <w:spacing w:line="278" w:lineRule="auto"/>
        <w:jc w:val="left"/>
        <w:rPr>
          <w:sz w:val="20"/>
          <w:szCs w:val="20"/>
        </w:rPr>
      </w:pPr>
      <w:r>
        <w:rPr>
          <w:sz w:val="20"/>
          <w:szCs w:val="20"/>
        </w:rPr>
        <w:t>(</w:t>
      </w:r>
      <w:r w:rsidR="00A207C9" w:rsidRPr="00A207C9">
        <w:rPr>
          <w:sz w:val="20"/>
          <w:szCs w:val="20"/>
        </w:rPr>
        <w:t>Fig.10.</w:t>
      </w:r>
      <w:r>
        <w:rPr>
          <w:sz w:val="20"/>
          <w:szCs w:val="20"/>
        </w:rPr>
        <w:t xml:space="preserve">) </w:t>
      </w:r>
      <w:r w:rsidR="00A207C9" w:rsidRPr="00A207C9">
        <w:rPr>
          <w:sz w:val="20"/>
          <w:szCs w:val="20"/>
        </w:rPr>
        <w:t>ERD</w:t>
      </w:r>
      <w:r>
        <w:rPr>
          <w:sz w:val="20"/>
          <w:szCs w:val="20"/>
        </w:rPr>
        <w:t xml:space="preserve"> Diagram</w:t>
      </w:r>
    </w:p>
    <w:p w14:paraId="023D9D96" w14:textId="77777777" w:rsidR="00554F69" w:rsidRDefault="00A207C9" w:rsidP="00A207C9">
      <w:pPr>
        <w:spacing w:line="278" w:lineRule="auto"/>
        <w:jc w:val="left"/>
      </w:pPr>
      <w:r w:rsidRPr="00A207C9">
        <w:t>The Entity-Relationship Diagram (ERD)</w:t>
      </w:r>
      <w:r>
        <w:t xml:space="preserve"> </w:t>
      </w:r>
      <w:r w:rsidRPr="00A207C9">
        <w:rPr>
          <w:sz w:val="20"/>
          <w:szCs w:val="20"/>
        </w:rPr>
        <w:t xml:space="preserve">[Fig.10] </w:t>
      </w:r>
      <w:r w:rsidRPr="00A207C9">
        <w:t xml:space="preserve">of the online election system illustrates the key entities involved in the platform and how they interact. Core entities include </w:t>
      </w:r>
      <w:r w:rsidRPr="00A207C9">
        <w:rPr>
          <w:b/>
          <w:bCs/>
        </w:rPr>
        <w:t>Voter</w:t>
      </w:r>
      <w:r w:rsidRPr="00A207C9">
        <w:t xml:space="preserve">, </w:t>
      </w:r>
      <w:r w:rsidRPr="00A207C9">
        <w:rPr>
          <w:b/>
          <w:bCs/>
        </w:rPr>
        <w:t>Election</w:t>
      </w:r>
      <w:r w:rsidRPr="00A207C9">
        <w:t xml:space="preserve">, </w:t>
      </w:r>
      <w:r w:rsidRPr="00A207C9">
        <w:rPr>
          <w:b/>
          <w:bCs/>
        </w:rPr>
        <w:t>Candidate</w:t>
      </w:r>
      <w:r w:rsidRPr="00A207C9">
        <w:t xml:space="preserve">, </w:t>
      </w:r>
      <w:r w:rsidRPr="00A207C9">
        <w:rPr>
          <w:b/>
          <w:bCs/>
        </w:rPr>
        <w:t>Vote</w:t>
      </w:r>
      <w:r w:rsidRPr="00A207C9">
        <w:t xml:space="preserve">, and </w:t>
      </w:r>
      <w:r w:rsidRPr="00A207C9">
        <w:rPr>
          <w:b/>
          <w:bCs/>
        </w:rPr>
        <w:t>Admin</w:t>
      </w:r>
      <w:r w:rsidRPr="00A207C9">
        <w:t>.</w:t>
      </w:r>
    </w:p>
    <w:p w14:paraId="0FCE7258" w14:textId="77777777" w:rsidR="00554F69" w:rsidRDefault="00554F69" w:rsidP="00A207C9">
      <w:pPr>
        <w:spacing w:line="278" w:lineRule="auto"/>
        <w:jc w:val="left"/>
      </w:pPr>
    </w:p>
    <w:p w14:paraId="6501E62C" w14:textId="62C4373C" w:rsidR="00D26369" w:rsidRDefault="00A207C9" w:rsidP="00554F69">
      <w:pPr>
        <w:spacing w:line="278" w:lineRule="auto"/>
        <w:jc w:val="left"/>
      </w:pPr>
      <w:r w:rsidRPr="00A207C9">
        <w:t xml:space="preserve"> Each voter is linked to a unique authentication process, including facial recognition data. The </w:t>
      </w:r>
      <w:r w:rsidRPr="00A207C9">
        <w:rPr>
          <w:b/>
          <w:bCs/>
        </w:rPr>
        <w:t>Vote</w:t>
      </w:r>
      <w:r w:rsidRPr="00A207C9">
        <w:t xml:space="preserve"> entity captures encrypted and timestamped vote records associated with a specific voter and candidate, ensuring traceability and integrity. The ERD also supports relationships for managing multiple elections, candidates per election, and audit logs, enabling scalability, security, and transparency across the system.</w:t>
      </w:r>
    </w:p>
    <w:p w14:paraId="22EA7A67" w14:textId="77777777" w:rsidR="00554F69" w:rsidRDefault="00554F69" w:rsidP="00554F69">
      <w:pPr>
        <w:spacing w:line="278" w:lineRule="auto"/>
        <w:jc w:val="left"/>
      </w:pPr>
    </w:p>
    <w:p w14:paraId="14E81807" w14:textId="77777777" w:rsidR="00D26369" w:rsidRPr="00D26369" w:rsidRDefault="00D26369" w:rsidP="00D26369">
      <w:pPr>
        <w:spacing w:line="278" w:lineRule="auto"/>
        <w:jc w:val="left"/>
        <w:rPr>
          <w:b/>
          <w:bCs/>
        </w:rPr>
      </w:pPr>
      <w:r w:rsidRPr="00D26369">
        <w:rPr>
          <w:b/>
          <w:bCs/>
        </w:rPr>
        <w:t>English</w:t>
      </w:r>
      <w:r>
        <w:rPr>
          <w:b/>
          <w:bCs/>
        </w:rPr>
        <w:t xml:space="preserve">/Arabic </w:t>
      </w:r>
      <w:r w:rsidRPr="00D26369">
        <w:rPr>
          <w:b/>
          <w:bCs/>
        </w:rPr>
        <w:t>Translation Snippets</w:t>
      </w:r>
    </w:p>
    <w:p w14:paraId="26EE898E" w14:textId="77777777" w:rsidR="00D26369" w:rsidRPr="00D26369" w:rsidRDefault="00D26369" w:rsidP="00D26369">
      <w:pPr>
        <w:spacing w:line="278" w:lineRule="auto"/>
        <w:jc w:val="left"/>
      </w:pPr>
      <w:r w:rsidRPr="00D26369">
        <w:rPr>
          <w:b/>
          <w:bCs/>
        </w:rPr>
        <w:t>1. Navbar</w:t>
      </w:r>
    </w:p>
    <w:p w14:paraId="281FCB3A" w14:textId="77777777" w:rsidR="00D26369" w:rsidRDefault="00D26369" w:rsidP="007A24ED">
      <w:pPr>
        <w:spacing w:line="278" w:lineRule="auto"/>
        <w:jc w:val="left"/>
      </w:pPr>
      <w:r w:rsidRPr="00D26369">
        <w:rPr>
          <w:noProof/>
        </w:rPr>
        <w:drawing>
          <wp:inline distT="0" distB="0" distL="0" distR="0" wp14:anchorId="506311EC" wp14:editId="6277AC17">
            <wp:extent cx="6629847" cy="2171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34166" cy="2173115"/>
                    </a:xfrm>
                    <a:prstGeom prst="rect">
                      <a:avLst/>
                    </a:prstGeom>
                  </pic:spPr>
                </pic:pic>
              </a:graphicData>
            </a:graphic>
          </wp:inline>
        </w:drawing>
      </w:r>
    </w:p>
    <w:p w14:paraId="38EF8443" w14:textId="5D7B1DB5" w:rsidR="00D26369" w:rsidRPr="00170327" w:rsidRDefault="00D26369" w:rsidP="00170327">
      <w:pPr>
        <w:spacing w:line="278" w:lineRule="auto"/>
        <w:jc w:val="left"/>
      </w:pPr>
      <w:r w:rsidRPr="00D26369">
        <w:rPr>
          <w:noProof/>
        </w:rPr>
        <w:drawing>
          <wp:inline distT="0" distB="0" distL="0" distR="0" wp14:anchorId="1650F41E" wp14:editId="6720B03A">
            <wp:extent cx="6629400" cy="2089395"/>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52650" cy="2096723"/>
                    </a:xfrm>
                    <a:prstGeom prst="rect">
                      <a:avLst/>
                    </a:prstGeom>
                  </pic:spPr>
                </pic:pic>
              </a:graphicData>
            </a:graphic>
          </wp:inline>
        </w:drawing>
      </w:r>
    </w:p>
    <w:p w14:paraId="57B1CE5D" w14:textId="77777777" w:rsidR="00D26369" w:rsidRDefault="00D26369" w:rsidP="00D26369">
      <w:pPr>
        <w:spacing w:line="278" w:lineRule="auto"/>
        <w:jc w:val="left"/>
        <w:rPr>
          <w:b/>
          <w:bCs/>
        </w:rPr>
      </w:pPr>
    </w:p>
    <w:p w14:paraId="12970619" w14:textId="77777777" w:rsidR="00554F69" w:rsidRDefault="00554F69" w:rsidP="00D26369">
      <w:pPr>
        <w:spacing w:line="278" w:lineRule="auto"/>
        <w:jc w:val="left"/>
        <w:rPr>
          <w:b/>
          <w:bCs/>
        </w:rPr>
      </w:pPr>
    </w:p>
    <w:p w14:paraId="7661F914" w14:textId="77777777" w:rsidR="00554F69" w:rsidRDefault="00554F69" w:rsidP="00D26369">
      <w:pPr>
        <w:spacing w:line="278" w:lineRule="auto"/>
        <w:jc w:val="left"/>
        <w:rPr>
          <w:b/>
          <w:bCs/>
        </w:rPr>
      </w:pPr>
    </w:p>
    <w:p w14:paraId="5E6772E4" w14:textId="77777777" w:rsidR="00554F69" w:rsidRDefault="00554F69" w:rsidP="00D26369">
      <w:pPr>
        <w:spacing w:line="278" w:lineRule="auto"/>
        <w:jc w:val="left"/>
        <w:rPr>
          <w:b/>
          <w:bCs/>
        </w:rPr>
      </w:pPr>
    </w:p>
    <w:p w14:paraId="04D8E968" w14:textId="77777777" w:rsidR="00554F69" w:rsidRDefault="00554F69" w:rsidP="00D26369">
      <w:pPr>
        <w:spacing w:line="278" w:lineRule="auto"/>
        <w:jc w:val="left"/>
        <w:rPr>
          <w:b/>
          <w:bCs/>
        </w:rPr>
      </w:pPr>
    </w:p>
    <w:p w14:paraId="5B469F53" w14:textId="41AF8047" w:rsidR="00D26369" w:rsidRPr="00D26369" w:rsidRDefault="00D26369" w:rsidP="00D26369">
      <w:pPr>
        <w:spacing w:line="278" w:lineRule="auto"/>
        <w:jc w:val="left"/>
      </w:pPr>
      <w:r w:rsidRPr="00D26369">
        <w:rPr>
          <w:b/>
          <w:bCs/>
        </w:rPr>
        <w:t>2. Authentication (Login/Register)</w:t>
      </w:r>
    </w:p>
    <w:p w14:paraId="3F5B0F51" w14:textId="77777777" w:rsidR="00D26369" w:rsidRDefault="00D26369" w:rsidP="007A24ED">
      <w:pPr>
        <w:spacing w:line="278" w:lineRule="auto"/>
        <w:jc w:val="left"/>
      </w:pPr>
      <w:r w:rsidRPr="00D26369">
        <w:rPr>
          <w:noProof/>
        </w:rPr>
        <w:drawing>
          <wp:inline distT="0" distB="0" distL="0" distR="0" wp14:anchorId="54F2819B" wp14:editId="421C7C99">
            <wp:extent cx="6165936" cy="151447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73851" cy="1516419"/>
                    </a:xfrm>
                    <a:prstGeom prst="rect">
                      <a:avLst/>
                    </a:prstGeom>
                  </pic:spPr>
                </pic:pic>
              </a:graphicData>
            </a:graphic>
          </wp:inline>
        </w:drawing>
      </w:r>
    </w:p>
    <w:p w14:paraId="236759F0" w14:textId="77777777" w:rsidR="00D26369" w:rsidRDefault="00D26369" w:rsidP="007A24ED">
      <w:pPr>
        <w:spacing w:line="278" w:lineRule="auto"/>
        <w:jc w:val="left"/>
      </w:pPr>
      <w:r w:rsidRPr="00D26369">
        <w:rPr>
          <w:noProof/>
        </w:rPr>
        <w:drawing>
          <wp:inline distT="0" distB="0" distL="0" distR="0" wp14:anchorId="4C4E760A" wp14:editId="4EF81FAC">
            <wp:extent cx="6165850" cy="140971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0434" cy="1410762"/>
                    </a:xfrm>
                    <a:prstGeom prst="rect">
                      <a:avLst/>
                    </a:prstGeom>
                  </pic:spPr>
                </pic:pic>
              </a:graphicData>
            </a:graphic>
          </wp:inline>
        </w:drawing>
      </w:r>
    </w:p>
    <w:p w14:paraId="4EF218EA" w14:textId="77777777" w:rsidR="00D26369" w:rsidRPr="00D26369" w:rsidRDefault="00D26369" w:rsidP="00D26369">
      <w:pPr>
        <w:spacing w:line="278" w:lineRule="auto"/>
        <w:jc w:val="left"/>
      </w:pPr>
      <w:r w:rsidRPr="00D26369">
        <w:rPr>
          <w:b/>
          <w:bCs/>
        </w:rPr>
        <w:t>3. Elections Page</w:t>
      </w:r>
    </w:p>
    <w:p w14:paraId="38B2A2D9" w14:textId="77777777" w:rsidR="00D26369" w:rsidRDefault="00D26369" w:rsidP="007A24ED">
      <w:pPr>
        <w:spacing w:line="278" w:lineRule="auto"/>
        <w:jc w:val="left"/>
      </w:pPr>
      <w:r w:rsidRPr="00D26369">
        <w:rPr>
          <w:noProof/>
        </w:rPr>
        <w:drawing>
          <wp:inline distT="0" distB="0" distL="0" distR="0" wp14:anchorId="6F05087E" wp14:editId="5AD93D50">
            <wp:extent cx="6189882" cy="1675765"/>
            <wp:effectExtent l="0" t="0" r="190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96961" cy="1677681"/>
                    </a:xfrm>
                    <a:prstGeom prst="rect">
                      <a:avLst/>
                    </a:prstGeom>
                  </pic:spPr>
                </pic:pic>
              </a:graphicData>
            </a:graphic>
          </wp:inline>
        </w:drawing>
      </w:r>
    </w:p>
    <w:p w14:paraId="381E3081" w14:textId="77777777" w:rsidR="00D26369" w:rsidRDefault="00D26369" w:rsidP="007A24ED">
      <w:pPr>
        <w:spacing w:line="278" w:lineRule="auto"/>
        <w:jc w:val="left"/>
      </w:pPr>
      <w:r w:rsidRPr="00D26369">
        <w:rPr>
          <w:noProof/>
        </w:rPr>
        <w:drawing>
          <wp:inline distT="0" distB="0" distL="0" distR="0" wp14:anchorId="0805F03B" wp14:editId="3BEEE4EA">
            <wp:extent cx="6185591" cy="159067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96405" cy="1593456"/>
                    </a:xfrm>
                    <a:prstGeom prst="rect">
                      <a:avLst/>
                    </a:prstGeom>
                  </pic:spPr>
                </pic:pic>
              </a:graphicData>
            </a:graphic>
          </wp:inline>
        </w:drawing>
      </w:r>
    </w:p>
    <w:p w14:paraId="695090DB" w14:textId="77777777" w:rsidR="00D26369" w:rsidRDefault="00D26369" w:rsidP="007A24ED">
      <w:pPr>
        <w:spacing w:line="278" w:lineRule="auto"/>
        <w:jc w:val="left"/>
      </w:pPr>
    </w:p>
    <w:p w14:paraId="6F0E9C96" w14:textId="77777777" w:rsidR="00554F69" w:rsidRDefault="00554F69" w:rsidP="00D26369">
      <w:pPr>
        <w:spacing w:line="278" w:lineRule="auto"/>
        <w:jc w:val="left"/>
        <w:rPr>
          <w:b/>
          <w:bCs/>
        </w:rPr>
      </w:pPr>
    </w:p>
    <w:p w14:paraId="1B24687B" w14:textId="77777777" w:rsidR="00554F69" w:rsidRDefault="00554F69" w:rsidP="00D26369">
      <w:pPr>
        <w:spacing w:line="278" w:lineRule="auto"/>
        <w:jc w:val="left"/>
        <w:rPr>
          <w:b/>
          <w:bCs/>
        </w:rPr>
      </w:pPr>
    </w:p>
    <w:p w14:paraId="52D213E6" w14:textId="1E9A2905" w:rsidR="00D26369" w:rsidRPr="00D26369" w:rsidRDefault="00D26369" w:rsidP="00D26369">
      <w:pPr>
        <w:spacing w:line="278" w:lineRule="auto"/>
        <w:jc w:val="left"/>
      </w:pPr>
      <w:r w:rsidRPr="00D26369">
        <w:rPr>
          <w:b/>
          <w:bCs/>
        </w:rPr>
        <w:t>4. Dashboard</w:t>
      </w:r>
    </w:p>
    <w:p w14:paraId="60523F6F" w14:textId="77777777" w:rsidR="00D26369" w:rsidRDefault="00D26369" w:rsidP="007A24ED">
      <w:pPr>
        <w:spacing w:line="278" w:lineRule="auto"/>
        <w:jc w:val="left"/>
      </w:pPr>
      <w:r w:rsidRPr="00D26369">
        <w:rPr>
          <w:noProof/>
        </w:rPr>
        <w:drawing>
          <wp:inline distT="0" distB="0" distL="0" distR="0" wp14:anchorId="631BF108" wp14:editId="3CE09D23">
            <wp:extent cx="6489956" cy="13049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95198" cy="1305979"/>
                    </a:xfrm>
                    <a:prstGeom prst="rect">
                      <a:avLst/>
                    </a:prstGeom>
                  </pic:spPr>
                </pic:pic>
              </a:graphicData>
            </a:graphic>
          </wp:inline>
        </w:drawing>
      </w:r>
    </w:p>
    <w:p w14:paraId="4E588035" w14:textId="77777777" w:rsidR="00D26369" w:rsidRDefault="00D26369" w:rsidP="007A24ED">
      <w:pPr>
        <w:spacing w:line="278" w:lineRule="auto"/>
        <w:jc w:val="left"/>
      </w:pPr>
      <w:r w:rsidRPr="00D26369">
        <w:rPr>
          <w:noProof/>
        </w:rPr>
        <w:drawing>
          <wp:inline distT="0" distB="0" distL="0" distR="0" wp14:anchorId="475055E5" wp14:editId="0B45C6BA">
            <wp:extent cx="6472760" cy="1304925"/>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87917" cy="1307981"/>
                    </a:xfrm>
                    <a:prstGeom prst="rect">
                      <a:avLst/>
                    </a:prstGeom>
                  </pic:spPr>
                </pic:pic>
              </a:graphicData>
            </a:graphic>
          </wp:inline>
        </w:drawing>
      </w:r>
    </w:p>
    <w:p w14:paraId="343B46E6" w14:textId="77777777" w:rsidR="00D26369" w:rsidRPr="00D26369" w:rsidRDefault="00D26369" w:rsidP="00D26369">
      <w:pPr>
        <w:spacing w:line="278" w:lineRule="auto"/>
        <w:jc w:val="left"/>
      </w:pPr>
      <w:r w:rsidRPr="00D26369">
        <w:rPr>
          <w:b/>
          <w:bCs/>
        </w:rPr>
        <w:t>5. Common UI Elements</w:t>
      </w:r>
    </w:p>
    <w:p w14:paraId="611BB0A2" w14:textId="77777777" w:rsidR="00D26369" w:rsidRDefault="00D26369" w:rsidP="007A24ED">
      <w:pPr>
        <w:spacing w:line="278" w:lineRule="auto"/>
        <w:jc w:val="left"/>
      </w:pPr>
      <w:r w:rsidRPr="00D26369">
        <w:rPr>
          <w:noProof/>
        </w:rPr>
        <w:drawing>
          <wp:inline distT="0" distB="0" distL="0" distR="0" wp14:anchorId="30DF9DAD" wp14:editId="10D5049E">
            <wp:extent cx="6448078" cy="11525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451583" cy="1153152"/>
                    </a:xfrm>
                    <a:prstGeom prst="rect">
                      <a:avLst/>
                    </a:prstGeom>
                  </pic:spPr>
                </pic:pic>
              </a:graphicData>
            </a:graphic>
          </wp:inline>
        </w:drawing>
      </w:r>
    </w:p>
    <w:p w14:paraId="7E5410D6" w14:textId="77777777" w:rsidR="00D26369" w:rsidRDefault="00D26369" w:rsidP="007A24ED">
      <w:pPr>
        <w:spacing w:line="278" w:lineRule="auto"/>
        <w:jc w:val="left"/>
      </w:pPr>
      <w:r w:rsidRPr="00D26369">
        <w:rPr>
          <w:noProof/>
        </w:rPr>
        <w:drawing>
          <wp:inline distT="0" distB="0" distL="0" distR="0" wp14:anchorId="54081A01" wp14:editId="2D9E850A">
            <wp:extent cx="6464935" cy="1198361"/>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479605" cy="1201080"/>
                    </a:xfrm>
                    <a:prstGeom prst="rect">
                      <a:avLst/>
                    </a:prstGeom>
                  </pic:spPr>
                </pic:pic>
              </a:graphicData>
            </a:graphic>
          </wp:inline>
        </w:drawing>
      </w:r>
    </w:p>
    <w:p w14:paraId="7A16E7B6" w14:textId="77777777" w:rsidR="00D26369" w:rsidRDefault="00D26369" w:rsidP="007A24ED">
      <w:pPr>
        <w:spacing w:line="278" w:lineRule="auto"/>
        <w:jc w:val="left"/>
      </w:pPr>
    </w:p>
    <w:sectPr w:rsidR="00D26369" w:rsidSect="000B1FF2">
      <w:headerReference w:type="default" r:id="rId112"/>
      <w:footerReference w:type="default" r:id="rId113"/>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8A9D7" w14:textId="77777777" w:rsidR="00E366F6" w:rsidRDefault="00E366F6" w:rsidP="005470D8">
      <w:pPr>
        <w:spacing w:after="0" w:line="240" w:lineRule="auto"/>
      </w:pPr>
      <w:r>
        <w:separator/>
      </w:r>
    </w:p>
  </w:endnote>
  <w:endnote w:type="continuationSeparator" w:id="0">
    <w:p w14:paraId="7E4EB23C" w14:textId="77777777" w:rsidR="00E366F6" w:rsidRDefault="00E366F6"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3819348"/>
      <w:docPartObj>
        <w:docPartGallery w:val="Page Numbers (Bottom of Page)"/>
        <w:docPartUnique/>
      </w:docPartObj>
    </w:sdtPr>
    <w:sdtEndPr>
      <w:rPr>
        <w:noProof/>
      </w:rPr>
    </w:sdtEndPr>
    <w:sdtContent>
      <w:p w14:paraId="411DB10F" w14:textId="77777777" w:rsidR="00070FB4" w:rsidRDefault="00070FB4">
        <w:pPr>
          <w:pStyle w:val="Footer"/>
          <w:jc w:val="center"/>
        </w:pPr>
        <w:r>
          <w:fldChar w:fldCharType="begin"/>
        </w:r>
        <w:r>
          <w:instrText xml:space="preserve"> PAGE   \* MERGEFORMAT </w:instrText>
        </w:r>
        <w:r>
          <w:fldChar w:fldCharType="separate"/>
        </w:r>
        <w:r w:rsidR="00A207C9">
          <w:rPr>
            <w:noProof/>
          </w:rPr>
          <w:t>120</w:t>
        </w:r>
        <w:r>
          <w:rPr>
            <w:noProof/>
          </w:rPr>
          <w:fldChar w:fldCharType="end"/>
        </w:r>
      </w:p>
    </w:sdtContent>
  </w:sdt>
  <w:p w14:paraId="2B1E63BE" w14:textId="77777777" w:rsidR="00070FB4" w:rsidRDefault="00070FB4"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D7FA5" w14:textId="77777777" w:rsidR="00E366F6" w:rsidRDefault="00E366F6" w:rsidP="005470D8">
      <w:pPr>
        <w:spacing w:after="0" w:line="240" w:lineRule="auto"/>
      </w:pPr>
      <w:r>
        <w:separator/>
      </w:r>
    </w:p>
  </w:footnote>
  <w:footnote w:type="continuationSeparator" w:id="0">
    <w:p w14:paraId="61D814DF" w14:textId="77777777" w:rsidR="00E366F6" w:rsidRDefault="00E366F6"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DBDA3" w14:textId="77777777" w:rsidR="00070FB4" w:rsidRDefault="00070FB4">
    <w:pPr>
      <w:pStyle w:val="Header"/>
    </w:pPr>
    <w:r>
      <w:rPr>
        <w:noProof/>
      </w:rPr>
      <w:drawing>
        <wp:inline distT="0" distB="0" distL="0" distR="0" wp14:anchorId="448A6427" wp14:editId="0C30FC92">
          <wp:extent cx="1790700" cy="6858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5F0"/>
    <w:multiLevelType w:val="multilevel"/>
    <w:tmpl w:val="DB2CE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723B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A687A"/>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75FC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80D84"/>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04FE7"/>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7E1BB3"/>
    <w:multiLevelType w:val="multilevel"/>
    <w:tmpl w:val="8EF499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80976"/>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06AAE"/>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A40D1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E1317B"/>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07691B"/>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A7598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A7837"/>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200C9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7076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DF15BE"/>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111314"/>
    <w:multiLevelType w:val="multilevel"/>
    <w:tmpl w:val="1166D8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863490"/>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1E753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6062C2"/>
    <w:multiLevelType w:val="hybridMultilevel"/>
    <w:tmpl w:val="DA268FDE"/>
    <w:lvl w:ilvl="0" w:tplc="BF9EB720">
      <w:start w:val="1"/>
      <w:numFmt w:val="decimal"/>
      <w:lvlText w:val="[%1]"/>
      <w:lvlJc w:val="left"/>
      <w:pPr>
        <w:ind w:left="360" w:hanging="339"/>
      </w:pPr>
      <w:rPr>
        <w:rFonts w:ascii="Times New Roman" w:eastAsia="Times New Roman" w:hAnsi="Times New Roman" w:cs="Times New Roman" w:hint="default"/>
        <w:b/>
        <w:bCs/>
        <w:i w:val="0"/>
        <w:iCs w:val="0"/>
        <w:spacing w:val="0"/>
        <w:w w:val="100"/>
        <w:sz w:val="24"/>
        <w:szCs w:val="24"/>
        <w:lang w:val="en-US" w:eastAsia="en-US" w:bidi="ar-SA"/>
      </w:rPr>
    </w:lvl>
    <w:lvl w:ilvl="1" w:tplc="E6280908">
      <w:numFmt w:val="bullet"/>
      <w:lvlText w:val="•"/>
      <w:lvlJc w:val="left"/>
      <w:pPr>
        <w:ind w:left="1332" w:hanging="339"/>
      </w:pPr>
      <w:rPr>
        <w:rFonts w:hint="default"/>
        <w:lang w:val="en-US" w:eastAsia="en-US" w:bidi="ar-SA"/>
      </w:rPr>
    </w:lvl>
    <w:lvl w:ilvl="2" w:tplc="D23E28E6">
      <w:numFmt w:val="bullet"/>
      <w:lvlText w:val="•"/>
      <w:lvlJc w:val="left"/>
      <w:pPr>
        <w:ind w:left="2304" w:hanging="339"/>
      </w:pPr>
      <w:rPr>
        <w:rFonts w:hint="default"/>
        <w:lang w:val="en-US" w:eastAsia="en-US" w:bidi="ar-SA"/>
      </w:rPr>
    </w:lvl>
    <w:lvl w:ilvl="3" w:tplc="75023B9E">
      <w:numFmt w:val="bullet"/>
      <w:lvlText w:val="•"/>
      <w:lvlJc w:val="left"/>
      <w:pPr>
        <w:ind w:left="3276" w:hanging="339"/>
      </w:pPr>
      <w:rPr>
        <w:rFonts w:hint="default"/>
        <w:lang w:val="en-US" w:eastAsia="en-US" w:bidi="ar-SA"/>
      </w:rPr>
    </w:lvl>
    <w:lvl w:ilvl="4" w:tplc="79C29F2A">
      <w:numFmt w:val="bullet"/>
      <w:lvlText w:val="•"/>
      <w:lvlJc w:val="left"/>
      <w:pPr>
        <w:ind w:left="4248" w:hanging="339"/>
      </w:pPr>
      <w:rPr>
        <w:rFonts w:hint="default"/>
        <w:lang w:val="en-US" w:eastAsia="en-US" w:bidi="ar-SA"/>
      </w:rPr>
    </w:lvl>
    <w:lvl w:ilvl="5" w:tplc="A766A514">
      <w:numFmt w:val="bullet"/>
      <w:lvlText w:val="•"/>
      <w:lvlJc w:val="left"/>
      <w:pPr>
        <w:ind w:left="5220" w:hanging="339"/>
      </w:pPr>
      <w:rPr>
        <w:rFonts w:hint="default"/>
        <w:lang w:val="en-US" w:eastAsia="en-US" w:bidi="ar-SA"/>
      </w:rPr>
    </w:lvl>
    <w:lvl w:ilvl="6" w:tplc="7EF8810E">
      <w:numFmt w:val="bullet"/>
      <w:lvlText w:val="•"/>
      <w:lvlJc w:val="left"/>
      <w:pPr>
        <w:ind w:left="6192" w:hanging="339"/>
      </w:pPr>
      <w:rPr>
        <w:rFonts w:hint="default"/>
        <w:lang w:val="en-US" w:eastAsia="en-US" w:bidi="ar-SA"/>
      </w:rPr>
    </w:lvl>
    <w:lvl w:ilvl="7" w:tplc="56D8F54C">
      <w:numFmt w:val="bullet"/>
      <w:lvlText w:val="•"/>
      <w:lvlJc w:val="left"/>
      <w:pPr>
        <w:ind w:left="7164" w:hanging="339"/>
      </w:pPr>
      <w:rPr>
        <w:rFonts w:hint="default"/>
        <w:lang w:val="en-US" w:eastAsia="en-US" w:bidi="ar-SA"/>
      </w:rPr>
    </w:lvl>
    <w:lvl w:ilvl="8" w:tplc="F2B6D624">
      <w:numFmt w:val="bullet"/>
      <w:lvlText w:val="•"/>
      <w:lvlJc w:val="left"/>
      <w:pPr>
        <w:ind w:left="8136" w:hanging="339"/>
      </w:pPr>
      <w:rPr>
        <w:rFonts w:hint="default"/>
        <w:lang w:val="en-US" w:eastAsia="en-US" w:bidi="ar-SA"/>
      </w:rPr>
    </w:lvl>
  </w:abstractNum>
  <w:abstractNum w:abstractNumId="21" w15:restartNumberingAfterBreak="0">
    <w:nsid w:val="0A494604"/>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603A79"/>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854215"/>
    <w:multiLevelType w:val="hybridMultilevel"/>
    <w:tmpl w:val="1E5E45E4"/>
    <w:lvl w:ilvl="0" w:tplc="2EC6C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FE6D27"/>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0E3C4A"/>
    <w:multiLevelType w:val="multilevel"/>
    <w:tmpl w:val="3F587D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CE0815"/>
    <w:multiLevelType w:val="multilevel"/>
    <w:tmpl w:val="925EC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4864EE"/>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8C75C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A66EB1"/>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634FB5"/>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8E44B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D8580E"/>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556E51"/>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58315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931C98"/>
    <w:multiLevelType w:val="multilevel"/>
    <w:tmpl w:val="61C06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743918"/>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A76C6F"/>
    <w:multiLevelType w:val="multilevel"/>
    <w:tmpl w:val="5C941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BA368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184FF4"/>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640D81"/>
    <w:multiLevelType w:val="multilevel"/>
    <w:tmpl w:val="69008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9B4F59"/>
    <w:multiLevelType w:val="multilevel"/>
    <w:tmpl w:val="A0987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4BB7CC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FF3AF9"/>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0F0A85"/>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061D55"/>
    <w:multiLevelType w:val="multilevel"/>
    <w:tmpl w:val="0FFE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3357B1"/>
    <w:multiLevelType w:val="multilevel"/>
    <w:tmpl w:val="C17C4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3E6101"/>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53715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7467B9"/>
    <w:multiLevelType w:val="multilevel"/>
    <w:tmpl w:val="C56A2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9E3AE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0C3A0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0D712D"/>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5043C2"/>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A158D7"/>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5E3AD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D9044D"/>
    <w:multiLevelType w:val="multilevel"/>
    <w:tmpl w:val="56545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EB36B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CA067F7"/>
    <w:multiLevelType w:val="multilevel"/>
    <w:tmpl w:val="59DA7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6F621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953D59"/>
    <w:multiLevelType w:val="multilevel"/>
    <w:tmpl w:val="1BAE5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04D578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4346A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950ED5"/>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EA21AB"/>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F837DE"/>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F95ADD"/>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82673E"/>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8974C2"/>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4E4120"/>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D8680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7122479"/>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71E723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7232DE5"/>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0B4B35"/>
    <w:multiLevelType w:val="multilevel"/>
    <w:tmpl w:val="CE80A614"/>
    <w:lvl w:ilvl="0">
      <w:start w:val="1"/>
      <w:numFmt w:val="decimal"/>
      <w:lvlText w:val="%1."/>
      <w:lvlJc w:val="left"/>
      <w:pPr>
        <w:tabs>
          <w:tab w:val="num" w:pos="990"/>
        </w:tabs>
        <w:ind w:left="99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984762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9F95E22"/>
    <w:multiLevelType w:val="multilevel"/>
    <w:tmpl w:val="FE4404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A45647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AB76A5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72561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1A6CCF"/>
    <w:multiLevelType w:val="multilevel"/>
    <w:tmpl w:val="228CD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D293F1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F06438D"/>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0E6B03"/>
    <w:multiLevelType w:val="multilevel"/>
    <w:tmpl w:val="5442C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09A3D2B"/>
    <w:multiLevelType w:val="hybridMultilevel"/>
    <w:tmpl w:val="3798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0E0464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9C7DD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7D1F8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D1055D"/>
    <w:multiLevelType w:val="multilevel"/>
    <w:tmpl w:val="FA36995E"/>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89" w15:restartNumberingAfterBreak="0">
    <w:nsid w:val="3464227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E15CD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6A64BA"/>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FD710E"/>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4956E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4D774C"/>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F9257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1F4F27"/>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297093"/>
    <w:multiLevelType w:val="multilevel"/>
    <w:tmpl w:val="03D2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7CE09C1"/>
    <w:multiLevelType w:val="multilevel"/>
    <w:tmpl w:val="A4CCA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444F6B"/>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927DE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C8780D"/>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5F0F9A"/>
    <w:multiLevelType w:val="multilevel"/>
    <w:tmpl w:val="7F5A0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A842667"/>
    <w:multiLevelType w:val="multilevel"/>
    <w:tmpl w:val="3EC8FA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4" w15:restartNumberingAfterBreak="0">
    <w:nsid w:val="3BE3420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BF60F9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513CF8"/>
    <w:multiLevelType w:val="multilevel"/>
    <w:tmpl w:val="7A266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CBA66CB"/>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FF4F0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DAC3CE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E418B6"/>
    <w:multiLevelType w:val="multilevel"/>
    <w:tmpl w:val="66BCA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E795A1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FD2169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EC03F7"/>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1213DD8"/>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121426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18E15A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1F5A6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4F5F5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584D9D"/>
    <w:multiLevelType w:val="multilevel"/>
    <w:tmpl w:val="724C6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6340CD9"/>
    <w:multiLevelType w:val="multilevel"/>
    <w:tmpl w:val="4BA8C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766961"/>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6D101C1"/>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F4332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9C6C7A"/>
    <w:multiLevelType w:val="hybridMultilevel"/>
    <w:tmpl w:val="B4F48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818719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9940876"/>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5733C2"/>
    <w:multiLevelType w:val="multilevel"/>
    <w:tmpl w:val="C0062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AE3282"/>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26443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C3E2F34"/>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6166DD"/>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E10010D"/>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E3D3D2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56093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F7E64C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FF36ADA"/>
    <w:multiLevelType w:val="multilevel"/>
    <w:tmpl w:val="0A28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AF7EFD"/>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1323F6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1672E0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1C77956"/>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1ED24EE"/>
    <w:multiLevelType w:val="multilevel"/>
    <w:tmpl w:val="EF8ED9C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52537D58"/>
    <w:multiLevelType w:val="multilevel"/>
    <w:tmpl w:val="3EC8FA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3" w15:restartNumberingAfterBreak="0">
    <w:nsid w:val="527A46BC"/>
    <w:multiLevelType w:val="multilevel"/>
    <w:tmpl w:val="CB9A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30F2E70"/>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32338D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3C43D5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07462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4DD6360"/>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57709DE"/>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58A652D"/>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45596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6885DF3"/>
    <w:multiLevelType w:val="multilevel"/>
    <w:tmpl w:val="1076D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68B5D14"/>
    <w:multiLevelType w:val="multilevel"/>
    <w:tmpl w:val="062C37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6EB41E4"/>
    <w:multiLevelType w:val="multilevel"/>
    <w:tmpl w:val="0194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7A173D9"/>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81614B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F211EB"/>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98A4237"/>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AE66EC9"/>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AF5269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DC10B3E"/>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FD54B8E"/>
    <w:multiLevelType w:val="multilevel"/>
    <w:tmpl w:val="903A7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01259D0"/>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4B411FB"/>
    <w:multiLevelType w:val="multilevel"/>
    <w:tmpl w:val="0194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5037D50"/>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508299A"/>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5216DE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54A1B84"/>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1A320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67307B4"/>
    <w:multiLevelType w:val="multilevel"/>
    <w:tmpl w:val="8698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7190734"/>
    <w:multiLevelType w:val="multilevel"/>
    <w:tmpl w:val="F012A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7671AC1"/>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76F649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206AB7"/>
    <w:multiLevelType w:val="multilevel"/>
    <w:tmpl w:val="3EC8FA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5" w15:restartNumberingAfterBreak="0">
    <w:nsid w:val="683458DD"/>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8541D7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92A3655"/>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9F05BB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7603BD"/>
    <w:multiLevelType w:val="multilevel"/>
    <w:tmpl w:val="44BE8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B073DE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1B30C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B487F94"/>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D21BA2"/>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BE44FAE"/>
    <w:multiLevelType w:val="multilevel"/>
    <w:tmpl w:val="FE103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BEB6362"/>
    <w:multiLevelType w:val="multilevel"/>
    <w:tmpl w:val="C19E6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CD75449"/>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D8601A9"/>
    <w:multiLevelType w:val="multilevel"/>
    <w:tmpl w:val="C45CA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FED1524"/>
    <w:multiLevelType w:val="multilevel"/>
    <w:tmpl w:val="5442C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045492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09B3253"/>
    <w:multiLevelType w:val="multilevel"/>
    <w:tmpl w:val="C2801D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12B4F06"/>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44C5ED5"/>
    <w:multiLevelType w:val="multilevel"/>
    <w:tmpl w:val="560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3D7BAD"/>
    <w:multiLevelType w:val="multilevel"/>
    <w:tmpl w:val="0136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5E58C5"/>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3E52F4"/>
    <w:multiLevelType w:val="multilevel"/>
    <w:tmpl w:val="3F587D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7BB1B0A"/>
    <w:multiLevelType w:val="multilevel"/>
    <w:tmpl w:val="FDB4A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7EC6D44"/>
    <w:multiLevelType w:val="multilevel"/>
    <w:tmpl w:val="2A7663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8785F6A"/>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D33240"/>
    <w:multiLevelType w:val="multilevel"/>
    <w:tmpl w:val="3EC8FA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0" w15:restartNumberingAfterBreak="0">
    <w:nsid w:val="7B57194D"/>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CC020E7"/>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D7B218F"/>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D9B695C"/>
    <w:multiLevelType w:val="multilevel"/>
    <w:tmpl w:val="9CDE86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DFC0B2E"/>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E071B15"/>
    <w:multiLevelType w:val="hybridMultilevel"/>
    <w:tmpl w:val="48C2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E47476C"/>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487129"/>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EB23D6E"/>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44217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455D93"/>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FD84938"/>
    <w:multiLevelType w:val="multilevel"/>
    <w:tmpl w:val="3EC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055586">
    <w:abstractNumId w:val="23"/>
  </w:num>
  <w:num w:numId="2" w16cid:durableId="1291670407">
    <w:abstractNumId w:val="40"/>
  </w:num>
  <w:num w:numId="3" w16cid:durableId="1108505075">
    <w:abstractNumId w:val="120"/>
  </w:num>
  <w:num w:numId="4" w16cid:durableId="361903860">
    <w:abstractNumId w:val="56"/>
  </w:num>
  <w:num w:numId="5" w16cid:durableId="203366411">
    <w:abstractNumId w:val="193"/>
  </w:num>
  <w:num w:numId="6" w16cid:durableId="856038766">
    <w:abstractNumId w:val="102"/>
  </w:num>
  <w:num w:numId="7" w16cid:durableId="647562484">
    <w:abstractNumId w:val="60"/>
  </w:num>
  <w:num w:numId="8" w16cid:durableId="1661302867">
    <w:abstractNumId w:val="88"/>
  </w:num>
  <w:num w:numId="9" w16cid:durableId="1190795279">
    <w:abstractNumId w:val="47"/>
  </w:num>
  <w:num w:numId="10" w16cid:durableId="870798729">
    <w:abstractNumId w:val="65"/>
  </w:num>
  <w:num w:numId="11" w16cid:durableId="1131945703">
    <w:abstractNumId w:val="164"/>
  </w:num>
  <w:num w:numId="12" w16cid:durableId="1389954724">
    <w:abstractNumId w:val="7"/>
  </w:num>
  <w:num w:numId="13" w16cid:durableId="398601470">
    <w:abstractNumId w:val="10"/>
  </w:num>
  <w:num w:numId="14" w16cid:durableId="335964600">
    <w:abstractNumId w:val="2"/>
  </w:num>
  <w:num w:numId="15" w16cid:durableId="1039278970">
    <w:abstractNumId w:val="126"/>
  </w:num>
  <w:num w:numId="16" w16cid:durableId="352190493">
    <w:abstractNumId w:val="74"/>
  </w:num>
  <w:num w:numId="17" w16cid:durableId="804657719">
    <w:abstractNumId w:val="157"/>
  </w:num>
  <w:num w:numId="18" w16cid:durableId="744764835">
    <w:abstractNumId w:val="54"/>
  </w:num>
  <w:num w:numId="19" w16cid:durableId="610623069">
    <w:abstractNumId w:val="13"/>
  </w:num>
  <w:num w:numId="20" w16cid:durableId="590701205">
    <w:abstractNumId w:val="92"/>
  </w:num>
  <w:num w:numId="21" w16cid:durableId="378170223">
    <w:abstractNumId w:val="113"/>
  </w:num>
  <w:num w:numId="22" w16cid:durableId="820195445">
    <w:abstractNumId w:val="101"/>
  </w:num>
  <w:num w:numId="23" w16cid:durableId="2076008332">
    <w:abstractNumId w:val="158"/>
  </w:num>
  <w:num w:numId="24" w16cid:durableId="307712832">
    <w:abstractNumId w:val="140"/>
  </w:num>
  <w:num w:numId="25" w16cid:durableId="974216110">
    <w:abstractNumId w:val="53"/>
  </w:num>
  <w:num w:numId="26" w16cid:durableId="1143887160">
    <w:abstractNumId w:val="162"/>
  </w:num>
  <w:num w:numId="27" w16cid:durableId="1622227228">
    <w:abstractNumId w:val="0"/>
  </w:num>
  <w:num w:numId="28" w16cid:durableId="792986475">
    <w:abstractNumId w:val="98"/>
  </w:num>
  <w:num w:numId="29" w16cid:durableId="645746807">
    <w:abstractNumId w:val="210"/>
  </w:num>
  <w:num w:numId="30" w16cid:durableId="1720352624">
    <w:abstractNumId w:val="141"/>
  </w:num>
  <w:num w:numId="31" w16cid:durableId="2091852260">
    <w:abstractNumId w:val="45"/>
  </w:num>
  <w:num w:numId="32" w16cid:durableId="1052080560">
    <w:abstractNumId w:val="136"/>
  </w:num>
  <w:num w:numId="33" w16cid:durableId="118307701">
    <w:abstractNumId w:val="154"/>
  </w:num>
  <w:num w:numId="34" w16cid:durableId="1082409264">
    <w:abstractNumId w:val="170"/>
  </w:num>
  <w:num w:numId="35" w16cid:durableId="728260581">
    <w:abstractNumId w:val="46"/>
  </w:num>
  <w:num w:numId="36" w16cid:durableId="931351849">
    <w:abstractNumId w:val="171"/>
  </w:num>
  <w:num w:numId="37" w16cid:durableId="822160254">
    <w:abstractNumId w:val="58"/>
  </w:num>
  <w:num w:numId="38" w16cid:durableId="600453914">
    <w:abstractNumId w:val="165"/>
  </w:num>
  <w:num w:numId="39" w16cid:durableId="2106221936">
    <w:abstractNumId w:val="127"/>
  </w:num>
  <w:num w:numId="40" w16cid:durableId="623119444">
    <w:abstractNumId w:val="196"/>
  </w:num>
  <w:num w:numId="41" w16cid:durableId="29032983">
    <w:abstractNumId w:val="68"/>
  </w:num>
  <w:num w:numId="42" w16cid:durableId="222176601">
    <w:abstractNumId w:val="110"/>
  </w:num>
  <w:num w:numId="43" w16cid:durableId="1108546309">
    <w:abstractNumId w:val="29"/>
  </w:num>
  <w:num w:numId="44" w16cid:durableId="1017540824">
    <w:abstractNumId w:val="137"/>
  </w:num>
  <w:num w:numId="45" w16cid:durableId="1213426443">
    <w:abstractNumId w:val="52"/>
  </w:num>
  <w:num w:numId="46" w16cid:durableId="1926720700">
    <w:abstractNumId w:val="166"/>
  </w:num>
  <w:num w:numId="47" w16cid:durableId="1897013083">
    <w:abstractNumId w:val="114"/>
  </w:num>
  <w:num w:numId="48" w16cid:durableId="2069185609">
    <w:abstractNumId w:val="67"/>
  </w:num>
  <w:num w:numId="49" w16cid:durableId="732392228">
    <w:abstractNumId w:val="5"/>
  </w:num>
  <w:num w:numId="50" w16cid:durableId="783574164">
    <w:abstractNumId w:val="24"/>
  </w:num>
  <w:num w:numId="51" w16cid:durableId="2015110572">
    <w:abstractNumId w:val="128"/>
  </w:num>
  <w:num w:numId="52" w16cid:durableId="262418478">
    <w:abstractNumId w:val="148"/>
  </w:num>
  <w:num w:numId="53" w16cid:durableId="1695231484">
    <w:abstractNumId w:val="96"/>
  </w:num>
  <w:num w:numId="54" w16cid:durableId="950672545">
    <w:abstractNumId w:val="71"/>
  </w:num>
  <w:num w:numId="55" w16cid:durableId="1684430887">
    <w:abstractNumId w:val="192"/>
  </w:num>
  <w:num w:numId="56" w16cid:durableId="1069420573">
    <w:abstractNumId w:val="91"/>
  </w:num>
  <w:num w:numId="57" w16cid:durableId="721101914">
    <w:abstractNumId w:val="27"/>
  </w:num>
  <w:num w:numId="58" w16cid:durableId="811948762">
    <w:abstractNumId w:val="144"/>
  </w:num>
  <w:num w:numId="59" w16cid:durableId="865101972">
    <w:abstractNumId w:val="94"/>
  </w:num>
  <w:num w:numId="60" w16cid:durableId="1811558755">
    <w:abstractNumId w:val="36"/>
  </w:num>
  <w:num w:numId="61" w16cid:durableId="1304044622">
    <w:abstractNumId w:val="8"/>
  </w:num>
  <w:num w:numId="62" w16cid:durableId="1041174658">
    <w:abstractNumId w:val="176"/>
  </w:num>
  <w:num w:numId="63" w16cid:durableId="403376701">
    <w:abstractNumId w:val="90"/>
  </w:num>
  <w:num w:numId="64" w16cid:durableId="865486086">
    <w:abstractNumId w:val="202"/>
  </w:num>
  <w:num w:numId="65" w16cid:durableId="1232079875">
    <w:abstractNumId w:val="206"/>
  </w:num>
  <w:num w:numId="66" w16cid:durableId="250046353">
    <w:abstractNumId w:val="135"/>
  </w:num>
  <w:num w:numId="67" w16cid:durableId="1307781672">
    <w:abstractNumId w:val="152"/>
  </w:num>
  <w:num w:numId="68" w16cid:durableId="189996031">
    <w:abstractNumId w:val="208"/>
  </w:num>
  <w:num w:numId="69" w16cid:durableId="1516114479">
    <w:abstractNumId w:val="19"/>
  </w:num>
  <w:num w:numId="70" w16cid:durableId="339546997">
    <w:abstractNumId w:val="147"/>
  </w:num>
  <w:num w:numId="71" w16cid:durableId="906450666">
    <w:abstractNumId w:val="26"/>
  </w:num>
  <w:num w:numId="72" w16cid:durableId="1745297058">
    <w:abstractNumId w:val="9"/>
  </w:num>
  <w:num w:numId="73" w16cid:durableId="656615716">
    <w:abstractNumId w:val="69"/>
  </w:num>
  <w:num w:numId="74" w16cid:durableId="295376122">
    <w:abstractNumId w:val="119"/>
  </w:num>
  <w:num w:numId="75" w16cid:durableId="1862011268">
    <w:abstractNumId w:val="130"/>
  </w:num>
  <w:num w:numId="76" w16cid:durableId="1784034029">
    <w:abstractNumId w:val="37"/>
  </w:num>
  <w:num w:numId="77" w16cid:durableId="330304513">
    <w:abstractNumId w:val="115"/>
  </w:num>
  <w:num w:numId="78" w16cid:durableId="289014404">
    <w:abstractNumId w:val="203"/>
  </w:num>
  <w:num w:numId="79" w16cid:durableId="1943952290">
    <w:abstractNumId w:val="151"/>
  </w:num>
  <w:num w:numId="80" w16cid:durableId="716511717">
    <w:abstractNumId w:val="190"/>
  </w:num>
  <w:num w:numId="81" w16cid:durableId="1364289187">
    <w:abstractNumId w:val="201"/>
  </w:num>
  <w:num w:numId="82" w16cid:durableId="148717591">
    <w:abstractNumId w:val="49"/>
  </w:num>
  <w:num w:numId="83" w16cid:durableId="921569788">
    <w:abstractNumId w:val="70"/>
  </w:num>
  <w:num w:numId="84" w16cid:durableId="636649090">
    <w:abstractNumId w:val="153"/>
  </w:num>
  <w:num w:numId="85" w16cid:durableId="1858884974">
    <w:abstractNumId w:val="143"/>
  </w:num>
  <w:num w:numId="86" w16cid:durableId="1894274250">
    <w:abstractNumId w:val="77"/>
  </w:num>
  <w:num w:numId="87" w16cid:durableId="1133450755">
    <w:abstractNumId w:val="180"/>
  </w:num>
  <w:num w:numId="88" w16cid:durableId="394280120">
    <w:abstractNumId w:val="21"/>
  </w:num>
  <w:num w:numId="89" w16cid:durableId="1289045076">
    <w:abstractNumId w:val="150"/>
  </w:num>
  <w:num w:numId="90" w16cid:durableId="1843936769">
    <w:abstractNumId w:val="82"/>
  </w:num>
  <w:num w:numId="91" w16cid:durableId="756902066">
    <w:abstractNumId w:val="89"/>
  </w:num>
  <w:num w:numId="92" w16cid:durableId="163861475">
    <w:abstractNumId w:val="41"/>
  </w:num>
  <w:num w:numId="93" w16cid:durableId="1488325853">
    <w:abstractNumId w:val="35"/>
  </w:num>
  <w:num w:numId="94" w16cid:durableId="491064808">
    <w:abstractNumId w:val="38"/>
  </w:num>
  <w:num w:numId="95" w16cid:durableId="1648047886">
    <w:abstractNumId w:val="185"/>
  </w:num>
  <w:num w:numId="96" w16cid:durableId="591593766">
    <w:abstractNumId w:val="159"/>
  </w:num>
  <w:num w:numId="97" w16cid:durableId="1320695734">
    <w:abstractNumId w:val="177"/>
  </w:num>
  <w:num w:numId="98" w16cid:durableId="1547109952">
    <w:abstractNumId w:val="59"/>
  </w:num>
  <w:num w:numId="99" w16cid:durableId="1146818020">
    <w:abstractNumId w:val="31"/>
  </w:num>
  <w:num w:numId="100" w16cid:durableId="2059665798">
    <w:abstractNumId w:val="57"/>
  </w:num>
  <w:num w:numId="101" w16cid:durableId="1516846243">
    <w:abstractNumId w:val="4"/>
  </w:num>
  <w:num w:numId="102" w16cid:durableId="1337687633">
    <w:abstractNumId w:val="117"/>
  </w:num>
  <w:num w:numId="103" w16cid:durableId="1342197169">
    <w:abstractNumId w:val="64"/>
  </w:num>
  <w:num w:numId="104" w16cid:durableId="2118870192">
    <w:abstractNumId w:val="39"/>
  </w:num>
  <w:num w:numId="105" w16cid:durableId="167185185">
    <w:abstractNumId w:val="200"/>
  </w:num>
  <w:num w:numId="106" w16cid:durableId="1134561850">
    <w:abstractNumId w:val="145"/>
  </w:num>
  <w:num w:numId="107" w16cid:durableId="1938173474">
    <w:abstractNumId w:val="116"/>
  </w:num>
  <w:num w:numId="108" w16cid:durableId="36786533">
    <w:abstractNumId w:val="134"/>
  </w:num>
  <w:num w:numId="109" w16cid:durableId="794444607">
    <w:abstractNumId w:val="187"/>
  </w:num>
  <w:num w:numId="110" w16cid:durableId="768694309">
    <w:abstractNumId w:val="179"/>
  </w:num>
  <w:num w:numId="111" w16cid:durableId="1008945595">
    <w:abstractNumId w:val="106"/>
  </w:num>
  <w:num w:numId="112" w16cid:durableId="1840346374">
    <w:abstractNumId w:val="97"/>
  </w:num>
  <w:num w:numId="113" w16cid:durableId="1597321632">
    <w:abstractNumId w:val="169"/>
  </w:num>
  <w:num w:numId="114" w16cid:durableId="221983684">
    <w:abstractNumId w:val="99"/>
  </w:num>
  <w:num w:numId="115" w16cid:durableId="370302342">
    <w:abstractNumId w:val="44"/>
  </w:num>
  <w:num w:numId="116" w16cid:durableId="1372922822">
    <w:abstractNumId w:val="132"/>
  </w:num>
  <w:num w:numId="117" w16cid:durableId="1623462731">
    <w:abstractNumId w:val="211"/>
  </w:num>
  <w:num w:numId="118" w16cid:durableId="879898844">
    <w:abstractNumId w:val="118"/>
  </w:num>
  <w:num w:numId="119" w16cid:durableId="1154949897">
    <w:abstractNumId w:val="129"/>
  </w:num>
  <w:num w:numId="120" w16cid:durableId="2015373722">
    <w:abstractNumId w:val="1"/>
  </w:num>
  <w:num w:numId="121" w16cid:durableId="1747654532">
    <w:abstractNumId w:val="32"/>
  </w:num>
  <w:num w:numId="122" w16cid:durableId="124661811">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123" w16cid:durableId="1746033116">
    <w:abstractNumId w:val="122"/>
  </w:num>
  <w:num w:numId="124" w16cid:durableId="364256439">
    <w:abstractNumId w:val="11"/>
  </w:num>
  <w:num w:numId="125" w16cid:durableId="340351884">
    <w:abstractNumId w:val="18"/>
  </w:num>
  <w:num w:numId="126" w16cid:durableId="1441487864">
    <w:abstractNumId w:val="111"/>
  </w:num>
  <w:num w:numId="127" w16cid:durableId="742407648">
    <w:abstractNumId w:val="30"/>
  </w:num>
  <w:num w:numId="128" w16cid:durableId="1712222172">
    <w:abstractNumId w:val="28"/>
  </w:num>
  <w:num w:numId="129" w16cid:durableId="126435835">
    <w:abstractNumId w:val="73"/>
  </w:num>
  <w:num w:numId="130" w16cid:durableId="2011718737">
    <w:abstractNumId w:val="173"/>
  </w:num>
  <w:num w:numId="131" w16cid:durableId="654798824">
    <w:abstractNumId w:val="100"/>
  </w:num>
  <w:num w:numId="132" w16cid:durableId="771895202">
    <w:abstractNumId w:val="15"/>
  </w:num>
  <w:num w:numId="133" w16cid:durableId="2118718748">
    <w:abstractNumId w:val="14"/>
  </w:num>
  <w:num w:numId="134" w16cid:durableId="296225348">
    <w:abstractNumId w:val="75"/>
  </w:num>
  <w:num w:numId="135" w16cid:durableId="1796215939">
    <w:abstractNumId w:val="87"/>
  </w:num>
  <w:num w:numId="136" w16cid:durableId="681053153">
    <w:abstractNumId w:val="125"/>
  </w:num>
  <w:num w:numId="137" w16cid:durableId="782849639">
    <w:abstractNumId w:val="86"/>
  </w:num>
  <w:num w:numId="138" w16cid:durableId="937175243">
    <w:abstractNumId w:val="16"/>
  </w:num>
  <w:num w:numId="139" w16cid:durableId="1760710975">
    <w:abstractNumId w:val="161"/>
  </w:num>
  <w:num w:numId="140" w16cid:durableId="2126734864">
    <w:abstractNumId w:val="182"/>
  </w:num>
  <w:num w:numId="141" w16cid:durableId="98725513">
    <w:abstractNumId w:val="55"/>
  </w:num>
  <w:num w:numId="142" w16cid:durableId="2090885536">
    <w:abstractNumId w:val="186"/>
  </w:num>
  <w:num w:numId="143" w16cid:durableId="1597639578">
    <w:abstractNumId w:val="93"/>
  </w:num>
  <w:num w:numId="144" w16cid:durableId="868489478">
    <w:abstractNumId w:val="61"/>
  </w:num>
  <w:num w:numId="145" w16cid:durableId="277299873">
    <w:abstractNumId w:val="138"/>
  </w:num>
  <w:num w:numId="146" w16cid:durableId="402946304">
    <w:abstractNumId w:val="163"/>
  </w:num>
  <w:num w:numId="147" w16cid:durableId="1715738416">
    <w:abstractNumId w:val="156"/>
  </w:num>
  <w:num w:numId="148" w16cid:durableId="1240945905">
    <w:abstractNumId w:val="79"/>
  </w:num>
  <w:num w:numId="149" w16cid:durableId="522089860">
    <w:abstractNumId w:val="207"/>
  </w:num>
  <w:num w:numId="150" w16cid:durableId="478155805">
    <w:abstractNumId w:val="34"/>
  </w:num>
  <w:num w:numId="151" w16cid:durableId="1276711487">
    <w:abstractNumId w:val="66"/>
  </w:num>
  <w:num w:numId="152" w16cid:durableId="1029650014">
    <w:abstractNumId w:val="43"/>
  </w:num>
  <w:num w:numId="153" w16cid:durableId="646786095">
    <w:abstractNumId w:val="123"/>
  </w:num>
  <w:num w:numId="154" w16cid:durableId="1898011143">
    <w:abstractNumId w:val="167"/>
  </w:num>
  <w:num w:numId="155" w16cid:durableId="561257271">
    <w:abstractNumId w:val="204"/>
  </w:num>
  <w:num w:numId="156" w16cid:durableId="475268911">
    <w:abstractNumId w:val="33"/>
  </w:num>
  <w:num w:numId="157" w16cid:durableId="733894627">
    <w:abstractNumId w:val="175"/>
  </w:num>
  <w:num w:numId="158" w16cid:durableId="1255018670">
    <w:abstractNumId w:val="104"/>
  </w:num>
  <w:num w:numId="159" w16cid:durableId="1922786229">
    <w:abstractNumId w:val="85"/>
  </w:num>
  <w:num w:numId="160" w16cid:durableId="1667514019">
    <w:abstractNumId w:val="198"/>
  </w:num>
  <w:num w:numId="161" w16cid:durableId="627853668">
    <w:abstractNumId w:val="112"/>
  </w:num>
  <w:num w:numId="162" w16cid:durableId="1560239670">
    <w:abstractNumId w:val="81"/>
  </w:num>
  <w:num w:numId="163" w16cid:durableId="1836140663">
    <w:abstractNumId w:val="121"/>
  </w:num>
  <w:num w:numId="164" w16cid:durableId="963584391">
    <w:abstractNumId w:val="191"/>
  </w:num>
  <w:num w:numId="165" w16cid:durableId="1840539129">
    <w:abstractNumId w:val="133"/>
  </w:num>
  <w:num w:numId="166" w16cid:durableId="587546649">
    <w:abstractNumId w:val="181"/>
  </w:num>
  <w:num w:numId="167" w16cid:durableId="1316225683">
    <w:abstractNumId w:val="183"/>
  </w:num>
  <w:num w:numId="168" w16cid:durableId="1137605973">
    <w:abstractNumId w:val="131"/>
  </w:num>
  <w:num w:numId="169" w16cid:durableId="434061811">
    <w:abstractNumId w:val="194"/>
  </w:num>
  <w:num w:numId="170" w16cid:durableId="1088775494">
    <w:abstractNumId w:val="72"/>
  </w:num>
  <w:num w:numId="171" w16cid:durableId="1287195061">
    <w:abstractNumId w:val="78"/>
  </w:num>
  <w:num w:numId="172" w16cid:durableId="451438859">
    <w:abstractNumId w:val="178"/>
  </w:num>
  <w:num w:numId="173" w16cid:durableId="959265532">
    <w:abstractNumId w:val="168"/>
  </w:num>
  <w:num w:numId="174" w16cid:durableId="98452221">
    <w:abstractNumId w:val="149"/>
  </w:num>
  <w:num w:numId="175" w16cid:durableId="93746364">
    <w:abstractNumId w:val="105"/>
  </w:num>
  <w:num w:numId="176" w16cid:durableId="451097705">
    <w:abstractNumId w:val="189"/>
  </w:num>
  <w:num w:numId="177" w16cid:durableId="1796633631">
    <w:abstractNumId w:val="172"/>
  </w:num>
  <w:num w:numId="178" w16cid:durableId="1925454871">
    <w:abstractNumId w:val="12"/>
  </w:num>
  <w:num w:numId="179" w16cid:durableId="729769817">
    <w:abstractNumId w:val="95"/>
  </w:num>
  <w:num w:numId="180" w16cid:durableId="1557935371">
    <w:abstractNumId w:val="42"/>
  </w:num>
  <w:num w:numId="181" w16cid:durableId="1684479612">
    <w:abstractNumId w:val="80"/>
  </w:num>
  <w:num w:numId="182" w16cid:durableId="1465733772">
    <w:abstractNumId w:val="199"/>
  </w:num>
  <w:num w:numId="183" w16cid:durableId="1501237059">
    <w:abstractNumId w:val="197"/>
  </w:num>
  <w:num w:numId="184" w16cid:durableId="50471040">
    <w:abstractNumId w:val="174"/>
  </w:num>
  <w:num w:numId="185" w16cid:durableId="1086876976">
    <w:abstractNumId w:val="76"/>
  </w:num>
  <w:num w:numId="186" w16cid:durableId="1978875606">
    <w:abstractNumId w:val="103"/>
  </w:num>
  <w:num w:numId="187" w16cid:durableId="1761483765">
    <w:abstractNumId w:val="6"/>
  </w:num>
  <w:num w:numId="188" w16cid:durableId="1369643030">
    <w:abstractNumId w:val="142"/>
  </w:num>
  <w:num w:numId="189" w16cid:durableId="918635520">
    <w:abstractNumId w:val="184"/>
  </w:num>
  <w:num w:numId="190" w16cid:durableId="1165704992">
    <w:abstractNumId w:val="160"/>
  </w:num>
  <w:num w:numId="191" w16cid:durableId="1360544813">
    <w:abstractNumId w:val="22"/>
  </w:num>
  <w:num w:numId="192" w16cid:durableId="181675063">
    <w:abstractNumId w:val="195"/>
  </w:num>
  <w:num w:numId="193" w16cid:durableId="326596740">
    <w:abstractNumId w:val="139"/>
  </w:num>
  <w:num w:numId="194" w16cid:durableId="183054642">
    <w:abstractNumId w:val="17"/>
  </w:num>
  <w:num w:numId="195" w16cid:durableId="533661320">
    <w:abstractNumId w:val="209"/>
  </w:num>
  <w:num w:numId="196" w16cid:durableId="1747999056">
    <w:abstractNumId w:val="50"/>
  </w:num>
  <w:num w:numId="197" w16cid:durableId="1112674655">
    <w:abstractNumId w:val="3"/>
  </w:num>
  <w:num w:numId="198" w16cid:durableId="1156993587">
    <w:abstractNumId w:val="155"/>
  </w:num>
  <w:num w:numId="199" w16cid:durableId="1981879741">
    <w:abstractNumId w:val="48"/>
  </w:num>
  <w:num w:numId="200" w16cid:durableId="255604022">
    <w:abstractNumId w:val="51"/>
  </w:num>
  <w:num w:numId="201" w16cid:durableId="45186974">
    <w:abstractNumId w:val="108"/>
  </w:num>
  <w:num w:numId="202" w16cid:durableId="776371714">
    <w:abstractNumId w:val="107"/>
  </w:num>
  <w:num w:numId="203" w16cid:durableId="1805079826">
    <w:abstractNumId w:val="146"/>
  </w:num>
  <w:num w:numId="204" w16cid:durableId="961574333">
    <w:abstractNumId w:val="62"/>
  </w:num>
  <w:num w:numId="205" w16cid:durableId="162666791">
    <w:abstractNumId w:val="63"/>
  </w:num>
  <w:num w:numId="206" w16cid:durableId="1666934292">
    <w:abstractNumId w:val="109"/>
  </w:num>
  <w:num w:numId="207" w16cid:durableId="45759702">
    <w:abstractNumId w:val="188"/>
  </w:num>
  <w:num w:numId="208" w16cid:durableId="259487620">
    <w:abstractNumId w:val="83"/>
  </w:num>
  <w:num w:numId="209" w16cid:durableId="376710424">
    <w:abstractNumId w:val="25"/>
  </w:num>
  <w:num w:numId="210" w16cid:durableId="152186270">
    <w:abstractNumId w:val="124"/>
  </w:num>
  <w:num w:numId="211" w16cid:durableId="696124023">
    <w:abstractNumId w:val="84"/>
  </w:num>
  <w:num w:numId="212" w16cid:durableId="590510758">
    <w:abstractNumId w:val="205"/>
  </w:num>
  <w:num w:numId="213" w16cid:durableId="1951820112">
    <w:abstractNumId w:val="20"/>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0ED"/>
    <w:rsid w:val="00007AA5"/>
    <w:rsid w:val="000132EF"/>
    <w:rsid w:val="000238DE"/>
    <w:rsid w:val="0002594B"/>
    <w:rsid w:val="00030F0F"/>
    <w:rsid w:val="00052E1C"/>
    <w:rsid w:val="0006544A"/>
    <w:rsid w:val="00070FB4"/>
    <w:rsid w:val="00074FDA"/>
    <w:rsid w:val="000756DB"/>
    <w:rsid w:val="000775FD"/>
    <w:rsid w:val="00091CDE"/>
    <w:rsid w:val="00095151"/>
    <w:rsid w:val="000B1FF2"/>
    <w:rsid w:val="000B7977"/>
    <w:rsid w:val="000D5CA6"/>
    <w:rsid w:val="000E0BFC"/>
    <w:rsid w:val="000F54B2"/>
    <w:rsid w:val="00100FE4"/>
    <w:rsid w:val="00126C37"/>
    <w:rsid w:val="001342AE"/>
    <w:rsid w:val="001529A4"/>
    <w:rsid w:val="00154A68"/>
    <w:rsid w:val="00155E3D"/>
    <w:rsid w:val="00161293"/>
    <w:rsid w:val="00170327"/>
    <w:rsid w:val="0017215F"/>
    <w:rsid w:val="001867FF"/>
    <w:rsid w:val="001C61B0"/>
    <w:rsid w:val="001C7EC9"/>
    <w:rsid w:val="001E73AF"/>
    <w:rsid w:val="001F0D85"/>
    <w:rsid w:val="001F7889"/>
    <w:rsid w:val="0020502E"/>
    <w:rsid w:val="0021435E"/>
    <w:rsid w:val="00214B8E"/>
    <w:rsid w:val="002163FA"/>
    <w:rsid w:val="002236F8"/>
    <w:rsid w:val="00233BA9"/>
    <w:rsid w:val="00261FDD"/>
    <w:rsid w:val="00267B22"/>
    <w:rsid w:val="00285756"/>
    <w:rsid w:val="002A1E2E"/>
    <w:rsid w:val="002B4A3E"/>
    <w:rsid w:val="002B6308"/>
    <w:rsid w:val="002B66E0"/>
    <w:rsid w:val="002C1B3D"/>
    <w:rsid w:val="002C618F"/>
    <w:rsid w:val="002E29CD"/>
    <w:rsid w:val="002F13A5"/>
    <w:rsid w:val="0030064C"/>
    <w:rsid w:val="0031187A"/>
    <w:rsid w:val="003252E3"/>
    <w:rsid w:val="00326209"/>
    <w:rsid w:val="003424DF"/>
    <w:rsid w:val="003446B9"/>
    <w:rsid w:val="003533EB"/>
    <w:rsid w:val="003536C7"/>
    <w:rsid w:val="00364505"/>
    <w:rsid w:val="00374425"/>
    <w:rsid w:val="003760ED"/>
    <w:rsid w:val="0037687E"/>
    <w:rsid w:val="00387496"/>
    <w:rsid w:val="003B1912"/>
    <w:rsid w:val="003B2619"/>
    <w:rsid w:val="003D31CA"/>
    <w:rsid w:val="003E06C5"/>
    <w:rsid w:val="003E24DD"/>
    <w:rsid w:val="003F35A5"/>
    <w:rsid w:val="003F76E6"/>
    <w:rsid w:val="00404DFE"/>
    <w:rsid w:val="00412E5D"/>
    <w:rsid w:val="00447352"/>
    <w:rsid w:val="00447DD4"/>
    <w:rsid w:val="00450DD3"/>
    <w:rsid w:val="00455D25"/>
    <w:rsid w:val="004572FE"/>
    <w:rsid w:val="004621A7"/>
    <w:rsid w:val="00471729"/>
    <w:rsid w:val="00475148"/>
    <w:rsid w:val="004A2DA6"/>
    <w:rsid w:val="004A4F70"/>
    <w:rsid w:val="004F3159"/>
    <w:rsid w:val="00520B41"/>
    <w:rsid w:val="0052175B"/>
    <w:rsid w:val="005271C5"/>
    <w:rsid w:val="00533A6D"/>
    <w:rsid w:val="00536C1C"/>
    <w:rsid w:val="00544525"/>
    <w:rsid w:val="005470D8"/>
    <w:rsid w:val="00554F69"/>
    <w:rsid w:val="00571E91"/>
    <w:rsid w:val="00574FCB"/>
    <w:rsid w:val="00580847"/>
    <w:rsid w:val="00581064"/>
    <w:rsid w:val="00582CC2"/>
    <w:rsid w:val="005B00D8"/>
    <w:rsid w:val="005B4E5F"/>
    <w:rsid w:val="005C27ED"/>
    <w:rsid w:val="005D499A"/>
    <w:rsid w:val="005D63AB"/>
    <w:rsid w:val="005F015F"/>
    <w:rsid w:val="005F2A1F"/>
    <w:rsid w:val="005F2E8A"/>
    <w:rsid w:val="005F5C9C"/>
    <w:rsid w:val="006301F1"/>
    <w:rsid w:val="0063763B"/>
    <w:rsid w:val="00644CB5"/>
    <w:rsid w:val="006520BD"/>
    <w:rsid w:val="00660BA3"/>
    <w:rsid w:val="00670063"/>
    <w:rsid w:val="006760A0"/>
    <w:rsid w:val="0069562D"/>
    <w:rsid w:val="006A4733"/>
    <w:rsid w:val="006B4794"/>
    <w:rsid w:val="006B51B1"/>
    <w:rsid w:val="006D3B40"/>
    <w:rsid w:val="006F10D6"/>
    <w:rsid w:val="007120A8"/>
    <w:rsid w:val="00723FC5"/>
    <w:rsid w:val="007429EF"/>
    <w:rsid w:val="007531F5"/>
    <w:rsid w:val="00756918"/>
    <w:rsid w:val="00761BEB"/>
    <w:rsid w:val="00795884"/>
    <w:rsid w:val="007A24ED"/>
    <w:rsid w:val="007B59BB"/>
    <w:rsid w:val="007C1566"/>
    <w:rsid w:val="007C2012"/>
    <w:rsid w:val="007D1CA4"/>
    <w:rsid w:val="007D35E0"/>
    <w:rsid w:val="007E5A24"/>
    <w:rsid w:val="007F1FA7"/>
    <w:rsid w:val="007F4B58"/>
    <w:rsid w:val="00803643"/>
    <w:rsid w:val="008260C4"/>
    <w:rsid w:val="00832341"/>
    <w:rsid w:val="008338CA"/>
    <w:rsid w:val="008368DF"/>
    <w:rsid w:val="008444F2"/>
    <w:rsid w:val="0085476F"/>
    <w:rsid w:val="008649E9"/>
    <w:rsid w:val="00870492"/>
    <w:rsid w:val="008705C3"/>
    <w:rsid w:val="00875618"/>
    <w:rsid w:val="00882AA0"/>
    <w:rsid w:val="00886817"/>
    <w:rsid w:val="008A2B2E"/>
    <w:rsid w:val="008B5EA1"/>
    <w:rsid w:val="008C33C6"/>
    <w:rsid w:val="008C6B72"/>
    <w:rsid w:val="008D17DE"/>
    <w:rsid w:val="008D235C"/>
    <w:rsid w:val="008E47F4"/>
    <w:rsid w:val="008E55B4"/>
    <w:rsid w:val="008E7C0E"/>
    <w:rsid w:val="0091140A"/>
    <w:rsid w:val="009239DA"/>
    <w:rsid w:val="00942D5B"/>
    <w:rsid w:val="00963023"/>
    <w:rsid w:val="00980605"/>
    <w:rsid w:val="009832CB"/>
    <w:rsid w:val="00985AC6"/>
    <w:rsid w:val="00986640"/>
    <w:rsid w:val="00994023"/>
    <w:rsid w:val="009A03D1"/>
    <w:rsid w:val="009B023E"/>
    <w:rsid w:val="009B2902"/>
    <w:rsid w:val="009C3F19"/>
    <w:rsid w:val="009F47B3"/>
    <w:rsid w:val="00A157F5"/>
    <w:rsid w:val="00A207C9"/>
    <w:rsid w:val="00A20C6E"/>
    <w:rsid w:val="00A63331"/>
    <w:rsid w:val="00A671F8"/>
    <w:rsid w:val="00A732B2"/>
    <w:rsid w:val="00A8300D"/>
    <w:rsid w:val="00A921C1"/>
    <w:rsid w:val="00A95C99"/>
    <w:rsid w:val="00AA4C4A"/>
    <w:rsid w:val="00AB3E5F"/>
    <w:rsid w:val="00AB7D8A"/>
    <w:rsid w:val="00AF2025"/>
    <w:rsid w:val="00AF3499"/>
    <w:rsid w:val="00AF5725"/>
    <w:rsid w:val="00AF7BD2"/>
    <w:rsid w:val="00B010E4"/>
    <w:rsid w:val="00B047C8"/>
    <w:rsid w:val="00B30AC5"/>
    <w:rsid w:val="00B62351"/>
    <w:rsid w:val="00B67152"/>
    <w:rsid w:val="00B72964"/>
    <w:rsid w:val="00B77295"/>
    <w:rsid w:val="00BB4B3E"/>
    <w:rsid w:val="00BD32EB"/>
    <w:rsid w:val="00BE1EDD"/>
    <w:rsid w:val="00BE4110"/>
    <w:rsid w:val="00C015A7"/>
    <w:rsid w:val="00C2460C"/>
    <w:rsid w:val="00C26DA0"/>
    <w:rsid w:val="00C27645"/>
    <w:rsid w:val="00C343FD"/>
    <w:rsid w:val="00C63688"/>
    <w:rsid w:val="00C75EDD"/>
    <w:rsid w:val="00CA5CA1"/>
    <w:rsid w:val="00CC2725"/>
    <w:rsid w:val="00CD298B"/>
    <w:rsid w:val="00CE2B97"/>
    <w:rsid w:val="00CE45E3"/>
    <w:rsid w:val="00CF07B2"/>
    <w:rsid w:val="00CF213A"/>
    <w:rsid w:val="00D064BB"/>
    <w:rsid w:val="00D26369"/>
    <w:rsid w:val="00D41AC8"/>
    <w:rsid w:val="00D65ABB"/>
    <w:rsid w:val="00D74B32"/>
    <w:rsid w:val="00D74B88"/>
    <w:rsid w:val="00D87C11"/>
    <w:rsid w:val="00D901B5"/>
    <w:rsid w:val="00DA4A0B"/>
    <w:rsid w:val="00DB03D8"/>
    <w:rsid w:val="00DB64D2"/>
    <w:rsid w:val="00DC3AF3"/>
    <w:rsid w:val="00DC4FB1"/>
    <w:rsid w:val="00DC7319"/>
    <w:rsid w:val="00DE483F"/>
    <w:rsid w:val="00E02A02"/>
    <w:rsid w:val="00E05140"/>
    <w:rsid w:val="00E30F0D"/>
    <w:rsid w:val="00E366F6"/>
    <w:rsid w:val="00E77CA2"/>
    <w:rsid w:val="00E80475"/>
    <w:rsid w:val="00E83DD9"/>
    <w:rsid w:val="00EA3A34"/>
    <w:rsid w:val="00EA7544"/>
    <w:rsid w:val="00EC3AC4"/>
    <w:rsid w:val="00ED21F1"/>
    <w:rsid w:val="00ED770D"/>
    <w:rsid w:val="00ED7E25"/>
    <w:rsid w:val="00ED7EDF"/>
    <w:rsid w:val="00EE1290"/>
    <w:rsid w:val="00EE2DED"/>
    <w:rsid w:val="00EE47B7"/>
    <w:rsid w:val="00EE7DD2"/>
    <w:rsid w:val="00EF39AF"/>
    <w:rsid w:val="00F119D2"/>
    <w:rsid w:val="00F21CC0"/>
    <w:rsid w:val="00F3301B"/>
    <w:rsid w:val="00F43A21"/>
    <w:rsid w:val="00F73308"/>
    <w:rsid w:val="00F86F03"/>
    <w:rsid w:val="00F87FE6"/>
    <w:rsid w:val="00F95E3B"/>
    <w:rsid w:val="00FB0422"/>
    <w:rsid w:val="00FB2C43"/>
    <w:rsid w:val="00FD20E2"/>
    <w:rsid w:val="00FD78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7A038"/>
  <w15:chartTrackingRefBased/>
  <w15:docId w15:val="{62C8D68A-36F9-4779-AB84-69511AB75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341"/>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Chaptertitle"/>
    <w:next w:val="Normal"/>
    <w:link w:val="Heading2Char"/>
    <w:autoRedefine/>
    <w:uiPriority w:val="9"/>
    <w:unhideWhenUsed/>
    <w:qFormat/>
    <w:rsid w:val="006760A0"/>
    <w:pPr>
      <w:outlineLvl w:val="1"/>
    </w:pPr>
  </w:style>
  <w:style w:type="paragraph" w:styleId="Heading3">
    <w:name w:val="heading 3"/>
    <w:basedOn w:val="Normal"/>
    <w:next w:val="Normal"/>
    <w:link w:val="Heading3Char"/>
    <w:uiPriority w:val="9"/>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6760A0"/>
    <w:rPr>
      <w:rFonts w:asciiTheme="majorBidi" w:eastAsiaTheme="majorEastAsia" w:hAnsiTheme="majorBidi" w:cstheme="majorBidi"/>
      <w:b/>
    </w:rPr>
  </w:style>
  <w:style w:type="character" w:customStyle="1" w:styleId="Heading3Char">
    <w:name w:val="Heading 3 Char"/>
    <w:basedOn w:val="DefaultParagraphFont"/>
    <w:link w:val="Heading3"/>
    <w:uiPriority w:val="9"/>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1"/>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ED770D"/>
    <w:pPr>
      <w:spacing w:line="276" w:lineRule="auto"/>
      <w:ind w:left="360"/>
      <w:jc w:val="center"/>
    </w:pPr>
    <w:rPr>
      <w:bCs/>
      <w:sz w:val="44"/>
      <w:szCs w:val="44"/>
    </w:rPr>
  </w:style>
  <w:style w:type="character" w:customStyle="1" w:styleId="ChaptertitleChar">
    <w:name w:val="Chapter title Char"/>
    <w:basedOn w:val="Heading1Char"/>
    <w:link w:val="Chaptertitle"/>
    <w:rsid w:val="00ED770D"/>
    <w:rPr>
      <w:rFonts w:asciiTheme="majorBidi" w:eastAsiaTheme="majorEastAsia" w:hAnsiTheme="majorBidi" w:cstheme="majorBidi"/>
      <w:b/>
      <w:bCs/>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BB4B3E"/>
    <w:pPr>
      <w:jc w:val="center"/>
    </w:pPr>
    <w:rPr>
      <w:b/>
      <w:bCs/>
      <w:sz w:val="44"/>
      <w:szCs w:val="44"/>
    </w:rPr>
  </w:style>
  <w:style w:type="character" w:customStyle="1" w:styleId="Chaptertitle1Char">
    <w:name w:val="Chapter title 1 Char"/>
    <w:basedOn w:val="TitleChar"/>
    <w:link w:val="Chaptertitle1"/>
    <w:rsid w:val="00BB4B3E"/>
    <w:rPr>
      <w:rFonts w:asciiTheme="majorBidi" w:eastAsiaTheme="majorEastAsia" w:hAnsiTheme="majorBidi" w:cstheme="majorBidi"/>
      <w:b/>
      <w:bCs/>
      <w:spacing w:val="-10"/>
      <w:kern w:val="28"/>
      <w:sz w:val="44"/>
      <w:szCs w:val="44"/>
    </w:rPr>
  </w:style>
  <w:style w:type="character" w:styleId="Strong">
    <w:name w:val="Strong"/>
    <w:basedOn w:val="DefaultParagraphFont"/>
    <w:uiPriority w:val="22"/>
    <w:qFormat/>
    <w:rsid w:val="001F0D85"/>
    <w:rPr>
      <w:b/>
      <w:bCs/>
    </w:rPr>
  </w:style>
  <w:style w:type="character" w:styleId="BookTitle">
    <w:name w:val="Book Title"/>
    <w:basedOn w:val="DefaultParagraphFont"/>
    <w:uiPriority w:val="33"/>
    <w:qFormat/>
    <w:rsid w:val="001F0D85"/>
    <w:rPr>
      <w:b/>
      <w:bCs/>
      <w:i/>
      <w:iCs/>
      <w:spacing w:val="5"/>
    </w:rPr>
  </w:style>
  <w:style w:type="character" w:styleId="Emphasis">
    <w:name w:val="Emphasis"/>
    <w:basedOn w:val="DefaultParagraphFont"/>
    <w:uiPriority w:val="20"/>
    <w:qFormat/>
    <w:rsid w:val="001F0D85"/>
    <w:rPr>
      <w:i/>
      <w:iCs/>
    </w:rPr>
  </w:style>
  <w:style w:type="paragraph" w:styleId="NoSpacing">
    <w:name w:val="No Spacing"/>
    <w:uiPriority w:val="1"/>
    <w:qFormat/>
    <w:rsid w:val="001F0D85"/>
    <w:pPr>
      <w:spacing w:after="0" w:line="240" w:lineRule="auto"/>
      <w:jc w:val="both"/>
    </w:pPr>
    <w:rPr>
      <w:rFonts w:asciiTheme="majorBidi" w:hAnsiTheme="majorBidi"/>
    </w:rPr>
  </w:style>
  <w:style w:type="paragraph" w:styleId="TOC3">
    <w:name w:val="toc 3"/>
    <w:basedOn w:val="Normal"/>
    <w:next w:val="Normal"/>
    <w:autoRedefine/>
    <w:uiPriority w:val="39"/>
    <w:unhideWhenUsed/>
    <w:rsid w:val="00161293"/>
    <w:pPr>
      <w:spacing w:after="100" w:line="259" w:lineRule="auto"/>
      <w:ind w:left="440"/>
      <w:jc w:val="left"/>
    </w:pPr>
    <w:rPr>
      <w:rFonts w:asciiTheme="minorHAnsi" w:eastAsiaTheme="minorEastAsia" w:hAnsiTheme="minorHAnsi"/>
      <w:kern w:val="0"/>
      <w:sz w:val="22"/>
      <w:szCs w:val="22"/>
      <w14:ligatures w14:val="none"/>
    </w:rPr>
  </w:style>
  <w:style w:type="paragraph" w:styleId="TOC4">
    <w:name w:val="toc 4"/>
    <w:basedOn w:val="Normal"/>
    <w:next w:val="Normal"/>
    <w:autoRedefine/>
    <w:uiPriority w:val="39"/>
    <w:unhideWhenUsed/>
    <w:rsid w:val="00161293"/>
    <w:pPr>
      <w:spacing w:after="100" w:line="259" w:lineRule="auto"/>
      <w:ind w:left="660"/>
      <w:jc w:val="left"/>
    </w:pPr>
    <w:rPr>
      <w:rFonts w:asciiTheme="minorHAnsi" w:eastAsiaTheme="minorEastAsia" w:hAnsiTheme="minorHAnsi"/>
      <w:kern w:val="0"/>
      <w:sz w:val="22"/>
      <w:szCs w:val="22"/>
      <w14:ligatures w14:val="none"/>
    </w:rPr>
  </w:style>
  <w:style w:type="paragraph" w:styleId="TOC5">
    <w:name w:val="toc 5"/>
    <w:basedOn w:val="Normal"/>
    <w:next w:val="Normal"/>
    <w:autoRedefine/>
    <w:uiPriority w:val="39"/>
    <w:unhideWhenUsed/>
    <w:rsid w:val="00161293"/>
    <w:pPr>
      <w:spacing w:after="100" w:line="259" w:lineRule="auto"/>
      <w:ind w:left="880"/>
      <w:jc w:val="left"/>
    </w:pPr>
    <w:rPr>
      <w:rFonts w:asciiTheme="minorHAnsi" w:eastAsiaTheme="minorEastAsia" w:hAnsiTheme="minorHAnsi"/>
      <w:kern w:val="0"/>
      <w:sz w:val="22"/>
      <w:szCs w:val="22"/>
      <w14:ligatures w14:val="none"/>
    </w:rPr>
  </w:style>
  <w:style w:type="paragraph" w:styleId="TOC6">
    <w:name w:val="toc 6"/>
    <w:basedOn w:val="Normal"/>
    <w:next w:val="Normal"/>
    <w:autoRedefine/>
    <w:uiPriority w:val="39"/>
    <w:unhideWhenUsed/>
    <w:rsid w:val="00161293"/>
    <w:pPr>
      <w:spacing w:after="100" w:line="259" w:lineRule="auto"/>
      <w:ind w:left="1100"/>
      <w:jc w:val="left"/>
    </w:pPr>
    <w:rPr>
      <w:rFonts w:asciiTheme="minorHAnsi" w:eastAsiaTheme="minorEastAsia" w:hAnsiTheme="minorHAnsi"/>
      <w:kern w:val="0"/>
      <w:sz w:val="22"/>
      <w:szCs w:val="22"/>
      <w14:ligatures w14:val="none"/>
    </w:rPr>
  </w:style>
  <w:style w:type="paragraph" w:styleId="TOC7">
    <w:name w:val="toc 7"/>
    <w:basedOn w:val="Normal"/>
    <w:next w:val="Normal"/>
    <w:autoRedefine/>
    <w:uiPriority w:val="39"/>
    <w:unhideWhenUsed/>
    <w:rsid w:val="00161293"/>
    <w:pPr>
      <w:spacing w:after="100" w:line="259" w:lineRule="auto"/>
      <w:ind w:left="1320"/>
      <w:jc w:val="left"/>
    </w:pPr>
    <w:rPr>
      <w:rFonts w:asciiTheme="minorHAnsi" w:eastAsiaTheme="minorEastAsia" w:hAnsiTheme="minorHAnsi"/>
      <w:kern w:val="0"/>
      <w:sz w:val="22"/>
      <w:szCs w:val="22"/>
      <w14:ligatures w14:val="none"/>
    </w:rPr>
  </w:style>
  <w:style w:type="paragraph" w:styleId="TOC8">
    <w:name w:val="toc 8"/>
    <w:basedOn w:val="Normal"/>
    <w:next w:val="Normal"/>
    <w:autoRedefine/>
    <w:uiPriority w:val="39"/>
    <w:unhideWhenUsed/>
    <w:rsid w:val="00161293"/>
    <w:pPr>
      <w:spacing w:after="100" w:line="259" w:lineRule="auto"/>
      <w:ind w:left="1540"/>
      <w:jc w:val="left"/>
    </w:pPr>
    <w:rPr>
      <w:rFonts w:asciiTheme="minorHAnsi" w:eastAsiaTheme="minorEastAsia" w:hAnsiTheme="minorHAnsi"/>
      <w:kern w:val="0"/>
      <w:sz w:val="22"/>
      <w:szCs w:val="22"/>
      <w14:ligatures w14:val="none"/>
    </w:rPr>
  </w:style>
  <w:style w:type="paragraph" w:styleId="TOC9">
    <w:name w:val="toc 9"/>
    <w:basedOn w:val="Normal"/>
    <w:next w:val="Normal"/>
    <w:autoRedefine/>
    <w:uiPriority w:val="39"/>
    <w:unhideWhenUsed/>
    <w:rsid w:val="00161293"/>
    <w:pPr>
      <w:spacing w:after="100" w:line="259" w:lineRule="auto"/>
      <w:ind w:left="1760"/>
      <w:jc w:val="left"/>
    </w:pPr>
    <w:rPr>
      <w:rFonts w:asciiTheme="minorHAnsi" w:eastAsiaTheme="minorEastAsia" w:hAnsiTheme="minorHAnsi"/>
      <w:kern w:val="0"/>
      <w:sz w:val="22"/>
      <w:szCs w:val="22"/>
      <w14:ligatures w14:val="none"/>
    </w:rPr>
  </w:style>
  <w:style w:type="paragraph" w:styleId="NormalWeb">
    <w:name w:val="Normal (Web)"/>
    <w:basedOn w:val="Normal"/>
    <w:uiPriority w:val="99"/>
    <w:unhideWhenUsed/>
    <w:rsid w:val="00DC4FB1"/>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61BEB"/>
    <w:rPr>
      <w:rFonts w:ascii="Courier New" w:eastAsia="Times New Roman" w:hAnsi="Courier New" w:cs="Courier New"/>
      <w:sz w:val="20"/>
      <w:szCs w:val="20"/>
    </w:rPr>
  </w:style>
  <w:style w:type="character" w:customStyle="1" w:styleId="relative">
    <w:name w:val="relative"/>
    <w:basedOn w:val="DefaultParagraphFont"/>
    <w:rsid w:val="00A8300D"/>
  </w:style>
  <w:style w:type="character" w:customStyle="1" w:styleId="ms-1">
    <w:name w:val="ms-1"/>
    <w:basedOn w:val="DefaultParagraphFont"/>
    <w:rsid w:val="00A8300D"/>
  </w:style>
  <w:style w:type="character" w:customStyle="1" w:styleId="max-w-full">
    <w:name w:val="max-w-full"/>
    <w:basedOn w:val="DefaultParagraphFont"/>
    <w:rsid w:val="00A8300D"/>
  </w:style>
  <w:style w:type="character" w:customStyle="1" w:styleId="-me-1">
    <w:name w:val="-me-1"/>
    <w:basedOn w:val="DefaultParagraphFont"/>
    <w:rsid w:val="00A8300D"/>
  </w:style>
  <w:style w:type="table" w:styleId="TableGridLight">
    <w:name w:val="Grid Table Light"/>
    <w:basedOn w:val="TableNormal"/>
    <w:uiPriority w:val="40"/>
    <w:rsid w:val="00554F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C7319"/>
    <w:rPr>
      <w:color w:val="605E5C"/>
      <w:shd w:val="clear" w:color="auto" w:fill="E1DFDD"/>
    </w:rPr>
  </w:style>
  <w:style w:type="character" w:styleId="FollowedHyperlink">
    <w:name w:val="FollowedHyperlink"/>
    <w:basedOn w:val="DefaultParagraphFont"/>
    <w:uiPriority w:val="99"/>
    <w:semiHidden/>
    <w:unhideWhenUsed/>
    <w:rsid w:val="00DC73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1009">
      <w:bodyDiv w:val="1"/>
      <w:marLeft w:val="0"/>
      <w:marRight w:val="0"/>
      <w:marTop w:val="0"/>
      <w:marBottom w:val="0"/>
      <w:divBdr>
        <w:top w:val="none" w:sz="0" w:space="0" w:color="auto"/>
        <w:left w:val="none" w:sz="0" w:space="0" w:color="auto"/>
        <w:bottom w:val="none" w:sz="0" w:space="0" w:color="auto"/>
        <w:right w:val="none" w:sz="0" w:space="0" w:color="auto"/>
      </w:divBdr>
      <w:divsChild>
        <w:div w:id="170067965">
          <w:marLeft w:val="0"/>
          <w:marRight w:val="0"/>
          <w:marTop w:val="0"/>
          <w:marBottom w:val="0"/>
          <w:divBdr>
            <w:top w:val="none" w:sz="0" w:space="0" w:color="auto"/>
            <w:left w:val="none" w:sz="0" w:space="0" w:color="auto"/>
            <w:bottom w:val="none" w:sz="0" w:space="0" w:color="auto"/>
            <w:right w:val="none" w:sz="0" w:space="0" w:color="auto"/>
          </w:divBdr>
        </w:div>
      </w:divsChild>
    </w:div>
    <w:div w:id="9836640">
      <w:bodyDiv w:val="1"/>
      <w:marLeft w:val="0"/>
      <w:marRight w:val="0"/>
      <w:marTop w:val="0"/>
      <w:marBottom w:val="0"/>
      <w:divBdr>
        <w:top w:val="none" w:sz="0" w:space="0" w:color="auto"/>
        <w:left w:val="none" w:sz="0" w:space="0" w:color="auto"/>
        <w:bottom w:val="none" w:sz="0" w:space="0" w:color="auto"/>
        <w:right w:val="none" w:sz="0" w:space="0" w:color="auto"/>
      </w:divBdr>
      <w:divsChild>
        <w:div w:id="887108024">
          <w:marLeft w:val="0"/>
          <w:marRight w:val="0"/>
          <w:marTop w:val="0"/>
          <w:marBottom w:val="0"/>
          <w:divBdr>
            <w:top w:val="none" w:sz="0" w:space="0" w:color="auto"/>
            <w:left w:val="none" w:sz="0" w:space="0" w:color="auto"/>
            <w:bottom w:val="none" w:sz="0" w:space="0" w:color="auto"/>
            <w:right w:val="none" w:sz="0" w:space="0" w:color="auto"/>
          </w:divBdr>
        </w:div>
      </w:divsChild>
    </w:div>
    <w:div w:id="16321648">
      <w:bodyDiv w:val="1"/>
      <w:marLeft w:val="0"/>
      <w:marRight w:val="0"/>
      <w:marTop w:val="0"/>
      <w:marBottom w:val="0"/>
      <w:divBdr>
        <w:top w:val="none" w:sz="0" w:space="0" w:color="auto"/>
        <w:left w:val="none" w:sz="0" w:space="0" w:color="auto"/>
        <w:bottom w:val="none" w:sz="0" w:space="0" w:color="auto"/>
        <w:right w:val="none" w:sz="0" w:space="0" w:color="auto"/>
      </w:divBdr>
    </w:div>
    <w:div w:id="17708338">
      <w:bodyDiv w:val="1"/>
      <w:marLeft w:val="0"/>
      <w:marRight w:val="0"/>
      <w:marTop w:val="0"/>
      <w:marBottom w:val="0"/>
      <w:divBdr>
        <w:top w:val="none" w:sz="0" w:space="0" w:color="auto"/>
        <w:left w:val="none" w:sz="0" w:space="0" w:color="auto"/>
        <w:bottom w:val="none" w:sz="0" w:space="0" w:color="auto"/>
        <w:right w:val="none" w:sz="0" w:space="0" w:color="auto"/>
      </w:divBdr>
    </w:div>
    <w:div w:id="19282606">
      <w:bodyDiv w:val="1"/>
      <w:marLeft w:val="0"/>
      <w:marRight w:val="0"/>
      <w:marTop w:val="0"/>
      <w:marBottom w:val="0"/>
      <w:divBdr>
        <w:top w:val="none" w:sz="0" w:space="0" w:color="auto"/>
        <w:left w:val="none" w:sz="0" w:space="0" w:color="auto"/>
        <w:bottom w:val="none" w:sz="0" w:space="0" w:color="auto"/>
        <w:right w:val="none" w:sz="0" w:space="0" w:color="auto"/>
      </w:divBdr>
    </w:div>
    <w:div w:id="43647547">
      <w:bodyDiv w:val="1"/>
      <w:marLeft w:val="0"/>
      <w:marRight w:val="0"/>
      <w:marTop w:val="0"/>
      <w:marBottom w:val="0"/>
      <w:divBdr>
        <w:top w:val="none" w:sz="0" w:space="0" w:color="auto"/>
        <w:left w:val="none" w:sz="0" w:space="0" w:color="auto"/>
        <w:bottom w:val="none" w:sz="0" w:space="0" w:color="auto"/>
        <w:right w:val="none" w:sz="0" w:space="0" w:color="auto"/>
      </w:divBdr>
    </w:div>
    <w:div w:id="45567109">
      <w:bodyDiv w:val="1"/>
      <w:marLeft w:val="0"/>
      <w:marRight w:val="0"/>
      <w:marTop w:val="0"/>
      <w:marBottom w:val="0"/>
      <w:divBdr>
        <w:top w:val="none" w:sz="0" w:space="0" w:color="auto"/>
        <w:left w:val="none" w:sz="0" w:space="0" w:color="auto"/>
        <w:bottom w:val="none" w:sz="0" w:space="0" w:color="auto"/>
        <w:right w:val="none" w:sz="0" w:space="0" w:color="auto"/>
      </w:divBdr>
    </w:div>
    <w:div w:id="61878734">
      <w:bodyDiv w:val="1"/>
      <w:marLeft w:val="0"/>
      <w:marRight w:val="0"/>
      <w:marTop w:val="0"/>
      <w:marBottom w:val="0"/>
      <w:divBdr>
        <w:top w:val="none" w:sz="0" w:space="0" w:color="auto"/>
        <w:left w:val="none" w:sz="0" w:space="0" w:color="auto"/>
        <w:bottom w:val="none" w:sz="0" w:space="0" w:color="auto"/>
        <w:right w:val="none" w:sz="0" w:space="0" w:color="auto"/>
      </w:divBdr>
    </w:div>
    <w:div w:id="66534894">
      <w:bodyDiv w:val="1"/>
      <w:marLeft w:val="0"/>
      <w:marRight w:val="0"/>
      <w:marTop w:val="0"/>
      <w:marBottom w:val="0"/>
      <w:divBdr>
        <w:top w:val="none" w:sz="0" w:space="0" w:color="auto"/>
        <w:left w:val="none" w:sz="0" w:space="0" w:color="auto"/>
        <w:bottom w:val="none" w:sz="0" w:space="0" w:color="auto"/>
        <w:right w:val="none" w:sz="0" w:space="0" w:color="auto"/>
      </w:divBdr>
    </w:div>
    <w:div w:id="69426898">
      <w:bodyDiv w:val="1"/>
      <w:marLeft w:val="0"/>
      <w:marRight w:val="0"/>
      <w:marTop w:val="0"/>
      <w:marBottom w:val="0"/>
      <w:divBdr>
        <w:top w:val="none" w:sz="0" w:space="0" w:color="auto"/>
        <w:left w:val="none" w:sz="0" w:space="0" w:color="auto"/>
        <w:bottom w:val="none" w:sz="0" w:space="0" w:color="auto"/>
        <w:right w:val="none" w:sz="0" w:space="0" w:color="auto"/>
      </w:divBdr>
    </w:div>
    <w:div w:id="75715561">
      <w:bodyDiv w:val="1"/>
      <w:marLeft w:val="0"/>
      <w:marRight w:val="0"/>
      <w:marTop w:val="0"/>
      <w:marBottom w:val="0"/>
      <w:divBdr>
        <w:top w:val="none" w:sz="0" w:space="0" w:color="auto"/>
        <w:left w:val="none" w:sz="0" w:space="0" w:color="auto"/>
        <w:bottom w:val="none" w:sz="0" w:space="0" w:color="auto"/>
        <w:right w:val="none" w:sz="0" w:space="0" w:color="auto"/>
      </w:divBdr>
    </w:div>
    <w:div w:id="75782653">
      <w:bodyDiv w:val="1"/>
      <w:marLeft w:val="0"/>
      <w:marRight w:val="0"/>
      <w:marTop w:val="0"/>
      <w:marBottom w:val="0"/>
      <w:divBdr>
        <w:top w:val="none" w:sz="0" w:space="0" w:color="auto"/>
        <w:left w:val="none" w:sz="0" w:space="0" w:color="auto"/>
        <w:bottom w:val="none" w:sz="0" w:space="0" w:color="auto"/>
        <w:right w:val="none" w:sz="0" w:space="0" w:color="auto"/>
      </w:divBdr>
    </w:div>
    <w:div w:id="79834538">
      <w:bodyDiv w:val="1"/>
      <w:marLeft w:val="0"/>
      <w:marRight w:val="0"/>
      <w:marTop w:val="0"/>
      <w:marBottom w:val="0"/>
      <w:divBdr>
        <w:top w:val="none" w:sz="0" w:space="0" w:color="auto"/>
        <w:left w:val="none" w:sz="0" w:space="0" w:color="auto"/>
        <w:bottom w:val="none" w:sz="0" w:space="0" w:color="auto"/>
        <w:right w:val="none" w:sz="0" w:space="0" w:color="auto"/>
      </w:divBdr>
    </w:div>
    <w:div w:id="87779072">
      <w:bodyDiv w:val="1"/>
      <w:marLeft w:val="0"/>
      <w:marRight w:val="0"/>
      <w:marTop w:val="0"/>
      <w:marBottom w:val="0"/>
      <w:divBdr>
        <w:top w:val="none" w:sz="0" w:space="0" w:color="auto"/>
        <w:left w:val="none" w:sz="0" w:space="0" w:color="auto"/>
        <w:bottom w:val="none" w:sz="0" w:space="0" w:color="auto"/>
        <w:right w:val="none" w:sz="0" w:space="0" w:color="auto"/>
      </w:divBdr>
    </w:div>
    <w:div w:id="94179353">
      <w:bodyDiv w:val="1"/>
      <w:marLeft w:val="0"/>
      <w:marRight w:val="0"/>
      <w:marTop w:val="0"/>
      <w:marBottom w:val="0"/>
      <w:divBdr>
        <w:top w:val="none" w:sz="0" w:space="0" w:color="auto"/>
        <w:left w:val="none" w:sz="0" w:space="0" w:color="auto"/>
        <w:bottom w:val="none" w:sz="0" w:space="0" w:color="auto"/>
        <w:right w:val="none" w:sz="0" w:space="0" w:color="auto"/>
      </w:divBdr>
    </w:div>
    <w:div w:id="108865593">
      <w:bodyDiv w:val="1"/>
      <w:marLeft w:val="0"/>
      <w:marRight w:val="0"/>
      <w:marTop w:val="0"/>
      <w:marBottom w:val="0"/>
      <w:divBdr>
        <w:top w:val="none" w:sz="0" w:space="0" w:color="auto"/>
        <w:left w:val="none" w:sz="0" w:space="0" w:color="auto"/>
        <w:bottom w:val="none" w:sz="0" w:space="0" w:color="auto"/>
        <w:right w:val="none" w:sz="0" w:space="0" w:color="auto"/>
      </w:divBdr>
    </w:div>
    <w:div w:id="114444079">
      <w:bodyDiv w:val="1"/>
      <w:marLeft w:val="0"/>
      <w:marRight w:val="0"/>
      <w:marTop w:val="0"/>
      <w:marBottom w:val="0"/>
      <w:divBdr>
        <w:top w:val="none" w:sz="0" w:space="0" w:color="auto"/>
        <w:left w:val="none" w:sz="0" w:space="0" w:color="auto"/>
        <w:bottom w:val="none" w:sz="0" w:space="0" w:color="auto"/>
        <w:right w:val="none" w:sz="0" w:space="0" w:color="auto"/>
      </w:divBdr>
    </w:div>
    <w:div w:id="123814293">
      <w:bodyDiv w:val="1"/>
      <w:marLeft w:val="0"/>
      <w:marRight w:val="0"/>
      <w:marTop w:val="0"/>
      <w:marBottom w:val="0"/>
      <w:divBdr>
        <w:top w:val="none" w:sz="0" w:space="0" w:color="auto"/>
        <w:left w:val="none" w:sz="0" w:space="0" w:color="auto"/>
        <w:bottom w:val="none" w:sz="0" w:space="0" w:color="auto"/>
        <w:right w:val="none" w:sz="0" w:space="0" w:color="auto"/>
      </w:divBdr>
    </w:div>
    <w:div w:id="141702826">
      <w:bodyDiv w:val="1"/>
      <w:marLeft w:val="0"/>
      <w:marRight w:val="0"/>
      <w:marTop w:val="0"/>
      <w:marBottom w:val="0"/>
      <w:divBdr>
        <w:top w:val="none" w:sz="0" w:space="0" w:color="auto"/>
        <w:left w:val="none" w:sz="0" w:space="0" w:color="auto"/>
        <w:bottom w:val="none" w:sz="0" w:space="0" w:color="auto"/>
        <w:right w:val="none" w:sz="0" w:space="0" w:color="auto"/>
      </w:divBdr>
    </w:div>
    <w:div w:id="145050976">
      <w:bodyDiv w:val="1"/>
      <w:marLeft w:val="0"/>
      <w:marRight w:val="0"/>
      <w:marTop w:val="0"/>
      <w:marBottom w:val="0"/>
      <w:divBdr>
        <w:top w:val="none" w:sz="0" w:space="0" w:color="auto"/>
        <w:left w:val="none" w:sz="0" w:space="0" w:color="auto"/>
        <w:bottom w:val="none" w:sz="0" w:space="0" w:color="auto"/>
        <w:right w:val="none" w:sz="0" w:space="0" w:color="auto"/>
      </w:divBdr>
    </w:div>
    <w:div w:id="145559883">
      <w:bodyDiv w:val="1"/>
      <w:marLeft w:val="0"/>
      <w:marRight w:val="0"/>
      <w:marTop w:val="0"/>
      <w:marBottom w:val="0"/>
      <w:divBdr>
        <w:top w:val="none" w:sz="0" w:space="0" w:color="auto"/>
        <w:left w:val="none" w:sz="0" w:space="0" w:color="auto"/>
        <w:bottom w:val="none" w:sz="0" w:space="0" w:color="auto"/>
        <w:right w:val="none" w:sz="0" w:space="0" w:color="auto"/>
      </w:divBdr>
    </w:div>
    <w:div w:id="147135768">
      <w:bodyDiv w:val="1"/>
      <w:marLeft w:val="0"/>
      <w:marRight w:val="0"/>
      <w:marTop w:val="0"/>
      <w:marBottom w:val="0"/>
      <w:divBdr>
        <w:top w:val="none" w:sz="0" w:space="0" w:color="auto"/>
        <w:left w:val="none" w:sz="0" w:space="0" w:color="auto"/>
        <w:bottom w:val="none" w:sz="0" w:space="0" w:color="auto"/>
        <w:right w:val="none" w:sz="0" w:space="0" w:color="auto"/>
      </w:divBdr>
    </w:div>
    <w:div w:id="148593904">
      <w:bodyDiv w:val="1"/>
      <w:marLeft w:val="0"/>
      <w:marRight w:val="0"/>
      <w:marTop w:val="0"/>
      <w:marBottom w:val="0"/>
      <w:divBdr>
        <w:top w:val="none" w:sz="0" w:space="0" w:color="auto"/>
        <w:left w:val="none" w:sz="0" w:space="0" w:color="auto"/>
        <w:bottom w:val="none" w:sz="0" w:space="0" w:color="auto"/>
        <w:right w:val="none" w:sz="0" w:space="0" w:color="auto"/>
      </w:divBdr>
    </w:div>
    <w:div w:id="149832101">
      <w:bodyDiv w:val="1"/>
      <w:marLeft w:val="0"/>
      <w:marRight w:val="0"/>
      <w:marTop w:val="0"/>
      <w:marBottom w:val="0"/>
      <w:divBdr>
        <w:top w:val="none" w:sz="0" w:space="0" w:color="auto"/>
        <w:left w:val="none" w:sz="0" w:space="0" w:color="auto"/>
        <w:bottom w:val="none" w:sz="0" w:space="0" w:color="auto"/>
        <w:right w:val="none" w:sz="0" w:space="0" w:color="auto"/>
      </w:divBdr>
    </w:div>
    <w:div w:id="170070945">
      <w:bodyDiv w:val="1"/>
      <w:marLeft w:val="0"/>
      <w:marRight w:val="0"/>
      <w:marTop w:val="0"/>
      <w:marBottom w:val="0"/>
      <w:divBdr>
        <w:top w:val="none" w:sz="0" w:space="0" w:color="auto"/>
        <w:left w:val="none" w:sz="0" w:space="0" w:color="auto"/>
        <w:bottom w:val="none" w:sz="0" w:space="0" w:color="auto"/>
        <w:right w:val="none" w:sz="0" w:space="0" w:color="auto"/>
      </w:divBdr>
    </w:div>
    <w:div w:id="180629536">
      <w:bodyDiv w:val="1"/>
      <w:marLeft w:val="0"/>
      <w:marRight w:val="0"/>
      <w:marTop w:val="0"/>
      <w:marBottom w:val="0"/>
      <w:divBdr>
        <w:top w:val="none" w:sz="0" w:space="0" w:color="auto"/>
        <w:left w:val="none" w:sz="0" w:space="0" w:color="auto"/>
        <w:bottom w:val="none" w:sz="0" w:space="0" w:color="auto"/>
        <w:right w:val="none" w:sz="0" w:space="0" w:color="auto"/>
      </w:divBdr>
    </w:div>
    <w:div w:id="181864843">
      <w:bodyDiv w:val="1"/>
      <w:marLeft w:val="0"/>
      <w:marRight w:val="0"/>
      <w:marTop w:val="0"/>
      <w:marBottom w:val="0"/>
      <w:divBdr>
        <w:top w:val="none" w:sz="0" w:space="0" w:color="auto"/>
        <w:left w:val="none" w:sz="0" w:space="0" w:color="auto"/>
        <w:bottom w:val="none" w:sz="0" w:space="0" w:color="auto"/>
        <w:right w:val="none" w:sz="0" w:space="0" w:color="auto"/>
      </w:divBdr>
    </w:div>
    <w:div w:id="187989864">
      <w:bodyDiv w:val="1"/>
      <w:marLeft w:val="0"/>
      <w:marRight w:val="0"/>
      <w:marTop w:val="0"/>
      <w:marBottom w:val="0"/>
      <w:divBdr>
        <w:top w:val="none" w:sz="0" w:space="0" w:color="auto"/>
        <w:left w:val="none" w:sz="0" w:space="0" w:color="auto"/>
        <w:bottom w:val="none" w:sz="0" w:space="0" w:color="auto"/>
        <w:right w:val="none" w:sz="0" w:space="0" w:color="auto"/>
      </w:divBdr>
      <w:divsChild>
        <w:div w:id="687416542">
          <w:marLeft w:val="0"/>
          <w:marRight w:val="0"/>
          <w:marTop w:val="100"/>
          <w:marBottom w:val="100"/>
          <w:divBdr>
            <w:top w:val="none" w:sz="0" w:space="0" w:color="auto"/>
            <w:left w:val="none" w:sz="0" w:space="0" w:color="auto"/>
            <w:bottom w:val="none" w:sz="0" w:space="0" w:color="auto"/>
            <w:right w:val="none" w:sz="0" w:space="0" w:color="auto"/>
          </w:divBdr>
          <w:divsChild>
            <w:div w:id="990596800">
              <w:marLeft w:val="0"/>
              <w:marRight w:val="0"/>
              <w:marTop w:val="0"/>
              <w:marBottom w:val="0"/>
              <w:divBdr>
                <w:top w:val="none" w:sz="0" w:space="0" w:color="auto"/>
                <w:left w:val="none" w:sz="0" w:space="0" w:color="auto"/>
                <w:bottom w:val="none" w:sz="0" w:space="0" w:color="auto"/>
                <w:right w:val="none" w:sz="0" w:space="0" w:color="auto"/>
              </w:divBdr>
              <w:divsChild>
                <w:div w:id="14520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6623">
      <w:bodyDiv w:val="1"/>
      <w:marLeft w:val="0"/>
      <w:marRight w:val="0"/>
      <w:marTop w:val="0"/>
      <w:marBottom w:val="0"/>
      <w:divBdr>
        <w:top w:val="none" w:sz="0" w:space="0" w:color="auto"/>
        <w:left w:val="none" w:sz="0" w:space="0" w:color="auto"/>
        <w:bottom w:val="none" w:sz="0" w:space="0" w:color="auto"/>
        <w:right w:val="none" w:sz="0" w:space="0" w:color="auto"/>
      </w:divBdr>
    </w:div>
    <w:div w:id="197814827">
      <w:bodyDiv w:val="1"/>
      <w:marLeft w:val="0"/>
      <w:marRight w:val="0"/>
      <w:marTop w:val="0"/>
      <w:marBottom w:val="0"/>
      <w:divBdr>
        <w:top w:val="none" w:sz="0" w:space="0" w:color="auto"/>
        <w:left w:val="none" w:sz="0" w:space="0" w:color="auto"/>
        <w:bottom w:val="none" w:sz="0" w:space="0" w:color="auto"/>
        <w:right w:val="none" w:sz="0" w:space="0" w:color="auto"/>
      </w:divBdr>
    </w:div>
    <w:div w:id="204566716">
      <w:bodyDiv w:val="1"/>
      <w:marLeft w:val="0"/>
      <w:marRight w:val="0"/>
      <w:marTop w:val="0"/>
      <w:marBottom w:val="0"/>
      <w:divBdr>
        <w:top w:val="none" w:sz="0" w:space="0" w:color="auto"/>
        <w:left w:val="none" w:sz="0" w:space="0" w:color="auto"/>
        <w:bottom w:val="none" w:sz="0" w:space="0" w:color="auto"/>
        <w:right w:val="none" w:sz="0" w:space="0" w:color="auto"/>
      </w:divBdr>
    </w:div>
    <w:div w:id="206571296">
      <w:bodyDiv w:val="1"/>
      <w:marLeft w:val="0"/>
      <w:marRight w:val="0"/>
      <w:marTop w:val="0"/>
      <w:marBottom w:val="0"/>
      <w:divBdr>
        <w:top w:val="none" w:sz="0" w:space="0" w:color="auto"/>
        <w:left w:val="none" w:sz="0" w:space="0" w:color="auto"/>
        <w:bottom w:val="none" w:sz="0" w:space="0" w:color="auto"/>
        <w:right w:val="none" w:sz="0" w:space="0" w:color="auto"/>
      </w:divBdr>
    </w:div>
    <w:div w:id="206919764">
      <w:bodyDiv w:val="1"/>
      <w:marLeft w:val="0"/>
      <w:marRight w:val="0"/>
      <w:marTop w:val="0"/>
      <w:marBottom w:val="0"/>
      <w:divBdr>
        <w:top w:val="none" w:sz="0" w:space="0" w:color="auto"/>
        <w:left w:val="none" w:sz="0" w:space="0" w:color="auto"/>
        <w:bottom w:val="none" w:sz="0" w:space="0" w:color="auto"/>
        <w:right w:val="none" w:sz="0" w:space="0" w:color="auto"/>
      </w:divBdr>
    </w:div>
    <w:div w:id="210382197">
      <w:bodyDiv w:val="1"/>
      <w:marLeft w:val="0"/>
      <w:marRight w:val="0"/>
      <w:marTop w:val="0"/>
      <w:marBottom w:val="0"/>
      <w:divBdr>
        <w:top w:val="none" w:sz="0" w:space="0" w:color="auto"/>
        <w:left w:val="none" w:sz="0" w:space="0" w:color="auto"/>
        <w:bottom w:val="none" w:sz="0" w:space="0" w:color="auto"/>
        <w:right w:val="none" w:sz="0" w:space="0" w:color="auto"/>
      </w:divBdr>
    </w:div>
    <w:div w:id="211311595">
      <w:bodyDiv w:val="1"/>
      <w:marLeft w:val="0"/>
      <w:marRight w:val="0"/>
      <w:marTop w:val="0"/>
      <w:marBottom w:val="0"/>
      <w:divBdr>
        <w:top w:val="none" w:sz="0" w:space="0" w:color="auto"/>
        <w:left w:val="none" w:sz="0" w:space="0" w:color="auto"/>
        <w:bottom w:val="none" w:sz="0" w:space="0" w:color="auto"/>
        <w:right w:val="none" w:sz="0" w:space="0" w:color="auto"/>
      </w:divBdr>
    </w:div>
    <w:div w:id="214509493">
      <w:bodyDiv w:val="1"/>
      <w:marLeft w:val="0"/>
      <w:marRight w:val="0"/>
      <w:marTop w:val="0"/>
      <w:marBottom w:val="0"/>
      <w:divBdr>
        <w:top w:val="none" w:sz="0" w:space="0" w:color="auto"/>
        <w:left w:val="none" w:sz="0" w:space="0" w:color="auto"/>
        <w:bottom w:val="none" w:sz="0" w:space="0" w:color="auto"/>
        <w:right w:val="none" w:sz="0" w:space="0" w:color="auto"/>
      </w:divBdr>
    </w:div>
    <w:div w:id="214703556">
      <w:bodyDiv w:val="1"/>
      <w:marLeft w:val="0"/>
      <w:marRight w:val="0"/>
      <w:marTop w:val="0"/>
      <w:marBottom w:val="0"/>
      <w:divBdr>
        <w:top w:val="none" w:sz="0" w:space="0" w:color="auto"/>
        <w:left w:val="none" w:sz="0" w:space="0" w:color="auto"/>
        <w:bottom w:val="none" w:sz="0" w:space="0" w:color="auto"/>
        <w:right w:val="none" w:sz="0" w:space="0" w:color="auto"/>
      </w:divBdr>
      <w:divsChild>
        <w:div w:id="1705985396">
          <w:marLeft w:val="0"/>
          <w:marRight w:val="0"/>
          <w:marTop w:val="0"/>
          <w:marBottom w:val="0"/>
          <w:divBdr>
            <w:top w:val="none" w:sz="0" w:space="0" w:color="auto"/>
            <w:left w:val="none" w:sz="0" w:space="0" w:color="auto"/>
            <w:bottom w:val="none" w:sz="0" w:space="0" w:color="auto"/>
            <w:right w:val="none" w:sz="0" w:space="0" w:color="auto"/>
          </w:divBdr>
        </w:div>
      </w:divsChild>
    </w:div>
    <w:div w:id="233514576">
      <w:bodyDiv w:val="1"/>
      <w:marLeft w:val="0"/>
      <w:marRight w:val="0"/>
      <w:marTop w:val="0"/>
      <w:marBottom w:val="0"/>
      <w:divBdr>
        <w:top w:val="none" w:sz="0" w:space="0" w:color="auto"/>
        <w:left w:val="none" w:sz="0" w:space="0" w:color="auto"/>
        <w:bottom w:val="none" w:sz="0" w:space="0" w:color="auto"/>
        <w:right w:val="none" w:sz="0" w:space="0" w:color="auto"/>
      </w:divBdr>
    </w:div>
    <w:div w:id="235867245">
      <w:bodyDiv w:val="1"/>
      <w:marLeft w:val="0"/>
      <w:marRight w:val="0"/>
      <w:marTop w:val="0"/>
      <w:marBottom w:val="0"/>
      <w:divBdr>
        <w:top w:val="none" w:sz="0" w:space="0" w:color="auto"/>
        <w:left w:val="none" w:sz="0" w:space="0" w:color="auto"/>
        <w:bottom w:val="none" w:sz="0" w:space="0" w:color="auto"/>
        <w:right w:val="none" w:sz="0" w:space="0" w:color="auto"/>
      </w:divBdr>
      <w:divsChild>
        <w:div w:id="1954628190">
          <w:marLeft w:val="0"/>
          <w:marRight w:val="0"/>
          <w:marTop w:val="0"/>
          <w:marBottom w:val="0"/>
          <w:divBdr>
            <w:top w:val="none" w:sz="0" w:space="0" w:color="auto"/>
            <w:left w:val="none" w:sz="0" w:space="0" w:color="auto"/>
            <w:bottom w:val="none" w:sz="0" w:space="0" w:color="auto"/>
            <w:right w:val="none" w:sz="0" w:space="0" w:color="auto"/>
          </w:divBdr>
        </w:div>
      </w:divsChild>
    </w:div>
    <w:div w:id="237442523">
      <w:bodyDiv w:val="1"/>
      <w:marLeft w:val="0"/>
      <w:marRight w:val="0"/>
      <w:marTop w:val="0"/>
      <w:marBottom w:val="0"/>
      <w:divBdr>
        <w:top w:val="none" w:sz="0" w:space="0" w:color="auto"/>
        <w:left w:val="none" w:sz="0" w:space="0" w:color="auto"/>
        <w:bottom w:val="none" w:sz="0" w:space="0" w:color="auto"/>
        <w:right w:val="none" w:sz="0" w:space="0" w:color="auto"/>
      </w:divBdr>
    </w:div>
    <w:div w:id="246890174">
      <w:bodyDiv w:val="1"/>
      <w:marLeft w:val="0"/>
      <w:marRight w:val="0"/>
      <w:marTop w:val="0"/>
      <w:marBottom w:val="0"/>
      <w:divBdr>
        <w:top w:val="none" w:sz="0" w:space="0" w:color="auto"/>
        <w:left w:val="none" w:sz="0" w:space="0" w:color="auto"/>
        <w:bottom w:val="none" w:sz="0" w:space="0" w:color="auto"/>
        <w:right w:val="none" w:sz="0" w:space="0" w:color="auto"/>
      </w:divBdr>
    </w:div>
    <w:div w:id="252591895">
      <w:bodyDiv w:val="1"/>
      <w:marLeft w:val="0"/>
      <w:marRight w:val="0"/>
      <w:marTop w:val="0"/>
      <w:marBottom w:val="0"/>
      <w:divBdr>
        <w:top w:val="none" w:sz="0" w:space="0" w:color="auto"/>
        <w:left w:val="none" w:sz="0" w:space="0" w:color="auto"/>
        <w:bottom w:val="none" w:sz="0" w:space="0" w:color="auto"/>
        <w:right w:val="none" w:sz="0" w:space="0" w:color="auto"/>
      </w:divBdr>
    </w:div>
    <w:div w:id="258103895">
      <w:bodyDiv w:val="1"/>
      <w:marLeft w:val="0"/>
      <w:marRight w:val="0"/>
      <w:marTop w:val="0"/>
      <w:marBottom w:val="0"/>
      <w:divBdr>
        <w:top w:val="none" w:sz="0" w:space="0" w:color="auto"/>
        <w:left w:val="none" w:sz="0" w:space="0" w:color="auto"/>
        <w:bottom w:val="none" w:sz="0" w:space="0" w:color="auto"/>
        <w:right w:val="none" w:sz="0" w:space="0" w:color="auto"/>
      </w:divBdr>
      <w:divsChild>
        <w:div w:id="674651116">
          <w:marLeft w:val="0"/>
          <w:marRight w:val="0"/>
          <w:marTop w:val="0"/>
          <w:marBottom w:val="0"/>
          <w:divBdr>
            <w:top w:val="none" w:sz="0" w:space="0" w:color="auto"/>
            <w:left w:val="none" w:sz="0" w:space="0" w:color="auto"/>
            <w:bottom w:val="none" w:sz="0" w:space="0" w:color="auto"/>
            <w:right w:val="none" w:sz="0" w:space="0" w:color="auto"/>
          </w:divBdr>
        </w:div>
      </w:divsChild>
    </w:div>
    <w:div w:id="258222694">
      <w:bodyDiv w:val="1"/>
      <w:marLeft w:val="0"/>
      <w:marRight w:val="0"/>
      <w:marTop w:val="0"/>
      <w:marBottom w:val="0"/>
      <w:divBdr>
        <w:top w:val="none" w:sz="0" w:space="0" w:color="auto"/>
        <w:left w:val="none" w:sz="0" w:space="0" w:color="auto"/>
        <w:bottom w:val="none" w:sz="0" w:space="0" w:color="auto"/>
        <w:right w:val="none" w:sz="0" w:space="0" w:color="auto"/>
      </w:divBdr>
    </w:div>
    <w:div w:id="264583061">
      <w:bodyDiv w:val="1"/>
      <w:marLeft w:val="0"/>
      <w:marRight w:val="0"/>
      <w:marTop w:val="0"/>
      <w:marBottom w:val="0"/>
      <w:divBdr>
        <w:top w:val="none" w:sz="0" w:space="0" w:color="auto"/>
        <w:left w:val="none" w:sz="0" w:space="0" w:color="auto"/>
        <w:bottom w:val="none" w:sz="0" w:space="0" w:color="auto"/>
        <w:right w:val="none" w:sz="0" w:space="0" w:color="auto"/>
      </w:divBdr>
    </w:div>
    <w:div w:id="265576444">
      <w:bodyDiv w:val="1"/>
      <w:marLeft w:val="0"/>
      <w:marRight w:val="0"/>
      <w:marTop w:val="0"/>
      <w:marBottom w:val="0"/>
      <w:divBdr>
        <w:top w:val="none" w:sz="0" w:space="0" w:color="auto"/>
        <w:left w:val="none" w:sz="0" w:space="0" w:color="auto"/>
        <w:bottom w:val="none" w:sz="0" w:space="0" w:color="auto"/>
        <w:right w:val="none" w:sz="0" w:space="0" w:color="auto"/>
      </w:divBdr>
    </w:div>
    <w:div w:id="267274794">
      <w:bodyDiv w:val="1"/>
      <w:marLeft w:val="0"/>
      <w:marRight w:val="0"/>
      <w:marTop w:val="0"/>
      <w:marBottom w:val="0"/>
      <w:divBdr>
        <w:top w:val="none" w:sz="0" w:space="0" w:color="auto"/>
        <w:left w:val="none" w:sz="0" w:space="0" w:color="auto"/>
        <w:bottom w:val="none" w:sz="0" w:space="0" w:color="auto"/>
        <w:right w:val="none" w:sz="0" w:space="0" w:color="auto"/>
      </w:divBdr>
    </w:div>
    <w:div w:id="270742523">
      <w:bodyDiv w:val="1"/>
      <w:marLeft w:val="0"/>
      <w:marRight w:val="0"/>
      <w:marTop w:val="0"/>
      <w:marBottom w:val="0"/>
      <w:divBdr>
        <w:top w:val="none" w:sz="0" w:space="0" w:color="auto"/>
        <w:left w:val="none" w:sz="0" w:space="0" w:color="auto"/>
        <w:bottom w:val="none" w:sz="0" w:space="0" w:color="auto"/>
        <w:right w:val="none" w:sz="0" w:space="0" w:color="auto"/>
      </w:divBdr>
    </w:div>
    <w:div w:id="278218682">
      <w:bodyDiv w:val="1"/>
      <w:marLeft w:val="0"/>
      <w:marRight w:val="0"/>
      <w:marTop w:val="0"/>
      <w:marBottom w:val="0"/>
      <w:divBdr>
        <w:top w:val="none" w:sz="0" w:space="0" w:color="auto"/>
        <w:left w:val="none" w:sz="0" w:space="0" w:color="auto"/>
        <w:bottom w:val="none" w:sz="0" w:space="0" w:color="auto"/>
        <w:right w:val="none" w:sz="0" w:space="0" w:color="auto"/>
      </w:divBdr>
    </w:div>
    <w:div w:id="289869593">
      <w:bodyDiv w:val="1"/>
      <w:marLeft w:val="0"/>
      <w:marRight w:val="0"/>
      <w:marTop w:val="0"/>
      <w:marBottom w:val="0"/>
      <w:divBdr>
        <w:top w:val="none" w:sz="0" w:space="0" w:color="auto"/>
        <w:left w:val="none" w:sz="0" w:space="0" w:color="auto"/>
        <w:bottom w:val="none" w:sz="0" w:space="0" w:color="auto"/>
        <w:right w:val="none" w:sz="0" w:space="0" w:color="auto"/>
      </w:divBdr>
    </w:div>
    <w:div w:id="314070511">
      <w:bodyDiv w:val="1"/>
      <w:marLeft w:val="0"/>
      <w:marRight w:val="0"/>
      <w:marTop w:val="0"/>
      <w:marBottom w:val="0"/>
      <w:divBdr>
        <w:top w:val="none" w:sz="0" w:space="0" w:color="auto"/>
        <w:left w:val="none" w:sz="0" w:space="0" w:color="auto"/>
        <w:bottom w:val="none" w:sz="0" w:space="0" w:color="auto"/>
        <w:right w:val="none" w:sz="0" w:space="0" w:color="auto"/>
      </w:divBdr>
      <w:divsChild>
        <w:div w:id="839732179">
          <w:marLeft w:val="0"/>
          <w:marRight w:val="0"/>
          <w:marTop w:val="0"/>
          <w:marBottom w:val="0"/>
          <w:divBdr>
            <w:top w:val="none" w:sz="0" w:space="0" w:color="auto"/>
            <w:left w:val="none" w:sz="0" w:space="0" w:color="auto"/>
            <w:bottom w:val="none" w:sz="0" w:space="0" w:color="auto"/>
            <w:right w:val="none" w:sz="0" w:space="0" w:color="auto"/>
          </w:divBdr>
        </w:div>
      </w:divsChild>
    </w:div>
    <w:div w:id="339701635">
      <w:bodyDiv w:val="1"/>
      <w:marLeft w:val="0"/>
      <w:marRight w:val="0"/>
      <w:marTop w:val="0"/>
      <w:marBottom w:val="0"/>
      <w:divBdr>
        <w:top w:val="none" w:sz="0" w:space="0" w:color="auto"/>
        <w:left w:val="none" w:sz="0" w:space="0" w:color="auto"/>
        <w:bottom w:val="none" w:sz="0" w:space="0" w:color="auto"/>
        <w:right w:val="none" w:sz="0" w:space="0" w:color="auto"/>
      </w:divBdr>
    </w:div>
    <w:div w:id="340015412">
      <w:bodyDiv w:val="1"/>
      <w:marLeft w:val="0"/>
      <w:marRight w:val="0"/>
      <w:marTop w:val="0"/>
      <w:marBottom w:val="0"/>
      <w:divBdr>
        <w:top w:val="none" w:sz="0" w:space="0" w:color="auto"/>
        <w:left w:val="none" w:sz="0" w:space="0" w:color="auto"/>
        <w:bottom w:val="none" w:sz="0" w:space="0" w:color="auto"/>
        <w:right w:val="none" w:sz="0" w:space="0" w:color="auto"/>
      </w:divBdr>
    </w:div>
    <w:div w:id="340087006">
      <w:bodyDiv w:val="1"/>
      <w:marLeft w:val="0"/>
      <w:marRight w:val="0"/>
      <w:marTop w:val="0"/>
      <w:marBottom w:val="0"/>
      <w:divBdr>
        <w:top w:val="none" w:sz="0" w:space="0" w:color="auto"/>
        <w:left w:val="none" w:sz="0" w:space="0" w:color="auto"/>
        <w:bottom w:val="none" w:sz="0" w:space="0" w:color="auto"/>
        <w:right w:val="none" w:sz="0" w:space="0" w:color="auto"/>
      </w:divBdr>
    </w:div>
    <w:div w:id="343361234">
      <w:bodyDiv w:val="1"/>
      <w:marLeft w:val="0"/>
      <w:marRight w:val="0"/>
      <w:marTop w:val="0"/>
      <w:marBottom w:val="0"/>
      <w:divBdr>
        <w:top w:val="none" w:sz="0" w:space="0" w:color="auto"/>
        <w:left w:val="none" w:sz="0" w:space="0" w:color="auto"/>
        <w:bottom w:val="none" w:sz="0" w:space="0" w:color="auto"/>
        <w:right w:val="none" w:sz="0" w:space="0" w:color="auto"/>
      </w:divBdr>
    </w:div>
    <w:div w:id="354235280">
      <w:bodyDiv w:val="1"/>
      <w:marLeft w:val="0"/>
      <w:marRight w:val="0"/>
      <w:marTop w:val="0"/>
      <w:marBottom w:val="0"/>
      <w:divBdr>
        <w:top w:val="none" w:sz="0" w:space="0" w:color="auto"/>
        <w:left w:val="none" w:sz="0" w:space="0" w:color="auto"/>
        <w:bottom w:val="none" w:sz="0" w:space="0" w:color="auto"/>
        <w:right w:val="none" w:sz="0" w:space="0" w:color="auto"/>
      </w:divBdr>
    </w:div>
    <w:div w:id="358093797">
      <w:bodyDiv w:val="1"/>
      <w:marLeft w:val="0"/>
      <w:marRight w:val="0"/>
      <w:marTop w:val="0"/>
      <w:marBottom w:val="0"/>
      <w:divBdr>
        <w:top w:val="none" w:sz="0" w:space="0" w:color="auto"/>
        <w:left w:val="none" w:sz="0" w:space="0" w:color="auto"/>
        <w:bottom w:val="none" w:sz="0" w:space="0" w:color="auto"/>
        <w:right w:val="none" w:sz="0" w:space="0" w:color="auto"/>
      </w:divBdr>
    </w:div>
    <w:div w:id="362288353">
      <w:bodyDiv w:val="1"/>
      <w:marLeft w:val="0"/>
      <w:marRight w:val="0"/>
      <w:marTop w:val="0"/>
      <w:marBottom w:val="0"/>
      <w:divBdr>
        <w:top w:val="none" w:sz="0" w:space="0" w:color="auto"/>
        <w:left w:val="none" w:sz="0" w:space="0" w:color="auto"/>
        <w:bottom w:val="none" w:sz="0" w:space="0" w:color="auto"/>
        <w:right w:val="none" w:sz="0" w:space="0" w:color="auto"/>
      </w:divBdr>
    </w:div>
    <w:div w:id="376661095">
      <w:bodyDiv w:val="1"/>
      <w:marLeft w:val="0"/>
      <w:marRight w:val="0"/>
      <w:marTop w:val="0"/>
      <w:marBottom w:val="0"/>
      <w:divBdr>
        <w:top w:val="none" w:sz="0" w:space="0" w:color="auto"/>
        <w:left w:val="none" w:sz="0" w:space="0" w:color="auto"/>
        <w:bottom w:val="none" w:sz="0" w:space="0" w:color="auto"/>
        <w:right w:val="none" w:sz="0" w:space="0" w:color="auto"/>
      </w:divBdr>
      <w:divsChild>
        <w:div w:id="566186437">
          <w:marLeft w:val="0"/>
          <w:marRight w:val="0"/>
          <w:marTop w:val="0"/>
          <w:marBottom w:val="0"/>
          <w:divBdr>
            <w:top w:val="none" w:sz="0" w:space="0" w:color="auto"/>
            <w:left w:val="none" w:sz="0" w:space="0" w:color="auto"/>
            <w:bottom w:val="none" w:sz="0" w:space="0" w:color="auto"/>
            <w:right w:val="none" w:sz="0" w:space="0" w:color="auto"/>
          </w:divBdr>
        </w:div>
      </w:divsChild>
    </w:div>
    <w:div w:id="385109955">
      <w:bodyDiv w:val="1"/>
      <w:marLeft w:val="0"/>
      <w:marRight w:val="0"/>
      <w:marTop w:val="0"/>
      <w:marBottom w:val="0"/>
      <w:divBdr>
        <w:top w:val="none" w:sz="0" w:space="0" w:color="auto"/>
        <w:left w:val="none" w:sz="0" w:space="0" w:color="auto"/>
        <w:bottom w:val="none" w:sz="0" w:space="0" w:color="auto"/>
        <w:right w:val="none" w:sz="0" w:space="0" w:color="auto"/>
      </w:divBdr>
    </w:div>
    <w:div w:id="388498747">
      <w:bodyDiv w:val="1"/>
      <w:marLeft w:val="0"/>
      <w:marRight w:val="0"/>
      <w:marTop w:val="0"/>
      <w:marBottom w:val="0"/>
      <w:divBdr>
        <w:top w:val="none" w:sz="0" w:space="0" w:color="auto"/>
        <w:left w:val="none" w:sz="0" w:space="0" w:color="auto"/>
        <w:bottom w:val="none" w:sz="0" w:space="0" w:color="auto"/>
        <w:right w:val="none" w:sz="0" w:space="0" w:color="auto"/>
      </w:divBdr>
      <w:divsChild>
        <w:div w:id="407582357">
          <w:marLeft w:val="0"/>
          <w:marRight w:val="0"/>
          <w:marTop w:val="0"/>
          <w:marBottom w:val="0"/>
          <w:divBdr>
            <w:top w:val="none" w:sz="0" w:space="0" w:color="auto"/>
            <w:left w:val="none" w:sz="0" w:space="0" w:color="auto"/>
            <w:bottom w:val="none" w:sz="0" w:space="0" w:color="auto"/>
            <w:right w:val="none" w:sz="0" w:space="0" w:color="auto"/>
          </w:divBdr>
        </w:div>
      </w:divsChild>
    </w:div>
    <w:div w:id="399060934">
      <w:bodyDiv w:val="1"/>
      <w:marLeft w:val="0"/>
      <w:marRight w:val="0"/>
      <w:marTop w:val="0"/>
      <w:marBottom w:val="0"/>
      <w:divBdr>
        <w:top w:val="none" w:sz="0" w:space="0" w:color="auto"/>
        <w:left w:val="none" w:sz="0" w:space="0" w:color="auto"/>
        <w:bottom w:val="none" w:sz="0" w:space="0" w:color="auto"/>
        <w:right w:val="none" w:sz="0" w:space="0" w:color="auto"/>
      </w:divBdr>
    </w:div>
    <w:div w:id="402879027">
      <w:bodyDiv w:val="1"/>
      <w:marLeft w:val="0"/>
      <w:marRight w:val="0"/>
      <w:marTop w:val="0"/>
      <w:marBottom w:val="0"/>
      <w:divBdr>
        <w:top w:val="none" w:sz="0" w:space="0" w:color="auto"/>
        <w:left w:val="none" w:sz="0" w:space="0" w:color="auto"/>
        <w:bottom w:val="none" w:sz="0" w:space="0" w:color="auto"/>
        <w:right w:val="none" w:sz="0" w:space="0" w:color="auto"/>
      </w:divBdr>
    </w:div>
    <w:div w:id="404029898">
      <w:bodyDiv w:val="1"/>
      <w:marLeft w:val="0"/>
      <w:marRight w:val="0"/>
      <w:marTop w:val="0"/>
      <w:marBottom w:val="0"/>
      <w:divBdr>
        <w:top w:val="none" w:sz="0" w:space="0" w:color="auto"/>
        <w:left w:val="none" w:sz="0" w:space="0" w:color="auto"/>
        <w:bottom w:val="none" w:sz="0" w:space="0" w:color="auto"/>
        <w:right w:val="none" w:sz="0" w:space="0" w:color="auto"/>
      </w:divBdr>
      <w:divsChild>
        <w:div w:id="2077238542">
          <w:marLeft w:val="0"/>
          <w:marRight w:val="0"/>
          <w:marTop w:val="0"/>
          <w:marBottom w:val="0"/>
          <w:divBdr>
            <w:top w:val="none" w:sz="0" w:space="0" w:color="auto"/>
            <w:left w:val="none" w:sz="0" w:space="0" w:color="auto"/>
            <w:bottom w:val="none" w:sz="0" w:space="0" w:color="auto"/>
            <w:right w:val="none" w:sz="0" w:space="0" w:color="auto"/>
          </w:divBdr>
        </w:div>
      </w:divsChild>
    </w:div>
    <w:div w:id="405148305">
      <w:bodyDiv w:val="1"/>
      <w:marLeft w:val="0"/>
      <w:marRight w:val="0"/>
      <w:marTop w:val="0"/>
      <w:marBottom w:val="0"/>
      <w:divBdr>
        <w:top w:val="none" w:sz="0" w:space="0" w:color="auto"/>
        <w:left w:val="none" w:sz="0" w:space="0" w:color="auto"/>
        <w:bottom w:val="none" w:sz="0" w:space="0" w:color="auto"/>
        <w:right w:val="none" w:sz="0" w:space="0" w:color="auto"/>
      </w:divBdr>
    </w:div>
    <w:div w:id="415057074">
      <w:bodyDiv w:val="1"/>
      <w:marLeft w:val="0"/>
      <w:marRight w:val="0"/>
      <w:marTop w:val="0"/>
      <w:marBottom w:val="0"/>
      <w:divBdr>
        <w:top w:val="none" w:sz="0" w:space="0" w:color="auto"/>
        <w:left w:val="none" w:sz="0" w:space="0" w:color="auto"/>
        <w:bottom w:val="none" w:sz="0" w:space="0" w:color="auto"/>
        <w:right w:val="none" w:sz="0" w:space="0" w:color="auto"/>
      </w:divBdr>
    </w:div>
    <w:div w:id="446776342">
      <w:bodyDiv w:val="1"/>
      <w:marLeft w:val="0"/>
      <w:marRight w:val="0"/>
      <w:marTop w:val="0"/>
      <w:marBottom w:val="0"/>
      <w:divBdr>
        <w:top w:val="none" w:sz="0" w:space="0" w:color="auto"/>
        <w:left w:val="none" w:sz="0" w:space="0" w:color="auto"/>
        <w:bottom w:val="none" w:sz="0" w:space="0" w:color="auto"/>
        <w:right w:val="none" w:sz="0" w:space="0" w:color="auto"/>
      </w:divBdr>
    </w:div>
    <w:div w:id="452408448">
      <w:bodyDiv w:val="1"/>
      <w:marLeft w:val="0"/>
      <w:marRight w:val="0"/>
      <w:marTop w:val="0"/>
      <w:marBottom w:val="0"/>
      <w:divBdr>
        <w:top w:val="none" w:sz="0" w:space="0" w:color="auto"/>
        <w:left w:val="none" w:sz="0" w:space="0" w:color="auto"/>
        <w:bottom w:val="none" w:sz="0" w:space="0" w:color="auto"/>
        <w:right w:val="none" w:sz="0" w:space="0" w:color="auto"/>
      </w:divBdr>
    </w:div>
    <w:div w:id="454368776">
      <w:bodyDiv w:val="1"/>
      <w:marLeft w:val="0"/>
      <w:marRight w:val="0"/>
      <w:marTop w:val="0"/>
      <w:marBottom w:val="0"/>
      <w:divBdr>
        <w:top w:val="none" w:sz="0" w:space="0" w:color="auto"/>
        <w:left w:val="none" w:sz="0" w:space="0" w:color="auto"/>
        <w:bottom w:val="none" w:sz="0" w:space="0" w:color="auto"/>
        <w:right w:val="none" w:sz="0" w:space="0" w:color="auto"/>
      </w:divBdr>
    </w:div>
    <w:div w:id="462234403">
      <w:bodyDiv w:val="1"/>
      <w:marLeft w:val="0"/>
      <w:marRight w:val="0"/>
      <w:marTop w:val="0"/>
      <w:marBottom w:val="0"/>
      <w:divBdr>
        <w:top w:val="none" w:sz="0" w:space="0" w:color="auto"/>
        <w:left w:val="none" w:sz="0" w:space="0" w:color="auto"/>
        <w:bottom w:val="none" w:sz="0" w:space="0" w:color="auto"/>
        <w:right w:val="none" w:sz="0" w:space="0" w:color="auto"/>
      </w:divBdr>
    </w:div>
    <w:div w:id="468665341">
      <w:bodyDiv w:val="1"/>
      <w:marLeft w:val="0"/>
      <w:marRight w:val="0"/>
      <w:marTop w:val="0"/>
      <w:marBottom w:val="0"/>
      <w:divBdr>
        <w:top w:val="none" w:sz="0" w:space="0" w:color="auto"/>
        <w:left w:val="none" w:sz="0" w:space="0" w:color="auto"/>
        <w:bottom w:val="none" w:sz="0" w:space="0" w:color="auto"/>
        <w:right w:val="none" w:sz="0" w:space="0" w:color="auto"/>
      </w:divBdr>
    </w:div>
    <w:div w:id="474756900">
      <w:bodyDiv w:val="1"/>
      <w:marLeft w:val="0"/>
      <w:marRight w:val="0"/>
      <w:marTop w:val="0"/>
      <w:marBottom w:val="0"/>
      <w:divBdr>
        <w:top w:val="none" w:sz="0" w:space="0" w:color="auto"/>
        <w:left w:val="none" w:sz="0" w:space="0" w:color="auto"/>
        <w:bottom w:val="none" w:sz="0" w:space="0" w:color="auto"/>
        <w:right w:val="none" w:sz="0" w:space="0" w:color="auto"/>
      </w:divBdr>
    </w:div>
    <w:div w:id="481167496">
      <w:bodyDiv w:val="1"/>
      <w:marLeft w:val="0"/>
      <w:marRight w:val="0"/>
      <w:marTop w:val="0"/>
      <w:marBottom w:val="0"/>
      <w:divBdr>
        <w:top w:val="none" w:sz="0" w:space="0" w:color="auto"/>
        <w:left w:val="none" w:sz="0" w:space="0" w:color="auto"/>
        <w:bottom w:val="none" w:sz="0" w:space="0" w:color="auto"/>
        <w:right w:val="none" w:sz="0" w:space="0" w:color="auto"/>
      </w:divBdr>
    </w:div>
    <w:div w:id="484511350">
      <w:bodyDiv w:val="1"/>
      <w:marLeft w:val="0"/>
      <w:marRight w:val="0"/>
      <w:marTop w:val="0"/>
      <w:marBottom w:val="0"/>
      <w:divBdr>
        <w:top w:val="none" w:sz="0" w:space="0" w:color="auto"/>
        <w:left w:val="none" w:sz="0" w:space="0" w:color="auto"/>
        <w:bottom w:val="none" w:sz="0" w:space="0" w:color="auto"/>
        <w:right w:val="none" w:sz="0" w:space="0" w:color="auto"/>
      </w:divBdr>
    </w:div>
    <w:div w:id="485362394">
      <w:bodyDiv w:val="1"/>
      <w:marLeft w:val="0"/>
      <w:marRight w:val="0"/>
      <w:marTop w:val="0"/>
      <w:marBottom w:val="0"/>
      <w:divBdr>
        <w:top w:val="none" w:sz="0" w:space="0" w:color="auto"/>
        <w:left w:val="none" w:sz="0" w:space="0" w:color="auto"/>
        <w:bottom w:val="none" w:sz="0" w:space="0" w:color="auto"/>
        <w:right w:val="none" w:sz="0" w:space="0" w:color="auto"/>
      </w:divBdr>
    </w:div>
    <w:div w:id="509293442">
      <w:bodyDiv w:val="1"/>
      <w:marLeft w:val="0"/>
      <w:marRight w:val="0"/>
      <w:marTop w:val="0"/>
      <w:marBottom w:val="0"/>
      <w:divBdr>
        <w:top w:val="none" w:sz="0" w:space="0" w:color="auto"/>
        <w:left w:val="none" w:sz="0" w:space="0" w:color="auto"/>
        <w:bottom w:val="none" w:sz="0" w:space="0" w:color="auto"/>
        <w:right w:val="none" w:sz="0" w:space="0" w:color="auto"/>
      </w:divBdr>
    </w:div>
    <w:div w:id="510218328">
      <w:bodyDiv w:val="1"/>
      <w:marLeft w:val="0"/>
      <w:marRight w:val="0"/>
      <w:marTop w:val="0"/>
      <w:marBottom w:val="0"/>
      <w:divBdr>
        <w:top w:val="none" w:sz="0" w:space="0" w:color="auto"/>
        <w:left w:val="none" w:sz="0" w:space="0" w:color="auto"/>
        <w:bottom w:val="none" w:sz="0" w:space="0" w:color="auto"/>
        <w:right w:val="none" w:sz="0" w:space="0" w:color="auto"/>
      </w:divBdr>
    </w:div>
    <w:div w:id="512188567">
      <w:bodyDiv w:val="1"/>
      <w:marLeft w:val="0"/>
      <w:marRight w:val="0"/>
      <w:marTop w:val="0"/>
      <w:marBottom w:val="0"/>
      <w:divBdr>
        <w:top w:val="none" w:sz="0" w:space="0" w:color="auto"/>
        <w:left w:val="none" w:sz="0" w:space="0" w:color="auto"/>
        <w:bottom w:val="none" w:sz="0" w:space="0" w:color="auto"/>
        <w:right w:val="none" w:sz="0" w:space="0" w:color="auto"/>
      </w:divBdr>
      <w:divsChild>
        <w:div w:id="783041805">
          <w:marLeft w:val="0"/>
          <w:marRight w:val="0"/>
          <w:marTop w:val="0"/>
          <w:marBottom w:val="0"/>
          <w:divBdr>
            <w:top w:val="none" w:sz="0" w:space="0" w:color="auto"/>
            <w:left w:val="none" w:sz="0" w:space="0" w:color="auto"/>
            <w:bottom w:val="none" w:sz="0" w:space="0" w:color="auto"/>
            <w:right w:val="none" w:sz="0" w:space="0" w:color="auto"/>
          </w:divBdr>
        </w:div>
      </w:divsChild>
    </w:div>
    <w:div w:id="518934704">
      <w:bodyDiv w:val="1"/>
      <w:marLeft w:val="0"/>
      <w:marRight w:val="0"/>
      <w:marTop w:val="0"/>
      <w:marBottom w:val="0"/>
      <w:divBdr>
        <w:top w:val="none" w:sz="0" w:space="0" w:color="auto"/>
        <w:left w:val="none" w:sz="0" w:space="0" w:color="auto"/>
        <w:bottom w:val="none" w:sz="0" w:space="0" w:color="auto"/>
        <w:right w:val="none" w:sz="0" w:space="0" w:color="auto"/>
      </w:divBdr>
    </w:div>
    <w:div w:id="526141864">
      <w:bodyDiv w:val="1"/>
      <w:marLeft w:val="0"/>
      <w:marRight w:val="0"/>
      <w:marTop w:val="0"/>
      <w:marBottom w:val="0"/>
      <w:divBdr>
        <w:top w:val="none" w:sz="0" w:space="0" w:color="auto"/>
        <w:left w:val="none" w:sz="0" w:space="0" w:color="auto"/>
        <w:bottom w:val="none" w:sz="0" w:space="0" w:color="auto"/>
        <w:right w:val="none" w:sz="0" w:space="0" w:color="auto"/>
      </w:divBdr>
    </w:div>
    <w:div w:id="536550103">
      <w:bodyDiv w:val="1"/>
      <w:marLeft w:val="0"/>
      <w:marRight w:val="0"/>
      <w:marTop w:val="0"/>
      <w:marBottom w:val="0"/>
      <w:divBdr>
        <w:top w:val="none" w:sz="0" w:space="0" w:color="auto"/>
        <w:left w:val="none" w:sz="0" w:space="0" w:color="auto"/>
        <w:bottom w:val="none" w:sz="0" w:space="0" w:color="auto"/>
        <w:right w:val="none" w:sz="0" w:space="0" w:color="auto"/>
      </w:divBdr>
    </w:div>
    <w:div w:id="537664351">
      <w:bodyDiv w:val="1"/>
      <w:marLeft w:val="0"/>
      <w:marRight w:val="0"/>
      <w:marTop w:val="0"/>
      <w:marBottom w:val="0"/>
      <w:divBdr>
        <w:top w:val="none" w:sz="0" w:space="0" w:color="auto"/>
        <w:left w:val="none" w:sz="0" w:space="0" w:color="auto"/>
        <w:bottom w:val="none" w:sz="0" w:space="0" w:color="auto"/>
        <w:right w:val="none" w:sz="0" w:space="0" w:color="auto"/>
      </w:divBdr>
    </w:div>
    <w:div w:id="554393078">
      <w:bodyDiv w:val="1"/>
      <w:marLeft w:val="0"/>
      <w:marRight w:val="0"/>
      <w:marTop w:val="0"/>
      <w:marBottom w:val="0"/>
      <w:divBdr>
        <w:top w:val="none" w:sz="0" w:space="0" w:color="auto"/>
        <w:left w:val="none" w:sz="0" w:space="0" w:color="auto"/>
        <w:bottom w:val="none" w:sz="0" w:space="0" w:color="auto"/>
        <w:right w:val="none" w:sz="0" w:space="0" w:color="auto"/>
      </w:divBdr>
    </w:div>
    <w:div w:id="559444427">
      <w:bodyDiv w:val="1"/>
      <w:marLeft w:val="0"/>
      <w:marRight w:val="0"/>
      <w:marTop w:val="0"/>
      <w:marBottom w:val="0"/>
      <w:divBdr>
        <w:top w:val="none" w:sz="0" w:space="0" w:color="auto"/>
        <w:left w:val="none" w:sz="0" w:space="0" w:color="auto"/>
        <w:bottom w:val="none" w:sz="0" w:space="0" w:color="auto"/>
        <w:right w:val="none" w:sz="0" w:space="0" w:color="auto"/>
      </w:divBdr>
    </w:div>
    <w:div w:id="591160000">
      <w:bodyDiv w:val="1"/>
      <w:marLeft w:val="0"/>
      <w:marRight w:val="0"/>
      <w:marTop w:val="0"/>
      <w:marBottom w:val="0"/>
      <w:divBdr>
        <w:top w:val="none" w:sz="0" w:space="0" w:color="auto"/>
        <w:left w:val="none" w:sz="0" w:space="0" w:color="auto"/>
        <w:bottom w:val="none" w:sz="0" w:space="0" w:color="auto"/>
        <w:right w:val="none" w:sz="0" w:space="0" w:color="auto"/>
      </w:divBdr>
    </w:div>
    <w:div w:id="596868344">
      <w:bodyDiv w:val="1"/>
      <w:marLeft w:val="0"/>
      <w:marRight w:val="0"/>
      <w:marTop w:val="0"/>
      <w:marBottom w:val="0"/>
      <w:divBdr>
        <w:top w:val="none" w:sz="0" w:space="0" w:color="auto"/>
        <w:left w:val="none" w:sz="0" w:space="0" w:color="auto"/>
        <w:bottom w:val="none" w:sz="0" w:space="0" w:color="auto"/>
        <w:right w:val="none" w:sz="0" w:space="0" w:color="auto"/>
      </w:divBdr>
    </w:div>
    <w:div w:id="597367413">
      <w:bodyDiv w:val="1"/>
      <w:marLeft w:val="0"/>
      <w:marRight w:val="0"/>
      <w:marTop w:val="0"/>
      <w:marBottom w:val="0"/>
      <w:divBdr>
        <w:top w:val="none" w:sz="0" w:space="0" w:color="auto"/>
        <w:left w:val="none" w:sz="0" w:space="0" w:color="auto"/>
        <w:bottom w:val="none" w:sz="0" w:space="0" w:color="auto"/>
        <w:right w:val="none" w:sz="0" w:space="0" w:color="auto"/>
      </w:divBdr>
    </w:div>
    <w:div w:id="614215840">
      <w:bodyDiv w:val="1"/>
      <w:marLeft w:val="0"/>
      <w:marRight w:val="0"/>
      <w:marTop w:val="0"/>
      <w:marBottom w:val="0"/>
      <w:divBdr>
        <w:top w:val="none" w:sz="0" w:space="0" w:color="auto"/>
        <w:left w:val="none" w:sz="0" w:space="0" w:color="auto"/>
        <w:bottom w:val="none" w:sz="0" w:space="0" w:color="auto"/>
        <w:right w:val="none" w:sz="0" w:space="0" w:color="auto"/>
      </w:divBdr>
      <w:divsChild>
        <w:div w:id="268780034">
          <w:marLeft w:val="0"/>
          <w:marRight w:val="0"/>
          <w:marTop w:val="0"/>
          <w:marBottom w:val="0"/>
          <w:divBdr>
            <w:top w:val="none" w:sz="0" w:space="0" w:color="auto"/>
            <w:left w:val="none" w:sz="0" w:space="0" w:color="auto"/>
            <w:bottom w:val="none" w:sz="0" w:space="0" w:color="auto"/>
            <w:right w:val="none" w:sz="0" w:space="0" w:color="auto"/>
          </w:divBdr>
        </w:div>
      </w:divsChild>
    </w:div>
    <w:div w:id="625235570">
      <w:bodyDiv w:val="1"/>
      <w:marLeft w:val="0"/>
      <w:marRight w:val="0"/>
      <w:marTop w:val="0"/>
      <w:marBottom w:val="0"/>
      <w:divBdr>
        <w:top w:val="none" w:sz="0" w:space="0" w:color="auto"/>
        <w:left w:val="none" w:sz="0" w:space="0" w:color="auto"/>
        <w:bottom w:val="none" w:sz="0" w:space="0" w:color="auto"/>
        <w:right w:val="none" w:sz="0" w:space="0" w:color="auto"/>
      </w:divBdr>
    </w:div>
    <w:div w:id="643043360">
      <w:bodyDiv w:val="1"/>
      <w:marLeft w:val="0"/>
      <w:marRight w:val="0"/>
      <w:marTop w:val="0"/>
      <w:marBottom w:val="0"/>
      <w:divBdr>
        <w:top w:val="none" w:sz="0" w:space="0" w:color="auto"/>
        <w:left w:val="none" w:sz="0" w:space="0" w:color="auto"/>
        <w:bottom w:val="none" w:sz="0" w:space="0" w:color="auto"/>
        <w:right w:val="none" w:sz="0" w:space="0" w:color="auto"/>
      </w:divBdr>
    </w:div>
    <w:div w:id="645814632">
      <w:bodyDiv w:val="1"/>
      <w:marLeft w:val="0"/>
      <w:marRight w:val="0"/>
      <w:marTop w:val="0"/>
      <w:marBottom w:val="0"/>
      <w:divBdr>
        <w:top w:val="none" w:sz="0" w:space="0" w:color="auto"/>
        <w:left w:val="none" w:sz="0" w:space="0" w:color="auto"/>
        <w:bottom w:val="none" w:sz="0" w:space="0" w:color="auto"/>
        <w:right w:val="none" w:sz="0" w:space="0" w:color="auto"/>
      </w:divBdr>
    </w:div>
    <w:div w:id="646544704">
      <w:bodyDiv w:val="1"/>
      <w:marLeft w:val="0"/>
      <w:marRight w:val="0"/>
      <w:marTop w:val="0"/>
      <w:marBottom w:val="0"/>
      <w:divBdr>
        <w:top w:val="none" w:sz="0" w:space="0" w:color="auto"/>
        <w:left w:val="none" w:sz="0" w:space="0" w:color="auto"/>
        <w:bottom w:val="none" w:sz="0" w:space="0" w:color="auto"/>
        <w:right w:val="none" w:sz="0" w:space="0" w:color="auto"/>
      </w:divBdr>
    </w:div>
    <w:div w:id="646906561">
      <w:bodyDiv w:val="1"/>
      <w:marLeft w:val="0"/>
      <w:marRight w:val="0"/>
      <w:marTop w:val="0"/>
      <w:marBottom w:val="0"/>
      <w:divBdr>
        <w:top w:val="none" w:sz="0" w:space="0" w:color="auto"/>
        <w:left w:val="none" w:sz="0" w:space="0" w:color="auto"/>
        <w:bottom w:val="none" w:sz="0" w:space="0" w:color="auto"/>
        <w:right w:val="none" w:sz="0" w:space="0" w:color="auto"/>
      </w:divBdr>
    </w:div>
    <w:div w:id="650476929">
      <w:bodyDiv w:val="1"/>
      <w:marLeft w:val="0"/>
      <w:marRight w:val="0"/>
      <w:marTop w:val="0"/>
      <w:marBottom w:val="0"/>
      <w:divBdr>
        <w:top w:val="none" w:sz="0" w:space="0" w:color="auto"/>
        <w:left w:val="none" w:sz="0" w:space="0" w:color="auto"/>
        <w:bottom w:val="none" w:sz="0" w:space="0" w:color="auto"/>
        <w:right w:val="none" w:sz="0" w:space="0" w:color="auto"/>
      </w:divBdr>
    </w:div>
    <w:div w:id="660276307">
      <w:bodyDiv w:val="1"/>
      <w:marLeft w:val="0"/>
      <w:marRight w:val="0"/>
      <w:marTop w:val="0"/>
      <w:marBottom w:val="0"/>
      <w:divBdr>
        <w:top w:val="none" w:sz="0" w:space="0" w:color="auto"/>
        <w:left w:val="none" w:sz="0" w:space="0" w:color="auto"/>
        <w:bottom w:val="none" w:sz="0" w:space="0" w:color="auto"/>
        <w:right w:val="none" w:sz="0" w:space="0" w:color="auto"/>
      </w:divBdr>
    </w:div>
    <w:div w:id="667445376">
      <w:bodyDiv w:val="1"/>
      <w:marLeft w:val="0"/>
      <w:marRight w:val="0"/>
      <w:marTop w:val="0"/>
      <w:marBottom w:val="0"/>
      <w:divBdr>
        <w:top w:val="none" w:sz="0" w:space="0" w:color="auto"/>
        <w:left w:val="none" w:sz="0" w:space="0" w:color="auto"/>
        <w:bottom w:val="none" w:sz="0" w:space="0" w:color="auto"/>
        <w:right w:val="none" w:sz="0" w:space="0" w:color="auto"/>
      </w:divBdr>
    </w:div>
    <w:div w:id="669867542">
      <w:bodyDiv w:val="1"/>
      <w:marLeft w:val="0"/>
      <w:marRight w:val="0"/>
      <w:marTop w:val="0"/>
      <w:marBottom w:val="0"/>
      <w:divBdr>
        <w:top w:val="none" w:sz="0" w:space="0" w:color="auto"/>
        <w:left w:val="none" w:sz="0" w:space="0" w:color="auto"/>
        <w:bottom w:val="none" w:sz="0" w:space="0" w:color="auto"/>
        <w:right w:val="none" w:sz="0" w:space="0" w:color="auto"/>
      </w:divBdr>
    </w:div>
    <w:div w:id="681975093">
      <w:bodyDiv w:val="1"/>
      <w:marLeft w:val="0"/>
      <w:marRight w:val="0"/>
      <w:marTop w:val="0"/>
      <w:marBottom w:val="0"/>
      <w:divBdr>
        <w:top w:val="none" w:sz="0" w:space="0" w:color="auto"/>
        <w:left w:val="none" w:sz="0" w:space="0" w:color="auto"/>
        <w:bottom w:val="none" w:sz="0" w:space="0" w:color="auto"/>
        <w:right w:val="none" w:sz="0" w:space="0" w:color="auto"/>
      </w:divBdr>
    </w:div>
    <w:div w:id="700284473">
      <w:bodyDiv w:val="1"/>
      <w:marLeft w:val="0"/>
      <w:marRight w:val="0"/>
      <w:marTop w:val="0"/>
      <w:marBottom w:val="0"/>
      <w:divBdr>
        <w:top w:val="none" w:sz="0" w:space="0" w:color="auto"/>
        <w:left w:val="none" w:sz="0" w:space="0" w:color="auto"/>
        <w:bottom w:val="none" w:sz="0" w:space="0" w:color="auto"/>
        <w:right w:val="none" w:sz="0" w:space="0" w:color="auto"/>
      </w:divBdr>
    </w:div>
    <w:div w:id="710107514">
      <w:bodyDiv w:val="1"/>
      <w:marLeft w:val="0"/>
      <w:marRight w:val="0"/>
      <w:marTop w:val="0"/>
      <w:marBottom w:val="0"/>
      <w:divBdr>
        <w:top w:val="none" w:sz="0" w:space="0" w:color="auto"/>
        <w:left w:val="none" w:sz="0" w:space="0" w:color="auto"/>
        <w:bottom w:val="none" w:sz="0" w:space="0" w:color="auto"/>
        <w:right w:val="none" w:sz="0" w:space="0" w:color="auto"/>
      </w:divBdr>
    </w:div>
    <w:div w:id="717779168">
      <w:bodyDiv w:val="1"/>
      <w:marLeft w:val="0"/>
      <w:marRight w:val="0"/>
      <w:marTop w:val="0"/>
      <w:marBottom w:val="0"/>
      <w:divBdr>
        <w:top w:val="none" w:sz="0" w:space="0" w:color="auto"/>
        <w:left w:val="none" w:sz="0" w:space="0" w:color="auto"/>
        <w:bottom w:val="none" w:sz="0" w:space="0" w:color="auto"/>
        <w:right w:val="none" w:sz="0" w:space="0" w:color="auto"/>
      </w:divBdr>
    </w:div>
    <w:div w:id="741299256">
      <w:bodyDiv w:val="1"/>
      <w:marLeft w:val="0"/>
      <w:marRight w:val="0"/>
      <w:marTop w:val="0"/>
      <w:marBottom w:val="0"/>
      <w:divBdr>
        <w:top w:val="none" w:sz="0" w:space="0" w:color="auto"/>
        <w:left w:val="none" w:sz="0" w:space="0" w:color="auto"/>
        <w:bottom w:val="none" w:sz="0" w:space="0" w:color="auto"/>
        <w:right w:val="none" w:sz="0" w:space="0" w:color="auto"/>
      </w:divBdr>
    </w:div>
    <w:div w:id="751001790">
      <w:bodyDiv w:val="1"/>
      <w:marLeft w:val="0"/>
      <w:marRight w:val="0"/>
      <w:marTop w:val="0"/>
      <w:marBottom w:val="0"/>
      <w:divBdr>
        <w:top w:val="none" w:sz="0" w:space="0" w:color="auto"/>
        <w:left w:val="none" w:sz="0" w:space="0" w:color="auto"/>
        <w:bottom w:val="none" w:sz="0" w:space="0" w:color="auto"/>
        <w:right w:val="none" w:sz="0" w:space="0" w:color="auto"/>
      </w:divBdr>
    </w:div>
    <w:div w:id="752943363">
      <w:bodyDiv w:val="1"/>
      <w:marLeft w:val="0"/>
      <w:marRight w:val="0"/>
      <w:marTop w:val="0"/>
      <w:marBottom w:val="0"/>
      <w:divBdr>
        <w:top w:val="none" w:sz="0" w:space="0" w:color="auto"/>
        <w:left w:val="none" w:sz="0" w:space="0" w:color="auto"/>
        <w:bottom w:val="none" w:sz="0" w:space="0" w:color="auto"/>
        <w:right w:val="none" w:sz="0" w:space="0" w:color="auto"/>
      </w:divBdr>
    </w:div>
    <w:div w:id="755784971">
      <w:bodyDiv w:val="1"/>
      <w:marLeft w:val="0"/>
      <w:marRight w:val="0"/>
      <w:marTop w:val="0"/>
      <w:marBottom w:val="0"/>
      <w:divBdr>
        <w:top w:val="none" w:sz="0" w:space="0" w:color="auto"/>
        <w:left w:val="none" w:sz="0" w:space="0" w:color="auto"/>
        <w:bottom w:val="none" w:sz="0" w:space="0" w:color="auto"/>
        <w:right w:val="none" w:sz="0" w:space="0" w:color="auto"/>
      </w:divBdr>
    </w:div>
    <w:div w:id="756754114">
      <w:bodyDiv w:val="1"/>
      <w:marLeft w:val="0"/>
      <w:marRight w:val="0"/>
      <w:marTop w:val="0"/>
      <w:marBottom w:val="0"/>
      <w:divBdr>
        <w:top w:val="none" w:sz="0" w:space="0" w:color="auto"/>
        <w:left w:val="none" w:sz="0" w:space="0" w:color="auto"/>
        <w:bottom w:val="none" w:sz="0" w:space="0" w:color="auto"/>
        <w:right w:val="none" w:sz="0" w:space="0" w:color="auto"/>
      </w:divBdr>
      <w:divsChild>
        <w:div w:id="1434400286">
          <w:marLeft w:val="0"/>
          <w:marRight w:val="0"/>
          <w:marTop w:val="0"/>
          <w:marBottom w:val="0"/>
          <w:divBdr>
            <w:top w:val="none" w:sz="0" w:space="0" w:color="auto"/>
            <w:left w:val="none" w:sz="0" w:space="0" w:color="auto"/>
            <w:bottom w:val="none" w:sz="0" w:space="0" w:color="auto"/>
            <w:right w:val="none" w:sz="0" w:space="0" w:color="auto"/>
          </w:divBdr>
        </w:div>
      </w:divsChild>
    </w:div>
    <w:div w:id="758989656">
      <w:bodyDiv w:val="1"/>
      <w:marLeft w:val="0"/>
      <w:marRight w:val="0"/>
      <w:marTop w:val="0"/>
      <w:marBottom w:val="0"/>
      <w:divBdr>
        <w:top w:val="none" w:sz="0" w:space="0" w:color="auto"/>
        <w:left w:val="none" w:sz="0" w:space="0" w:color="auto"/>
        <w:bottom w:val="none" w:sz="0" w:space="0" w:color="auto"/>
        <w:right w:val="none" w:sz="0" w:space="0" w:color="auto"/>
      </w:divBdr>
      <w:divsChild>
        <w:div w:id="21824807">
          <w:marLeft w:val="0"/>
          <w:marRight w:val="0"/>
          <w:marTop w:val="0"/>
          <w:marBottom w:val="0"/>
          <w:divBdr>
            <w:top w:val="none" w:sz="0" w:space="0" w:color="auto"/>
            <w:left w:val="none" w:sz="0" w:space="0" w:color="auto"/>
            <w:bottom w:val="none" w:sz="0" w:space="0" w:color="auto"/>
            <w:right w:val="none" w:sz="0" w:space="0" w:color="auto"/>
          </w:divBdr>
          <w:divsChild>
            <w:div w:id="18252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300">
      <w:bodyDiv w:val="1"/>
      <w:marLeft w:val="0"/>
      <w:marRight w:val="0"/>
      <w:marTop w:val="0"/>
      <w:marBottom w:val="0"/>
      <w:divBdr>
        <w:top w:val="none" w:sz="0" w:space="0" w:color="auto"/>
        <w:left w:val="none" w:sz="0" w:space="0" w:color="auto"/>
        <w:bottom w:val="none" w:sz="0" w:space="0" w:color="auto"/>
        <w:right w:val="none" w:sz="0" w:space="0" w:color="auto"/>
      </w:divBdr>
    </w:div>
    <w:div w:id="774708542">
      <w:bodyDiv w:val="1"/>
      <w:marLeft w:val="0"/>
      <w:marRight w:val="0"/>
      <w:marTop w:val="0"/>
      <w:marBottom w:val="0"/>
      <w:divBdr>
        <w:top w:val="none" w:sz="0" w:space="0" w:color="auto"/>
        <w:left w:val="none" w:sz="0" w:space="0" w:color="auto"/>
        <w:bottom w:val="none" w:sz="0" w:space="0" w:color="auto"/>
        <w:right w:val="none" w:sz="0" w:space="0" w:color="auto"/>
      </w:divBdr>
    </w:div>
    <w:div w:id="779959451">
      <w:bodyDiv w:val="1"/>
      <w:marLeft w:val="0"/>
      <w:marRight w:val="0"/>
      <w:marTop w:val="0"/>
      <w:marBottom w:val="0"/>
      <w:divBdr>
        <w:top w:val="none" w:sz="0" w:space="0" w:color="auto"/>
        <w:left w:val="none" w:sz="0" w:space="0" w:color="auto"/>
        <w:bottom w:val="none" w:sz="0" w:space="0" w:color="auto"/>
        <w:right w:val="none" w:sz="0" w:space="0" w:color="auto"/>
      </w:divBdr>
    </w:div>
    <w:div w:id="781924906">
      <w:bodyDiv w:val="1"/>
      <w:marLeft w:val="0"/>
      <w:marRight w:val="0"/>
      <w:marTop w:val="0"/>
      <w:marBottom w:val="0"/>
      <w:divBdr>
        <w:top w:val="none" w:sz="0" w:space="0" w:color="auto"/>
        <w:left w:val="none" w:sz="0" w:space="0" w:color="auto"/>
        <w:bottom w:val="none" w:sz="0" w:space="0" w:color="auto"/>
        <w:right w:val="none" w:sz="0" w:space="0" w:color="auto"/>
      </w:divBdr>
    </w:div>
    <w:div w:id="806780031">
      <w:bodyDiv w:val="1"/>
      <w:marLeft w:val="0"/>
      <w:marRight w:val="0"/>
      <w:marTop w:val="0"/>
      <w:marBottom w:val="0"/>
      <w:divBdr>
        <w:top w:val="none" w:sz="0" w:space="0" w:color="auto"/>
        <w:left w:val="none" w:sz="0" w:space="0" w:color="auto"/>
        <w:bottom w:val="none" w:sz="0" w:space="0" w:color="auto"/>
        <w:right w:val="none" w:sz="0" w:space="0" w:color="auto"/>
      </w:divBdr>
    </w:div>
    <w:div w:id="812599946">
      <w:bodyDiv w:val="1"/>
      <w:marLeft w:val="0"/>
      <w:marRight w:val="0"/>
      <w:marTop w:val="0"/>
      <w:marBottom w:val="0"/>
      <w:divBdr>
        <w:top w:val="none" w:sz="0" w:space="0" w:color="auto"/>
        <w:left w:val="none" w:sz="0" w:space="0" w:color="auto"/>
        <w:bottom w:val="none" w:sz="0" w:space="0" w:color="auto"/>
        <w:right w:val="none" w:sz="0" w:space="0" w:color="auto"/>
      </w:divBdr>
    </w:div>
    <w:div w:id="817919748">
      <w:bodyDiv w:val="1"/>
      <w:marLeft w:val="0"/>
      <w:marRight w:val="0"/>
      <w:marTop w:val="0"/>
      <w:marBottom w:val="0"/>
      <w:divBdr>
        <w:top w:val="none" w:sz="0" w:space="0" w:color="auto"/>
        <w:left w:val="none" w:sz="0" w:space="0" w:color="auto"/>
        <w:bottom w:val="none" w:sz="0" w:space="0" w:color="auto"/>
        <w:right w:val="none" w:sz="0" w:space="0" w:color="auto"/>
      </w:divBdr>
    </w:div>
    <w:div w:id="827131837">
      <w:bodyDiv w:val="1"/>
      <w:marLeft w:val="0"/>
      <w:marRight w:val="0"/>
      <w:marTop w:val="0"/>
      <w:marBottom w:val="0"/>
      <w:divBdr>
        <w:top w:val="none" w:sz="0" w:space="0" w:color="auto"/>
        <w:left w:val="none" w:sz="0" w:space="0" w:color="auto"/>
        <w:bottom w:val="none" w:sz="0" w:space="0" w:color="auto"/>
        <w:right w:val="none" w:sz="0" w:space="0" w:color="auto"/>
      </w:divBdr>
    </w:div>
    <w:div w:id="828523934">
      <w:bodyDiv w:val="1"/>
      <w:marLeft w:val="0"/>
      <w:marRight w:val="0"/>
      <w:marTop w:val="0"/>
      <w:marBottom w:val="0"/>
      <w:divBdr>
        <w:top w:val="none" w:sz="0" w:space="0" w:color="auto"/>
        <w:left w:val="none" w:sz="0" w:space="0" w:color="auto"/>
        <w:bottom w:val="none" w:sz="0" w:space="0" w:color="auto"/>
        <w:right w:val="none" w:sz="0" w:space="0" w:color="auto"/>
      </w:divBdr>
    </w:div>
    <w:div w:id="835874813">
      <w:bodyDiv w:val="1"/>
      <w:marLeft w:val="0"/>
      <w:marRight w:val="0"/>
      <w:marTop w:val="0"/>
      <w:marBottom w:val="0"/>
      <w:divBdr>
        <w:top w:val="none" w:sz="0" w:space="0" w:color="auto"/>
        <w:left w:val="none" w:sz="0" w:space="0" w:color="auto"/>
        <w:bottom w:val="none" w:sz="0" w:space="0" w:color="auto"/>
        <w:right w:val="none" w:sz="0" w:space="0" w:color="auto"/>
      </w:divBdr>
    </w:div>
    <w:div w:id="840850863">
      <w:bodyDiv w:val="1"/>
      <w:marLeft w:val="0"/>
      <w:marRight w:val="0"/>
      <w:marTop w:val="0"/>
      <w:marBottom w:val="0"/>
      <w:divBdr>
        <w:top w:val="none" w:sz="0" w:space="0" w:color="auto"/>
        <w:left w:val="none" w:sz="0" w:space="0" w:color="auto"/>
        <w:bottom w:val="none" w:sz="0" w:space="0" w:color="auto"/>
        <w:right w:val="none" w:sz="0" w:space="0" w:color="auto"/>
      </w:divBdr>
    </w:div>
    <w:div w:id="849032125">
      <w:bodyDiv w:val="1"/>
      <w:marLeft w:val="0"/>
      <w:marRight w:val="0"/>
      <w:marTop w:val="0"/>
      <w:marBottom w:val="0"/>
      <w:divBdr>
        <w:top w:val="none" w:sz="0" w:space="0" w:color="auto"/>
        <w:left w:val="none" w:sz="0" w:space="0" w:color="auto"/>
        <w:bottom w:val="none" w:sz="0" w:space="0" w:color="auto"/>
        <w:right w:val="none" w:sz="0" w:space="0" w:color="auto"/>
      </w:divBdr>
    </w:div>
    <w:div w:id="852190559">
      <w:bodyDiv w:val="1"/>
      <w:marLeft w:val="0"/>
      <w:marRight w:val="0"/>
      <w:marTop w:val="0"/>
      <w:marBottom w:val="0"/>
      <w:divBdr>
        <w:top w:val="none" w:sz="0" w:space="0" w:color="auto"/>
        <w:left w:val="none" w:sz="0" w:space="0" w:color="auto"/>
        <w:bottom w:val="none" w:sz="0" w:space="0" w:color="auto"/>
        <w:right w:val="none" w:sz="0" w:space="0" w:color="auto"/>
      </w:divBdr>
    </w:div>
    <w:div w:id="871501542">
      <w:bodyDiv w:val="1"/>
      <w:marLeft w:val="0"/>
      <w:marRight w:val="0"/>
      <w:marTop w:val="0"/>
      <w:marBottom w:val="0"/>
      <w:divBdr>
        <w:top w:val="none" w:sz="0" w:space="0" w:color="auto"/>
        <w:left w:val="none" w:sz="0" w:space="0" w:color="auto"/>
        <w:bottom w:val="none" w:sz="0" w:space="0" w:color="auto"/>
        <w:right w:val="none" w:sz="0" w:space="0" w:color="auto"/>
      </w:divBdr>
    </w:div>
    <w:div w:id="878274544">
      <w:bodyDiv w:val="1"/>
      <w:marLeft w:val="0"/>
      <w:marRight w:val="0"/>
      <w:marTop w:val="0"/>
      <w:marBottom w:val="0"/>
      <w:divBdr>
        <w:top w:val="none" w:sz="0" w:space="0" w:color="auto"/>
        <w:left w:val="none" w:sz="0" w:space="0" w:color="auto"/>
        <w:bottom w:val="none" w:sz="0" w:space="0" w:color="auto"/>
        <w:right w:val="none" w:sz="0" w:space="0" w:color="auto"/>
      </w:divBdr>
    </w:div>
    <w:div w:id="886453118">
      <w:bodyDiv w:val="1"/>
      <w:marLeft w:val="0"/>
      <w:marRight w:val="0"/>
      <w:marTop w:val="0"/>
      <w:marBottom w:val="0"/>
      <w:divBdr>
        <w:top w:val="none" w:sz="0" w:space="0" w:color="auto"/>
        <w:left w:val="none" w:sz="0" w:space="0" w:color="auto"/>
        <w:bottom w:val="none" w:sz="0" w:space="0" w:color="auto"/>
        <w:right w:val="none" w:sz="0" w:space="0" w:color="auto"/>
      </w:divBdr>
    </w:div>
    <w:div w:id="889267747">
      <w:bodyDiv w:val="1"/>
      <w:marLeft w:val="0"/>
      <w:marRight w:val="0"/>
      <w:marTop w:val="0"/>
      <w:marBottom w:val="0"/>
      <w:divBdr>
        <w:top w:val="none" w:sz="0" w:space="0" w:color="auto"/>
        <w:left w:val="none" w:sz="0" w:space="0" w:color="auto"/>
        <w:bottom w:val="none" w:sz="0" w:space="0" w:color="auto"/>
        <w:right w:val="none" w:sz="0" w:space="0" w:color="auto"/>
      </w:divBdr>
    </w:div>
    <w:div w:id="890264440">
      <w:bodyDiv w:val="1"/>
      <w:marLeft w:val="0"/>
      <w:marRight w:val="0"/>
      <w:marTop w:val="0"/>
      <w:marBottom w:val="0"/>
      <w:divBdr>
        <w:top w:val="none" w:sz="0" w:space="0" w:color="auto"/>
        <w:left w:val="none" w:sz="0" w:space="0" w:color="auto"/>
        <w:bottom w:val="none" w:sz="0" w:space="0" w:color="auto"/>
        <w:right w:val="none" w:sz="0" w:space="0" w:color="auto"/>
      </w:divBdr>
    </w:div>
    <w:div w:id="897319850">
      <w:bodyDiv w:val="1"/>
      <w:marLeft w:val="0"/>
      <w:marRight w:val="0"/>
      <w:marTop w:val="0"/>
      <w:marBottom w:val="0"/>
      <w:divBdr>
        <w:top w:val="none" w:sz="0" w:space="0" w:color="auto"/>
        <w:left w:val="none" w:sz="0" w:space="0" w:color="auto"/>
        <w:bottom w:val="none" w:sz="0" w:space="0" w:color="auto"/>
        <w:right w:val="none" w:sz="0" w:space="0" w:color="auto"/>
      </w:divBdr>
    </w:div>
    <w:div w:id="898708570">
      <w:bodyDiv w:val="1"/>
      <w:marLeft w:val="0"/>
      <w:marRight w:val="0"/>
      <w:marTop w:val="0"/>
      <w:marBottom w:val="0"/>
      <w:divBdr>
        <w:top w:val="none" w:sz="0" w:space="0" w:color="auto"/>
        <w:left w:val="none" w:sz="0" w:space="0" w:color="auto"/>
        <w:bottom w:val="none" w:sz="0" w:space="0" w:color="auto"/>
        <w:right w:val="none" w:sz="0" w:space="0" w:color="auto"/>
      </w:divBdr>
    </w:div>
    <w:div w:id="900361734">
      <w:bodyDiv w:val="1"/>
      <w:marLeft w:val="0"/>
      <w:marRight w:val="0"/>
      <w:marTop w:val="0"/>
      <w:marBottom w:val="0"/>
      <w:divBdr>
        <w:top w:val="none" w:sz="0" w:space="0" w:color="auto"/>
        <w:left w:val="none" w:sz="0" w:space="0" w:color="auto"/>
        <w:bottom w:val="none" w:sz="0" w:space="0" w:color="auto"/>
        <w:right w:val="none" w:sz="0" w:space="0" w:color="auto"/>
      </w:divBdr>
    </w:div>
    <w:div w:id="916132214">
      <w:bodyDiv w:val="1"/>
      <w:marLeft w:val="0"/>
      <w:marRight w:val="0"/>
      <w:marTop w:val="0"/>
      <w:marBottom w:val="0"/>
      <w:divBdr>
        <w:top w:val="none" w:sz="0" w:space="0" w:color="auto"/>
        <w:left w:val="none" w:sz="0" w:space="0" w:color="auto"/>
        <w:bottom w:val="none" w:sz="0" w:space="0" w:color="auto"/>
        <w:right w:val="none" w:sz="0" w:space="0" w:color="auto"/>
      </w:divBdr>
      <w:divsChild>
        <w:div w:id="1361667000">
          <w:marLeft w:val="0"/>
          <w:marRight w:val="0"/>
          <w:marTop w:val="0"/>
          <w:marBottom w:val="0"/>
          <w:divBdr>
            <w:top w:val="none" w:sz="0" w:space="0" w:color="auto"/>
            <w:left w:val="none" w:sz="0" w:space="0" w:color="auto"/>
            <w:bottom w:val="none" w:sz="0" w:space="0" w:color="auto"/>
            <w:right w:val="none" w:sz="0" w:space="0" w:color="auto"/>
          </w:divBdr>
        </w:div>
      </w:divsChild>
    </w:div>
    <w:div w:id="918754664">
      <w:bodyDiv w:val="1"/>
      <w:marLeft w:val="0"/>
      <w:marRight w:val="0"/>
      <w:marTop w:val="0"/>
      <w:marBottom w:val="0"/>
      <w:divBdr>
        <w:top w:val="none" w:sz="0" w:space="0" w:color="auto"/>
        <w:left w:val="none" w:sz="0" w:space="0" w:color="auto"/>
        <w:bottom w:val="none" w:sz="0" w:space="0" w:color="auto"/>
        <w:right w:val="none" w:sz="0" w:space="0" w:color="auto"/>
      </w:divBdr>
    </w:div>
    <w:div w:id="936139351">
      <w:bodyDiv w:val="1"/>
      <w:marLeft w:val="0"/>
      <w:marRight w:val="0"/>
      <w:marTop w:val="0"/>
      <w:marBottom w:val="0"/>
      <w:divBdr>
        <w:top w:val="none" w:sz="0" w:space="0" w:color="auto"/>
        <w:left w:val="none" w:sz="0" w:space="0" w:color="auto"/>
        <w:bottom w:val="none" w:sz="0" w:space="0" w:color="auto"/>
        <w:right w:val="none" w:sz="0" w:space="0" w:color="auto"/>
      </w:divBdr>
    </w:div>
    <w:div w:id="943271373">
      <w:bodyDiv w:val="1"/>
      <w:marLeft w:val="0"/>
      <w:marRight w:val="0"/>
      <w:marTop w:val="0"/>
      <w:marBottom w:val="0"/>
      <w:divBdr>
        <w:top w:val="none" w:sz="0" w:space="0" w:color="auto"/>
        <w:left w:val="none" w:sz="0" w:space="0" w:color="auto"/>
        <w:bottom w:val="none" w:sz="0" w:space="0" w:color="auto"/>
        <w:right w:val="none" w:sz="0" w:space="0" w:color="auto"/>
      </w:divBdr>
    </w:div>
    <w:div w:id="955217522">
      <w:bodyDiv w:val="1"/>
      <w:marLeft w:val="0"/>
      <w:marRight w:val="0"/>
      <w:marTop w:val="0"/>
      <w:marBottom w:val="0"/>
      <w:divBdr>
        <w:top w:val="none" w:sz="0" w:space="0" w:color="auto"/>
        <w:left w:val="none" w:sz="0" w:space="0" w:color="auto"/>
        <w:bottom w:val="none" w:sz="0" w:space="0" w:color="auto"/>
        <w:right w:val="none" w:sz="0" w:space="0" w:color="auto"/>
      </w:divBdr>
    </w:div>
    <w:div w:id="966162210">
      <w:bodyDiv w:val="1"/>
      <w:marLeft w:val="0"/>
      <w:marRight w:val="0"/>
      <w:marTop w:val="0"/>
      <w:marBottom w:val="0"/>
      <w:divBdr>
        <w:top w:val="none" w:sz="0" w:space="0" w:color="auto"/>
        <w:left w:val="none" w:sz="0" w:space="0" w:color="auto"/>
        <w:bottom w:val="none" w:sz="0" w:space="0" w:color="auto"/>
        <w:right w:val="none" w:sz="0" w:space="0" w:color="auto"/>
      </w:divBdr>
    </w:div>
    <w:div w:id="974725997">
      <w:bodyDiv w:val="1"/>
      <w:marLeft w:val="0"/>
      <w:marRight w:val="0"/>
      <w:marTop w:val="0"/>
      <w:marBottom w:val="0"/>
      <w:divBdr>
        <w:top w:val="none" w:sz="0" w:space="0" w:color="auto"/>
        <w:left w:val="none" w:sz="0" w:space="0" w:color="auto"/>
        <w:bottom w:val="none" w:sz="0" w:space="0" w:color="auto"/>
        <w:right w:val="none" w:sz="0" w:space="0" w:color="auto"/>
      </w:divBdr>
    </w:div>
    <w:div w:id="975523574">
      <w:bodyDiv w:val="1"/>
      <w:marLeft w:val="0"/>
      <w:marRight w:val="0"/>
      <w:marTop w:val="0"/>
      <w:marBottom w:val="0"/>
      <w:divBdr>
        <w:top w:val="none" w:sz="0" w:space="0" w:color="auto"/>
        <w:left w:val="none" w:sz="0" w:space="0" w:color="auto"/>
        <w:bottom w:val="none" w:sz="0" w:space="0" w:color="auto"/>
        <w:right w:val="none" w:sz="0" w:space="0" w:color="auto"/>
      </w:divBdr>
    </w:div>
    <w:div w:id="979848619">
      <w:bodyDiv w:val="1"/>
      <w:marLeft w:val="0"/>
      <w:marRight w:val="0"/>
      <w:marTop w:val="0"/>
      <w:marBottom w:val="0"/>
      <w:divBdr>
        <w:top w:val="none" w:sz="0" w:space="0" w:color="auto"/>
        <w:left w:val="none" w:sz="0" w:space="0" w:color="auto"/>
        <w:bottom w:val="none" w:sz="0" w:space="0" w:color="auto"/>
        <w:right w:val="none" w:sz="0" w:space="0" w:color="auto"/>
      </w:divBdr>
    </w:div>
    <w:div w:id="983463515">
      <w:bodyDiv w:val="1"/>
      <w:marLeft w:val="0"/>
      <w:marRight w:val="0"/>
      <w:marTop w:val="0"/>
      <w:marBottom w:val="0"/>
      <w:divBdr>
        <w:top w:val="none" w:sz="0" w:space="0" w:color="auto"/>
        <w:left w:val="none" w:sz="0" w:space="0" w:color="auto"/>
        <w:bottom w:val="none" w:sz="0" w:space="0" w:color="auto"/>
        <w:right w:val="none" w:sz="0" w:space="0" w:color="auto"/>
      </w:divBdr>
    </w:div>
    <w:div w:id="993683382">
      <w:bodyDiv w:val="1"/>
      <w:marLeft w:val="0"/>
      <w:marRight w:val="0"/>
      <w:marTop w:val="0"/>
      <w:marBottom w:val="0"/>
      <w:divBdr>
        <w:top w:val="none" w:sz="0" w:space="0" w:color="auto"/>
        <w:left w:val="none" w:sz="0" w:space="0" w:color="auto"/>
        <w:bottom w:val="none" w:sz="0" w:space="0" w:color="auto"/>
        <w:right w:val="none" w:sz="0" w:space="0" w:color="auto"/>
      </w:divBdr>
    </w:div>
    <w:div w:id="996375016">
      <w:bodyDiv w:val="1"/>
      <w:marLeft w:val="0"/>
      <w:marRight w:val="0"/>
      <w:marTop w:val="0"/>
      <w:marBottom w:val="0"/>
      <w:divBdr>
        <w:top w:val="none" w:sz="0" w:space="0" w:color="auto"/>
        <w:left w:val="none" w:sz="0" w:space="0" w:color="auto"/>
        <w:bottom w:val="none" w:sz="0" w:space="0" w:color="auto"/>
        <w:right w:val="none" w:sz="0" w:space="0" w:color="auto"/>
      </w:divBdr>
    </w:div>
    <w:div w:id="1009674749">
      <w:bodyDiv w:val="1"/>
      <w:marLeft w:val="0"/>
      <w:marRight w:val="0"/>
      <w:marTop w:val="0"/>
      <w:marBottom w:val="0"/>
      <w:divBdr>
        <w:top w:val="none" w:sz="0" w:space="0" w:color="auto"/>
        <w:left w:val="none" w:sz="0" w:space="0" w:color="auto"/>
        <w:bottom w:val="none" w:sz="0" w:space="0" w:color="auto"/>
        <w:right w:val="none" w:sz="0" w:space="0" w:color="auto"/>
      </w:divBdr>
    </w:div>
    <w:div w:id="1012025088">
      <w:bodyDiv w:val="1"/>
      <w:marLeft w:val="0"/>
      <w:marRight w:val="0"/>
      <w:marTop w:val="0"/>
      <w:marBottom w:val="0"/>
      <w:divBdr>
        <w:top w:val="none" w:sz="0" w:space="0" w:color="auto"/>
        <w:left w:val="none" w:sz="0" w:space="0" w:color="auto"/>
        <w:bottom w:val="none" w:sz="0" w:space="0" w:color="auto"/>
        <w:right w:val="none" w:sz="0" w:space="0" w:color="auto"/>
      </w:divBdr>
    </w:div>
    <w:div w:id="1012876734">
      <w:bodyDiv w:val="1"/>
      <w:marLeft w:val="0"/>
      <w:marRight w:val="0"/>
      <w:marTop w:val="0"/>
      <w:marBottom w:val="0"/>
      <w:divBdr>
        <w:top w:val="none" w:sz="0" w:space="0" w:color="auto"/>
        <w:left w:val="none" w:sz="0" w:space="0" w:color="auto"/>
        <w:bottom w:val="none" w:sz="0" w:space="0" w:color="auto"/>
        <w:right w:val="none" w:sz="0" w:space="0" w:color="auto"/>
      </w:divBdr>
    </w:div>
    <w:div w:id="1012950493">
      <w:bodyDiv w:val="1"/>
      <w:marLeft w:val="0"/>
      <w:marRight w:val="0"/>
      <w:marTop w:val="0"/>
      <w:marBottom w:val="0"/>
      <w:divBdr>
        <w:top w:val="none" w:sz="0" w:space="0" w:color="auto"/>
        <w:left w:val="none" w:sz="0" w:space="0" w:color="auto"/>
        <w:bottom w:val="none" w:sz="0" w:space="0" w:color="auto"/>
        <w:right w:val="none" w:sz="0" w:space="0" w:color="auto"/>
      </w:divBdr>
    </w:div>
    <w:div w:id="1013534015">
      <w:bodyDiv w:val="1"/>
      <w:marLeft w:val="0"/>
      <w:marRight w:val="0"/>
      <w:marTop w:val="0"/>
      <w:marBottom w:val="0"/>
      <w:divBdr>
        <w:top w:val="none" w:sz="0" w:space="0" w:color="auto"/>
        <w:left w:val="none" w:sz="0" w:space="0" w:color="auto"/>
        <w:bottom w:val="none" w:sz="0" w:space="0" w:color="auto"/>
        <w:right w:val="none" w:sz="0" w:space="0" w:color="auto"/>
      </w:divBdr>
    </w:div>
    <w:div w:id="1017653438">
      <w:bodyDiv w:val="1"/>
      <w:marLeft w:val="0"/>
      <w:marRight w:val="0"/>
      <w:marTop w:val="0"/>
      <w:marBottom w:val="0"/>
      <w:divBdr>
        <w:top w:val="none" w:sz="0" w:space="0" w:color="auto"/>
        <w:left w:val="none" w:sz="0" w:space="0" w:color="auto"/>
        <w:bottom w:val="none" w:sz="0" w:space="0" w:color="auto"/>
        <w:right w:val="none" w:sz="0" w:space="0" w:color="auto"/>
      </w:divBdr>
    </w:div>
    <w:div w:id="1018654541">
      <w:bodyDiv w:val="1"/>
      <w:marLeft w:val="0"/>
      <w:marRight w:val="0"/>
      <w:marTop w:val="0"/>
      <w:marBottom w:val="0"/>
      <w:divBdr>
        <w:top w:val="none" w:sz="0" w:space="0" w:color="auto"/>
        <w:left w:val="none" w:sz="0" w:space="0" w:color="auto"/>
        <w:bottom w:val="none" w:sz="0" w:space="0" w:color="auto"/>
        <w:right w:val="none" w:sz="0" w:space="0" w:color="auto"/>
      </w:divBdr>
    </w:div>
    <w:div w:id="1021978870">
      <w:bodyDiv w:val="1"/>
      <w:marLeft w:val="0"/>
      <w:marRight w:val="0"/>
      <w:marTop w:val="0"/>
      <w:marBottom w:val="0"/>
      <w:divBdr>
        <w:top w:val="none" w:sz="0" w:space="0" w:color="auto"/>
        <w:left w:val="none" w:sz="0" w:space="0" w:color="auto"/>
        <w:bottom w:val="none" w:sz="0" w:space="0" w:color="auto"/>
        <w:right w:val="none" w:sz="0" w:space="0" w:color="auto"/>
      </w:divBdr>
      <w:divsChild>
        <w:div w:id="1905948201">
          <w:marLeft w:val="0"/>
          <w:marRight w:val="0"/>
          <w:marTop w:val="0"/>
          <w:marBottom w:val="0"/>
          <w:divBdr>
            <w:top w:val="none" w:sz="0" w:space="0" w:color="auto"/>
            <w:left w:val="none" w:sz="0" w:space="0" w:color="auto"/>
            <w:bottom w:val="none" w:sz="0" w:space="0" w:color="auto"/>
            <w:right w:val="none" w:sz="0" w:space="0" w:color="auto"/>
          </w:divBdr>
          <w:divsChild>
            <w:div w:id="15207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7307">
      <w:bodyDiv w:val="1"/>
      <w:marLeft w:val="0"/>
      <w:marRight w:val="0"/>
      <w:marTop w:val="0"/>
      <w:marBottom w:val="0"/>
      <w:divBdr>
        <w:top w:val="none" w:sz="0" w:space="0" w:color="auto"/>
        <w:left w:val="none" w:sz="0" w:space="0" w:color="auto"/>
        <w:bottom w:val="none" w:sz="0" w:space="0" w:color="auto"/>
        <w:right w:val="none" w:sz="0" w:space="0" w:color="auto"/>
      </w:divBdr>
    </w:div>
    <w:div w:id="1036007027">
      <w:bodyDiv w:val="1"/>
      <w:marLeft w:val="0"/>
      <w:marRight w:val="0"/>
      <w:marTop w:val="0"/>
      <w:marBottom w:val="0"/>
      <w:divBdr>
        <w:top w:val="none" w:sz="0" w:space="0" w:color="auto"/>
        <w:left w:val="none" w:sz="0" w:space="0" w:color="auto"/>
        <w:bottom w:val="none" w:sz="0" w:space="0" w:color="auto"/>
        <w:right w:val="none" w:sz="0" w:space="0" w:color="auto"/>
      </w:divBdr>
    </w:div>
    <w:div w:id="1036587460">
      <w:bodyDiv w:val="1"/>
      <w:marLeft w:val="0"/>
      <w:marRight w:val="0"/>
      <w:marTop w:val="0"/>
      <w:marBottom w:val="0"/>
      <w:divBdr>
        <w:top w:val="none" w:sz="0" w:space="0" w:color="auto"/>
        <w:left w:val="none" w:sz="0" w:space="0" w:color="auto"/>
        <w:bottom w:val="none" w:sz="0" w:space="0" w:color="auto"/>
        <w:right w:val="none" w:sz="0" w:space="0" w:color="auto"/>
      </w:divBdr>
    </w:div>
    <w:div w:id="1037125761">
      <w:bodyDiv w:val="1"/>
      <w:marLeft w:val="0"/>
      <w:marRight w:val="0"/>
      <w:marTop w:val="0"/>
      <w:marBottom w:val="0"/>
      <w:divBdr>
        <w:top w:val="none" w:sz="0" w:space="0" w:color="auto"/>
        <w:left w:val="none" w:sz="0" w:space="0" w:color="auto"/>
        <w:bottom w:val="none" w:sz="0" w:space="0" w:color="auto"/>
        <w:right w:val="none" w:sz="0" w:space="0" w:color="auto"/>
      </w:divBdr>
    </w:div>
    <w:div w:id="1038703285">
      <w:bodyDiv w:val="1"/>
      <w:marLeft w:val="0"/>
      <w:marRight w:val="0"/>
      <w:marTop w:val="0"/>
      <w:marBottom w:val="0"/>
      <w:divBdr>
        <w:top w:val="none" w:sz="0" w:space="0" w:color="auto"/>
        <w:left w:val="none" w:sz="0" w:space="0" w:color="auto"/>
        <w:bottom w:val="none" w:sz="0" w:space="0" w:color="auto"/>
        <w:right w:val="none" w:sz="0" w:space="0" w:color="auto"/>
      </w:divBdr>
    </w:div>
    <w:div w:id="1049493600">
      <w:bodyDiv w:val="1"/>
      <w:marLeft w:val="0"/>
      <w:marRight w:val="0"/>
      <w:marTop w:val="0"/>
      <w:marBottom w:val="0"/>
      <w:divBdr>
        <w:top w:val="none" w:sz="0" w:space="0" w:color="auto"/>
        <w:left w:val="none" w:sz="0" w:space="0" w:color="auto"/>
        <w:bottom w:val="none" w:sz="0" w:space="0" w:color="auto"/>
        <w:right w:val="none" w:sz="0" w:space="0" w:color="auto"/>
      </w:divBdr>
    </w:div>
    <w:div w:id="1057899177">
      <w:bodyDiv w:val="1"/>
      <w:marLeft w:val="0"/>
      <w:marRight w:val="0"/>
      <w:marTop w:val="0"/>
      <w:marBottom w:val="0"/>
      <w:divBdr>
        <w:top w:val="none" w:sz="0" w:space="0" w:color="auto"/>
        <w:left w:val="none" w:sz="0" w:space="0" w:color="auto"/>
        <w:bottom w:val="none" w:sz="0" w:space="0" w:color="auto"/>
        <w:right w:val="none" w:sz="0" w:space="0" w:color="auto"/>
      </w:divBdr>
    </w:div>
    <w:div w:id="1061713236">
      <w:bodyDiv w:val="1"/>
      <w:marLeft w:val="0"/>
      <w:marRight w:val="0"/>
      <w:marTop w:val="0"/>
      <w:marBottom w:val="0"/>
      <w:divBdr>
        <w:top w:val="none" w:sz="0" w:space="0" w:color="auto"/>
        <w:left w:val="none" w:sz="0" w:space="0" w:color="auto"/>
        <w:bottom w:val="none" w:sz="0" w:space="0" w:color="auto"/>
        <w:right w:val="none" w:sz="0" w:space="0" w:color="auto"/>
      </w:divBdr>
    </w:div>
    <w:div w:id="1068115087">
      <w:bodyDiv w:val="1"/>
      <w:marLeft w:val="0"/>
      <w:marRight w:val="0"/>
      <w:marTop w:val="0"/>
      <w:marBottom w:val="0"/>
      <w:divBdr>
        <w:top w:val="none" w:sz="0" w:space="0" w:color="auto"/>
        <w:left w:val="none" w:sz="0" w:space="0" w:color="auto"/>
        <w:bottom w:val="none" w:sz="0" w:space="0" w:color="auto"/>
        <w:right w:val="none" w:sz="0" w:space="0" w:color="auto"/>
      </w:divBdr>
    </w:div>
    <w:div w:id="1068919913">
      <w:bodyDiv w:val="1"/>
      <w:marLeft w:val="0"/>
      <w:marRight w:val="0"/>
      <w:marTop w:val="0"/>
      <w:marBottom w:val="0"/>
      <w:divBdr>
        <w:top w:val="none" w:sz="0" w:space="0" w:color="auto"/>
        <w:left w:val="none" w:sz="0" w:space="0" w:color="auto"/>
        <w:bottom w:val="none" w:sz="0" w:space="0" w:color="auto"/>
        <w:right w:val="none" w:sz="0" w:space="0" w:color="auto"/>
      </w:divBdr>
    </w:div>
    <w:div w:id="1070233961">
      <w:bodyDiv w:val="1"/>
      <w:marLeft w:val="0"/>
      <w:marRight w:val="0"/>
      <w:marTop w:val="0"/>
      <w:marBottom w:val="0"/>
      <w:divBdr>
        <w:top w:val="none" w:sz="0" w:space="0" w:color="auto"/>
        <w:left w:val="none" w:sz="0" w:space="0" w:color="auto"/>
        <w:bottom w:val="none" w:sz="0" w:space="0" w:color="auto"/>
        <w:right w:val="none" w:sz="0" w:space="0" w:color="auto"/>
      </w:divBdr>
    </w:div>
    <w:div w:id="1070497396">
      <w:bodyDiv w:val="1"/>
      <w:marLeft w:val="0"/>
      <w:marRight w:val="0"/>
      <w:marTop w:val="0"/>
      <w:marBottom w:val="0"/>
      <w:divBdr>
        <w:top w:val="none" w:sz="0" w:space="0" w:color="auto"/>
        <w:left w:val="none" w:sz="0" w:space="0" w:color="auto"/>
        <w:bottom w:val="none" w:sz="0" w:space="0" w:color="auto"/>
        <w:right w:val="none" w:sz="0" w:space="0" w:color="auto"/>
      </w:divBdr>
    </w:div>
    <w:div w:id="1082333007">
      <w:bodyDiv w:val="1"/>
      <w:marLeft w:val="0"/>
      <w:marRight w:val="0"/>
      <w:marTop w:val="0"/>
      <w:marBottom w:val="0"/>
      <w:divBdr>
        <w:top w:val="none" w:sz="0" w:space="0" w:color="auto"/>
        <w:left w:val="none" w:sz="0" w:space="0" w:color="auto"/>
        <w:bottom w:val="none" w:sz="0" w:space="0" w:color="auto"/>
        <w:right w:val="none" w:sz="0" w:space="0" w:color="auto"/>
      </w:divBdr>
    </w:div>
    <w:div w:id="1082994573">
      <w:bodyDiv w:val="1"/>
      <w:marLeft w:val="0"/>
      <w:marRight w:val="0"/>
      <w:marTop w:val="0"/>
      <w:marBottom w:val="0"/>
      <w:divBdr>
        <w:top w:val="none" w:sz="0" w:space="0" w:color="auto"/>
        <w:left w:val="none" w:sz="0" w:space="0" w:color="auto"/>
        <w:bottom w:val="none" w:sz="0" w:space="0" w:color="auto"/>
        <w:right w:val="none" w:sz="0" w:space="0" w:color="auto"/>
      </w:divBdr>
    </w:div>
    <w:div w:id="1101100336">
      <w:bodyDiv w:val="1"/>
      <w:marLeft w:val="0"/>
      <w:marRight w:val="0"/>
      <w:marTop w:val="0"/>
      <w:marBottom w:val="0"/>
      <w:divBdr>
        <w:top w:val="none" w:sz="0" w:space="0" w:color="auto"/>
        <w:left w:val="none" w:sz="0" w:space="0" w:color="auto"/>
        <w:bottom w:val="none" w:sz="0" w:space="0" w:color="auto"/>
        <w:right w:val="none" w:sz="0" w:space="0" w:color="auto"/>
      </w:divBdr>
    </w:div>
    <w:div w:id="1110583514">
      <w:bodyDiv w:val="1"/>
      <w:marLeft w:val="0"/>
      <w:marRight w:val="0"/>
      <w:marTop w:val="0"/>
      <w:marBottom w:val="0"/>
      <w:divBdr>
        <w:top w:val="none" w:sz="0" w:space="0" w:color="auto"/>
        <w:left w:val="none" w:sz="0" w:space="0" w:color="auto"/>
        <w:bottom w:val="none" w:sz="0" w:space="0" w:color="auto"/>
        <w:right w:val="none" w:sz="0" w:space="0" w:color="auto"/>
      </w:divBdr>
    </w:div>
    <w:div w:id="1110974596">
      <w:bodyDiv w:val="1"/>
      <w:marLeft w:val="0"/>
      <w:marRight w:val="0"/>
      <w:marTop w:val="0"/>
      <w:marBottom w:val="0"/>
      <w:divBdr>
        <w:top w:val="none" w:sz="0" w:space="0" w:color="auto"/>
        <w:left w:val="none" w:sz="0" w:space="0" w:color="auto"/>
        <w:bottom w:val="none" w:sz="0" w:space="0" w:color="auto"/>
        <w:right w:val="none" w:sz="0" w:space="0" w:color="auto"/>
      </w:divBdr>
    </w:div>
    <w:div w:id="1117868091">
      <w:bodyDiv w:val="1"/>
      <w:marLeft w:val="0"/>
      <w:marRight w:val="0"/>
      <w:marTop w:val="0"/>
      <w:marBottom w:val="0"/>
      <w:divBdr>
        <w:top w:val="none" w:sz="0" w:space="0" w:color="auto"/>
        <w:left w:val="none" w:sz="0" w:space="0" w:color="auto"/>
        <w:bottom w:val="none" w:sz="0" w:space="0" w:color="auto"/>
        <w:right w:val="none" w:sz="0" w:space="0" w:color="auto"/>
      </w:divBdr>
    </w:div>
    <w:div w:id="1126124384">
      <w:bodyDiv w:val="1"/>
      <w:marLeft w:val="0"/>
      <w:marRight w:val="0"/>
      <w:marTop w:val="0"/>
      <w:marBottom w:val="0"/>
      <w:divBdr>
        <w:top w:val="none" w:sz="0" w:space="0" w:color="auto"/>
        <w:left w:val="none" w:sz="0" w:space="0" w:color="auto"/>
        <w:bottom w:val="none" w:sz="0" w:space="0" w:color="auto"/>
        <w:right w:val="none" w:sz="0" w:space="0" w:color="auto"/>
      </w:divBdr>
    </w:div>
    <w:div w:id="1137338556">
      <w:bodyDiv w:val="1"/>
      <w:marLeft w:val="0"/>
      <w:marRight w:val="0"/>
      <w:marTop w:val="0"/>
      <w:marBottom w:val="0"/>
      <w:divBdr>
        <w:top w:val="none" w:sz="0" w:space="0" w:color="auto"/>
        <w:left w:val="none" w:sz="0" w:space="0" w:color="auto"/>
        <w:bottom w:val="none" w:sz="0" w:space="0" w:color="auto"/>
        <w:right w:val="none" w:sz="0" w:space="0" w:color="auto"/>
      </w:divBdr>
    </w:div>
    <w:div w:id="1183470474">
      <w:bodyDiv w:val="1"/>
      <w:marLeft w:val="0"/>
      <w:marRight w:val="0"/>
      <w:marTop w:val="0"/>
      <w:marBottom w:val="0"/>
      <w:divBdr>
        <w:top w:val="none" w:sz="0" w:space="0" w:color="auto"/>
        <w:left w:val="none" w:sz="0" w:space="0" w:color="auto"/>
        <w:bottom w:val="none" w:sz="0" w:space="0" w:color="auto"/>
        <w:right w:val="none" w:sz="0" w:space="0" w:color="auto"/>
      </w:divBdr>
    </w:div>
    <w:div w:id="1183861387">
      <w:bodyDiv w:val="1"/>
      <w:marLeft w:val="0"/>
      <w:marRight w:val="0"/>
      <w:marTop w:val="0"/>
      <w:marBottom w:val="0"/>
      <w:divBdr>
        <w:top w:val="none" w:sz="0" w:space="0" w:color="auto"/>
        <w:left w:val="none" w:sz="0" w:space="0" w:color="auto"/>
        <w:bottom w:val="none" w:sz="0" w:space="0" w:color="auto"/>
        <w:right w:val="none" w:sz="0" w:space="0" w:color="auto"/>
      </w:divBdr>
    </w:div>
    <w:div w:id="1219126927">
      <w:bodyDiv w:val="1"/>
      <w:marLeft w:val="0"/>
      <w:marRight w:val="0"/>
      <w:marTop w:val="0"/>
      <w:marBottom w:val="0"/>
      <w:divBdr>
        <w:top w:val="none" w:sz="0" w:space="0" w:color="auto"/>
        <w:left w:val="none" w:sz="0" w:space="0" w:color="auto"/>
        <w:bottom w:val="none" w:sz="0" w:space="0" w:color="auto"/>
        <w:right w:val="none" w:sz="0" w:space="0" w:color="auto"/>
      </w:divBdr>
    </w:div>
    <w:div w:id="1233853400">
      <w:bodyDiv w:val="1"/>
      <w:marLeft w:val="0"/>
      <w:marRight w:val="0"/>
      <w:marTop w:val="0"/>
      <w:marBottom w:val="0"/>
      <w:divBdr>
        <w:top w:val="none" w:sz="0" w:space="0" w:color="auto"/>
        <w:left w:val="none" w:sz="0" w:space="0" w:color="auto"/>
        <w:bottom w:val="none" w:sz="0" w:space="0" w:color="auto"/>
        <w:right w:val="none" w:sz="0" w:space="0" w:color="auto"/>
      </w:divBdr>
      <w:divsChild>
        <w:div w:id="862599337">
          <w:marLeft w:val="0"/>
          <w:marRight w:val="0"/>
          <w:marTop w:val="0"/>
          <w:marBottom w:val="180"/>
          <w:divBdr>
            <w:top w:val="none" w:sz="0" w:space="0" w:color="auto"/>
            <w:left w:val="none" w:sz="0" w:space="0" w:color="auto"/>
            <w:bottom w:val="none" w:sz="0" w:space="0" w:color="auto"/>
            <w:right w:val="none" w:sz="0" w:space="0" w:color="auto"/>
          </w:divBdr>
          <w:divsChild>
            <w:div w:id="957374005">
              <w:marLeft w:val="0"/>
              <w:marRight w:val="0"/>
              <w:marTop w:val="0"/>
              <w:marBottom w:val="0"/>
              <w:divBdr>
                <w:top w:val="none" w:sz="0" w:space="0" w:color="auto"/>
                <w:left w:val="none" w:sz="0" w:space="0" w:color="auto"/>
                <w:bottom w:val="none" w:sz="0" w:space="0" w:color="auto"/>
                <w:right w:val="none" w:sz="0" w:space="0" w:color="auto"/>
              </w:divBdr>
              <w:divsChild>
                <w:div w:id="299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3393">
      <w:bodyDiv w:val="1"/>
      <w:marLeft w:val="0"/>
      <w:marRight w:val="0"/>
      <w:marTop w:val="0"/>
      <w:marBottom w:val="0"/>
      <w:divBdr>
        <w:top w:val="none" w:sz="0" w:space="0" w:color="auto"/>
        <w:left w:val="none" w:sz="0" w:space="0" w:color="auto"/>
        <w:bottom w:val="none" w:sz="0" w:space="0" w:color="auto"/>
        <w:right w:val="none" w:sz="0" w:space="0" w:color="auto"/>
      </w:divBdr>
    </w:div>
    <w:div w:id="1237129101">
      <w:bodyDiv w:val="1"/>
      <w:marLeft w:val="0"/>
      <w:marRight w:val="0"/>
      <w:marTop w:val="0"/>
      <w:marBottom w:val="0"/>
      <w:divBdr>
        <w:top w:val="none" w:sz="0" w:space="0" w:color="auto"/>
        <w:left w:val="none" w:sz="0" w:space="0" w:color="auto"/>
        <w:bottom w:val="none" w:sz="0" w:space="0" w:color="auto"/>
        <w:right w:val="none" w:sz="0" w:space="0" w:color="auto"/>
      </w:divBdr>
    </w:div>
    <w:div w:id="1241452048">
      <w:bodyDiv w:val="1"/>
      <w:marLeft w:val="0"/>
      <w:marRight w:val="0"/>
      <w:marTop w:val="0"/>
      <w:marBottom w:val="0"/>
      <w:divBdr>
        <w:top w:val="none" w:sz="0" w:space="0" w:color="auto"/>
        <w:left w:val="none" w:sz="0" w:space="0" w:color="auto"/>
        <w:bottom w:val="none" w:sz="0" w:space="0" w:color="auto"/>
        <w:right w:val="none" w:sz="0" w:space="0" w:color="auto"/>
      </w:divBdr>
    </w:div>
    <w:div w:id="1242834097">
      <w:bodyDiv w:val="1"/>
      <w:marLeft w:val="0"/>
      <w:marRight w:val="0"/>
      <w:marTop w:val="0"/>
      <w:marBottom w:val="0"/>
      <w:divBdr>
        <w:top w:val="none" w:sz="0" w:space="0" w:color="auto"/>
        <w:left w:val="none" w:sz="0" w:space="0" w:color="auto"/>
        <w:bottom w:val="none" w:sz="0" w:space="0" w:color="auto"/>
        <w:right w:val="none" w:sz="0" w:space="0" w:color="auto"/>
      </w:divBdr>
    </w:div>
    <w:div w:id="1243683665">
      <w:bodyDiv w:val="1"/>
      <w:marLeft w:val="0"/>
      <w:marRight w:val="0"/>
      <w:marTop w:val="0"/>
      <w:marBottom w:val="0"/>
      <w:divBdr>
        <w:top w:val="none" w:sz="0" w:space="0" w:color="auto"/>
        <w:left w:val="none" w:sz="0" w:space="0" w:color="auto"/>
        <w:bottom w:val="none" w:sz="0" w:space="0" w:color="auto"/>
        <w:right w:val="none" w:sz="0" w:space="0" w:color="auto"/>
      </w:divBdr>
    </w:div>
    <w:div w:id="1244029839">
      <w:bodyDiv w:val="1"/>
      <w:marLeft w:val="0"/>
      <w:marRight w:val="0"/>
      <w:marTop w:val="0"/>
      <w:marBottom w:val="0"/>
      <w:divBdr>
        <w:top w:val="none" w:sz="0" w:space="0" w:color="auto"/>
        <w:left w:val="none" w:sz="0" w:space="0" w:color="auto"/>
        <w:bottom w:val="none" w:sz="0" w:space="0" w:color="auto"/>
        <w:right w:val="none" w:sz="0" w:space="0" w:color="auto"/>
      </w:divBdr>
    </w:div>
    <w:div w:id="1244295474">
      <w:bodyDiv w:val="1"/>
      <w:marLeft w:val="0"/>
      <w:marRight w:val="0"/>
      <w:marTop w:val="0"/>
      <w:marBottom w:val="0"/>
      <w:divBdr>
        <w:top w:val="none" w:sz="0" w:space="0" w:color="auto"/>
        <w:left w:val="none" w:sz="0" w:space="0" w:color="auto"/>
        <w:bottom w:val="none" w:sz="0" w:space="0" w:color="auto"/>
        <w:right w:val="none" w:sz="0" w:space="0" w:color="auto"/>
      </w:divBdr>
    </w:div>
    <w:div w:id="1253008223">
      <w:bodyDiv w:val="1"/>
      <w:marLeft w:val="0"/>
      <w:marRight w:val="0"/>
      <w:marTop w:val="0"/>
      <w:marBottom w:val="0"/>
      <w:divBdr>
        <w:top w:val="none" w:sz="0" w:space="0" w:color="auto"/>
        <w:left w:val="none" w:sz="0" w:space="0" w:color="auto"/>
        <w:bottom w:val="none" w:sz="0" w:space="0" w:color="auto"/>
        <w:right w:val="none" w:sz="0" w:space="0" w:color="auto"/>
      </w:divBdr>
    </w:div>
    <w:div w:id="1264454445">
      <w:bodyDiv w:val="1"/>
      <w:marLeft w:val="0"/>
      <w:marRight w:val="0"/>
      <w:marTop w:val="0"/>
      <w:marBottom w:val="0"/>
      <w:divBdr>
        <w:top w:val="none" w:sz="0" w:space="0" w:color="auto"/>
        <w:left w:val="none" w:sz="0" w:space="0" w:color="auto"/>
        <w:bottom w:val="none" w:sz="0" w:space="0" w:color="auto"/>
        <w:right w:val="none" w:sz="0" w:space="0" w:color="auto"/>
      </w:divBdr>
    </w:div>
    <w:div w:id="1290161074">
      <w:bodyDiv w:val="1"/>
      <w:marLeft w:val="0"/>
      <w:marRight w:val="0"/>
      <w:marTop w:val="0"/>
      <w:marBottom w:val="0"/>
      <w:divBdr>
        <w:top w:val="none" w:sz="0" w:space="0" w:color="auto"/>
        <w:left w:val="none" w:sz="0" w:space="0" w:color="auto"/>
        <w:bottom w:val="none" w:sz="0" w:space="0" w:color="auto"/>
        <w:right w:val="none" w:sz="0" w:space="0" w:color="auto"/>
      </w:divBdr>
    </w:div>
    <w:div w:id="1305232807">
      <w:bodyDiv w:val="1"/>
      <w:marLeft w:val="0"/>
      <w:marRight w:val="0"/>
      <w:marTop w:val="0"/>
      <w:marBottom w:val="0"/>
      <w:divBdr>
        <w:top w:val="none" w:sz="0" w:space="0" w:color="auto"/>
        <w:left w:val="none" w:sz="0" w:space="0" w:color="auto"/>
        <w:bottom w:val="none" w:sz="0" w:space="0" w:color="auto"/>
        <w:right w:val="none" w:sz="0" w:space="0" w:color="auto"/>
      </w:divBdr>
    </w:div>
    <w:div w:id="1305624940">
      <w:bodyDiv w:val="1"/>
      <w:marLeft w:val="0"/>
      <w:marRight w:val="0"/>
      <w:marTop w:val="0"/>
      <w:marBottom w:val="0"/>
      <w:divBdr>
        <w:top w:val="none" w:sz="0" w:space="0" w:color="auto"/>
        <w:left w:val="none" w:sz="0" w:space="0" w:color="auto"/>
        <w:bottom w:val="none" w:sz="0" w:space="0" w:color="auto"/>
        <w:right w:val="none" w:sz="0" w:space="0" w:color="auto"/>
      </w:divBdr>
      <w:divsChild>
        <w:div w:id="810555899">
          <w:marLeft w:val="0"/>
          <w:marRight w:val="0"/>
          <w:marTop w:val="0"/>
          <w:marBottom w:val="0"/>
          <w:divBdr>
            <w:top w:val="none" w:sz="0" w:space="0" w:color="auto"/>
            <w:left w:val="none" w:sz="0" w:space="0" w:color="auto"/>
            <w:bottom w:val="none" w:sz="0" w:space="0" w:color="auto"/>
            <w:right w:val="none" w:sz="0" w:space="0" w:color="auto"/>
          </w:divBdr>
          <w:divsChild>
            <w:div w:id="17786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1239">
      <w:bodyDiv w:val="1"/>
      <w:marLeft w:val="0"/>
      <w:marRight w:val="0"/>
      <w:marTop w:val="0"/>
      <w:marBottom w:val="0"/>
      <w:divBdr>
        <w:top w:val="none" w:sz="0" w:space="0" w:color="auto"/>
        <w:left w:val="none" w:sz="0" w:space="0" w:color="auto"/>
        <w:bottom w:val="none" w:sz="0" w:space="0" w:color="auto"/>
        <w:right w:val="none" w:sz="0" w:space="0" w:color="auto"/>
      </w:divBdr>
    </w:div>
    <w:div w:id="1326545132">
      <w:bodyDiv w:val="1"/>
      <w:marLeft w:val="0"/>
      <w:marRight w:val="0"/>
      <w:marTop w:val="0"/>
      <w:marBottom w:val="0"/>
      <w:divBdr>
        <w:top w:val="none" w:sz="0" w:space="0" w:color="auto"/>
        <w:left w:val="none" w:sz="0" w:space="0" w:color="auto"/>
        <w:bottom w:val="none" w:sz="0" w:space="0" w:color="auto"/>
        <w:right w:val="none" w:sz="0" w:space="0" w:color="auto"/>
      </w:divBdr>
    </w:div>
    <w:div w:id="1329627129">
      <w:bodyDiv w:val="1"/>
      <w:marLeft w:val="0"/>
      <w:marRight w:val="0"/>
      <w:marTop w:val="0"/>
      <w:marBottom w:val="0"/>
      <w:divBdr>
        <w:top w:val="none" w:sz="0" w:space="0" w:color="auto"/>
        <w:left w:val="none" w:sz="0" w:space="0" w:color="auto"/>
        <w:bottom w:val="none" w:sz="0" w:space="0" w:color="auto"/>
        <w:right w:val="none" w:sz="0" w:space="0" w:color="auto"/>
      </w:divBdr>
    </w:div>
    <w:div w:id="1333331951">
      <w:bodyDiv w:val="1"/>
      <w:marLeft w:val="0"/>
      <w:marRight w:val="0"/>
      <w:marTop w:val="0"/>
      <w:marBottom w:val="0"/>
      <w:divBdr>
        <w:top w:val="none" w:sz="0" w:space="0" w:color="auto"/>
        <w:left w:val="none" w:sz="0" w:space="0" w:color="auto"/>
        <w:bottom w:val="none" w:sz="0" w:space="0" w:color="auto"/>
        <w:right w:val="none" w:sz="0" w:space="0" w:color="auto"/>
      </w:divBdr>
    </w:div>
    <w:div w:id="1340353141">
      <w:bodyDiv w:val="1"/>
      <w:marLeft w:val="0"/>
      <w:marRight w:val="0"/>
      <w:marTop w:val="0"/>
      <w:marBottom w:val="0"/>
      <w:divBdr>
        <w:top w:val="none" w:sz="0" w:space="0" w:color="auto"/>
        <w:left w:val="none" w:sz="0" w:space="0" w:color="auto"/>
        <w:bottom w:val="none" w:sz="0" w:space="0" w:color="auto"/>
        <w:right w:val="none" w:sz="0" w:space="0" w:color="auto"/>
      </w:divBdr>
    </w:div>
    <w:div w:id="1340542110">
      <w:bodyDiv w:val="1"/>
      <w:marLeft w:val="0"/>
      <w:marRight w:val="0"/>
      <w:marTop w:val="0"/>
      <w:marBottom w:val="0"/>
      <w:divBdr>
        <w:top w:val="none" w:sz="0" w:space="0" w:color="auto"/>
        <w:left w:val="none" w:sz="0" w:space="0" w:color="auto"/>
        <w:bottom w:val="none" w:sz="0" w:space="0" w:color="auto"/>
        <w:right w:val="none" w:sz="0" w:space="0" w:color="auto"/>
      </w:divBdr>
    </w:div>
    <w:div w:id="1342273469">
      <w:bodyDiv w:val="1"/>
      <w:marLeft w:val="0"/>
      <w:marRight w:val="0"/>
      <w:marTop w:val="0"/>
      <w:marBottom w:val="0"/>
      <w:divBdr>
        <w:top w:val="none" w:sz="0" w:space="0" w:color="auto"/>
        <w:left w:val="none" w:sz="0" w:space="0" w:color="auto"/>
        <w:bottom w:val="none" w:sz="0" w:space="0" w:color="auto"/>
        <w:right w:val="none" w:sz="0" w:space="0" w:color="auto"/>
      </w:divBdr>
    </w:div>
    <w:div w:id="1343822281">
      <w:bodyDiv w:val="1"/>
      <w:marLeft w:val="0"/>
      <w:marRight w:val="0"/>
      <w:marTop w:val="0"/>
      <w:marBottom w:val="0"/>
      <w:divBdr>
        <w:top w:val="none" w:sz="0" w:space="0" w:color="auto"/>
        <w:left w:val="none" w:sz="0" w:space="0" w:color="auto"/>
        <w:bottom w:val="none" w:sz="0" w:space="0" w:color="auto"/>
        <w:right w:val="none" w:sz="0" w:space="0" w:color="auto"/>
      </w:divBdr>
    </w:div>
    <w:div w:id="1351878779">
      <w:bodyDiv w:val="1"/>
      <w:marLeft w:val="0"/>
      <w:marRight w:val="0"/>
      <w:marTop w:val="0"/>
      <w:marBottom w:val="0"/>
      <w:divBdr>
        <w:top w:val="none" w:sz="0" w:space="0" w:color="auto"/>
        <w:left w:val="none" w:sz="0" w:space="0" w:color="auto"/>
        <w:bottom w:val="none" w:sz="0" w:space="0" w:color="auto"/>
        <w:right w:val="none" w:sz="0" w:space="0" w:color="auto"/>
      </w:divBdr>
    </w:div>
    <w:div w:id="1356686085">
      <w:bodyDiv w:val="1"/>
      <w:marLeft w:val="0"/>
      <w:marRight w:val="0"/>
      <w:marTop w:val="0"/>
      <w:marBottom w:val="0"/>
      <w:divBdr>
        <w:top w:val="none" w:sz="0" w:space="0" w:color="auto"/>
        <w:left w:val="none" w:sz="0" w:space="0" w:color="auto"/>
        <w:bottom w:val="none" w:sz="0" w:space="0" w:color="auto"/>
        <w:right w:val="none" w:sz="0" w:space="0" w:color="auto"/>
      </w:divBdr>
      <w:divsChild>
        <w:div w:id="1757433428">
          <w:marLeft w:val="0"/>
          <w:marRight w:val="0"/>
          <w:marTop w:val="0"/>
          <w:marBottom w:val="0"/>
          <w:divBdr>
            <w:top w:val="none" w:sz="0" w:space="0" w:color="auto"/>
            <w:left w:val="none" w:sz="0" w:space="0" w:color="auto"/>
            <w:bottom w:val="none" w:sz="0" w:space="0" w:color="auto"/>
            <w:right w:val="none" w:sz="0" w:space="0" w:color="auto"/>
          </w:divBdr>
        </w:div>
      </w:divsChild>
    </w:div>
    <w:div w:id="1362439422">
      <w:bodyDiv w:val="1"/>
      <w:marLeft w:val="0"/>
      <w:marRight w:val="0"/>
      <w:marTop w:val="0"/>
      <w:marBottom w:val="0"/>
      <w:divBdr>
        <w:top w:val="none" w:sz="0" w:space="0" w:color="auto"/>
        <w:left w:val="none" w:sz="0" w:space="0" w:color="auto"/>
        <w:bottom w:val="none" w:sz="0" w:space="0" w:color="auto"/>
        <w:right w:val="none" w:sz="0" w:space="0" w:color="auto"/>
      </w:divBdr>
    </w:div>
    <w:div w:id="1363825210">
      <w:bodyDiv w:val="1"/>
      <w:marLeft w:val="0"/>
      <w:marRight w:val="0"/>
      <w:marTop w:val="0"/>
      <w:marBottom w:val="0"/>
      <w:divBdr>
        <w:top w:val="none" w:sz="0" w:space="0" w:color="auto"/>
        <w:left w:val="none" w:sz="0" w:space="0" w:color="auto"/>
        <w:bottom w:val="none" w:sz="0" w:space="0" w:color="auto"/>
        <w:right w:val="none" w:sz="0" w:space="0" w:color="auto"/>
      </w:divBdr>
      <w:divsChild>
        <w:div w:id="1847331249">
          <w:marLeft w:val="0"/>
          <w:marRight w:val="0"/>
          <w:marTop w:val="0"/>
          <w:marBottom w:val="0"/>
          <w:divBdr>
            <w:top w:val="none" w:sz="0" w:space="0" w:color="auto"/>
            <w:left w:val="none" w:sz="0" w:space="0" w:color="auto"/>
            <w:bottom w:val="none" w:sz="0" w:space="0" w:color="auto"/>
            <w:right w:val="none" w:sz="0" w:space="0" w:color="auto"/>
          </w:divBdr>
          <w:divsChild>
            <w:div w:id="2074621265">
              <w:marLeft w:val="0"/>
              <w:marRight w:val="0"/>
              <w:marTop w:val="0"/>
              <w:marBottom w:val="0"/>
              <w:divBdr>
                <w:top w:val="none" w:sz="0" w:space="0" w:color="auto"/>
                <w:left w:val="none" w:sz="0" w:space="0" w:color="auto"/>
                <w:bottom w:val="none" w:sz="0" w:space="0" w:color="auto"/>
                <w:right w:val="none" w:sz="0" w:space="0" w:color="auto"/>
              </w:divBdr>
            </w:div>
          </w:divsChild>
        </w:div>
        <w:div w:id="567494109">
          <w:marLeft w:val="0"/>
          <w:marRight w:val="0"/>
          <w:marTop w:val="0"/>
          <w:marBottom w:val="0"/>
          <w:divBdr>
            <w:top w:val="none" w:sz="0" w:space="0" w:color="auto"/>
            <w:left w:val="none" w:sz="0" w:space="0" w:color="auto"/>
            <w:bottom w:val="none" w:sz="0" w:space="0" w:color="auto"/>
            <w:right w:val="none" w:sz="0" w:space="0" w:color="auto"/>
          </w:divBdr>
          <w:divsChild>
            <w:div w:id="18642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4941">
      <w:bodyDiv w:val="1"/>
      <w:marLeft w:val="0"/>
      <w:marRight w:val="0"/>
      <w:marTop w:val="0"/>
      <w:marBottom w:val="0"/>
      <w:divBdr>
        <w:top w:val="none" w:sz="0" w:space="0" w:color="auto"/>
        <w:left w:val="none" w:sz="0" w:space="0" w:color="auto"/>
        <w:bottom w:val="none" w:sz="0" w:space="0" w:color="auto"/>
        <w:right w:val="none" w:sz="0" w:space="0" w:color="auto"/>
      </w:divBdr>
    </w:div>
    <w:div w:id="1380203337">
      <w:bodyDiv w:val="1"/>
      <w:marLeft w:val="0"/>
      <w:marRight w:val="0"/>
      <w:marTop w:val="0"/>
      <w:marBottom w:val="0"/>
      <w:divBdr>
        <w:top w:val="none" w:sz="0" w:space="0" w:color="auto"/>
        <w:left w:val="none" w:sz="0" w:space="0" w:color="auto"/>
        <w:bottom w:val="none" w:sz="0" w:space="0" w:color="auto"/>
        <w:right w:val="none" w:sz="0" w:space="0" w:color="auto"/>
      </w:divBdr>
    </w:div>
    <w:div w:id="1392266223">
      <w:bodyDiv w:val="1"/>
      <w:marLeft w:val="0"/>
      <w:marRight w:val="0"/>
      <w:marTop w:val="0"/>
      <w:marBottom w:val="0"/>
      <w:divBdr>
        <w:top w:val="none" w:sz="0" w:space="0" w:color="auto"/>
        <w:left w:val="none" w:sz="0" w:space="0" w:color="auto"/>
        <w:bottom w:val="none" w:sz="0" w:space="0" w:color="auto"/>
        <w:right w:val="none" w:sz="0" w:space="0" w:color="auto"/>
      </w:divBdr>
    </w:div>
    <w:div w:id="1401176160">
      <w:bodyDiv w:val="1"/>
      <w:marLeft w:val="0"/>
      <w:marRight w:val="0"/>
      <w:marTop w:val="0"/>
      <w:marBottom w:val="0"/>
      <w:divBdr>
        <w:top w:val="none" w:sz="0" w:space="0" w:color="auto"/>
        <w:left w:val="none" w:sz="0" w:space="0" w:color="auto"/>
        <w:bottom w:val="none" w:sz="0" w:space="0" w:color="auto"/>
        <w:right w:val="none" w:sz="0" w:space="0" w:color="auto"/>
      </w:divBdr>
    </w:div>
    <w:div w:id="1421097650">
      <w:bodyDiv w:val="1"/>
      <w:marLeft w:val="0"/>
      <w:marRight w:val="0"/>
      <w:marTop w:val="0"/>
      <w:marBottom w:val="0"/>
      <w:divBdr>
        <w:top w:val="none" w:sz="0" w:space="0" w:color="auto"/>
        <w:left w:val="none" w:sz="0" w:space="0" w:color="auto"/>
        <w:bottom w:val="none" w:sz="0" w:space="0" w:color="auto"/>
        <w:right w:val="none" w:sz="0" w:space="0" w:color="auto"/>
      </w:divBdr>
    </w:div>
    <w:div w:id="1427120045">
      <w:bodyDiv w:val="1"/>
      <w:marLeft w:val="0"/>
      <w:marRight w:val="0"/>
      <w:marTop w:val="0"/>
      <w:marBottom w:val="0"/>
      <w:divBdr>
        <w:top w:val="none" w:sz="0" w:space="0" w:color="auto"/>
        <w:left w:val="none" w:sz="0" w:space="0" w:color="auto"/>
        <w:bottom w:val="none" w:sz="0" w:space="0" w:color="auto"/>
        <w:right w:val="none" w:sz="0" w:space="0" w:color="auto"/>
      </w:divBdr>
    </w:div>
    <w:div w:id="1429807701">
      <w:bodyDiv w:val="1"/>
      <w:marLeft w:val="0"/>
      <w:marRight w:val="0"/>
      <w:marTop w:val="0"/>
      <w:marBottom w:val="0"/>
      <w:divBdr>
        <w:top w:val="none" w:sz="0" w:space="0" w:color="auto"/>
        <w:left w:val="none" w:sz="0" w:space="0" w:color="auto"/>
        <w:bottom w:val="none" w:sz="0" w:space="0" w:color="auto"/>
        <w:right w:val="none" w:sz="0" w:space="0" w:color="auto"/>
      </w:divBdr>
    </w:div>
    <w:div w:id="1429809582">
      <w:bodyDiv w:val="1"/>
      <w:marLeft w:val="0"/>
      <w:marRight w:val="0"/>
      <w:marTop w:val="0"/>
      <w:marBottom w:val="0"/>
      <w:divBdr>
        <w:top w:val="none" w:sz="0" w:space="0" w:color="auto"/>
        <w:left w:val="none" w:sz="0" w:space="0" w:color="auto"/>
        <w:bottom w:val="none" w:sz="0" w:space="0" w:color="auto"/>
        <w:right w:val="none" w:sz="0" w:space="0" w:color="auto"/>
      </w:divBdr>
    </w:div>
    <w:div w:id="1430546393">
      <w:bodyDiv w:val="1"/>
      <w:marLeft w:val="0"/>
      <w:marRight w:val="0"/>
      <w:marTop w:val="0"/>
      <w:marBottom w:val="0"/>
      <w:divBdr>
        <w:top w:val="none" w:sz="0" w:space="0" w:color="auto"/>
        <w:left w:val="none" w:sz="0" w:space="0" w:color="auto"/>
        <w:bottom w:val="none" w:sz="0" w:space="0" w:color="auto"/>
        <w:right w:val="none" w:sz="0" w:space="0" w:color="auto"/>
      </w:divBdr>
    </w:div>
    <w:div w:id="1435396088">
      <w:bodyDiv w:val="1"/>
      <w:marLeft w:val="0"/>
      <w:marRight w:val="0"/>
      <w:marTop w:val="0"/>
      <w:marBottom w:val="0"/>
      <w:divBdr>
        <w:top w:val="none" w:sz="0" w:space="0" w:color="auto"/>
        <w:left w:val="none" w:sz="0" w:space="0" w:color="auto"/>
        <w:bottom w:val="none" w:sz="0" w:space="0" w:color="auto"/>
        <w:right w:val="none" w:sz="0" w:space="0" w:color="auto"/>
      </w:divBdr>
    </w:div>
    <w:div w:id="1435780198">
      <w:bodyDiv w:val="1"/>
      <w:marLeft w:val="0"/>
      <w:marRight w:val="0"/>
      <w:marTop w:val="0"/>
      <w:marBottom w:val="0"/>
      <w:divBdr>
        <w:top w:val="none" w:sz="0" w:space="0" w:color="auto"/>
        <w:left w:val="none" w:sz="0" w:space="0" w:color="auto"/>
        <w:bottom w:val="none" w:sz="0" w:space="0" w:color="auto"/>
        <w:right w:val="none" w:sz="0" w:space="0" w:color="auto"/>
      </w:divBdr>
    </w:div>
    <w:div w:id="1442336380">
      <w:bodyDiv w:val="1"/>
      <w:marLeft w:val="0"/>
      <w:marRight w:val="0"/>
      <w:marTop w:val="0"/>
      <w:marBottom w:val="0"/>
      <w:divBdr>
        <w:top w:val="none" w:sz="0" w:space="0" w:color="auto"/>
        <w:left w:val="none" w:sz="0" w:space="0" w:color="auto"/>
        <w:bottom w:val="none" w:sz="0" w:space="0" w:color="auto"/>
        <w:right w:val="none" w:sz="0" w:space="0" w:color="auto"/>
      </w:divBdr>
    </w:div>
    <w:div w:id="1447702460">
      <w:bodyDiv w:val="1"/>
      <w:marLeft w:val="0"/>
      <w:marRight w:val="0"/>
      <w:marTop w:val="0"/>
      <w:marBottom w:val="0"/>
      <w:divBdr>
        <w:top w:val="none" w:sz="0" w:space="0" w:color="auto"/>
        <w:left w:val="none" w:sz="0" w:space="0" w:color="auto"/>
        <w:bottom w:val="none" w:sz="0" w:space="0" w:color="auto"/>
        <w:right w:val="none" w:sz="0" w:space="0" w:color="auto"/>
      </w:divBdr>
    </w:div>
    <w:div w:id="1454906058">
      <w:bodyDiv w:val="1"/>
      <w:marLeft w:val="0"/>
      <w:marRight w:val="0"/>
      <w:marTop w:val="0"/>
      <w:marBottom w:val="0"/>
      <w:divBdr>
        <w:top w:val="none" w:sz="0" w:space="0" w:color="auto"/>
        <w:left w:val="none" w:sz="0" w:space="0" w:color="auto"/>
        <w:bottom w:val="none" w:sz="0" w:space="0" w:color="auto"/>
        <w:right w:val="none" w:sz="0" w:space="0" w:color="auto"/>
      </w:divBdr>
    </w:div>
    <w:div w:id="1468812693">
      <w:bodyDiv w:val="1"/>
      <w:marLeft w:val="0"/>
      <w:marRight w:val="0"/>
      <w:marTop w:val="0"/>
      <w:marBottom w:val="0"/>
      <w:divBdr>
        <w:top w:val="none" w:sz="0" w:space="0" w:color="auto"/>
        <w:left w:val="none" w:sz="0" w:space="0" w:color="auto"/>
        <w:bottom w:val="none" w:sz="0" w:space="0" w:color="auto"/>
        <w:right w:val="none" w:sz="0" w:space="0" w:color="auto"/>
      </w:divBdr>
    </w:div>
    <w:div w:id="1469468190">
      <w:bodyDiv w:val="1"/>
      <w:marLeft w:val="0"/>
      <w:marRight w:val="0"/>
      <w:marTop w:val="0"/>
      <w:marBottom w:val="0"/>
      <w:divBdr>
        <w:top w:val="none" w:sz="0" w:space="0" w:color="auto"/>
        <w:left w:val="none" w:sz="0" w:space="0" w:color="auto"/>
        <w:bottom w:val="none" w:sz="0" w:space="0" w:color="auto"/>
        <w:right w:val="none" w:sz="0" w:space="0" w:color="auto"/>
      </w:divBdr>
    </w:div>
    <w:div w:id="1470705518">
      <w:bodyDiv w:val="1"/>
      <w:marLeft w:val="0"/>
      <w:marRight w:val="0"/>
      <w:marTop w:val="0"/>
      <w:marBottom w:val="0"/>
      <w:divBdr>
        <w:top w:val="none" w:sz="0" w:space="0" w:color="auto"/>
        <w:left w:val="none" w:sz="0" w:space="0" w:color="auto"/>
        <w:bottom w:val="none" w:sz="0" w:space="0" w:color="auto"/>
        <w:right w:val="none" w:sz="0" w:space="0" w:color="auto"/>
      </w:divBdr>
    </w:div>
    <w:div w:id="1472135571">
      <w:bodyDiv w:val="1"/>
      <w:marLeft w:val="0"/>
      <w:marRight w:val="0"/>
      <w:marTop w:val="0"/>
      <w:marBottom w:val="0"/>
      <w:divBdr>
        <w:top w:val="none" w:sz="0" w:space="0" w:color="auto"/>
        <w:left w:val="none" w:sz="0" w:space="0" w:color="auto"/>
        <w:bottom w:val="none" w:sz="0" w:space="0" w:color="auto"/>
        <w:right w:val="none" w:sz="0" w:space="0" w:color="auto"/>
      </w:divBdr>
    </w:div>
    <w:div w:id="1482427917">
      <w:bodyDiv w:val="1"/>
      <w:marLeft w:val="0"/>
      <w:marRight w:val="0"/>
      <w:marTop w:val="0"/>
      <w:marBottom w:val="0"/>
      <w:divBdr>
        <w:top w:val="none" w:sz="0" w:space="0" w:color="auto"/>
        <w:left w:val="none" w:sz="0" w:space="0" w:color="auto"/>
        <w:bottom w:val="none" w:sz="0" w:space="0" w:color="auto"/>
        <w:right w:val="none" w:sz="0" w:space="0" w:color="auto"/>
      </w:divBdr>
    </w:div>
    <w:div w:id="1496143018">
      <w:bodyDiv w:val="1"/>
      <w:marLeft w:val="0"/>
      <w:marRight w:val="0"/>
      <w:marTop w:val="0"/>
      <w:marBottom w:val="0"/>
      <w:divBdr>
        <w:top w:val="none" w:sz="0" w:space="0" w:color="auto"/>
        <w:left w:val="none" w:sz="0" w:space="0" w:color="auto"/>
        <w:bottom w:val="none" w:sz="0" w:space="0" w:color="auto"/>
        <w:right w:val="none" w:sz="0" w:space="0" w:color="auto"/>
      </w:divBdr>
    </w:div>
    <w:div w:id="1507208862">
      <w:bodyDiv w:val="1"/>
      <w:marLeft w:val="0"/>
      <w:marRight w:val="0"/>
      <w:marTop w:val="0"/>
      <w:marBottom w:val="0"/>
      <w:divBdr>
        <w:top w:val="none" w:sz="0" w:space="0" w:color="auto"/>
        <w:left w:val="none" w:sz="0" w:space="0" w:color="auto"/>
        <w:bottom w:val="none" w:sz="0" w:space="0" w:color="auto"/>
        <w:right w:val="none" w:sz="0" w:space="0" w:color="auto"/>
      </w:divBdr>
    </w:div>
    <w:div w:id="1509514916">
      <w:bodyDiv w:val="1"/>
      <w:marLeft w:val="0"/>
      <w:marRight w:val="0"/>
      <w:marTop w:val="0"/>
      <w:marBottom w:val="0"/>
      <w:divBdr>
        <w:top w:val="none" w:sz="0" w:space="0" w:color="auto"/>
        <w:left w:val="none" w:sz="0" w:space="0" w:color="auto"/>
        <w:bottom w:val="none" w:sz="0" w:space="0" w:color="auto"/>
        <w:right w:val="none" w:sz="0" w:space="0" w:color="auto"/>
      </w:divBdr>
    </w:div>
    <w:div w:id="1513453809">
      <w:bodyDiv w:val="1"/>
      <w:marLeft w:val="0"/>
      <w:marRight w:val="0"/>
      <w:marTop w:val="0"/>
      <w:marBottom w:val="0"/>
      <w:divBdr>
        <w:top w:val="none" w:sz="0" w:space="0" w:color="auto"/>
        <w:left w:val="none" w:sz="0" w:space="0" w:color="auto"/>
        <w:bottom w:val="none" w:sz="0" w:space="0" w:color="auto"/>
        <w:right w:val="none" w:sz="0" w:space="0" w:color="auto"/>
      </w:divBdr>
      <w:divsChild>
        <w:div w:id="881332414">
          <w:marLeft w:val="0"/>
          <w:marRight w:val="0"/>
          <w:marTop w:val="0"/>
          <w:marBottom w:val="0"/>
          <w:divBdr>
            <w:top w:val="none" w:sz="0" w:space="0" w:color="auto"/>
            <w:left w:val="none" w:sz="0" w:space="0" w:color="auto"/>
            <w:bottom w:val="none" w:sz="0" w:space="0" w:color="auto"/>
            <w:right w:val="none" w:sz="0" w:space="0" w:color="auto"/>
          </w:divBdr>
        </w:div>
      </w:divsChild>
    </w:div>
    <w:div w:id="1513881681">
      <w:bodyDiv w:val="1"/>
      <w:marLeft w:val="0"/>
      <w:marRight w:val="0"/>
      <w:marTop w:val="0"/>
      <w:marBottom w:val="0"/>
      <w:divBdr>
        <w:top w:val="none" w:sz="0" w:space="0" w:color="auto"/>
        <w:left w:val="none" w:sz="0" w:space="0" w:color="auto"/>
        <w:bottom w:val="none" w:sz="0" w:space="0" w:color="auto"/>
        <w:right w:val="none" w:sz="0" w:space="0" w:color="auto"/>
      </w:divBdr>
    </w:div>
    <w:div w:id="1516262195">
      <w:bodyDiv w:val="1"/>
      <w:marLeft w:val="0"/>
      <w:marRight w:val="0"/>
      <w:marTop w:val="0"/>
      <w:marBottom w:val="0"/>
      <w:divBdr>
        <w:top w:val="none" w:sz="0" w:space="0" w:color="auto"/>
        <w:left w:val="none" w:sz="0" w:space="0" w:color="auto"/>
        <w:bottom w:val="none" w:sz="0" w:space="0" w:color="auto"/>
        <w:right w:val="none" w:sz="0" w:space="0" w:color="auto"/>
      </w:divBdr>
      <w:divsChild>
        <w:div w:id="1036125987">
          <w:marLeft w:val="0"/>
          <w:marRight w:val="0"/>
          <w:marTop w:val="0"/>
          <w:marBottom w:val="0"/>
          <w:divBdr>
            <w:top w:val="none" w:sz="0" w:space="0" w:color="auto"/>
            <w:left w:val="none" w:sz="0" w:space="0" w:color="auto"/>
            <w:bottom w:val="none" w:sz="0" w:space="0" w:color="auto"/>
            <w:right w:val="none" w:sz="0" w:space="0" w:color="auto"/>
          </w:divBdr>
        </w:div>
      </w:divsChild>
    </w:div>
    <w:div w:id="1520201322">
      <w:bodyDiv w:val="1"/>
      <w:marLeft w:val="0"/>
      <w:marRight w:val="0"/>
      <w:marTop w:val="0"/>
      <w:marBottom w:val="0"/>
      <w:divBdr>
        <w:top w:val="none" w:sz="0" w:space="0" w:color="auto"/>
        <w:left w:val="none" w:sz="0" w:space="0" w:color="auto"/>
        <w:bottom w:val="none" w:sz="0" w:space="0" w:color="auto"/>
        <w:right w:val="none" w:sz="0" w:space="0" w:color="auto"/>
      </w:divBdr>
    </w:div>
    <w:div w:id="1521049577">
      <w:bodyDiv w:val="1"/>
      <w:marLeft w:val="0"/>
      <w:marRight w:val="0"/>
      <w:marTop w:val="0"/>
      <w:marBottom w:val="0"/>
      <w:divBdr>
        <w:top w:val="none" w:sz="0" w:space="0" w:color="auto"/>
        <w:left w:val="none" w:sz="0" w:space="0" w:color="auto"/>
        <w:bottom w:val="none" w:sz="0" w:space="0" w:color="auto"/>
        <w:right w:val="none" w:sz="0" w:space="0" w:color="auto"/>
      </w:divBdr>
    </w:div>
    <w:div w:id="1526139396">
      <w:bodyDiv w:val="1"/>
      <w:marLeft w:val="0"/>
      <w:marRight w:val="0"/>
      <w:marTop w:val="0"/>
      <w:marBottom w:val="0"/>
      <w:divBdr>
        <w:top w:val="none" w:sz="0" w:space="0" w:color="auto"/>
        <w:left w:val="none" w:sz="0" w:space="0" w:color="auto"/>
        <w:bottom w:val="none" w:sz="0" w:space="0" w:color="auto"/>
        <w:right w:val="none" w:sz="0" w:space="0" w:color="auto"/>
      </w:divBdr>
    </w:div>
    <w:div w:id="1539663896">
      <w:bodyDiv w:val="1"/>
      <w:marLeft w:val="0"/>
      <w:marRight w:val="0"/>
      <w:marTop w:val="0"/>
      <w:marBottom w:val="0"/>
      <w:divBdr>
        <w:top w:val="none" w:sz="0" w:space="0" w:color="auto"/>
        <w:left w:val="none" w:sz="0" w:space="0" w:color="auto"/>
        <w:bottom w:val="none" w:sz="0" w:space="0" w:color="auto"/>
        <w:right w:val="none" w:sz="0" w:space="0" w:color="auto"/>
      </w:divBdr>
    </w:div>
    <w:div w:id="1539703260">
      <w:bodyDiv w:val="1"/>
      <w:marLeft w:val="0"/>
      <w:marRight w:val="0"/>
      <w:marTop w:val="0"/>
      <w:marBottom w:val="0"/>
      <w:divBdr>
        <w:top w:val="none" w:sz="0" w:space="0" w:color="auto"/>
        <w:left w:val="none" w:sz="0" w:space="0" w:color="auto"/>
        <w:bottom w:val="none" w:sz="0" w:space="0" w:color="auto"/>
        <w:right w:val="none" w:sz="0" w:space="0" w:color="auto"/>
      </w:divBdr>
    </w:div>
    <w:div w:id="1544949120">
      <w:bodyDiv w:val="1"/>
      <w:marLeft w:val="0"/>
      <w:marRight w:val="0"/>
      <w:marTop w:val="0"/>
      <w:marBottom w:val="0"/>
      <w:divBdr>
        <w:top w:val="none" w:sz="0" w:space="0" w:color="auto"/>
        <w:left w:val="none" w:sz="0" w:space="0" w:color="auto"/>
        <w:bottom w:val="none" w:sz="0" w:space="0" w:color="auto"/>
        <w:right w:val="none" w:sz="0" w:space="0" w:color="auto"/>
      </w:divBdr>
    </w:div>
    <w:div w:id="1548491153">
      <w:bodyDiv w:val="1"/>
      <w:marLeft w:val="0"/>
      <w:marRight w:val="0"/>
      <w:marTop w:val="0"/>
      <w:marBottom w:val="0"/>
      <w:divBdr>
        <w:top w:val="none" w:sz="0" w:space="0" w:color="auto"/>
        <w:left w:val="none" w:sz="0" w:space="0" w:color="auto"/>
        <w:bottom w:val="none" w:sz="0" w:space="0" w:color="auto"/>
        <w:right w:val="none" w:sz="0" w:space="0" w:color="auto"/>
      </w:divBdr>
    </w:div>
    <w:div w:id="1561331811">
      <w:bodyDiv w:val="1"/>
      <w:marLeft w:val="0"/>
      <w:marRight w:val="0"/>
      <w:marTop w:val="0"/>
      <w:marBottom w:val="0"/>
      <w:divBdr>
        <w:top w:val="none" w:sz="0" w:space="0" w:color="auto"/>
        <w:left w:val="none" w:sz="0" w:space="0" w:color="auto"/>
        <w:bottom w:val="none" w:sz="0" w:space="0" w:color="auto"/>
        <w:right w:val="none" w:sz="0" w:space="0" w:color="auto"/>
      </w:divBdr>
    </w:div>
    <w:div w:id="1566603864">
      <w:bodyDiv w:val="1"/>
      <w:marLeft w:val="0"/>
      <w:marRight w:val="0"/>
      <w:marTop w:val="0"/>
      <w:marBottom w:val="0"/>
      <w:divBdr>
        <w:top w:val="none" w:sz="0" w:space="0" w:color="auto"/>
        <w:left w:val="none" w:sz="0" w:space="0" w:color="auto"/>
        <w:bottom w:val="none" w:sz="0" w:space="0" w:color="auto"/>
        <w:right w:val="none" w:sz="0" w:space="0" w:color="auto"/>
      </w:divBdr>
    </w:div>
    <w:div w:id="1570772832">
      <w:bodyDiv w:val="1"/>
      <w:marLeft w:val="0"/>
      <w:marRight w:val="0"/>
      <w:marTop w:val="0"/>
      <w:marBottom w:val="0"/>
      <w:divBdr>
        <w:top w:val="none" w:sz="0" w:space="0" w:color="auto"/>
        <w:left w:val="none" w:sz="0" w:space="0" w:color="auto"/>
        <w:bottom w:val="none" w:sz="0" w:space="0" w:color="auto"/>
        <w:right w:val="none" w:sz="0" w:space="0" w:color="auto"/>
      </w:divBdr>
    </w:div>
    <w:div w:id="1582907123">
      <w:bodyDiv w:val="1"/>
      <w:marLeft w:val="0"/>
      <w:marRight w:val="0"/>
      <w:marTop w:val="0"/>
      <w:marBottom w:val="0"/>
      <w:divBdr>
        <w:top w:val="none" w:sz="0" w:space="0" w:color="auto"/>
        <w:left w:val="none" w:sz="0" w:space="0" w:color="auto"/>
        <w:bottom w:val="none" w:sz="0" w:space="0" w:color="auto"/>
        <w:right w:val="none" w:sz="0" w:space="0" w:color="auto"/>
      </w:divBdr>
    </w:div>
    <w:div w:id="1583566034">
      <w:bodyDiv w:val="1"/>
      <w:marLeft w:val="0"/>
      <w:marRight w:val="0"/>
      <w:marTop w:val="0"/>
      <w:marBottom w:val="0"/>
      <w:divBdr>
        <w:top w:val="none" w:sz="0" w:space="0" w:color="auto"/>
        <w:left w:val="none" w:sz="0" w:space="0" w:color="auto"/>
        <w:bottom w:val="none" w:sz="0" w:space="0" w:color="auto"/>
        <w:right w:val="none" w:sz="0" w:space="0" w:color="auto"/>
      </w:divBdr>
    </w:div>
    <w:div w:id="1598244319">
      <w:bodyDiv w:val="1"/>
      <w:marLeft w:val="0"/>
      <w:marRight w:val="0"/>
      <w:marTop w:val="0"/>
      <w:marBottom w:val="0"/>
      <w:divBdr>
        <w:top w:val="none" w:sz="0" w:space="0" w:color="auto"/>
        <w:left w:val="none" w:sz="0" w:space="0" w:color="auto"/>
        <w:bottom w:val="none" w:sz="0" w:space="0" w:color="auto"/>
        <w:right w:val="none" w:sz="0" w:space="0" w:color="auto"/>
      </w:divBdr>
    </w:div>
    <w:div w:id="1599100349">
      <w:bodyDiv w:val="1"/>
      <w:marLeft w:val="0"/>
      <w:marRight w:val="0"/>
      <w:marTop w:val="0"/>
      <w:marBottom w:val="0"/>
      <w:divBdr>
        <w:top w:val="none" w:sz="0" w:space="0" w:color="auto"/>
        <w:left w:val="none" w:sz="0" w:space="0" w:color="auto"/>
        <w:bottom w:val="none" w:sz="0" w:space="0" w:color="auto"/>
        <w:right w:val="none" w:sz="0" w:space="0" w:color="auto"/>
      </w:divBdr>
    </w:div>
    <w:div w:id="1612972429">
      <w:bodyDiv w:val="1"/>
      <w:marLeft w:val="0"/>
      <w:marRight w:val="0"/>
      <w:marTop w:val="0"/>
      <w:marBottom w:val="0"/>
      <w:divBdr>
        <w:top w:val="none" w:sz="0" w:space="0" w:color="auto"/>
        <w:left w:val="none" w:sz="0" w:space="0" w:color="auto"/>
        <w:bottom w:val="none" w:sz="0" w:space="0" w:color="auto"/>
        <w:right w:val="none" w:sz="0" w:space="0" w:color="auto"/>
      </w:divBdr>
    </w:div>
    <w:div w:id="1622758358">
      <w:bodyDiv w:val="1"/>
      <w:marLeft w:val="0"/>
      <w:marRight w:val="0"/>
      <w:marTop w:val="0"/>
      <w:marBottom w:val="0"/>
      <w:divBdr>
        <w:top w:val="none" w:sz="0" w:space="0" w:color="auto"/>
        <w:left w:val="none" w:sz="0" w:space="0" w:color="auto"/>
        <w:bottom w:val="none" w:sz="0" w:space="0" w:color="auto"/>
        <w:right w:val="none" w:sz="0" w:space="0" w:color="auto"/>
      </w:divBdr>
    </w:div>
    <w:div w:id="1633825140">
      <w:bodyDiv w:val="1"/>
      <w:marLeft w:val="0"/>
      <w:marRight w:val="0"/>
      <w:marTop w:val="0"/>
      <w:marBottom w:val="0"/>
      <w:divBdr>
        <w:top w:val="none" w:sz="0" w:space="0" w:color="auto"/>
        <w:left w:val="none" w:sz="0" w:space="0" w:color="auto"/>
        <w:bottom w:val="none" w:sz="0" w:space="0" w:color="auto"/>
        <w:right w:val="none" w:sz="0" w:space="0" w:color="auto"/>
      </w:divBdr>
    </w:div>
    <w:div w:id="1640645390">
      <w:bodyDiv w:val="1"/>
      <w:marLeft w:val="0"/>
      <w:marRight w:val="0"/>
      <w:marTop w:val="0"/>
      <w:marBottom w:val="0"/>
      <w:divBdr>
        <w:top w:val="none" w:sz="0" w:space="0" w:color="auto"/>
        <w:left w:val="none" w:sz="0" w:space="0" w:color="auto"/>
        <w:bottom w:val="none" w:sz="0" w:space="0" w:color="auto"/>
        <w:right w:val="none" w:sz="0" w:space="0" w:color="auto"/>
      </w:divBdr>
    </w:div>
    <w:div w:id="1642495912">
      <w:bodyDiv w:val="1"/>
      <w:marLeft w:val="0"/>
      <w:marRight w:val="0"/>
      <w:marTop w:val="0"/>
      <w:marBottom w:val="0"/>
      <w:divBdr>
        <w:top w:val="none" w:sz="0" w:space="0" w:color="auto"/>
        <w:left w:val="none" w:sz="0" w:space="0" w:color="auto"/>
        <w:bottom w:val="none" w:sz="0" w:space="0" w:color="auto"/>
        <w:right w:val="none" w:sz="0" w:space="0" w:color="auto"/>
      </w:divBdr>
    </w:div>
    <w:div w:id="1664120573">
      <w:bodyDiv w:val="1"/>
      <w:marLeft w:val="0"/>
      <w:marRight w:val="0"/>
      <w:marTop w:val="0"/>
      <w:marBottom w:val="0"/>
      <w:divBdr>
        <w:top w:val="none" w:sz="0" w:space="0" w:color="auto"/>
        <w:left w:val="none" w:sz="0" w:space="0" w:color="auto"/>
        <w:bottom w:val="none" w:sz="0" w:space="0" w:color="auto"/>
        <w:right w:val="none" w:sz="0" w:space="0" w:color="auto"/>
      </w:divBdr>
    </w:div>
    <w:div w:id="1673414902">
      <w:bodyDiv w:val="1"/>
      <w:marLeft w:val="0"/>
      <w:marRight w:val="0"/>
      <w:marTop w:val="0"/>
      <w:marBottom w:val="0"/>
      <w:divBdr>
        <w:top w:val="none" w:sz="0" w:space="0" w:color="auto"/>
        <w:left w:val="none" w:sz="0" w:space="0" w:color="auto"/>
        <w:bottom w:val="none" w:sz="0" w:space="0" w:color="auto"/>
        <w:right w:val="none" w:sz="0" w:space="0" w:color="auto"/>
      </w:divBdr>
    </w:div>
    <w:div w:id="1681811610">
      <w:bodyDiv w:val="1"/>
      <w:marLeft w:val="0"/>
      <w:marRight w:val="0"/>
      <w:marTop w:val="0"/>
      <w:marBottom w:val="0"/>
      <w:divBdr>
        <w:top w:val="none" w:sz="0" w:space="0" w:color="auto"/>
        <w:left w:val="none" w:sz="0" w:space="0" w:color="auto"/>
        <w:bottom w:val="none" w:sz="0" w:space="0" w:color="auto"/>
        <w:right w:val="none" w:sz="0" w:space="0" w:color="auto"/>
      </w:divBdr>
      <w:divsChild>
        <w:div w:id="1436711610">
          <w:marLeft w:val="0"/>
          <w:marRight w:val="0"/>
          <w:marTop w:val="0"/>
          <w:marBottom w:val="0"/>
          <w:divBdr>
            <w:top w:val="none" w:sz="0" w:space="0" w:color="auto"/>
            <w:left w:val="none" w:sz="0" w:space="0" w:color="auto"/>
            <w:bottom w:val="none" w:sz="0" w:space="0" w:color="auto"/>
            <w:right w:val="none" w:sz="0" w:space="0" w:color="auto"/>
          </w:divBdr>
          <w:divsChild>
            <w:div w:id="17049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8180">
      <w:bodyDiv w:val="1"/>
      <w:marLeft w:val="0"/>
      <w:marRight w:val="0"/>
      <w:marTop w:val="0"/>
      <w:marBottom w:val="0"/>
      <w:divBdr>
        <w:top w:val="none" w:sz="0" w:space="0" w:color="auto"/>
        <w:left w:val="none" w:sz="0" w:space="0" w:color="auto"/>
        <w:bottom w:val="none" w:sz="0" w:space="0" w:color="auto"/>
        <w:right w:val="none" w:sz="0" w:space="0" w:color="auto"/>
      </w:divBdr>
    </w:div>
    <w:div w:id="1683816864">
      <w:bodyDiv w:val="1"/>
      <w:marLeft w:val="0"/>
      <w:marRight w:val="0"/>
      <w:marTop w:val="0"/>
      <w:marBottom w:val="0"/>
      <w:divBdr>
        <w:top w:val="none" w:sz="0" w:space="0" w:color="auto"/>
        <w:left w:val="none" w:sz="0" w:space="0" w:color="auto"/>
        <w:bottom w:val="none" w:sz="0" w:space="0" w:color="auto"/>
        <w:right w:val="none" w:sz="0" w:space="0" w:color="auto"/>
      </w:divBdr>
    </w:div>
    <w:div w:id="1697537193">
      <w:bodyDiv w:val="1"/>
      <w:marLeft w:val="0"/>
      <w:marRight w:val="0"/>
      <w:marTop w:val="0"/>
      <w:marBottom w:val="0"/>
      <w:divBdr>
        <w:top w:val="none" w:sz="0" w:space="0" w:color="auto"/>
        <w:left w:val="none" w:sz="0" w:space="0" w:color="auto"/>
        <w:bottom w:val="none" w:sz="0" w:space="0" w:color="auto"/>
        <w:right w:val="none" w:sz="0" w:space="0" w:color="auto"/>
      </w:divBdr>
    </w:div>
    <w:div w:id="1713111623">
      <w:bodyDiv w:val="1"/>
      <w:marLeft w:val="0"/>
      <w:marRight w:val="0"/>
      <w:marTop w:val="0"/>
      <w:marBottom w:val="0"/>
      <w:divBdr>
        <w:top w:val="none" w:sz="0" w:space="0" w:color="auto"/>
        <w:left w:val="none" w:sz="0" w:space="0" w:color="auto"/>
        <w:bottom w:val="none" w:sz="0" w:space="0" w:color="auto"/>
        <w:right w:val="none" w:sz="0" w:space="0" w:color="auto"/>
      </w:divBdr>
    </w:div>
    <w:div w:id="1715229184">
      <w:bodyDiv w:val="1"/>
      <w:marLeft w:val="0"/>
      <w:marRight w:val="0"/>
      <w:marTop w:val="0"/>
      <w:marBottom w:val="0"/>
      <w:divBdr>
        <w:top w:val="none" w:sz="0" w:space="0" w:color="auto"/>
        <w:left w:val="none" w:sz="0" w:space="0" w:color="auto"/>
        <w:bottom w:val="none" w:sz="0" w:space="0" w:color="auto"/>
        <w:right w:val="none" w:sz="0" w:space="0" w:color="auto"/>
      </w:divBdr>
    </w:div>
    <w:div w:id="1722240915">
      <w:bodyDiv w:val="1"/>
      <w:marLeft w:val="0"/>
      <w:marRight w:val="0"/>
      <w:marTop w:val="0"/>
      <w:marBottom w:val="0"/>
      <w:divBdr>
        <w:top w:val="none" w:sz="0" w:space="0" w:color="auto"/>
        <w:left w:val="none" w:sz="0" w:space="0" w:color="auto"/>
        <w:bottom w:val="none" w:sz="0" w:space="0" w:color="auto"/>
        <w:right w:val="none" w:sz="0" w:space="0" w:color="auto"/>
      </w:divBdr>
    </w:div>
    <w:div w:id="1726755448">
      <w:bodyDiv w:val="1"/>
      <w:marLeft w:val="0"/>
      <w:marRight w:val="0"/>
      <w:marTop w:val="0"/>
      <w:marBottom w:val="0"/>
      <w:divBdr>
        <w:top w:val="none" w:sz="0" w:space="0" w:color="auto"/>
        <w:left w:val="none" w:sz="0" w:space="0" w:color="auto"/>
        <w:bottom w:val="none" w:sz="0" w:space="0" w:color="auto"/>
        <w:right w:val="none" w:sz="0" w:space="0" w:color="auto"/>
      </w:divBdr>
    </w:div>
    <w:div w:id="1727099630">
      <w:bodyDiv w:val="1"/>
      <w:marLeft w:val="0"/>
      <w:marRight w:val="0"/>
      <w:marTop w:val="0"/>
      <w:marBottom w:val="0"/>
      <w:divBdr>
        <w:top w:val="none" w:sz="0" w:space="0" w:color="auto"/>
        <w:left w:val="none" w:sz="0" w:space="0" w:color="auto"/>
        <w:bottom w:val="none" w:sz="0" w:space="0" w:color="auto"/>
        <w:right w:val="none" w:sz="0" w:space="0" w:color="auto"/>
      </w:divBdr>
    </w:div>
    <w:div w:id="1734889332">
      <w:bodyDiv w:val="1"/>
      <w:marLeft w:val="0"/>
      <w:marRight w:val="0"/>
      <w:marTop w:val="0"/>
      <w:marBottom w:val="0"/>
      <w:divBdr>
        <w:top w:val="none" w:sz="0" w:space="0" w:color="auto"/>
        <w:left w:val="none" w:sz="0" w:space="0" w:color="auto"/>
        <w:bottom w:val="none" w:sz="0" w:space="0" w:color="auto"/>
        <w:right w:val="none" w:sz="0" w:space="0" w:color="auto"/>
      </w:divBdr>
    </w:div>
    <w:div w:id="1736733532">
      <w:bodyDiv w:val="1"/>
      <w:marLeft w:val="0"/>
      <w:marRight w:val="0"/>
      <w:marTop w:val="0"/>
      <w:marBottom w:val="0"/>
      <w:divBdr>
        <w:top w:val="none" w:sz="0" w:space="0" w:color="auto"/>
        <w:left w:val="none" w:sz="0" w:space="0" w:color="auto"/>
        <w:bottom w:val="none" w:sz="0" w:space="0" w:color="auto"/>
        <w:right w:val="none" w:sz="0" w:space="0" w:color="auto"/>
      </w:divBdr>
    </w:div>
    <w:div w:id="1746565476">
      <w:bodyDiv w:val="1"/>
      <w:marLeft w:val="0"/>
      <w:marRight w:val="0"/>
      <w:marTop w:val="0"/>
      <w:marBottom w:val="0"/>
      <w:divBdr>
        <w:top w:val="none" w:sz="0" w:space="0" w:color="auto"/>
        <w:left w:val="none" w:sz="0" w:space="0" w:color="auto"/>
        <w:bottom w:val="none" w:sz="0" w:space="0" w:color="auto"/>
        <w:right w:val="none" w:sz="0" w:space="0" w:color="auto"/>
      </w:divBdr>
    </w:div>
    <w:div w:id="1754858742">
      <w:bodyDiv w:val="1"/>
      <w:marLeft w:val="0"/>
      <w:marRight w:val="0"/>
      <w:marTop w:val="0"/>
      <w:marBottom w:val="0"/>
      <w:divBdr>
        <w:top w:val="none" w:sz="0" w:space="0" w:color="auto"/>
        <w:left w:val="none" w:sz="0" w:space="0" w:color="auto"/>
        <w:bottom w:val="none" w:sz="0" w:space="0" w:color="auto"/>
        <w:right w:val="none" w:sz="0" w:space="0" w:color="auto"/>
      </w:divBdr>
    </w:div>
    <w:div w:id="1755324991">
      <w:bodyDiv w:val="1"/>
      <w:marLeft w:val="0"/>
      <w:marRight w:val="0"/>
      <w:marTop w:val="0"/>
      <w:marBottom w:val="0"/>
      <w:divBdr>
        <w:top w:val="none" w:sz="0" w:space="0" w:color="auto"/>
        <w:left w:val="none" w:sz="0" w:space="0" w:color="auto"/>
        <w:bottom w:val="none" w:sz="0" w:space="0" w:color="auto"/>
        <w:right w:val="none" w:sz="0" w:space="0" w:color="auto"/>
      </w:divBdr>
    </w:div>
    <w:div w:id="1769958363">
      <w:bodyDiv w:val="1"/>
      <w:marLeft w:val="0"/>
      <w:marRight w:val="0"/>
      <w:marTop w:val="0"/>
      <w:marBottom w:val="0"/>
      <w:divBdr>
        <w:top w:val="none" w:sz="0" w:space="0" w:color="auto"/>
        <w:left w:val="none" w:sz="0" w:space="0" w:color="auto"/>
        <w:bottom w:val="none" w:sz="0" w:space="0" w:color="auto"/>
        <w:right w:val="none" w:sz="0" w:space="0" w:color="auto"/>
      </w:divBdr>
    </w:div>
    <w:div w:id="1780761271">
      <w:bodyDiv w:val="1"/>
      <w:marLeft w:val="0"/>
      <w:marRight w:val="0"/>
      <w:marTop w:val="0"/>
      <w:marBottom w:val="0"/>
      <w:divBdr>
        <w:top w:val="none" w:sz="0" w:space="0" w:color="auto"/>
        <w:left w:val="none" w:sz="0" w:space="0" w:color="auto"/>
        <w:bottom w:val="none" w:sz="0" w:space="0" w:color="auto"/>
        <w:right w:val="none" w:sz="0" w:space="0" w:color="auto"/>
      </w:divBdr>
      <w:divsChild>
        <w:div w:id="723410817">
          <w:marLeft w:val="0"/>
          <w:marRight w:val="0"/>
          <w:marTop w:val="0"/>
          <w:marBottom w:val="0"/>
          <w:divBdr>
            <w:top w:val="none" w:sz="0" w:space="0" w:color="auto"/>
            <w:left w:val="none" w:sz="0" w:space="0" w:color="auto"/>
            <w:bottom w:val="none" w:sz="0" w:space="0" w:color="auto"/>
            <w:right w:val="none" w:sz="0" w:space="0" w:color="auto"/>
          </w:divBdr>
        </w:div>
      </w:divsChild>
    </w:div>
    <w:div w:id="1781103958">
      <w:bodyDiv w:val="1"/>
      <w:marLeft w:val="0"/>
      <w:marRight w:val="0"/>
      <w:marTop w:val="0"/>
      <w:marBottom w:val="0"/>
      <w:divBdr>
        <w:top w:val="none" w:sz="0" w:space="0" w:color="auto"/>
        <w:left w:val="none" w:sz="0" w:space="0" w:color="auto"/>
        <w:bottom w:val="none" w:sz="0" w:space="0" w:color="auto"/>
        <w:right w:val="none" w:sz="0" w:space="0" w:color="auto"/>
      </w:divBdr>
    </w:div>
    <w:div w:id="1797063973">
      <w:bodyDiv w:val="1"/>
      <w:marLeft w:val="0"/>
      <w:marRight w:val="0"/>
      <w:marTop w:val="0"/>
      <w:marBottom w:val="0"/>
      <w:divBdr>
        <w:top w:val="none" w:sz="0" w:space="0" w:color="auto"/>
        <w:left w:val="none" w:sz="0" w:space="0" w:color="auto"/>
        <w:bottom w:val="none" w:sz="0" w:space="0" w:color="auto"/>
        <w:right w:val="none" w:sz="0" w:space="0" w:color="auto"/>
      </w:divBdr>
    </w:div>
    <w:div w:id="1807309464">
      <w:bodyDiv w:val="1"/>
      <w:marLeft w:val="0"/>
      <w:marRight w:val="0"/>
      <w:marTop w:val="0"/>
      <w:marBottom w:val="0"/>
      <w:divBdr>
        <w:top w:val="none" w:sz="0" w:space="0" w:color="auto"/>
        <w:left w:val="none" w:sz="0" w:space="0" w:color="auto"/>
        <w:bottom w:val="none" w:sz="0" w:space="0" w:color="auto"/>
        <w:right w:val="none" w:sz="0" w:space="0" w:color="auto"/>
      </w:divBdr>
    </w:div>
    <w:div w:id="1818717346">
      <w:bodyDiv w:val="1"/>
      <w:marLeft w:val="0"/>
      <w:marRight w:val="0"/>
      <w:marTop w:val="0"/>
      <w:marBottom w:val="0"/>
      <w:divBdr>
        <w:top w:val="none" w:sz="0" w:space="0" w:color="auto"/>
        <w:left w:val="none" w:sz="0" w:space="0" w:color="auto"/>
        <w:bottom w:val="none" w:sz="0" w:space="0" w:color="auto"/>
        <w:right w:val="none" w:sz="0" w:space="0" w:color="auto"/>
      </w:divBdr>
    </w:div>
    <w:div w:id="1829324831">
      <w:bodyDiv w:val="1"/>
      <w:marLeft w:val="0"/>
      <w:marRight w:val="0"/>
      <w:marTop w:val="0"/>
      <w:marBottom w:val="0"/>
      <w:divBdr>
        <w:top w:val="none" w:sz="0" w:space="0" w:color="auto"/>
        <w:left w:val="none" w:sz="0" w:space="0" w:color="auto"/>
        <w:bottom w:val="none" w:sz="0" w:space="0" w:color="auto"/>
        <w:right w:val="none" w:sz="0" w:space="0" w:color="auto"/>
      </w:divBdr>
    </w:div>
    <w:div w:id="1830175602">
      <w:bodyDiv w:val="1"/>
      <w:marLeft w:val="0"/>
      <w:marRight w:val="0"/>
      <w:marTop w:val="0"/>
      <w:marBottom w:val="0"/>
      <w:divBdr>
        <w:top w:val="none" w:sz="0" w:space="0" w:color="auto"/>
        <w:left w:val="none" w:sz="0" w:space="0" w:color="auto"/>
        <w:bottom w:val="none" w:sz="0" w:space="0" w:color="auto"/>
        <w:right w:val="none" w:sz="0" w:space="0" w:color="auto"/>
      </w:divBdr>
    </w:div>
    <w:div w:id="1839224378">
      <w:bodyDiv w:val="1"/>
      <w:marLeft w:val="0"/>
      <w:marRight w:val="0"/>
      <w:marTop w:val="0"/>
      <w:marBottom w:val="0"/>
      <w:divBdr>
        <w:top w:val="none" w:sz="0" w:space="0" w:color="auto"/>
        <w:left w:val="none" w:sz="0" w:space="0" w:color="auto"/>
        <w:bottom w:val="none" w:sz="0" w:space="0" w:color="auto"/>
        <w:right w:val="none" w:sz="0" w:space="0" w:color="auto"/>
      </w:divBdr>
    </w:div>
    <w:div w:id="1840189816">
      <w:bodyDiv w:val="1"/>
      <w:marLeft w:val="0"/>
      <w:marRight w:val="0"/>
      <w:marTop w:val="0"/>
      <w:marBottom w:val="0"/>
      <w:divBdr>
        <w:top w:val="none" w:sz="0" w:space="0" w:color="auto"/>
        <w:left w:val="none" w:sz="0" w:space="0" w:color="auto"/>
        <w:bottom w:val="none" w:sz="0" w:space="0" w:color="auto"/>
        <w:right w:val="none" w:sz="0" w:space="0" w:color="auto"/>
      </w:divBdr>
    </w:div>
    <w:div w:id="1847090402">
      <w:bodyDiv w:val="1"/>
      <w:marLeft w:val="0"/>
      <w:marRight w:val="0"/>
      <w:marTop w:val="0"/>
      <w:marBottom w:val="0"/>
      <w:divBdr>
        <w:top w:val="none" w:sz="0" w:space="0" w:color="auto"/>
        <w:left w:val="none" w:sz="0" w:space="0" w:color="auto"/>
        <w:bottom w:val="none" w:sz="0" w:space="0" w:color="auto"/>
        <w:right w:val="none" w:sz="0" w:space="0" w:color="auto"/>
      </w:divBdr>
    </w:div>
    <w:div w:id="1851328636">
      <w:bodyDiv w:val="1"/>
      <w:marLeft w:val="0"/>
      <w:marRight w:val="0"/>
      <w:marTop w:val="0"/>
      <w:marBottom w:val="0"/>
      <w:divBdr>
        <w:top w:val="none" w:sz="0" w:space="0" w:color="auto"/>
        <w:left w:val="none" w:sz="0" w:space="0" w:color="auto"/>
        <w:bottom w:val="none" w:sz="0" w:space="0" w:color="auto"/>
        <w:right w:val="none" w:sz="0" w:space="0" w:color="auto"/>
      </w:divBdr>
    </w:div>
    <w:div w:id="1857773026">
      <w:bodyDiv w:val="1"/>
      <w:marLeft w:val="0"/>
      <w:marRight w:val="0"/>
      <w:marTop w:val="0"/>
      <w:marBottom w:val="0"/>
      <w:divBdr>
        <w:top w:val="none" w:sz="0" w:space="0" w:color="auto"/>
        <w:left w:val="none" w:sz="0" w:space="0" w:color="auto"/>
        <w:bottom w:val="none" w:sz="0" w:space="0" w:color="auto"/>
        <w:right w:val="none" w:sz="0" w:space="0" w:color="auto"/>
      </w:divBdr>
    </w:div>
    <w:div w:id="1859855269">
      <w:bodyDiv w:val="1"/>
      <w:marLeft w:val="0"/>
      <w:marRight w:val="0"/>
      <w:marTop w:val="0"/>
      <w:marBottom w:val="0"/>
      <w:divBdr>
        <w:top w:val="none" w:sz="0" w:space="0" w:color="auto"/>
        <w:left w:val="none" w:sz="0" w:space="0" w:color="auto"/>
        <w:bottom w:val="none" w:sz="0" w:space="0" w:color="auto"/>
        <w:right w:val="none" w:sz="0" w:space="0" w:color="auto"/>
      </w:divBdr>
    </w:div>
    <w:div w:id="1861623211">
      <w:bodyDiv w:val="1"/>
      <w:marLeft w:val="0"/>
      <w:marRight w:val="0"/>
      <w:marTop w:val="0"/>
      <w:marBottom w:val="0"/>
      <w:divBdr>
        <w:top w:val="none" w:sz="0" w:space="0" w:color="auto"/>
        <w:left w:val="none" w:sz="0" w:space="0" w:color="auto"/>
        <w:bottom w:val="none" w:sz="0" w:space="0" w:color="auto"/>
        <w:right w:val="none" w:sz="0" w:space="0" w:color="auto"/>
      </w:divBdr>
    </w:div>
    <w:div w:id="1896429064">
      <w:bodyDiv w:val="1"/>
      <w:marLeft w:val="0"/>
      <w:marRight w:val="0"/>
      <w:marTop w:val="0"/>
      <w:marBottom w:val="0"/>
      <w:divBdr>
        <w:top w:val="none" w:sz="0" w:space="0" w:color="auto"/>
        <w:left w:val="none" w:sz="0" w:space="0" w:color="auto"/>
        <w:bottom w:val="none" w:sz="0" w:space="0" w:color="auto"/>
        <w:right w:val="none" w:sz="0" w:space="0" w:color="auto"/>
      </w:divBdr>
    </w:div>
    <w:div w:id="1901817133">
      <w:bodyDiv w:val="1"/>
      <w:marLeft w:val="0"/>
      <w:marRight w:val="0"/>
      <w:marTop w:val="0"/>
      <w:marBottom w:val="0"/>
      <w:divBdr>
        <w:top w:val="none" w:sz="0" w:space="0" w:color="auto"/>
        <w:left w:val="none" w:sz="0" w:space="0" w:color="auto"/>
        <w:bottom w:val="none" w:sz="0" w:space="0" w:color="auto"/>
        <w:right w:val="none" w:sz="0" w:space="0" w:color="auto"/>
      </w:divBdr>
    </w:div>
    <w:div w:id="1903716696">
      <w:bodyDiv w:val="1"/>
      <w:marLeft w:val="0"/>
      <w:marRight w:val="0"/>
      <w:marTop w:val="0"/>
      <w:marBottom w:val="0"/>
      <w:divBdr>
        <w:top w:val="none" w:sz="0" w:space="0" w:color="auto"/>
        <w:left w:val="none" w:sz="0" w:space="0" w:color="auto"/>
        <w:bottom w:val="none" w:sz="0" w:space="0" w:color="auto"/>
        <w:right w:val="none" w:sz="0" w:space="0" w:color="auto"/>
      </w:divBdr>
    </w:div>
    <w:div w:id="1906796212">
      <w:bodyDiv w:val="1"/>
      <w:marLeft w:val="0"/>
      <w:marRight w:val="0"/>
      <w:marTop w:val="0"/>
      <w:marBottom w:val="0"/>
      <w:divBdr>
        <w:top w:val="none" w:sz="0" w:space="0" w:color="auto"/>
        <w:left w:val="none" w:sz="0" w:space="0" w:color="auto"/>
        <w:bottom w:val="none" w:sz="0" w:space="0" w:color="auto"/>
        <w:right w:val="none" w:sz="0" w:space="0" w:color="auto"/>
      </w:divBdr>
    </w:div>
    <w:div w:id="1907914761">
      <w:bodyDiv w:val="1"/>
      <w:marLeft w:val="0"/>
      <w:marRight w:val="0"/>
      <w:marTop w:val="0"/>
      <w:marBottom w:val="0"/>
      <w:divBdr>
        <w:top w:val="none" w:sz="0" w:space="0" w:color="auto"/>
        <w:left w:val="none" w:sz="0" w:space="0" w:color="auto"/>
        <w:bottom w:val="none" w:sz="0" w:space="0" w:color="auto"/>
        <w:right w:val="none" w:sz="0" w:space="0" w:color="auto"/>
      </w:divBdr>
    </w:div>
    <w:div w:id="1914700799">
      <w:bodyDiv w:val="1"/>
      <w:marLeft w:val="0"/>
      <w:marRight w:val="0"/>
      <w:marTop w:val="0"/>
      <w:marBottom w:val="0"/>
      <w:divBdr>
        <w:top w:val="none" w:sz="0" w:space="0" w:color="auto"/>
        <w:left w:val="none" w:sz="0" w:space="0" w:color="auto"/>
        <w:bottom w:val="none" w:sz="0" w:space="0" w:color="auto"/>
        <w:right w:val="none" w:sz="0" w:space="0" w:color="auto"/>
      </w:divBdr>
    </w:div>
    <w:div w:id="1920628551">
      <w:bodyDiv w:val="1"/>
      <w:marLeft w:val="0"/>
      <w:marRight w:val="0"/>
      <w:marTop w:val="0"/>
      <w:marBottom w:val="0"/>
      <w:divBdr>
        <w:top w:val="none" w:sz="0" w:space="0" w:color="auto"/>
        <w:left w:val="none" w:sz="0" w:space="0" w:color="auto"/>
        <w:bottom w:val="none" w:sz="0" w:space="0" w:color="auto"/>
        <w:right w:val="none" w:sz="0" w:space="0" w:color="auto"/>
      </w:divBdr>
    </w:div>
    <w:div w:id="1928878709">
      <w:bodyDiv w:val="1"/>
      <w:marLeft w:val="0"/>
      <w:marRight w:val="0"/>
      <w:marTop w:val="0"/>
      <w:marBottom w:val="0"/>
      <w:divBdr>
        <w:top w:val="none" w:sz="0" w:space="0" w:color="auto"/>
        <w:left w:val="none" w:sz="0" w:space="0" w:color="auto"/>
        <w:bottom w:val="none" w:sz="0" w:space="0" w:color="auto"/>
        <w:right w:val="none" w:sz="0" w:space="0" w:color="auto"/>
      </w:divBdr>
    </w:div>
    <w:div w:id="1929583776">
      <w:bodyDiv w:val="1"/>
      <w:marLeft w:val="0"/>
      <w:marRight w:val="0"/>
      <w:marTop w:val="0"/>
      <w:marBottom w:val="0"/>
      <w:divBdr>
        <w:top w:val="none" w:sz="0" w:space="0" w:color="auto"/>
        <w:left w:val="none" w:sz="0" w:space="0" w:color="auto"/>
        <w:bottom w:val="none" w:sz="0" w:space="0" w:color="auto"/>
        <w:right w:val="none" w:sz="0" w:space="0" w:color="auto"/>
      </w:divBdr>
    </w:div>
    <w:div w:id="1951891378">
      <w:bodyDiv w:val="1"/>
      <w:marLeft w:val="0"/>
      <w:marRight w:val="0"/>
      <w:marTop w:val="0"/>
      <w:marBottom w:val="0"/>
      <w:divBdr>
        <w:top w:val="none" w:sz="0" w:space="0" w:color="auto"/>
        <w:left w:val="none" w:sz="0" w:space="0" w:color="auto"/>
        <w:bottom w:val="none" w:sz="0" w:space="0" w:color="auto"/>
        <w:right w:val="none" w:sz="0" w:space="0" w:color="auto"/>
      </w:divBdr>
    </w:div>
    <w:div w:id="1959794469">
      <w:bodyDiv w:val="1"/>
      <w:marLeft w:val="0"/>
      <w:marRight w:val="0"/>
      <w:marTop w:val="0"/>
      <w:marBottom w:val="0"/>
      <w:divBdr>
        <w:top w:val="none" w:sz="0" w:space="0" w:color="auto"/>
        <w:left w:val="none" w:sz="0" w:space="0" w:color="auto"/>
        <w:bottom w:val="none" w:sz="0" w:space="0" w:color="auto"/>
        <w:right w:val="none" w:sz="0" w:space="0" w:color="auto"/>
      </w:divBdr>
    </w:div>
    <w:div w:id="1964267171">
      <w:bodyDiv w:val="1"/>
      <w:marLeft w:val="0"/>
      <w:marRight w:val="0"/>
      <w:marTop w:val="0"/>
      <w:marBottom w:val="0"/>
      <w:divBdr>
        <w:top w:val="none" w:sz="0" w:space="0" w:color="auto"/>
        <w:left w:val="none" w:sz="0" w:space="0" w:color="auto"/>
        <w:bottom w:val="none" w:sz="0" w:space="0" w:color="auto"/>
        <w:right w:val="none" w:sz="0" w:space="0" w:color="auto"/>
      </w:divBdr>
    </w:div>
    <w:div w:id="1966816457">
      <w:bodyDiv w:val="1"/>
      <w:marLeft w:val="0"/>
      <w:marRight w:val="0"/>
      <w:marTop w:val="0"/>
      <w:marBottom w:val="0"/>
      <w:divBdr>
        <w:top w:val="none" w:sz="0" w:space="0" w:color="auto"/>
        <w:left w:val="none" w:sz="0" w:space="0" w:color="auto"/>
        <w:bottom w:val="none" w:sz="0" w:space="0" w:color="auto"/>
        <w:right w:val="none" w:sz="0" w:space="0" w:color="auto"/>
      </w:divBdr>
    </w:div>
    <w:div w:id="1971470478">
      <w:bodyDiv w:val="1"/>
      <w:marLeft w:val="0"/>
      <w:marRight w:val="0"/>
      <w:marTop w:val="0"/>
      <w:marBottom w:val="0"/>
      <w:divBdr>
        <w:top w:val="none" w:sz="0" w:space="0" w:color="auto"/>
        <w:left w:val="none" w:sz="0" w:space="0" w:color="auto"/>
        <w:bottom w:val="none" w:sz="0" w:space="0" w:color="auto"/>
        <w:right w:val="none" w:sz="0" w:space="0" w:color="auto"/>
      </w:divBdr>
    </w:div>
    <w:div w:id="1984314971">
      <w:bodyDiv w:val="1"/>
      <w:marLeft w:val="0"/>
      <w:marRight w:val="0"/>
      <w:marTop w:val="0"/>
      <w:marBottom w:val="0"/>
      <w:divBdr>
        <w:top w:val="none" w:sz="0" w:space="0" w:color="auto"/>
        <w:left w:val="none" w:sz="0" w:space="0" w:color="auto"/>
        <w:bottom w:val="none" w:sz="0" w:space="0" w:color="auto"/>
        <w:right w:val="none" w:sz="0" w:space="0" w:color="auto"/>
      </w:divBdr>
    </w:div>
    <w:div w:id="1988128412">
      <w:bodyDiv w:val="1"/>
      <w:marLeft w:val="0"/>
      <w:marRight w:val="0"/>
      <w:marTop w:val="0"/>
      <w:marBottom w:val="0"/>
      <w:divBdr>
        <w:top w:val="none" w:sz="0" w:space="0" w:color="auto"/>
        <w:left w:val="none" w:sz="0" w:space="0" w:color="auto"/>
        <w:bottom w:val="none" w:sz="0" w:space="0" w:color="auto"/>
        <w:right w:val="none" w:sz="0" w:space="0" w:color="auto"/>
      </w:divBdr>
    </w:div>
    <w:div w:id="2006856228">
      <w:bodyDiv w:val="1"/>
      <w:marLeft w:val="0"/>
      <w:marRight w:val="0"/>
      <w:marTop w:val="0"/>
      <w:marBottom w:val="0"/>
      <w:divBdr>
        <w:top w:val="none" w:sz="0" w:space="0" w:color="auto"/>
        <w:left w:val="none" w:sz="0" w:space="0" w:color="auto"/>
        <w:bottom w:val="none" w:sz="0" w:space="0" w:color="auto"/>
        <w:right w:val="none" w:sz="0" w:space="0" w:color="auto"/>
      </w:divBdr>
    </w:div>
    <w:div w:id="2009940978">
      <w:bodyDiv w:val="1"/>
      <w:marLeft w:val="0"/>
      <w:marRight w:val="0"/>
      <w:marTop w:val="0"/>
      <w:marBottom w:val="0"/>
      <w:divBdr>
        <w:top w:val="none" w:sz="0" w:space="0" w:color="auto"/>
        <w:left w:val="none" w:sz="0" w:space="0" w:color="auto"/>
        <w:bottom w:val="none" w:sz="0" w:space="0" w:color="auto"/>
        <w:right w:val="none" w:sz="0" w:space="0" w:color="auto"/>
      </w:divBdr>
      <w:divsChild>
        <w:div w:id="690911460">
          <w:marLeft w:val="0"/>
          <w:marRight w:val="0"/>
          <w:marTop w:val="0"/>
          <w:marBottom w:val="0"/>
          <w:divBdr>
            <w:top w:val="none" w:sz="0" w:space="0" w:color="auto"/>
            <w:left w:val="none" w:sz="0" w:space="0" w:color="auto"/>
            <w:bottom w:val="none" w:sz="0" w:space="0" w:color="auto"/>
            <w:right w:val="none" w:sz="0" w:space="0" w:color="auto"/>
          </w:divBdr>
        </w:div>
      </w:divsChild>
    </w:div>
    <w:div w:id="2021934145">
      <w:bodyDiv w:val="1"/>
      <w:marLeft w:val="0"/>
      <w:marRight w:val="0"/>
      <w:marTop w:val="0"/>
      <w:marBottom w:val="0"/>
      <w:divBdr>
        <w:top w:val="none" w:sz="0" w:space="0" w:color="auto"/>
        <w:left w:val="none" w:sz="0" w:space="0" w:color="auto"/>
        <w:bottom w:val="none" w:sz="0" w:space="0" w:color="auto"/>
        <w:right w:val="none" w:sz="0" w:space="0" w:color="auto"/>
      </w:divBdr>
      <w:divsChild>
        <w:div w:id="882404469">
          <w:marLeft w:val="0"/>
          <w:marRight w:val="0"/>
          <w:marTop w:val="0"/>
          <w:marBottom w:val="0"/>
          <w:divBdr>
            <w:top w:val="none" w:sz="0" w:space="0" w:color="auto"/>
            <w:left w:val="none" w:sz="0" w:space="0" w:color="auto"/>
            <w:bottom w:val="none" w:sz="0" w:space="0" w:color="auto"/>
            <w:right w:val="none" w:sz="0" w:space="0" w:color="auto"/>
          </w:divBdr>
        </w:div>
      </w:divsChild>
    </w:div>
    <w:div w:id="2024429514">
      <w:bodyDiv w:val="1"/>
      <w:marLeft w:val="0"/>
      <w:marRight w:val="0"/>
      <w:marTop w:val="0"/>
      <w:marBottom w:val="0"/>
      <w:divBdr>
        <w:top w:val="none" w:sz="0" w:space="0" w:color="auto"/>
        <w:left w:val="none" w:sz="0" w:space="0" w:color="auto"/>
        <w:bottom w:val="none" w:sz="0" w:space="0" w:color="auto"/>
        <w:right w:val="none" w:sz="0" w:space="0" w:color="auto"/>
      </w:divBdr>
      <w:divsChild>
        <w:div w:id="1327048352">
          <w:marLeft w:val="0"/>
          <w:marRight w:val="0"/>
          <w:marTop w:val="0"/>
          <w:marBottom w:val="180"/>
          <w:divBdr>
            <w:top w:val="none" w:sz="0" w:space="0" w:color="auto"/>
            <w:left w:val="none" w:sz="0" w:space="0" w:color="auto"/>
            <w:bottom w:val="none" w:sz="0" w:space="0" w:color="auto"/>
            <w:right w:val="none" w:sz="0" w:space="0" w:color="auto"/>
          </w:divBdr>
          <w:divsChild>
            <w:div w:id="1259024276">
              <w:marLeft w:val="0"/>
              <w:marRight w:val="0"/>
              <w:marTop w:val="0"/>
              <w:marBottom w:val="0"/>
              <w:divBdr>
                <w:top w:val="none" w:sz="0" w:space="0" w:color="auto"/>
                <w:left w:val="none" w:sz="0" w:space="0" w:color="auto"/>
                <w:bottom w:val="none" w:sz="0" w:space="0" w:color="auto"/>
                <w:right w:val="none" w:sz="0" w:space="0" w:color="auto"/>
              </w:divBdr>
              <w:divsChild>
                <w:div w:id="20602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48123">
      <w:bodyDiv w:val="1"/>
      <w:marLeft w:val="0"/>
      <w:marRight w:val="0"/>
      <w:marTop w:val="0"/>
      <w:marBottom w:val="0"/>
      <w:divBdr>
        <w:top w:val="none" w:sz="0" w:space="0" w:color="auto"/>
        <w:left w:val="none" w:sz="0" w:space="0" w:color="auto"/>
        <w:bottom w:val="none" w:sz="0" w:space="0" w:color="auto"/>
        <w:right w:val="none" w:sz="0" w:space="0" w:color="auto"/>
      </w:divBdr>
    </w:div>
    <w:div w:id="2027319040">
      <w:bodyDiv w:val="1"/>
      <w:marLeft w:val="0"/>
      <w:marRight w:val="0"/>
      <w:marTop w:val="0"/>
      <w:marBottom w:val="0"/>
      <w:divBdr>
        <w:top w:val="none" w:sz="0" w:space="0" w:color="auto"/>
        <w:left w:val="none" w:sz="0" w:space="0" w:color="auto"/>
        <w:bottom w:val="none" w:sz="0" w:space="0" w:color="auto"/>
        <w:right w:val="none" w:sz="0" w:space="0" w:color="auto"/>
      </w:divBdr>
    </w:div>
    <w:div w:id="2050648157">
      <w:bodyDiv w:val="1"/>
      <w:marLeft w:val="0"/>
      <w:marRight w:val="0"/>
      <w:marTop w:val="0"/>
      <w:marBottom w:val="0"/>
      <w:divBdr>
        <w:top w:val="none" w:sz="0" w:space="0" w:color="auto"/>
        <w:left w:val="none" w:sz="0" w:space="0" w:color="auto"/>
        <w:bottom w:val="none" w:sz="0" w:space="0" w:color="auto"/>
        <w:right w:val="none" w:sz="0" w:space="0" w:color="auto"/>
      </w:divBdr>
    </w:div>
    <w:div w:id="2054689833">
      <w:bodyDiv w:val="1"/>
      <w:marLeft w:val="0"/>
      <w:marRight w:val="0"/>
      <w:marTop w:val="0"/>
      <w:marBottom w:val="0"/>
      <w:divBdr>
        <w:top w:val="none" w:sz="0" w:space="0" w:color="auto"/>
        <w:left w:val="none" w:sz="0" w:space="0" w:color="auto"/>
        <w:bottom w:val="none" w:sz="0" w:space="0" w:color="auto"/>
        <w:right w:val="none" w:sz="0" w:space="0" w:color="auto"/>
      </w:divBdr>
    </w:div>
    <w:div w:id="2060857593">
      <w:bodyDiv w:val="1"/>
      <w:marLeft w:val="0"/>
      <w:marRight w:val="0"/>
      <w:marTop w:val="0"/>
      <w:marBottom w:val="0"/>
      <w:divBdr>
        <w:top w:val="none" w:sz="0" w:space="0" w:color="auto"/>
        <w:left w:val="none" w:sz="0" w:space="0" w:color="auto"/>
        <w:bottom w:val="none" w:sz="0" w:space="0" w:color="auto"/>
        <w:right w:val="none" w:sz="0" w:space="0" w:color="auto"/>
      </w:divBdr>
    </w:div>
    <w:div w:id="2075425971">
      <w:bodyDiv w:val="1"/>
      <w:marLeft w:val="0"/>
      <w:marRight w:val="0"/>
      <w:marTop w:val="0"/>
      <w:marBottom w:val="0"/>
      <w:divBdr>
        <w:top w:val="none" w:sz="0" w:space="0" w:color="auto"/>
        <w:left w:val="none" w:sz="0" w:space="0" w:color="auto"/>
        <w:bottom w:val="none" w:sz="0" w:space="0" w:color="auto"/>
        <w:right w:val="none" w:sz="0" w:space="0" w:color="auto"/>
      </w:divBdr>
    </w:div>
    <w:div w:id="2084179081">
      <w:bodyDiv w:val="1"/>
      <w:marLeft w:val="0"/>
      <w:marRight w:val="0"/>
      <w:marTop w:val="0"/>
      <w:marBottom w:val="0"/>
      <w:divBdr>
        <w:top w:val="none" w:sz="0" w:space="0" w:color="auto"/>
        <w:left w:val="none" w:sz="0" w:space="0" w:color="auto"/>
        <w:bottom w:val="none" w:sz="0" w:space="0" w:color="auto"/>
        <w:right w:val="none" w:sz="0" w:space="0" w:color="auto"/>
      </w:divBdr>
    </w:div>
    <w:div w:id="2089381911">
      <w:bodyDiv w:val="1"/>
      <w:marLeft w:val="0"/>
      <w:marRight w:val="0"/>
      <w:marTop w:val="0"/>
      <w:marBottom w:val="0"/>
      <w:divBdr>
        <w:top w:val="none" w:sz="0" w:space="0" w:color="auto"/>
        <w:left w:val="none" w:sz="0" w:space="0" w:color="auto"/>
        <w:bottom w:val="none" w:sz="0" w:space="0" w:color="auto"/>
        <w:right w:val="none" w:sz="0" w:space="0" w:color="auto"/>
      </w:divBdr>
    </w:div>
    <w:div w:id="2091923103">
      <w:bodyDiv w:val="1"/>
      <w:marLeft w:val="0"/>
      <w:marRight w:val="0"/>
      <w:marTop w:val="0"/>
      <w:marBottom w:val="0"/>
      <w:divBdr>
        <w:top w:val="none" w:sz="0" w:space="0" w:color="auto"/>
        <w:left w:val="none" w:sz="0" w:space="0" w:color="auto"/>
        <w:bottom w:val="none" w:sz="0" w:space="0" w:color="auto"/>
        <w:right w:val="none" w:sz="0" w:space="0" w:color="auto"/>
      </w:divBdr>
    </w:div>
    <w:div w:id="2094354100">
      <w:bodyDiv w:val="1"/>
      <w:marLeft w:val="0"/>
      <w:marRight w:val="0"/>
      <w:marTop w:val="0"/>
      <w:marBottom w:val="0"/>
      <w:divBdr>
        <w:top w:val="none" w:sz="0" w:space="0" w:color="auto"/>
        <w:left w:val="none" w:sz="0" w:space="0" w:color="auto"/>
        <w:bottom w:val="none" w:sz="0" w:space="0" w:color="auto"/>
        <w:right w:val="none" w:sz="0" w:space="0" w:color="auto"/>
      </w:divBdr>
    </w:div>
    <w:div w:id="2097939480">
      <w:bodyDiv w:val="1"/>
      <w:marLeft w:val="0"/>
      <w:marRight w:val="0"/>
      <w:marTop w:val="0"/>
      <w:marBottom w:val="0"/>
      <w:divBdr>
        <w:top w:val="none" w:sz="0" w:space="0" w:color="auto"/>
        <w:left w:val="none" w:sz="0" w:space="0" w:color="auto"/>
        <w:bottom w:val="none" w:sz="0" w:space="0" w:color="auto"/>
        <w:right w:val="none" w:sz="0" w:space="0" w:color="auto"/>
      </w:divBdr>
    </w:div>
    <w:div w:id="2103061916">
      <w:bodyDiv w:val="1"/>
      <w:marLeft w:val="0"/>
      <w:marRight w:val="0"/>
      <w:marTop w:val="0"/>
      <w:marBottom w:val="0"/>
      <w:divBdr>
        <w:top w:val="none" w:sz="0" w:space="0" w:color="auto"/>
        <w:left w:val="none" w:sz="0" w:space="0" w:color="auto"/>
        <w:bottom w:val="none" w:sz="0" w:space="0" w:color="auto"/>
        <w:right w:val="none" w:sz="0" w:space="0" w:color="auto"/>
      </w:divBdr>
    </w:div>
    <w:div w:id="2103064528">
      <w:bodyDiv w:val="1"/>
      <w:marLeft w:val="0"/>
      <w:marRight w:val="0"/>
      <w:marTop w:val="0"/>
      <w:marBottom w:val="0"/>
      <w:divBdr>
        <w:top w:val="none" w:sz="0" w:space="0" w:color="auto"/>
        <w:left w:val="none" w:sz="0" w:space="0" w:color="auto"/>
        <w:bottom w:val="none" w:sz="0" w:space="0" w:color="auto"/>
        <w:right w:val="none" w:sz="0" w:space="0" w:color="auto"/>
      </w:divBdr>
      <w:divsChild>
        <w:div w:id="731316871">
          <w:marLeft w:val="0"/>
          <w:marRight w:val="0"/>
          <w:marTop w:val="0"/>
          <w:marBottom w:val="0"/>
          <w:divBdr>
            <w:top w:val="none" w:sz="0" w:space="0" w:color="auto"/>
            <w:left w:val="none" w:sz="0" w:space="0" w:color="auto"/>
            <w:bottom w:val="none" w:sz="0" w:space="0" w:color="auto"/>
            <w:right w:val="none" w:sz="0" w:space="0" w:color="auto"/>
          </w:divBdr>
          <w:divsChild>
            <w:div w:id="13311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3220">
      <w:bodyDiv w:val="1"/>
      <w:marLeft w:val="0"/>
      <w:marRight w:val="0"/>
      <w:marTop w:val="0"/>
      <w:marBottom w:val="0"/>
      <w:divBdr>
        <w:top w:val="none" w:sz="0" w:space="0" w:color="auto"/>
        <w:left w:val="none" w:sz="0" w:space="0" w:color="auto"/>
        <w:bottom w:val="none" w:sz="0" w:space="0" w:color="auto"/>
        <w:right w:val="none" w:sz="0" w:space="0" w:color="auto"/>
      </w:divBdr>
    </w:div>
    <w:div w:id="2111972914">
      <w:bodyDiv w:val="1"/>
      <w:marLeft w:val="0"/>
      <w:marRight w:val="0"/>
      <w:marTop w:val="0"/>
      <w:marBottom w:val="0"/>
      <w:divBdr>
        <w:top w:val="none" w:sz="0" w:space="0" w:color="auto"/>
        <w:left w:val="none" w:sz="0" w:space="0" w:color="auto"/>
        <w:bottom w:val="none" w:sz="0" w:space="0" w:color="auto"/>
        <w:right w:val="none" w:sz="0" w:space="0" w:color="auto"/>
      </w:divBdr>
    </w:div>
    <w:div w:id="2115709927">
      <w:bodyDiv w:val="1"/>
      <w:marLeft w:val="0"/>
      <w:marRight w:val="0"/>
      <w:marTop w:val="0"/>
      <w:marBottom w:val="0"/>
      <w:divBdr>
        <w:top w:val="none" w:sz="0" w:space="0" w:color="auto"/>
        <w:left w:val="none" w:sz="0" w:space="0" w:color="auto"/>
        <w:bottom w:val="none" w:sz="0" w:space="0" w:color="auto"/>
        <w:right w:val="none" w:sz="0" w:space="0" w:color="auto"/>
      </w:divBdr>
    </w:div>
    <w:div w:id="2132894953">
      <w:bodyDiv w:val="1"/>
      <w:marLeft w:val="0"/>
      <w:marRight w:val="0"/>
      <w:marTop w:val="0"/>
      <w:marBottom w:val="0"/>
      <w:divBdr>
        <w:top w:val="none" w:sz="0" w:space="0" w:color="auto"/>
        <w:left w:val="none" w:sz="0" w:space="0" w:color="auto"/>
        <w:bottom w:val="none" w:sz="0" w:space="0" w:color="auto"/>
        <w:right w:val="none" w:sz="0" w:space="0" w:color="auto"/>
      </w:divBdr>
    </w:div>
    <w:div w:id="2134397545">
      <w:bodyDiv w:val="1"/>
      <w:marLeft w:val="0"/>
      <w:marRight w:val="0"/>
      <w:marTop w:val="0"/>
      <w:marBottom w:val="0"/>
      <w:divBdr>
        <w:top w:val="none" w:sz="0" w:space="0" w:color="auto"/>
        <w:left w:val="none" w:sz="0" w:space="0" w:color="auto"/>
        <w:bottom w:val="none" w:sz="0" w:space="0" w:color="auto"/>
        <w:right w:val="none" w:sz="0" w:space="0" w:color="auto"/>
      </w:divBdr>
    </w:div>
    <w:div w:id="2138251400">
      <w:bodyDiv w:val="1"/>
      <w:marLeft w:val="0"/>
      <w:marRight w:val="0"/>
      <w:marTop w:val="0"/>
      <w:marBottom w:val="0"/>
      <w:divBdr>
        <w:top w:val="none" w:sz="0" w:space="0" w:color="auto"/>
        <w:left w:val="none" w:sz="0" w:space="0" w:color="auto"/>
        <w:bottom w:val="none" w:sz="0" w:space="0" w:color="auto"/>
        <w:right w:val="none" w:sz="0" w:space="0" w:color="auto"/>
      </w:divBdr>
    </w:div>
    <w:div w:id="2142183771">
      <w:bodyDiv w:val="1"/>
      <w:marLeft w:val="0"/>
      <w:marRight w:val="0"/>
      <w:marTop w:val="0"/>
      <w:marBottom w:val="0"/>
      <w:divBdr>
        <w:top w:val="none" w:sz="0" w:space="0" w:color="auto"/>
        <w:left w:val="none" w:sz="0" w:space="0" w:color="auto"/>
        <w:bottom w:val="none" w:sz="0" w:space="0" w:color="auto"/>
        <w:right w:val="none" w:sz="0" w:space="0" w:color="auto"/>
      </w:divBdr>
    </w:div>
    <w:div w:id="214434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doi.org/10.1109/TBIOM.2021.3069485" TargetMode="External"/><Relationship Id="rId89" Type="http://schemas.openxmlformats.org/officeDocument/2006/relationships/hyperlink" Target="https://www.researchgate.net/publication/360799430" TargetMode="External"/><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75.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bitcoin.org/bitcoin.pdf" TargetMode="External"/><Relationship Id="rId102"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americaspg.com/article/pdf/1412" TargetMode="External"/><Relationship Id="rId95" Type="http://schemas.openxmlformats.org/officeDocument/2006/relationships/hyperlink" Target="https://irep.iium.edu.my/id/eprint/101683/"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jpeg"/><Relationship Id="rId113" Type="http://schemas.openxmlformats.org/officeDocument/2006/relationships/footer" Target="footer1.xml"/><Relationship Id="rId80" Type="http://schemas.openxmlformats.org/officeDocument/2006/relationships/hyperlink" Target="https://www.oreilly.com/library/view/blockchain/9781491920482/" TargetMode="External"/><Relationship Id="rId85" Type="http://schemas.openxmlformats.org/officeDocument/2006/relationships/hyperlink" Target="https://openaccess.thecvf.com/content/CVPR2022/html/Yu_YuNet_A_Rea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71.png"/><Relationship Id="rId108" Type="http://schemas.openxmlformats.org/officeDocument/2006/relationships/image" Target="media/image76.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yperlink" Target="https://www.valimised.ee" TargetMode="External"/><Relationship Id="rId91" Type="http://schemas.openxmlformats.org/officeDocument/2006/relationships/hyperlink" Target="https://arxiv.org/abs/2106.04522" TargetMode="External"/><Relationship Id="rId96" Type="http://schemas.openxmlformats.org/officeDocument/2006/relationships/hyperlink" Target="https://github.com/TheMysticlees/Online-Voting-System-FaceRecognition-Blockcha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74.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w3.org/WAI/standards-guidelines/wcag/" TargetMode="External"/><Relationship Id="rId81" Type="http://schemas.openxmlformats.org/officeDocument/2006/relationships/hyperlink" Target="https://pages.nist.gov/800-63-3/sp800-63b.html" TargetMode="External"/><Relationship Id="rId86" Type="http://schemas.openxmlformats.org/officeDocument/2006/relationships/hyperlink" Target="https://openaccess.thecvf.com/content/CVPR2022/html/Yu_YuNet_A_Real-Time_Face_Detection_Model_for_Edge_Devices_CVPR_2022_paper.html" TargetMode="External"/><Relationship Id="rId94" Type="http://schemas.openxmlformats.org/officeDocument/2006/relationships/hyperlink" Target="https://arxiv.org/abs/1806.09015" TargetMode="External"/><Relationship Id="rId99" Type="http://schemas.openxmlformats.org/officeDocument/2006/relationships/hyperlink" Target="https://github.com/yerragondu/E-Voting-Blockchain-FaceRecog" TargetMode="External"/><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77.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bk.admin.ch/bk/en/home/politische-rechte/e-voting.html" TargetMode="External"/><Relationship Id="rId97" Type="http://schemas.openxmlformats.org/officeDocument/2006/relationships/hyperlink" Target="https://github.com/TheMysticlees/Online-Voting-System-FaceRecognition-Blockchain" TargetMode="External"/><Relationship Id="rId104"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arxiv.org/abs/2202.10336"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doi.org/10.1109/SP40000.2020.00038" TargetMode="External"/><Relationship Id="rId110" Type="http://schemas.openxmlformats.org/officeDocument/2006/relationships/image" Target="media/image78.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pages.nist.gov/800-63-3/sp800-63b.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doi.org/10.1109/SP40000.2020.00038" TargetMode="External"/><Relationship Id="rId100" Type="http://schemas.openxmlformats.org/officeDocument/2006/relationships/image" Target="media/image68.png"/><Relationship Id="rId105"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arxiv.org/abs/2112.05168" TargetMode="External"/><Relationship Id="rId98" Type="http://schemas.openxmlformats.org/officeDocument/2006/relationships/hyperlink" Target="https://github.com/yerragondu/E-Voting-Blockchain-FaceRecog"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developer.mozilla.org/en-US/docs/Web/API" TargetMode="External"/><Relationship Id="rId88" Type="http://schemas.openxmlformats.org/officeDocument/2006/relationships/hyperlink" Target="https://doi.org/10.32628/CSEIT24103130" TargetMode="External"/><Relationship Id="rId111" Type="http://schemas.openxmlformats.org/officeDocument/2006/relationships/image" Target="media/image79.png"/></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lv4\project\Grad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F1006-9447-485B-A4F0-4DACA74AE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GradProject.dotx</Template>
  <TotalTime>2698</TotalTime>
  <Pages>129</Pages>
  <Words>22631</Words>
  <Characters>129002</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Danaa Ahmed</cp:lastModifiedBy>
  <cp:revision>74</cp:revision>
  <cp:lastPrinted>2025-06-09T15:26:00Z</cp:lastPrinted>
  <dcterms:created xsi:type="dcterms:W3CDTF">2025-06-03T10:55:00Z</dcterms:created>
  <dcterms:modified xsi:type="dcterms:W3CDTF">2025-06-11T11:48:00Z</dcterms:modified>
</cp:coreProperties>
</file>